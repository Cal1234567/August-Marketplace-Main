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11674" w14:textId="77777777" w:rsidR="004D45F4" w:rsidRDefault="00EC210A" w:rsidP="006444D5">
      <w:pPr>
        <w:pStyle w:val="ATitle"/>
      </w:pPr>
      <w:r>
        <w:t>[Company Name]</w:t>
      </w:r>
    </w:p>
    <w:p w14:paraId="0D770589" w14:textId="77777777" w:rsidR="00125B35" w:rsidRPr="006444D5" w:rsidRDefault="00EC210A" w:rsidP="006444D5">
      <w:pPr>
        <w:pStyle w:val="BSubheader"/>
      </w:pPr>
      <w:r w:rsidRPr="006444D5">
        <w:t>[Section Header]</w:t>
      </w:r>
    </w:p>
    <w:p w14:paraId="2A1BFE63" w14:textId="77777777" w:rsidR="00EC210A" w:rsidRPr="00281034" w:rsidRDefault="00EC210A" w:rsidP="00EC210A">
      <w:pPr>
        <w:pStyle w:val="CSubheader"/>
        <w:rPr>
          <w:b w:val="0"/>
          <w:bCs/>
          <w:highlight w:val="yellow"/>
        </w:rPr>
      </w:pPr>
      <w:r w:rsidRPr="00281034">
        <w:rPr>
          <w:bCs/>
        </w:rPr>
        <w:t>[Section Sub header Level 1]</w:t>
      </w:r>
    </w:p>
    <w:p w14:paraId="0EFAE1FD" w14:textId="77777777" w:rsidR="004F305E" w:rsidRDefault="00EC210A" w:rsidP="00434ADD">
      <w:pPr>
        <w:pStyle w:val="DSubheader"/>
      </w:pPr>
      <w:r>
        <w:t>[Second Sub header Level 2]</w:t>
      </w:r>
    </w:p>
    <w:p w14:paraId="49BC63B7" w14:textId="77777777" w:rsidR="00EC210A" w:rsidRPr="006444D5" w:rsidRDefault="00EC210A" w:rsidP="006444D5">
      <w:pPr>
        <w:pStyle w:val="EParagraph"/>
      </w:pPr>
      <w:r w:rsidRPr="006444D5">
        <w:t>[Section Text]</w:t>
      </w:r>
    </w:p>
    <w:p w14:paraId="5B4A3989" w14:textId="77777777" w:rsidR="00434ADD" w:rsidRPr="001F3AC4" w:rsidRDefault="00434ADD" w:rsidP="00893A45">
      <w:pPr>
        <w:pStyle w:val="FBullet"/>
      </w:pPr>
      <w:r w:rsidRPr="006444D5">
        <w:t xml:space="preserve">[Section </w:t>
      </w:r>
      <w:r>
        <w:t>Bullet</w:t>
      </w:r>
      <w:r w:rsidRPr="006444D5">
        <w:t>]</w:t>
      </w:r>
    </w:p>
    <w:sectPr w:rsidR="00434ADD" w:rsidRPr="001F3AC4" w:rsidSect="00C2630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720" w:right="720" w:bottom="720" w:left="720" w:header="720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18710" w14:textId="77777777" w:rsidR="00A50FBD" w:rsidRDefault="00A50FBD">
      <w:pPr>
        <w:spacing w:after="0"/>
      </w:pPr>
      <w:r>
        <w:separator/>
      </w:r>
    </w:p>
  </w:endnote>
  <w:endnote w:type="continuationSeparator" w:id="0">
    <w:p w14:paraId="252C604B" w14:textId="77777777" w:rsidR="00A50FBD" w:rsidRDefault="00A50FBD">
      <w:pPr>
        <w:spacing w:after="0"/>
      </w:pPr>
      <w:r>
        <w:continuationSeparator/>
      </w:r>
    </w:p>
  </w:endnote>
  <w:endnote w:type="continuationNotice" w:id="1">
    <w:p w14:paraId="15E9BB96" w14:textId="77777777" w:rsidR="00A50FBD" w:rsidRDefault="00A50FBD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e Semibold">
    <w:altName w:val="Calibri"/>
    <w:panose1 w:val="00000000000000000000"/>
    <w:charset w:val="00"/>
    <w:family w:val="swiss"/>
    <w:notTrueType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755487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E379EFF" w14:textId="77777777" w:rsidR="000B558A" w:rsidRDefault="00403E3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6DB5AE7" w14:textId="77777777" w:rsidR="000B558A" w:rsidRDefault="000B558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Arial" w:hAnsi="Arial" w:cs="Arial"/>
        <w:sz w:val="18"/>
        <w:szCs w:val="18"/>
      </w:rPr>
      <w:id w:val="147401832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06A6CE6" w14:textId="77777777" w:rsidR="000B558A" w:rsidRPr="00622052" w:rsidRDefault="00403E33">
        <w:pPr>
          <w:pStyle w:val="Footer"/>
          <w:framePr w:wrap="none" w:vAnchor="text" w:hAnchor="margin" w:xAlign="right" w:y="1"/>
          <w:rPr>
            <w:rStyle w:val="PageNumber"/>
            <w:rFonts w:ascii="Arial" w:hAnsi="Arial" w:cs="Arial"/>
            <w:sz w:val="18"/>
            <w:szCs w:val="18"/>
          </w:rPr>
        </w:pPr>
        <w:r w:rsidRPr="00622052">
          <w:rPr>
            <w:rStyle w:val="PageNumber"/>
            <w:rFonts w:ascii="Arial" w:hAnsi="Arial" w:cs="Arial"/>
            <w:sz w:val="18"/>
            <w:szCs w:val="18"/>
          </w:rPr>
          <w:fldChar w:fldCharType="begin"/>
        </w:r>
        <w:r w:rsidRPr="00622052">
          <w:rPr>
            <w:rStyle w:val="PageNumber"/>
            <w:rFonts w:ascii="Arial" w:hAnsi="Arial" w:cs="Arial"/>
            <w:sz w:val="18"/>
            <w:szCs w:val="18"/>
          </w:rPr>
          <w:instrText xml:space="preserve"> PAGE </w:instrText>
        </w:r>
        <w:r w:rsidRPr="00622052">
          <w:rPr>
            <w:rStyle w:val="PageNumber"/>
            <w:rFonts w:ascii="Arial" w:hAnsi="Arial" w:cs="Arial"/>
            <w:sz w:val="18"/>
            <w:szCs w:val="18"/>
          </w:rPr>
          <w:fldChar w:fldCharType="separate"/>
        </w:r>
        <w:r w:rsidRPr="00622052">
          <w:rPr>
            <w:rStyle w:val="PageNumber"/>
            <w:rFonts w:ascii="Arial" w:hAnsi="Arial" w:cs="Arial"/>
            <w:noProof/>
            <w:sz w:val="18"/>
            <w:szCs w:val="18"/>
          </w:rPr>
          <w:t>1</w:t>
        </w:r>
        <w:r w:rsidRPr="00622052">
          <w:rPr>
            <w:rStyle w:val="PageNumber"/>
            <w:rFonts w:ascii="Arial" w:hAnsi="Arial" w:cs="Arial"/>
            <w:sz w:val="18"/>
            <w:szCs w:val="18"/>
          </w:rPr>
          <w:fldChar w:fldCharType="end"/>
        </w:r>
      </w:p>
    </w:sdtContent>
  </w:sdt>
  <w:p w14:paraId="1DE0915E" w14:textId="77777777" w:rsidR="007814CA" w:rsidRPr="00534D5C" w:rsidRDefault="007814CA" w:rsidP="00534D5C">
    <w:pPr>
      <w:pStyle w:val="Footer"/>
      <w:rPr>
        <w:rFonts w:asciiTheme="majorHAnsi" w:hAnsiTheme="majorHAnsi" w:cstheme="majorHAnsi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7F7B7" w14:textId="77777777" w:rsidR="006444D5" w:rsidRDefault="006444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FE50D" w14:textId="77777777" w:rsidR="00A50FBD" w:rsidRDefault="00A50FBD">
      <w:pPr>
        <w:spacing w:after="0"/>
      </w:pPr>
      <w:r>
        <w:separator/>
      </w:r>
    </w:p>
  </w:footnote>
  <w:footnote w:type="continuationSeparator" w:id="0">
    <w:p w14:paraId="78ADC613" w14:textId="77777777" w:rsidR="00A50FBD" w:rsidRDefault="00A50FBD">
      <w:pPr>
        <w:spacing w:after="0"/>
      </w:pPr>
      <w:r>
        <w:continuationSeparator/>
      </w:r>
    </w:p>
  </w:footnote>
  <w:footnote w:type="continuationNotice" w:id="1">
    <w:p w14:paraId="0E37391D" w14:textId="77777777" w:rsidR="00A50FBD" w:rsidRDefault="00A50FBD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E2D91" w14:textId="77777777" w:rsidR="006444D5" w:rsidRDefault="006444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97147" w14:textId="77777777" w:rsidR="000B558A" w:rsidRPr="001105D7" w:rsidRDefault="00C64AAB">
    <w:pPr>
      <w:pStyle w:val="Header"/>
      <w:tabs>
        <w:tab w:val="clear" w:pos="4680"/>
        <w:tab w:val="clear" w:pos="9360"/>
      </w:tabs>
      <w:rPr>
        <w:rFonts w:ascii="Arial" w:hAnsi="Arial" w:cs="Arial"/>
      </w:rPr>
    </w:pPr>
    <w:r w:rsidRPr="0012596F">
      <w:rPr>
        <w:rFonts w:ascii="Arial" w:hAnsi="Arial" w:cs="Arial"/>
        <w:noProof/>
      </w:rPr>
      <w:drawing>
        <wp:anchor distT="0" distB="0" distL="114300" distR="114300" simplePos="0" relativeHeight="251658240" behindDoc="0" locked="0" layoutInCell="1" allowOverlap="1" wp14:anchorId="03C26B62" wp14:editId="4E90ECC7">
          <wp:simplePos x="0" y="0"/>
          <wp:positionH relativeFrom="column">
            <wp:posOffset>3810</wp:posOffset>
          </wp:positionH>
          <wp:positionV relativeFrom="paragraph">
            <wp:posOffset>-306705</wp:posOffset>
          </wp:positionV>
          <wp:extent cx="1912620" cy="299720"/>
          <wp:effectExtent l="0" t="0" r="0" b="5080"/>
          <wp:wrapTopAndBottom/>
          <wp:docPr id="849985155" name="Picture 2" descr="A blue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9985155" name="Picture 2" descr="A blue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12620" cy="299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60E61" w14:textId="77777777" w:rsidR="006444D5" w:rsidRDefault="006444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F6EF3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F952A0"/>
    <w:multiLevelType w:val="hybridMultilevel"/>
    <w:tmpl w:val="1CAC5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781379"/>
    <w:multiLevelType w:val="hybridMultilevel"/>
    <w:tmpl w:val="7FEE505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0C159E"/>
    <w:multiLevelType w:val="hybridMultilevel"/>
    <w:tmpl w:val="166C7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C461A0"/>
    <w:multiLevelType w:val="hybridMultilevel"/>
    <w:tmpl w:val="F496C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F30A50"/>
    <w:multiLevelType w:val="hybridMultilevel"/>
    <w:tmpl w:val="91C6EB1E"/>
    <w:lvl w:ilvl="0" w:tplc="C958C49E">
      <w:start w:val="2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230C56"/>
    <w:multiLevelType w:val="hybridMultilevel"/>
    <w:tmpl w:val="DFD8E4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26D7765"/>
    <w:multiLevelType w:val="hybridMultilevel"/>
    <w:tmpl w:val="5F28EEEA"/>
    <w:lvl w:ilvl="0" w:tplc="E78C83A4">
      <w:start w:val="1"/>
      <w:numFmt w:val="bullet"/>
      <w:pStyle w:val="F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8A1FC0"/>
    <w:multiLevelType w:val="hybridMultilevel"/>
    <w:tmpl w:val="A6B63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FB1A93"/>
    <w:multiLevelType w:val="hybridMultilevel"/>
    <w:tmpl w:val="73A02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6B384F"/>
    <w:multiLevelType w:val="hybridMultilevel"/>
    <w:tmpl w:val="EB5CAB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05D2C0D"/>
    <w:multiLevelType w:val="hybridMultilevel"/>
    <w:tmpl w:val="CFF6A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3D5E76"/>
    <w:multiLevelType w:val="hybridMultilevel"/>
    <w:tmpl w:val="424A9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FD16EC"/>
    <w:multiLevelType w:val="hybridMultilevel"/>
    <w:tmpl w:val="3D8EC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9D2067"/>
    <w:multiLevelType w:val="hybridMultilevel"/>
    <w:tmpl w:val="000C1DF4"/>
    <w:lvl w:ilvl="0" w:tplc="FD02EFB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171F8D"/>
    <w:multiLevelType w:val="hybridMultilevel"/>
    <w:tmpl w:val="68C81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44619D"/>
    <w:multiLevelType w:val="hybridMultilevel"/>
    <w:tmpl w:val="8C8C6C94"/>
    <w:lvl w:ilvl="0" w:tplc="C958C49E">
      <w:start w:val="2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513894"/>
    <w:multiLevelType w:val="hybridMultilevel"/>
    <w:tmpl w:val="BBA68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876143"/>
    <w:multiLevelType w:val="hybridMultilevel"/>
    <w:tmpl w:val="41FAA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65119D"/>
    <w:multiLevelType w:val="hybridMultilevel"/>
    <w:tmpl w:val="EBB88C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AF56938"/>
    <w:multiLevelType w:val="hybridMultilevel"/>
    <w:tmpl w:val="B21444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B3E492C"/>
    <w:multiLevelType w:val="hybridMultilevel"/>
    <w:tmpl w:val="E4F2D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747539"/>
    <w:multiLevelType w:val="hybridMultilevel"/>
    <w:tmpl w:val="731A2C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2FC624E"/>
    <w:multiLevelType w:val="hybridMultilevel"/>
    <w:tmpl w:val="071AF3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334107D"/>
    <w:multiLevelType w:val="hybridMultilevel"/>
    <w:tmpl w:val="7902C574"/>
    <w:lvl w:ilvl="0" w:tplc="2DE8860C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AC743B"/>
    <w:multiLevelType w:val="hybridMultilevel"/>
    <w:tmpl w:val="9A32E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7C33A3"/>
    <w:multiLevelType w:val="hybridMultilevel"/>
    <w:tmpl w:val="89DADC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3456BA8"/>
    <w:multiLevelType w:val="hybridMultilevel"/>
    <w:tmpl w:val="C7B4B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C9345F"/>
    <w:multiLevelType w:val="hybridMultilevel"/>
    <w:tmpl w:val="AC0262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921975"/>
    <w:multiLevelType w:val="hybridMultilevel"/>
    <w:tmpl w:val="10CE1DC6"/>
    <w:lvl w:ilvl="0" w:tplc="2DE8860C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BA524E"/>
    <w:multiLevelType w:val="hybridMultilevel"/>
    <w:tmpl w:val="91B08A7E"/>
    <w:lvl w:ilvl="0" w:tplc="C958C49E">
      <w:start w:val="2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22563F"/>
    <w:multiLevelType w:val="hybridMultilevel"/>
    <w:tmpl w:val="C988F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9623A3"/>
    <w:multiLevelType w:val="hybridMultilevel"/>
    <w:tmpl w:val="AA260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B4762B"/>
    <w:multiLevelType w:val="hybridMultilevel"/>
    <w:tmpl w:val="CE3A3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585843">
    <w:abstractNumId w:val="7"/>
  </w:num>
  <w:num w:numId="2" w16cid:durableId="485318287">
    <w:abstractNumId w:val="22"/>
  </w:num>
  <w:num w:numId="3" w16cid:durableId="1538666517">
    <w:abstractNumId w:val="15"/>
  </w:num>
  <w:num w:numId="4" w16cid:durableId="958874552">
    <w:abstractNumId w:val="17"/>
  </w:num>
  <w:num w:numId="5" w16cid:durableId="1022390551">
    <w:abstractNumId w:val="8"/>
  </w:num>
  <w:num w:numId="6" w16cid:durableId="212277961">
    <w:abstractNumId w:val="21"/>
  </w:num>
  <w:num w:numId="7" w16cid:durableId="1349259589">
    <w:abstractNumId w:val="13"/>
  </w:num>
  <w:num w:numId="8" w16cid:durableId="1398934250">
    <w:abstractNumId w:val="23"/>
  </w:num>
  <w:num w:numId="9" w16cid:durableId="1654136346">
    <w:abstractNumId w:val="27"/>
  </w:num>
  <w:num w:numId="10" w16cid:durableId="1512989155">
    <w:abstractNumId w:val="31"/>
  </w:num>
  <w:num w:numId="11" w16cid:durableId="780687180">
    <w:abstractNumId w:val="18"/>
  </w:num>
  <w:num w:numId="12" w16cid:durableId="299269670">
    <w:abstractNumId w:val="19"/>
  </w:num>
  <w:num w:numId="13" w16cid:durableId="1221134574">
    <w:abstractNumId w:val="11"/>
  </w:num>
  <w:num w:numId="14" w16cid:durableId="2050254463">
    <w:abstractNumId w:val="25"/>
  </w:num>
  <w:num w:numId="15" w16cid:durableId="677387103">
    <w:abstractNumId w:val="20"/>
  </w:num>
  <w:num w:numId="16" w16cid:durableId="1284726679">
    <w:abstractNumId w:val="32"/>
  </w:num>
  <w:num w:numId="17" w16cid:durableId="641739298">
    <w:abstractNumId w:val="2"/>
  </w:num>
  <w:num w:numId="18" w16cid:durableId="1486823151">
    <w:abstractNumId w:val="28"/>
  </w:num>
  <w:num w:numId="19" w16cid:durableId="924460024">
    <w:abstractNumId w:val="9"/>
  </w:num>
  <w:num w:numId="20" w16cid:durableId="908225943">
    <w:abstractNumId w:val="4"/>
  </w:num>
  <w:num w:numId="21" w16cid:durableId="1413821080">
    <w:abstractNumId w:val="12"/>
  </w:num>
  <w:num w:numId="22" w16cid:durableId="610166307">
    <w:abstractNumId w:val="6"/>
  </w:num>
  <w:num w:numId="23" w16cid:durableId="960185752">
    <w:abstractNumId w:val="29"/>
  </w:num>
  <w:num w:numId="24" w16cid:durableId="369766765">
    <w:abstractNumId w:val="24"/>
  </w:num>
  <w:num w:numId="25" w16cid:durableId="738938130">
    <w:abstractNumId w:val="33"/>
  </w:num>
  <w:num w:numId="26" w16cid:durableId="1543710001">
    <w:abstractNumId w:val="14"/>
  </w:num>
  <w:num w:numId="27" w16cid:durableId="1685325349">
    <w:abstractNumId w:val="16"/>
  </w:num>
  <w:num w:numId="28" w16cid:durableId="2111587485">
    <w:abstractNumId w:val="30"/>
  </w:num>
  <w:num w:numId="29" w16cid:durableId="169220317">
    <w:abstractNumId w:val="5"/>
  </w:num>
  <w:num w:numId="30" w16cid:durableId="1925458488">
    <w:abstractNumId w:val="26"/>
  </w:num>
  <w:num w:numId="31" w16cid:durableId="1690138062">
    <w:abstractNumId w:val="10"/>
  </w:num>
  <w:num w:numId="32" w16cid:durableId="1820993164">
    <w:abstractNumId w:val="1"/>
  </w:num>
  <w:num w:numId="33" w16cid:durableId="69279775">
    <w:abstractNumId w:val="0"/>
  </w:num>
  <w:num w:numId="34" w16cid:durableId="568031864">
    <w:abstractNumId w:val="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8FC"/>
    <w:rsid w:val="00000030"/>
    <w:rsid w:val="000000DC"/>
    <w:rsid w:val="000000ED"/>
    <w:rsid w:val="000001D5"/>
    <w:rsid w:val="0000026E"/>
    <w:rsid w:val="000002C8"/>
    <w:rsid w:val="00000451"/>
    <w:rsid w:val="0000048B"/>
    <w:rsid w:val="000006AD"/>
    <w:rsid w:val="000006FA"/>
    <w:rsid w:val="00000A01"/>
    <w:rsid w:val="00001076"/>
    <w:rsid w:val="000010A5"/>
    <w:rsid w:val="0000110B"/>
    <w:rsid w:val="00001195"/>
    <w:rsid w:val="00001218"/>
    <w:rsid w:val="00001304"/>
    <w:rsid w:val="00001378"/>
    <w:rsid w:val="00001459"/>
    <w:rsid w:val="000014F1"/>
    <w:rsid w:val="00001557"/>
    <w:rsid w:val="0000161F"/>
    <w:rsid w:val="0000187A"/>
    <w:rsid w:val="0000199C"/>
    <w:rsid w:val="00001A2C"/>
    <w:rsid w:val="00001B59"/>
    <w:rsid w:val="00001CFB"/>
    <w:rsid w:val="00001E2A"/>
    <w:rsid w:val="00001EB2"/>
    <w:rsid w:val="00002001"/>
    <w:rsid w:val="0000206D"/>
    <w:rsid w:val="000021BE"/>
    <w:rsid w:val="000023A3"/>
    <w:rsid w:val="000027A7"/>
    <w:rsid w:val="000029AA"/>
    <w:rsid w:val="00002B06"/>
    <w:rsid w:val="00002CAA"/>
    <w:rsid w:val="00002D50"/>
    <w:rsid w:val="00002E18"/>
    <w:rsid w:val="00002FA3"/>
    <w:rsid w:val="0000308A"/>
    <w:rsid w:val="00003140"/>
    <w:rsid w:val="0000323A"/>
    <w:rsid w:val="000033B9"/>
    <w:rsid w:val="0000391B"/>
    <w:rsid w:val="00003971"/>
    <w:rsid w:val="00003D3D"/>
    <w:rsid w:val="00003EF3"/>
    <w:rsid w:val="00004268"/>
    <w:rsid w:val="0000431F"/>
    <w:rsid w:val="000043B4"/>
    <w:rsid w:val="00004450"/>
    <w:rsid w:val="000045C0"/>
    <w:rsid w:val="000047A3"/>
    <w:rsid w:val="0000499F"/>
    <w:rsid w:val="00004A7E"/>
    <w:rsid w:val="00004B53"/>
    <w:rsid w:val="00004C3D"/>
    <w:rsid w:val="00004CE2"/>
    <w:rsid w:val="00004CE8"/>
    <w:rsid w:val="00004D63"/>
    <w:rsid w:val="00004F42"/>
    <w:rsid w:val="000050FE"/>
    <w:rsid w:val="0000510E"/>
    <w:rsid w:val="00005291"/>
    <w:rsid w:val="0000542F"/>
    <w:rsid w:val="00005453"/>
    <w:rsid w:val="0000556F"/>
    <w:rsid w:val="00005590"/>
    <w:rsid w:val="00005762"/>
    <w:rsid w:val="00005D35"/>
    <w:rsid w:val="00005E34"/>
    <w:rsid w:val="00006447"/>
    <w:rsid w:val="00006845"/>
    <w:rsid w:val="00006849"/>
    <w:rsid w:val="000068D4"/>
    <w:rsid w:val="000068E5"/>
    <w:rsid w:val="00006AC5"/>
    <w:rsid w:val="00006B3A"/>
    <w:rsid w:val="00006DD5"/>
    <w:rsid w:val="00006EAD"/>
    <w:rsid w:val="00006ECB"/>
    <w:rsid w:val="00006F02"/>
    <w:rsid w:val="00006F96"/>
    <w:rsid w:val="00007177"/>
    <w:rsid w:val="000071E4"/>
    <w:rsid w:val="000071F1"/>
    <w:rsid w:val="0000731D"/>
    <w:rsid w:val="0000733E"/>
    <w:rsid w:val="0000743A"/>
    <w:rsid w:val="0000762D"/>
    <w:rsid w:val="00007B9C"/>
    <w:rsid w:val="00007D2D"/>
    <w:rsid w:val="00010291"/>
    <w:rsid w:val="000102DA"/>
    <w:rsid w:val="00010455"/>
    <w:rsid w:val="00010492"/>
    <w:rsid w:val="000105F9"/>
    <w:rsid w:val="00010B42"/>
    <w:rsid w:val="00010C13"/>
    <w:rsid w:val="00010D4D"/>
    <w:rsid w:val="00010D67"/>
    <w:rsid w:val="00010D95"/>
    <w:rsid w:val="00010FF1"/>
    <w:rsid w:val="0001115C"/>
    <w:rsid w:val="000111BF"/>
    <w:rsid w:val="000111E3"/>
    <w:rsid w:val="0001140B"/>
    <w:rsid w:val="0001148E"/>
    <w:rsid w:val="0001161E"/>
    <w:rsid w:val="000116D8"/>
    <w:rsid w:val="000116E8"/>
    <w:rsid w:val="0001170C"/>
    <w:rsid w:val="000119D9"/>
    <w:rsid w:val="00011A48"/>
    <w:rsid w:val="00011B0B"/>
    <w:rsid w:val="00011B0D"/>
    <w:rsid w:val="00011C38"/>
    <w:rsid w:val="00011E1D"/>
    <w:rsid w:val="00011EDD"/>
    <w:rsid w:val="00011FB3"/>
    <w:rsid w:val="00012178"/>
    <w:rsid w:val="000122EC"/>
    <w:rsid w:val="000123B4"/>
    <w:rsid w:val="000123CD"/>
    <w:rsid w:val="000125D6"/>
    <w:rsid w:val="00012643"/>
    <w:rsid w:val="0001287A"/>
    <w:rsid w:val="00012882"/>
    <w:rsid w:val="00012983"/>
    <w:rsid w:val="000129F8"/>
    <w:rsid w:val="00012B82"/>
    <w:rsid w:val="00012BF0"/>
    <w:rsid w:val="00012CFF"/>
    <w:rsid w:val="00012D02"/>
    <w:rsid w:val="00012D45"/>
    <w:rsid w:val="00012E5A"/>
    <w:rsid w:val="00012E8F"/>
    <w:rsid w:val="0001306B"/>
    <w:rsid w:val="000130F0"/>
    <w:rsid w:val="00013400"/>
    <w:rsid w:val="00013433"/>
    <w:rsid w:val="000134AF"/>
    <w:rsid w:val="000136A6"/>
    <w:rsid w:val="00013750"/>
    <w:rsid w:val="000138AA"/>
    <w:rsid w:val="000138AF"/>
    <w:rsid w:val="00013911"/>
    <w:rsid w:val="00013969"/>
    <w:rsid w:val="00013AA1"/>
    <w:rsid w:val="00013B5F"/>
    <w:rsid w:val="00013BBA"/>
    <w:rsid w:val="00013C51"/>
    <w:rsid w:val="00013D00"/>
    <w:rsid w:val="00013E20"/>
    <w:rsid w:val="00013EF1"/>
    <w:rsid w:val="00013FA3"/>
    <w:rsid w:val="00014035"/>
    <w:rsid w:val="00014118"/>
    <w:rsid w:val="0001411D"/>
    <w:rsid w:val="00014207"/>
    <w:rsid w:val="00014238"/>
    <w:rsid w:val="0001435D"/>
    <w:rsid w:val="00014362"/>
    <w:rsid w:val="00014611"/>
    <w:rsid w:val="00014716"/>
    <w:rsid w:val="0001484D"/>
    <w:rsid w:val="00014966"/>
    <w:rsid w:val="00014A39"/>
    <w:rsid w:val="00014AEC"/>
    <w:rsid w:val="00014B15"/>
    <w:rsid w:val="00014B4B"/>
    <w:rsid w:val="00014DEE"/>
    <w:rsid w:val="00015170"/>
    <w:rsid w:val="00015488"/>
    <w:rsid w:val="000154F1"/>
    <w:rsid w:val="000155E6"/>
    <w:rsid w:val="0001567D"/>
    <w:rsid w:val="0001589C"/>
    <w:rsid w:val="000158DA"/>
    <w:rsid w:val="0001598E"/>
    <w:rsid w:val="00015A53"/>
    <w:rsid w:val="00015AA4"/>
    <w:rsid w:val="00015F49"/>
    <w:rsid w:val="000161D9"/>
    <w:rsid w:val="000162D3"/>
    <w:rsid w:val="000163A3"/>
    <w:rsid w:val="00016415"/>
    <w:rsid w:val="000164DE"/>
    <w:rsid w:val="00016518"/>
    <w:rsid w:val="000166CF"/>
    <w:rsid w:val="00016717"/>
    <w:rsid w:val="00016748"/>
    <w:rsid w:val="0001674F"/>
    <w:rsid w:val="0001675C"/>
    <w:rsid w:val="0001678F"/>
    <w:rsid w:val="00016862"/>
    <w:rsid w:val="0001686E"/>
    <w:rsid w:val="00016991"/>
    <w:rsid w:val="00016A9B"/>
    <w:rsid w:val="00016A9F"/>
    <w:rsid w:val="00016C7A"/>
    <w:rsid w:val="00016E52"/>
    <w:rsid w:val="00017135"/>
    <w:rsid w:val="000173FC"/>
    <w:rsid w:val="000174E2"/>
    <w:rsid w:val="000175DE"/>
    <w:rsid w:val="0001776A"/>
    <w:rsid w:val="000178F5"/>
    <w:rsid w:val="00017943"/>
    <w:rsid w:val="00017988"/>
    <w:rsid w:val="00017A63"/>
    <w:rsid w:val="00017BA7"/>
    <w:rsid w:val="00017DCE"/>
    <w:rsid w:val="00017E64"/>
    <w:rsid w:val="00017F83"/>
    <w:rsid w:val="000202C0"/>
    <w:rsid w:val="0002068C"/>
    <w:rsid w:val="00020738"/>
    <w:rsid w:val="0002073A"/>
    <w:rsid w:val="000207C4"/>
    <w:rsid w:val="000209F7"/>
    <w:rsid w:val="00020A55"/>
    <w:rsid w:val="00020A84"/>
    <w:rsid w:val="00020C00"/>
    <w:rsid w:val="00020D25"/>
    <w:rsid w:val="00020DF5"/>
    <w:rsid w:val="00020E2E"/>
    <w:rsid w:val="00020EB1"/>
    <w:rsid w:val="00020F32"/>
    <w:rsid w:val="00021016"/>
    <w:rsid w:val="00021099"/>
    <w:rsid w:val="00021119"/>
    <w:rsid w:val="000212DC"/>
    <w:rsid w:val="00021584"/>
    <w:rsid w:val="00021753"/>
    <w:rsid w:val="000218AB"/>
    <w:rsid w:val="00021A08"/>
    <w:rsid w:val="00021B73"/>
    <w:rsid w:val="00021B89"/>
    <w:rsid w:val="00021C40"/>
    <w:rsid w:val="00021CF7"/>
    <w:rsid w:val="00021D52"/>
    <w:rsid w:val="00022114"/>
    <w:rsid w:val="00022148"/>
    <w:rsid w:val="000221F3"/>
    <w:rsid w:val="00022240"/>
    <w:rsid w:val="00022426"/>
    <w:rsid w:val="00022654"/>
    <w:rsid w:val="000226E7"/>
    <w:rsid w:val="00022971"/>
    <w:rsid w:val="000229A2"/>
    <w:rsid w:val="00022B79"/>
    <w:rsid w:val="00022E08"/>
    <w:rsid w:val="00023078"/>
    <w:rsid w:val="000231FB"/>
    <w:rsid w:val="0002328D"/>
    <w:rsid w:val="00023330"/>
    <w:rsid w:val="0002344E"/>
    <w:rsid w:val="00023472"/>
    <w:rsid w:val="00023493"/>
    <w:rsid w:val="0002353E"/>
    <w:rsid w:val="0002358A"/>
    <w:rsid w:val="0002367A"/>
    <w:rsid w:val="0002368B"/>
    <w:rsid w:val="000236F1"/>
    <w:rsid w:val="00023750"/>
    <w:rsid w:val="000238C0"/>
    <w:rsid w:val="00023C3C"/>
    <w:rsid w:val="00023D24"/>
    <w:rsid w:val="00023D57"/>
    <w:rsid w:val="00023DA1"/>
    <w:rsid w:val="00023F92"/>
    <w:rsid w:val="00024155"/>
    <w:rsid w:val="00024580"/>
    <w:rsid w:val="00024835"/>
    <w:rsid w:val="0002484E"/>
    <w:rsid w:val="00024855"/>
    <w:rsid w:val="000248EE"/>
    <w:rsid w:val="00024AE6"/>
    <w:rsid w:val="00024C39"/>
    <w:rsid w:val="00024DC1"/>
    <w:rsid w:val="00024E2A"/>
    <w:rsid w:val="00025080"/>
    <w:rsid w:val="000250FE"/>
    <w:rsid w:val="00025104"/>
    <w:rsid w:val="00025207"/>
    <w:rsid w:val="00025326"/>
    <w:rsid w:val="00025474"/>
    <w:rsid w:val="00025627"/>
    <w:rsid w:val="00025983"/>
    <w:rsid w:val="000259FD"/>
    <w:rsid w:val="00025AFD"/>
    <w:rsid w:val="00025B3E"/>
    <w:rsid w:val="00025B4E"/>
    <w:rsid w:val="00025C63"/>
    <w:rsid w:val="00025CC8"/>
    <w:rsid w:val="00025D74"/>
    <w:rsid w:val="00025DEE"/>
    <w:rsid w:val="00025E04"/>
    <w:rsid w:val="00025F2F"/>
    <w:rsid w:val="00025FD2"/>
    <w:rsid w:val="00025FF3"/>
    <w:rsid w:val="00026039"/>
    <w:rsid w:val="0002611D"/>
    <w:rsid w:val="000261DC"/>
    <w:rsid w:val="00026294"/>
    <w:rsid w:val="0002639B"/>
    <w:rsid w:val="000267D9"/>
    <w:rsid w:val="0002680E"/>
    <w:rsid w:val="0002688E"/>
    <w:rsid w:val="00026B68"/>
    <w:rsid w:val="00026BAD"/>
    <w:rsid w:val="00026BDB"/>
    <w:rsid w:val="00026E11"/>
    <w:rsid w:val="00026EDE"/>
    <w:rsid w:val="00027002"/>
    <w:rsid w:val="00027038"/>
    <w:rsid w:val="00027215"/>
    <w:rsid w:val="00027320"/>
    <w:rsid w:val="00027358"/>
    <w:rsid w:val="000273D6"/>
    <w:rsid w:val="00027563"/>
    <w:rsid w:val="00027781"/>
    <w:rsid w:val="000278B6"/>
    <w:rsid w:val="000278CE"/>
    <w:rsid w:val="000278EC"/>
    <w:rsid w:val="00027B16"/>
    <w:rsid w:val="00027BDE"/>
    <w:rsid w:val="00027C1F"/>
    <w:rsid w:val="00027CC4"/>
    <w:rsid w:val="00027D71"/>
    <w:rsid w:val="00027E44"/>
    <w:rsid w:val="00027EC8"/>
    <w:rsid w:val="000301F6"/>
    <w:rsid w:val="000304DA"/>
    <w:rsid w:val="0003056E"/>
    <w:rsid w:val="00030669"/>
    <w:rsid w:val="000307BD"/>
    <w:rsid w:val="0003081F"/>
    <w:rsid w:val="00030838"/>
    <w:rsid w:val="000308AA"/>
    <w:rsid w:val="0003094F"/>
    <w:rsid w:val="00030D9A"/>
    <w:rsid w:val="00030E45"/>
    <w:rsid w:val="00030F7B"/>
    <w:rsid w:val="00030F97"/>
    <w:rsid w:val="00031027"/>
    <w:rsid w:val="00031166"/>
    <w:rsid w:val="00031367"/>
    <w:rsid w:val="00031405"/>
    <w:rsid w:val="000315A6"/>
    <w:rsid w:val="000315BE"/>
    <w:rsid w:val="000315D3"/>
    <w:rsid w:val="000316C5"/>
    <w:rsid w:val="0003196B"/>
    <w:rsid w:val="00031A51"/>
    <w:rsid w:val="00031AE4"/>
    <w:rsid w:val="00031B87"/>
    <w:rsid w:val="00031CCC"/>
    <w:rsid w:val="00031DD4"/>
    <w:rsid w:val="00031F58"/>
    <w:rsid w:val="00031FED"/>
    <w:rsid w:val="0003201B"/>
    <w:rsid w:val="00032042"/>
    <w:rsid w:val="00032093"/>
    <w:rsid w:val="00032307"/>
    <w:rsid w:val="00032332"/>
    <w:rsid w:val="00032450"/>
    <w:rsid w:val="00032686"/>
    <w:rsid w:val="0003268E"/>
    <w:rsid w:val="000326C8"/>
    <w:rsid w:val="0003275D"/>
    <w:rsid w:val="0003293B"/>
    <w:rsid w:val="000329F7"/>
    <w:rsid w:val="00032AB6"/>
    <w:rsid w:val="00032C12"/>
    <w:rsid w:val="00032C28"/>
    <w:rsid w:val="00032C40"/>
    <w:rsid w:val="00032CB0"/>
    <w:rsid w:val="00032CCD"/>
    <w:rsid w:val="00032D16"/>
    <w:rsid w:val="00032D1C"/>
    <w:rsid w:val="00032D44"/>
    <w:rsid w:val="00032E30"/>
    <w:rsid w:val="0003308B"/>
    <w:rsid w:val="0003311D"/>
    <w:rsid w:val="00033267"/>
    <w:rsid w:val="000339ED"/>
    <w:rsid w:val="00033A08"/>
    <w:rsid w:val="00033B39"/>
    <w:rsid w:val="00033C84"/>
    <w:rsid w:val="00033CB8"/>
    <w:rsid w:val="00033D0F"/>
    <w:rsid w:val="000340EC"/>
    <w:rsid w:val="0003419A"/>
    <w:rsid w:val="00034422"/>
    <w:rsid w:val="0003442A"/>
    <w:rsid w:val="000345B4"/>
    <w:rsid w:val="00034AD5"/>
    <w:rsid w:val="00034B4A"/>
    <w:rsid w:val="00034B55"/>
    <w:rsid w:val="00034C4C"/>
    <w:rsid w:val="00034C62"/>
    <w:rsid w:val="00034D74"/>
    <w:rsid w:val="00034E34"/>
    <w:rsid w:val="000351C8"/>
    <w:rsid w:val="00035397"/>
    <w:rsid w:val="0003542C"/>
    <w:rsid w:val="00035437"/>
    <w:rsid w:val="00035456"/>
    <w:rsid w:val="0003557B"/>
    <w:rsid w:val="00035607"/>
    <w:rsid w:val="00035A7D"/>
    <w:rsid w:val="00035BD6"/>
    <w:rsid w:val="00035C5A"/>
    <w:rsid w:val="00035CDF"/>
    <w:rsid w:val="00035D3D"/>
    <w:rsid w:val="00035D6E"/>
    <w:rsid w:val="00035DC1"/>
    <w:rsid w:val="00035FCC"/>
    <w:rsid w:val="00036066"/>
    <w:rsid w:val="00036163"/>
    <w:rsid w:val="00036166"/>
    <w:rsid w:val="00036178"/>
    <w:rsid w:val="00036238"/>
    <w:rsid w:val="00036285"/>
    <w:rsid w:val="00036506"/>
    <w:rsid w:val="000365BB"/>
    <w:rsid w:val="00036657"/>
    <w:rsid w:val="000366F8"/>
    <w:rsid w:val="000367C6"/>
    <w:rsid w:val="000368F6"/>
    <w:rsid w:val="00036B90"/>
    <w:rsid w:val="00036EE2"/>
    <w:rsid w:val="00036F28"/>
    <w:rsid w:val="0003721E"/>
    <w:rsid w:val="0003722C"/>
    <w:rsid w:val="00037505"/>
    <w:rsid w:val="00037651"/>
    <w:rsid w:val="000376BD"/>
    <w:rsid w:val="000377F7"/>
    <w:rsid w:val="00037D32"/>
    <w:rsid w:val="00037FA6"/>
    <w:rsid w:val="0004007C"/>
    <w:rsid w:val="000404BA"/>
    <w:rsid w:val="0004080D"/>
    <w:rsid w:val="000408E0"/>
    <w:rsid w:val="000408F6"/>
    <w:rsid w:val="00040C6F"/>
    <w:rsid w:val="00040CFC"/>
    <w:rsid w:val="00040D9A"/>
    <w:rsid w:val="00040EE6"/>
    <w:rsid w:val="00040F60"/>
    <w:rsid w:val="000410F4"/>
    <w:rsid w:val="00041221"/>
    <w:rsid w:val="0004132B"/>
    <w:rsid w:val="00041654"/>
    <w:rsid w:val="000418B8"/>
    <w:rsid w:val="000419A3"/>
    <w:rsid w:val="00041A98"/>
    <w:rsid w:val="00041BA4"/>
    <w:rsid w:val="00041C62"/>
    <w:rsid w:val="00041D61"/>
    <w:rsid w:val="00041DC4"/>
    <w:rsid w:val="00041E8A"/>
    <w:rsid w:val="0004216A"/>
    <w:rsid w:val="00042435"/>
    <w:rsid w:val="00042A67"/>
    <w:rsid w:val="00042B0A"/>
    <w:rsid w:val="00042B67"/>
    <w:rsid w:val="00042C54"/>
    <w:rsid w:val="00042C65"/>
    <w:rsid w:val="00042CA9"/>
    <w:rsid w:val="00042CC9"/>
    <w:rsid w:val="00042CDD"/>
    <w:rsid w:val="00042E4B"/>
    <w:rsid w:val="00042ECA"/>
    <w:rsid w:val="000430FE"/>
    <w:rsid w:val="000432AD"/>
    <w:rsid w:val="000434E0"/>
    <w:rsid w:val="0004351F"/>
    <w:rsid w:val="000435D0"/>
    <w:rsid w:val="000436DE"/>
    <w:rsid w:val="0004376C"/>
    <w:rsid w:val="00043A7F"/>
    <w:rsid w:val="00043AD5"/>
    <w:rsid w:val="00043B37"/>
    <w:rsid w:val="00043B64"/>
    <w:rsid w:val="00043BA8"/>
    <w:rsid w:val="00043D24"/>
    <w:rsid w:val="00043ECE"/>
    <w:rsid w:val="00043F7D"/>
    <w:rsid w:val="0004400E"/>
    <w:rsid w:val="00044051"/>
    <w:rsid w:val="00044057"/>
    <w:rsid w:val="00044085"/>
    <w:rsid w:val="00044109"/>
    <w:rsid w:val="0004427A"/>
    <w:rsid w:val="000442FB"/>
    <w:rsid w:val="000443BF"/>
    <w:rsid w:val="000444A1"/>
    <w:rsid w:val="00044570"/>
    <w:rsid w:val="000445CF"/>
    <w:rsid w:val="00044611"/>
    <w:rsid w:val="00044657"/>
    <w:rsid w:val="00044725"/>
    <w:rsid w:val="0004478A"/>
    <w:rsid w:val="00044939"/>
    <w:rsid w:val="0004494F"/>
    <w:rsid w:val="000449EE"/>
    <w:rsid w:val="000449F9"/>
    <w:rsid w:val="00044A71"/>
    <w:rsid w:val="00044D30"/>
    <w:rsid w:val="0004500D"/>
    <w:rsid w:val="00045156"/>
    <w:rsid w:val="000454D1"/>
    <w:rsid w:val="000455F2"/>
    <w:rsid w:val="000456B3"/>
    <w:rsid w:val="00045766"/>
    <w:rsid w:val="0004591C"/>
    <w:rsid w:val="0004591F"/>
    <w:rsid w:val="000459EE"/>
    <w:rsid w:val="00045A0E"/>
    <w:rsid w:val="00045A83"/>
    <w:rsid w:val="00045AFB"/>
    <w:rsid w:val="00045B50"/>
    <w:rsid w:val="00045D03"/>
    <w:rsid w:val="00045D58"/>
    <w:rsid w:val="00045DC7"/>
    <w:rsid w:val="00045EFA"/>
    <w:rsid w:val="00045FF3"/>
    <w:rsid w:val="0004613C"/>
    <w:rsid w:val="00046226"/>
    <w:rsid w:val="00046319"/>
    <w:rsid w:val="00046597"/>
    <w:rsid w:val="00046ABF"/>
    <w:rsid w:val="00046B2A"/>
    <w:rsid w:val="00047089"/>
    <w:rsid w:val="000471F5"/>
    <w:rsid w:val="000475C3"/>
    <w:rsid w:val="00047654"/>
    <w:rsid w:val="00047665"/>
    <w:rsid w:val="00047948"/>
    <w:rsid w:val="00047AE8"/>
    <w:rsid w:val="00047C47"/>
    <w:rsid w:val="00047E1C"/>
    <w:rsid w:val="00047E2B"/>
    <w:rsid w:val="00047EA9"/>
    <w:rsid w:val="00047F42"/>
    <w:rsid w:val="000502D6"/>
    <w:rsid w:val="000504E2"/>
    <w:rsid w:val="000505FB"/>
    <w:rsid w:val="000506B6"/>
    <w:rsid w:val="000506C4"/>
    <w:rsid w:val="000508FC"/>
    <w:rsid w:val="0005095C"/>
    <w:rsid w:val="0005096D"/>
    <w:rsid w:val="000509E5"/>
    <w:rsid w:val="00050D07"/>
    <w:rsid w:val="00050F0A"/>
    <w:rsid w:val="00050F38"/>
    <w:rsid w:val="0005113C"/>
    <w:rsid w:val="000511CA"/>
    <w:rsid w:val="0005128E"/>
    <w:rsid w:val="000512AC"/>
    <w:rsid w:val="000512E9"/>
    <w:rsid w:val="000512EC"/>
    <w:rsid w:val="00051504"/>
    <w:rsid w:val="000517DB"/>
    <w:rsid w:val="00051865"/>
    <w:rsid w:val="00051944"/>
    <w:rsid w:val="00051952"/>
    <w:rsid w:val="00051A5E"/>
    <w:rsid w:val="00051B48"/>
    <w:rsid w:val="00051D09"/>
    <w:rsid w:val="00051D90"/>
    <w:rsid w:val="00051F9D"/>
    <w:rsid w:val="0005201D"/>
    <w:rsid w:val="0005247E"/>
    <w:rsid w:val="0005266B"/>
    <w:rsid w:val="00052770"/>
    <w:rsid w:val="0005281F"/>
    <w:rsid w:val="000528AD"/>
    <w:rsid w:val="000528C2"/>
    <w:rsid w:val="000528FB"/>
    <w:rsid w:val="00052934"/>
    <w:rsid w:val="00052A46"/>
    <w:rsid w:val="00052A7F"/>
    <w:rsid w:val="00052B68"/>
    <w:rsid w:val="00052C31"/>
    <w:rsid w:val="00052DE5"/>
    <w:rsid w:val="00052E1D"/>
    <w:rsid w:val="00052EF1"/>
    <w:rsid w:val="000533B1"/>
    <w:rsid w:val="000537C8"/>
    <w:rsid w:val="000539AF"/>
    <w:rsid w:val="00053A52"/>
    <w:rsid w:val="00053CF1"/>
    <w:rsid w:val="00053DD6"/>
    <w:rsid w:val="000541E5"/>
    <w:rsid w:val="00054376"/>
    <w:rsid w:val="000545F1"/>
    <w:rsid w:val="00054688"/>
    <w:rsid w:val="00054894"/>
    <w:rsid w:val="00054A2C"/>
    <w:rsid w:val="00054B33"/>
    <w:rsid w:val="00054B60"/>
    <w:rsid w:val="00054B72"/>
    <w:rsid w:val="00054DBA"/>
    <w:rsid w:val="00054DFE"/>
    <w:rsid w:val="00054F6D"/>
    <w:rsid w:val="000550F9"/>
    <w:rsid w:val="00055117"/>
    <w:rsid w:val="0005578E"/>
    <w:rsid w:val="00055872"/>
    <w:rsid w:val="00055B12"/>
    <w:rsid w:val="00055CF8"/>
    <w:rsid w:val="00055D4C"/>
    <w:rsid w:val="00055E64"/>
    <w:rsid w:val="00055E6A"/>
    <w:rsid w:val="00055F60"/>
    <w:rsid w:val="00056242"/>
    <w:rsid w:val="000562B2"/>
    <w:rsid w:val="000563D2"/>
    <w:rsid w:val="00056434"/>
    <w:rsid w:val="00056464"/>
    <w:rsid w:val="00056527"/>
    <w:rsid w:val="000566C0"/>
    <w:rsid w:val="00056704"/>
    <w:rsid w:val="00056730"/>
    <w:rsid w:val="000567AA"/>
    <w:rsid w:val="00056C0F"/>
    <w:rsid w:val="00056C5E"/>
    <w:rsid w:val="00056E1D"/>
    <w:rsid w:val="00056EBE"/>
    <w:rsid w:val="00057005"/>
    <w:rsid w:val="000570BA"/>
    <w:rsid w:val="000570FD"/>
    <w:rsid w:val="00057100"/>
    <w:rsid w:val="0005723B"/>
    <w:rsid w:val="000572A9"/>
    <w:rsid w:val="0005764B"/>
    <w:rsid w:val="000576C3"/>
    <w:rsid w:val="00057937"/>
    <w:rsid w:val="00057D63"/>
    <w:rsid w:val="00057DCB"/>
    <w:rsid w:val="00057E57"/>
    <w:rsid w:val="00057E72"/>
    <w:rsid w:val="000601CB"/>
    <w:rsid w:val="00060223"/>
    <w:rsid w:val="00060465"/>
    <w:rsid w:val="0006047F"/>
    <w:rsid w:val="00060538"/>
    <w:rsid w:val="000606DC"/>
    <w:rsid w:val="000607FE"/>
    <w:rsid w:val="00060BB8"/>
    <w:rsid w:val="00060CDD"/>
    <w:rsid w:val="00060CE0"/>
    <w:rsid w:val="00060D35"/>
    <w:rsid w:val="00060D57"/>
    <w:rsid w:val="00060DCF"/>
    <w:rsid w:val="00060F0D"/>
    <w:rsid w:val="00060FFB"/>
    <w:rsid w:val="00061057"/>
    <w:rsid w:val="000610D3"/>
    <w:rsid w:val="00061259"/>
    <w:rsid w:val="000617BE"/>
    <w:rsid w:val="000618B2"/>
    <w:rsid w:val="00061AFD"/>
    <w:rsid w:val="00061C09"/>
    <w:rsid w:val="00061C0C"/>
    <w:rsid w:val="00061C23"/>
    <w:rsid w:val="00061DEE"/>
    <w:rsid w:val="00061E12"/>
    <w:rsid w:val="00061E31"/>
    <w:rsid w:val="00062133"/>
    <w:rsid w:val="000621D2"/>
    <w:rsid w:val="000623A8"/>
    <w:rsid w:val="00062441"/>
    <w:rsid w:val="0006250C"/>
    <w:rsid w:val="00062782"/>
    <w:rsid w:val="000628EC"/>
    <w:rsid w:val="00062907"/>
    <w:rsid w:val="0006294E"/>
    <w:rsid w:val="000629C5"/>
    <w:rsid w:val="00062C16"/>
    <w:rsid w:val="00062D11"/>
    <w:rsid w:val="00062F63"/>
    <w:rsid w:val="000631B7"/>
    <w:rsid w:val="00063209"/>
    <w:rsid w:val="0006342E"/>
    <w:rsid w:val="0006353E"/>
    <w:rsid w:val="000635E7"/>
    <w:rsid w:val="0006364E"/>
    <w:rsid w:val="00063778"/>
    <w:rsid w:val="000637DE"/>
    <w:rsid w:val="000638DE"/>
    <w:rsid w:val="00063986"/>
    <w:rsid w:val="00063AFA"/>
    <w:rsid w:val="00063C2F"/>
    <w:rsid w:val="00063DB6"/>
    <w:rsid w:val="00063DD8"/>
    <w:rsid w:val="00063E4E"/>
    <w:rsid w:val="00063ED3"/>
    <w:rsid w:val="00063F31"/>
    <w:rsid w:val="0006427C"/>
    <w:rsid w:val="000642DC"/>
    <w:rsid w:val="0006431F"/>
    <w:rsid w:val="000643A3"/>
    <w:rsid w:val="000643D7"/>
    <w:rsid w:val="0006448B"/>
    <w:rsid w:val="000644A1"/>
    <w:rsid w:val="000645DF"/>
    <w:rsid w:val="000646AF"/>
    <w:rsid w:val="00064850"/>
    <w:rsid w:val="00064D11"/>
    <w:rsid w:val="00064D9A"/>
    <w:rsid w:val="00064E93"/>
    <w:rsid w:val="00064F7E"/>
    <w:rsid w:val="00064FC1"/>
    <w:rsid w:val="00065118"/>
    <w:rsid w:val="00065179"/>
    <w:rsid w:val="0006533E"/>
    <w:rsid w:val="000655D6"/>
    <w:rsid w:val="00065706"/>
    <w:rsid w:val="0006587D"/>
    <w:rsid w:val="00065963"/>
    <w:rsid w:val="00065A92"/>
    <w:rsid w:val="00065CF3"/>
    <w:rsid w:val="00065DE2"/>
    <w:rsid w:val="00065DEA"/>
    <w:rsid w:val="00065E9F"/>
    <w:rsid w:val="00065EA0"/>
    <w:rsid w:val="00065ED7"/>
    <w:rsid w:val="000662B4"/>
    <w:rsid w:val="000662FC"/>
    <w:rsid w:val="000664D9"/>
    <w:rsid w:val="0006650C"/>
    <w:rsid w:val="0006661F"/>
    <w:rsid w:val="0006667C"/>
    <w:rsid w:val="000666CB"/>
    <w:rsid w:val="000666D7"/>
    <w:rsid w:val="00066781"/>
    <w:rsid w:val="00066880"/>
    <w:rsid w:val="000668C1"/>
    <w:rsid w:val="00066AFD"/>
    <w:rsid w:val="00066EFD"/>
    <w:rsid w:val="00066F28"/>
    <w:rsid w:val="00066F42"/>
    <w:rsid w:val="00066FF2"/>
    <w:rsid w:val="00067114"/>
    <w:rsid w:val="00067157"/>
    <w:rsid w:val="00067407"/>
    <w:rsid w:val="000676FF"/>
    <w:rsid w:val="000677E1"/>
    <w:rsid w:val="000677E8"/>
    <w:rsid w:val="000678A3"/>
    <w:rsid w:val="00067A16"/>
    <w:rsid w:val="00067ACC"/>
    <w:rsid w:val="00067C25"/>
    <w:rsid w:val="00067DF2"/>
    <w:rsid w:val="000700E6"/>
    <w:rsid w:val="00070128"/>
    <w:rsid w:val="000703DE"/>
    <w:rsid w:val="00070671"/>
    <w:rsid w:val="000707D4"/>
    <w:rsid w:val="0007088E"/>
    <w:rsid w:val="00070A5B"/>
    <w:rsid w:val="00070B64"/>
    <w:rsid w:val="00070C45"/>
    <w:rsid w:val="00070CB7"/>
    <w:rsid w:val="00070EAA"/>
    <w:rsid w:val="00070F2B"/>
    <w:rsid w:val="000710C8"/>
    <w:rsid w:val="00071126"/>
    <w:rsid w:val="0007112E"/>
    <w:rsid w:val="000712F7"/>
    <w:rsid w:val="0007145A"/>
    <w:rsid w:val="0007156B"/>
    <w:rsid w:val="000716CB"/>
    <w:rsid w:val="000718AA"/>
    <w:rsid w:val="00071968"/>
    <w:rsid w:val="00071BD1"/>
    <w:rsid w:val="00071C05"/>
    <w:rsid w:val="00071C67"/>
    <w:rsid w:val="00071F79"/>
    <w:rsid w:val="000721FF"/>
    <w:rsid w:val="00072682"/>
    <w:rsid w:val="000726CA"/>
    <w:rsid w:val="000727B5"/>
    <w:rsid w:val="00072880"/>
    <w:rsid w:val="0007291C"/>
    <w:rsid w:val="00072924"/>
    <w:rsid w:val="00072B50"/>
    <w:rsid w:val="00072BE5"/>
    <w:rsid w:val="00072CBA"/>
    <w:rsid w:val="00072D81"/>
    <w:rsid w:val="00072F65"/>
    <w:rsid w:val="00072F96"/>
    <w:rsid w:val="00073036"/>
    <w:rsid w:val="000730C0"/>
    <w:rsid w:val="000730FC"/>
    <w:rsid w:val="00073271"/>
    <w:rsid w:val="000733B1"/>
    <w:rsid w:val="00073509"/>
    <w:rsid w:val="000736F8"/>
    <w:rsid w:val="00073981"/>
    <w:rsid w:val="000739E0"/>
    <w:rsid w:val="00074024"/>
    <w:rsid w:val="00074100"/>
    <w:rsid w:val="00074125"/>
    <w:rsid w:val="00074130"/>
    <w:rsid w:val="0007421B"/>
    <w:rsid w:val="00074419"/>
    <w:rsid w:val="00074651"/>
    <w:rsid w:val="00074695"/>
    <w:rsid w:val="00074783"/>
    <w:rsid w:val="0007483B"/>
    <w:rsid w:val="000748F6"/>
    <w:rsid w:val="00074917"/>
    <w:rsid w:val="00074B59"/>
    <w:rsid w:val="00074BA3"/>
    <w:rsid w:val="00074C8F"/>
    <w:rsid w:val="00074CB8"/>
    <w:rsid w:val="00074D72"/>
    <w:rsid w:val="00074D78"/>
    <w:rsid w:val="00074FD1"/>
    <w:rsid w:val="00075078"/>
    <w:rsid w:val="000750DD"/>
    <w:rsid w:val="00075278"/>
    <w:rsid w:val="00075285"/>
    <w:rsid w:val="00075368"/>
    <w:rsid w:val="000753A6"/>
    <w:rsid w:val="000753E5"/>
    <w:rsid w:val="00075675"/>
    <w:rsid w:val="000757FD"/>
    <w:rsid w:val="00075A29"/>
    <w:rsid w:val="00075A31"/>
    <w:rsid w:val="00075A5C"/>
    <w:rsid w:val="00075BB2"/>
    <w:rsid w:val="00075C54"/>
    <w:rsid w:val="00075E60"/>
    <w:rsid w:val="00075E79"/>
    <w:rsid w:val="000760B2"/>
    <w:rsid w:val="00076173"/>
    <w:rsid w:val="0007632A"/>
    <w:rsid w:val="000763A8"/>
    <w:rsid w:val="0007646B"/>
    <w:rsid w:val="00076566"/>
    <w:rsid w:val="00076649"/>
    <w:rsid w:val="0007675B"/>
    <w:rsid w:val="00076814"/>
    <w:rsid w:val="00076825"/>
    <w:rsid w:val="00076938"/>
    <w:rsid w:val="00076CA8"/>
    <w:rsid w:val="00076D38"/>
    <w:rsid w:val="00076DC1"/>
    <w:rsid w:val="00077324"/>
    <w:rsid w:val="0007736F"/>
    <w:rsid w:val="00077399"/>
    <w:rsid w:val="00077561"/>
    <w:rsid w:val="00077674"/>
    <w:rsid w:val="00077BFD"/>
    <w:rsid w:val="00077CB4"/>
    <w:rsid w:val="00077CDF"/>
    <w:rsid w:val="00077CE0"/>
    <w:rsid w:val="00077D92"/>
    <w:rsid w:val="0008006A"/>
    <w:rsid w:val="000800D1"/>
    <w:rsid w:val="0008026E"/>
    <w:rsid w:val="000802A1"/>
    <w:rsid w:val="000803E3"/>
    <w:rsid w:val="00080431"/>
    <w:rsid w:val="00080682"/>
    <w:rsid w:val="00080765"/>
    <w:rsid w:val="00080C78"/>
    <w:rsid w:val="00080CE8"/>
    <w:rsid w:val="00080E90"/>
    <w:rsid w:val="00080FC0"/>
    <w:rsid w:val="00081036"/>
    <w:rsid w:val="000810EC"/>
    <w:rsid w:val="0008121F"/>
    <w:rsid w:val="00081400"/>
    <w:rsid w:val="000814B4"/>
    <w:rsid w:val="000817D3"/>
    <w:rsid w:val="00081842"/>
    <w:rsid w:val="000818FF"/>
    <w:rsid w:val="00081DA6"/>
    <w:rsid w:val="00081E1F"/>
    <w:rsid w:val="00081EDC"/>
    <w:rsid w:val="00081F54"/>
    <w:rsid w:val="00081FA6"/>
    <w:rsid w:val="000821CC"/>
    <w:rsid w:val="000821EC"/>
    <w:rsid w:val="00082205"/>
    <w:rsid w:val="000823CD"/>
    <w:rsid w:val="0008269A"/>
    <w:rsid w:val="00082878"/>
    <w:rsid w:val="000829C2"/>
    <w:rsid w:val="00082B47"/>
    <w:rsid w:val="00082BD7"/>
    <w:rsid w:val="00082C8A"/>
    <w:rsid w:val="00082C8F"/>
    <w:rsid w:val="00082EC4"/>
    <w:rsid w:val="000832DA"/>
    <w:rsid w:val="00083559"/>
    <w:rsid w:val="000836A2"/>
    <w:rsid w:val="00083984"/>
    <w:rsid w:val="00083BFC"/>
    <w:rsid w:val="00083BFD"/>
    <w:rsid w:val="00083C1E"/>
    <w:rsid w:val="00083CA6"/>
    <w:rsid w:val="00083D4E"/>
    <w:rsid w:val="00083F22"/>
    <w:rsid w:val="00083F67"/>
    <w:rsid w:val="000840D3"/>
    <w:rsid w:val="000840F8"/>
    <w:rsid w:val="00084260"/>
    <w:rsid w:val="00084680"/>
    <w:rsid w:val="000846B0"/>
    <w:rsid w:val="0008478B"/>
    <w:rsid w:val="0008481A"/>
    <w:rsid w:val="0008495D"/>
    <w:rsid w:val="000849EA"/>
    <w:rsid w:val="00084AB2"/>
    <w:rsid w:val="00084BB4"/>
    <w:rsid w:val="00084CD1"/>
    <w:rsid w:val="00084D18"/>
    <w:rsid w:val="00084EC9"/>
    <w:rsid w:val="00084F19"/>
    <w:rsid w:val="00084F8B"/>
    <w:rsid w:val="000851BD"/>
    <w:rsid w:val="000852D7"/>
    <w:rsid w:val="000852E5"/>
    <w:rsid w:val="000854A9"/>
    <w:rsid w:val="000854FD"/>
    <w:rsid w:val="00085554"/>
    <w:rsid w:val="000855F9"/>
    <w:rsid w:val="000858F2"/>
    <w:rsid w:val="000859AF"/>
    <w:rsid w:val="00085B65"/>
    <w:rsid w:val="00085BB5"/>
    <w:rsid w:val="00085C26"/>
    <w:rsid w:val="00085C4D"/>
    <w:rsid w:val="00085CF4"/>
    <w:rsid w:val="00085DE4"/>
    <w:rsid w:val="00086254"/>
    <w:rsid w:val="000866A0"/>
    <w:rsid w:val="00086901"/>
    <w:rsid w:val="000869D5"/>
    <w:rsid w:val="00086A04"/>
    <w:rsid w:val="00086AD1"/>
    <w:rsid w:val="00086C0F"/>
    <w:rsid w:val="00086CB7"/>
    <w:rsid w:val="00086CCD"/>
    <w:rsid w:val="00086FB5"/>
    <w:rsid w:val="0008703A"/>
    <w:rsid w:val="0008714F"/>
    <w:rsid w:val="00087336"/>
    <w:rsid w:val="0008771B"/>
    <w:rsid w:val="000879FA"/>
    <w:rsid w:val="00087A22"/>
    <w:rsid w:val="00087B51"/>
    <w:rsid w:val="00087EFE"/>
    <w:rsid w:val="000900E9"/>
    <w:rsid w:val="00090102"/>
    <w:rsid w:val="00090135"/>
    <w:rsid w:val="00090148"/>
    <w:rsid w:val="000901A7"/>
    <w:rsid w:val="000901FD"/>
    <w:rsid w:val="0009036D"/>
    <w:rsid w:val="0009041A"/>
    <w:rsid w:val="0009057F"/>
    <w:rsid w:val="000907DF"/>
    <w:rsid w:val="00090C3C"/>
    <w:rsid w:val="00090D36"/>
    <w:rsid w:val="00090FD5"/>
    <w:rsid w:val="00091227"/>
    <w:rsid w:val="00091267"/>
    <w:rsid w:val="000912E6"/>
    <w:rsid w:val="0009131E"/>
    <w:rsid w:val="000914D6"/>
    <w:rsid w:val="000915F7"/>
    <w:rsid w:val="00091662"/>
    <w:rsid w:val="000916D3"/>
    <w:rsid w:val="000918A0"/>
    <w:rsid w:val="000918A7"/>
    <w:rsid w:val="00091950"/>
    <w:rsid w:val="00091982"/>
    <w:rsid w:val="0009199F"/>
    <w:rsid w:val="00091AA5"/>
    <w:rsid w:val="00091C90"/>
    <w:rsid w:val="00091E32"/>
    <w:rsid w:val="00091FE1"/>
    <w:rsid w:val="000921BA"/>
    <w:rsid w:val="0009233E"/>
    <w:rsid w:val="000923BB"/>
    <w:rsid w:val="00092600"/>
    <w:rsid w:val="00092665"/>
    <w:rsid w:val="0009282C"/>
    <w:rsid w:val="00092848"/>
    <w:rsid w:val="00092902"/>
    <w:rsid w:val="000929B2"/>
    <w:rsid w:val="00092C59"/>
    <w:rsid w:val="00092C70"/>
    <w:rsid w:val="00092DD3"/>
    <w:rsid w:val="00092DE2"/>
    <w:rsid w:val="00092E9D"/>
    <w:rsid w:val="00092FEB"/>
    <w:rsid w:val="000930A9"/>
    <w:rsid w:val="000931F1"/>
    <w:rsid w:val="000932AD"/>
    <w:rsid w:val="00093551"/>
    <w:rsid w:val="000939E7"/>
    <w:rsid w:val="00093AC4"/>
    <w:rsid w:val="00093CA1"/>
    <w:rsid w:val="00093D38"/>
    <w:rsid w:val="00093E49"/>
    <w:rsid w:val="00093F50"/>
    <w:rsid w:val="00094055"/>
    <w:rsid w:val="0009414A"/>
    <w:rsid w:val="00094171"/>
    <w:rsid w:val="00094505"/>
    <w:rsid w:val="000946E8"/>
    <w:rsid w:val="0009484B"/>
    <w:rsid w:val="00094919"/>
    <w:rsid w:val="000949A0"/>
    <w:rsid w:val="00094EA1"/>
    <w:rsid w:val="0009510A"/>
    <w:rsid w:val="0009524D"/>
    <w:rsid w:val="0009529A"/>
    <w:rsid w:val="00095371"/>
    <w:rsid w:val="0009560A"/>
    <w:rsid w:val="0009565D"/>
    <w:rsid w:val="00095661"/>
    <w:rsid w:val="00095676"/>
    <w:rsid w:val="0009575A"/>
    <w:rsid w:val="0009576A"/>
    <w:rsid w:val="000959D5"/>
    <w:rsid w:val="00095AE8"/>
    <w:rsid w:val="00095C82"/>
    <w:rsid w:val="00095CB7"/>
    <w:rsid w:val="00095FB0"/>
    <w:rsid w:val="00095FEC"/>
    <w:rsid w:val="0009605A"/>
    <w:rsid w:val="000963B1"/>
    <w:rsid w:val="0009660C"/>
    <w:rsid w:val="00096673"/>
    <w:rsid w:val="000969C5"/>
    <w:rsid w:val="000969ED"/>
    <w:rsid w:val="00096A4E"/>
    <w:rsid w:val="00096A83"/>
    <w:rsid w:val="00096AF3"/>
    <w:rsid w:val="00096B51"/>
    <w:rsid w:val="00096B6A"/>
    <w:rsid w:val="00096D76"/>
    <w:rsid w:val="00096EDD"/>
    <w:rsid w:val="00096FA4"/>
    <w:rsid w:val="000970DD"/>
    <w:rsid w:val="000971CC"/>
    <w:rsid w:val="000972D3"/>
    <w:rsid w:val="000979D0"/>
    <w:rsid w:val="00097B69"/>
    <w:rsid w:val="00097CEA"/>
    <w:rsid w:val="000A010A"/>
    <w:rsid w:val="000A0115"/>
    <w:rsid w:val="000A01A3"/>
    <w:rsid w:val="000A0297"/>
    <w:rsid w:val="000A04FA"/>
    <w:rsid w:val="000A087B"/>
    <w:rsid w:val="000A090B"/>
    <w:rsid w:val="000A0954"/>
    <w:rsid w:val="000A0A66"/>
    <w:rsid w:val="000A0B73"/>
    <w:rsid w:val="000A0BF8"/>
    <w:rsid w:val="000A0E21"/>
    <w:rsid w:val="000A0E6D"/>
    <w:rsid w:val="000A0EF7"/>
    <w:rsid w:val="000A0FAB"/>
    <w:rsid w:val="000A109B"/>
    <w:rsid w:val="000A12F8"/>
    <w:rsid w:val="000A133B"/>
    <w:rsid w:val="000A163E"/>
    <w:rsid w:val="000A1681"/>
    <w:rsid w:val="000A1838"/>
    <w:rsid w:val="000A19FA"/>
    <w:rsid w:val="000A19FF"/>
    <w:rsid w:val="000A1C08"/>
    <w:rsid w:val="000A212F"/>
    <w:rsid w:val="000A230C"/>
    <w:rsid w:val="000A24B6"/>
    <w:rsid w:val="000A24E1"/>
    <w:rsid w:val="000A25D7"/>
    <w:rsid w:val="000A25E3"/>
    <w:rsid w:val="000A2AAA"/>
    <w:rsid w:val="000A2B37"/>
    <w:rsid w:val="000A2B8C"/>
    <w:rsid w:val="000A2BB9"/>
    <w:rsid w:val="000A2ECE"/>
    <w:rsid w:val="000A2F42"/>
    <w:rsid w:val="000A2FE4"/>
    <w:rsid w:val="000A3256"/>
    <w:rsid w:val="000A32D5"/>
    <w:rsid w:val="000A347B"/>
    <w:rsid w:val="000A34BC"/>
    <w:rsid w:val="000A3680"/>
    <w:rsid w:val="000A36FF"/>
    <w:rsid w:val="000A3714"/>
    <w:rsid w:val="000A3733"/>
    <w:rsid w:val="000A382E"/>
    <w:rsid w:val="000A38AF"/>
    <w:rsid w:val="000A3AB0"/>
    <w:rsid w:val="000A3C36"/>
    <w:rsid w:val="000A3C3C"/>
    <w:rsid w:val="000A3E24"/>
    <w:rsid w:val="000A3F39"/>
    <w:rsid w:val="000A3F46"/>
    <w:rsid w:val="000A4202"/>
    <w:rsid w:val="000A421B"/>
    <w:rsid w:val="000A424B"/>
    <w:rsid w:val="000A431C"/>
    <w:rsid w:val="000A433A"/>
    <w:rsid w:val="000A454D"/>
    <w:rsid w:val="000A460A"/>
    <w:rsid w:val="000A4A2E"/>
    <w:rsid w:val="000A4A37"/>
    <w:rsid w:val="000A4BCB"/>
    <w:rsid w:val="000A4C1A"/>
    <w:rsid w:val="000A4F3A"/>
    <w:rsid w:val="000A5110"/>
    <w:rsid w:val="000A512A"/>
    <w:rsid w:val="000A52A7"/>
    <w:rsid w:val="000A5393"/>
    <w:rsid w:val="000A549B"/>
    <w:rsid w:val="000A54ED"/>
    <w:rsid w:val="000A551B"/>
    <w:rsid w:val="000A5568"/>
    <w:rsid w:val="000A5598"/>
    <w:rsid w:val="000A576B"/>
    <w:rsid w:val="000A58CB"/>
    <w:rsid w:val="000A58EE"/>
    <w:rsid w:val="000A5CBB"/>
    <w:rsid w:val="000A5CEC"/>
    <w:rsid w:val="000A5D77"/>
    <w:rsid w:val="000A5F78"/>
    <w:rsid w:val="000A6097"/>
    <w:rsid w:val="000A6240"/>
    <w:rsid w:val="000A6256"/>
    <w:rsid w:val="000A6277"/>
    <w:rsid w:val="000A62C1"/>
    <w:rsid w:val="000A62D8"/>
    <w:rsid w:val="000A63BC"/>
    <w:rsid w:val="000A649C"/>
    <w:rsid w:val="000A6603"/>
    <w:rsid w:val="000A661B"/>
    <w:rsid w:val="000A6761"/>
    <w:rsid w:val="000A6791"/>
    <w:rsid w:val="000A6993"/>
    <w:rsid w:val="000A69A9"/>
    <w:rsid w:val="000A69F4"/>
    <w:rsid w:val="000A6DB9"/>
    <w:rsid w:val="000A6EFA"/>
    <w:rsid w:val="000A754D"/>
    <w:rsid w:val="000A7818"/>
    <w:rsid w:val="000A792F"/>
    <w:rsid w:val="000A7A14"/>
    <w:rsid w:val="000A7AAF"/>
    <w:rsid w:val="000A7CE9"/>
    <w:rsid w:val="000A7F52"/>
    <w:rsid w:val="000B0044"/>
    <w:rsid w:val="000B0273"/>
    <w:rsid w:val="000B037A"/>
    <w:rsid w:val="000B03AD"/>
    <w:rsid w:val="000B0410"/>
    <w:rsid w:val="000B0440"/>
    <w:rsid w:val="000B0455"/>
    <w:rsid w:val="000B052A"/>
    <w:rsid w:val="000B05C6"/>
    <w:rsid w:val="000B072E"/>
    <w:rsid w:val="000B09AB"/>
    <w:rsid w:val="000B0AAC"/>
    <w:rsid w:val="000B0B0B"/>
    <w:rsid w:val="000B0B9C"/>
    <w:rsid w:val="000B0CE0"/>
    <w:rsid w:val="000B0D5D"/>
    <w:rsid w:val="000B0FA7"/>
    <w:rsid w:val="000B1000"/>
    <w:rsid w:val="000B11F7"/>
    <w:rsid w:val="000B1201"/>
    <w:rsid w:val="000B1326"/>
    <w:rsid w:val="000B1339"/>
    <w:rsid w:val="000B1374"/>
    <w:rsid w:val="000B15E9"/>
    <w:rsid w:val="000B1647"/>
    <w:rsid w:val="000B16E6"/>
    <w:rsid w:val="000B189C"/>
    <w:rsid w:val="000B18AF"/>
    <w:rsid w:val="000B18DB"/>
    <w:rsid w:val="000B1AA1"/>
    <w:rsid w:val="000B1B3C"/>
    <w:rsid w:val="000B1B44"/>
    <w:rsid w:val="000B1B8C"/>
    <w:rsid w:val="000B1F23"/>
    <w:rsid w:val="000B1F36"/>
    <w:rsid w:val="000B1F60"/>
    <w:rsid w:val="000B1FF4"/>
    <w:rsid w:val="000B21C7"/>
    <w:rsid w:val="000B23EA"/>
    <w:rsid w:val="000B25D8"/>
    <w:rsid w:val="000B25E0"/>
    <w:rsid w:val="000B2624"/>
    <w:rsid w:val="000B282C"/>
    <w:rsid w:val="000B2BD4"/>
    <w:rsid w:val="000B2C2E"/>
    <w:rsid w:val="000B2C52"/>
    <w:rsid w:val="000B2CD1"/>
    <w:rsid w:val="000B306D"/>
    <w:rsid w:val="000B3133"/>
    <w:rsid w:val="000B321C"/>
    <w:rsid w:val="000B33F0"/>
    <w:rsid w:val="000B35A8"/>
    <w:rsid w:val="000B3735"/>
    <w:rsid w:val="000B38C3"/>
    <w:rsid w:val="000B3943"/>
    <w:rsid w:val="000B3952"/>
    <w:rsid w:val="000B3A1E"/>
    <w:rsid w:val="000B3ABB"/>
    <w:rsid w:val="000B3AEE"/>
    <w:rsid w:val="000B3CBD"/>
    <w:rsid w:val="000B3D4D"/>
    <w:rsid w:val="000B3DFF"/>
    <w:rsid w:val="000B400A"/>
    <w:rsid w:val="000B414E"/>
    <w:rsid w:val="000B419F"/>
    <w:rsid w:val="000B465D"/>
    <w:rsid w:val="000B47B8"/>
    <w:rsid w:val="000B47D6"/>
    <w:rsid w:val="000B47F3"/>
    <w:rsid w:val="000B4913"/>
    <w:rsid w:val="000B4935"/>
    <w:rsid w:val="000B49B9"/>
    <w:rsid w:val="000B4A44"/>
    <w:rsid w:val="000B4A6C"/>
    <w:rsid w:val="000B4DD2"/>
    <w:rsid w:val="000B4E01"/>
    <w:rsid w:val="000B4EC2"/>
    <w:rsid w:val="000B50D2"/>
    <w:rsid w:val="000B50DD"/>
    <w:rsid w:val="000B5181"/>
    <w:rsid w:val="000B526F"/>
    <w:rsid w:val="000B53C5"/>
    <w:rsid w:val="000B53D5"/>
    <w:rsid w:val="000B54F3"/>
    <w:rsid w:val="000B558A"/>
    <w:rsid w:val="000B5724"/>
    <w:rsid w:val="000B578B"/>
    <w:rsid w:val="000B5808"/>
    <w:rsid w:val="000B5A59"/>
    <w:rsid w:val="000B5AB0"/>
    <w:rsid w:val="000B5AB4"/>
    <w:rsid w:val="000B5AD0"/>
    <w:rsid w:val="000B5C85"/>
    <w:rsid w:val="000B5D0E"/>
    <w:rsid w:val="000B5DC5"/>
    <w:rsid w:val="000B5EC0"/>
    <w:rsid w:val="000B651F"/>
    <w:rsid w:val="000B6622"/>
    <w:rsid w:val="000B6671"/>
    <w:rsid w:val="000B67E0"/>
    <w:rsid w:val="000B6AB9"/>
    <w:rsid w:val="000B6ADD"/>
    <w:rsid w:val="000B6BF4"/>
    <w:rsid w:val="000B6C02"/>
    <w:rsid w:val="000B6CCE"/>
    <w:rsid w:val="000B6DF2"/>
    <w:rsid w:val="000B6F00"/>
    <w:rsid w:val="000B6FC5"/>
    <w:rsid w:val="000B6FEE"/>
    <w:rsid w:val="000B6FEF"/>
    <w:rsid w:val="000B73F7"/>
    <w:rsid w:val="000B751C"/>
    <w:rsid w:val="000B75ED"/>
    <w:rsid w:val="000B7880"/>
    <w:rsid w:val="000B7A04"/>
    <w:rsid w:val="000B7A2C"/>
    <w:rsid w:val="000B7CDE"/>
    <w:rsid w:val="000B7DD9"/>
    <w:rsid w:val="000B7FEF"/>
    <w:rsid w:val="000C0027"/>
    <w:rsid w:val="000C003D"/>
    <w:rsid w:val="000C00D4"/>
    <w:rsid w:val="000C027B"/>
    <w:rsid w:val="000C0454"/>
    <w:rsid w:val="000C0579"/>
    <w:rsid w:val="000C0588"/>
    <w:rsid w:val="000C06A5"/>
    <w:rsid w:val="000C0835"/>
    <w:rsid w:val="000C08A5"/>
    <w:rsid w:val="000C0920"/>
    <w:rsid w:val="000C093D"/>
    <w:rsid w:val="000C0BAE"/>
    <w:rsid w:val="000C0C0A"/>
    <w:rsid w:val="000C0E8C"/>
    <w:rsid w:val="000C0ED8"/>
    <w:rsid w:val="000C0FDA"/>
    <w:rsid w:val="000C1067"/>
    <w:rsid w:val="000C114E"/>
    <w:rsid w:val="000C1168"/>
    <w:rsid w:val="000C1317"/>
    <w:rsid w:val="000C143A"/>
    <w:rsid w:val="000C1547"/>
    <w:rsid w:val="000C1775"/>
    <w:rsid w:val="000C18C1"/>
    <w:rsid w:val="000C19D8"/>
    <w:rsid w:val="000C1A0D"/>
    <w:rsid w:val="000C1BAC"/>
    <w:rsid w:val="000C1C95"/>
    <w:rsid w:val="000C1D6D"/>
    <w:rsid w:val="000C1E1B"/>
    <w:rsid w:val="000C1EC0"/>
    <w:rsid w:val="000C20D7"/>
    <w:rsid w:val="000C224E"/>
    <w:rsid w:val="000C2310"/>
    <w:rsid w:val="000C2470"/>
    <w:rsid w:val="000C255E"/>
    <w:rsid w:val="000C25E2"/>
    <w:rsid w:val="000C25E8"/>
    <w:rsid w:val="000C2A05"/>
    <w:rsid w:val="000C2EDD"/>
    <w:rsid w:val="000C30F2"/>
    <w:rsid w:val="000C31DF"/>
    <w:rsid w:val="000C3247"/>
    <w:rsid w:val="000C3385"/>
    <w:rsid w:val="000C33A3"/>
    <w:rsid w:val="000C33DD"/>
    <w:rsid w:val="000C34E2"/>
    <w:rsid w:val="000C366A"/>
    <w:rsid w:val="000C373D"/>
    <w:rsid w:val="000C3760"/>
    <w:rsid w:val="000C39F6"/>
    <w:rsid w:val="000C3B44"/>
    <w:rsid w:val="000C3E24"/>
    <w:rsid w:val="000C3EC2"/>
    <w:rsid w:val="000C3EE3"/>
    <w:rsid w:val="000C4137"/>
    <w:rsid w:val="000C418F"/>
    <w:rsid w:val="000C4227"/>
    <w:rsid w:val="000C4332"/>
    <w:rsid w:val="000C43B1"/>
    <w:rsid w:val="000C43B8"/>
    <w:rsid w:val="000C4410"/>
    <w:rsid w:val="000C4451"/>
    <w:rsid w:val="000C47AD"/>
    <w:rsid w:val="000C4877"/>
    <w:rsid w:val="000C48D4"/>
    <w:rsid w:val="000C4C02"/>
    <w:rsid w:val="000C4CC1"/>
    <w:rsid w:val="000C4E51"/>
    <w:rsid w:val="000C4F4B"/>
    <w:rsid w:val="000C51A6"/>
    <w:rsid w:val="000C531C"/>
    <w:rsid w:val="000C5372"/>
    <w:rsid w:val="000C542F"/>
    <w:rsid w:val="000C57D5"/>
    <w:rsid w:val="000C58B7"/>
    <w:rsid w:val="000C59AF"/>
    <w:rsid w:val="000C59B4"/>
    <w:rsid w:val="000C5A18"/>
    <w:rsid w:val="000C5B00"/>
    <w:rsid w:val="000C5D7F"/>
    <w:rsid w:val="000C604A"/>
    <w:rsid w:val="000C6151"/>
    <w:rsid w:val="000C616C"/>
    <w:rsid w:val="000C617D"/>
    <w:rsid w:val="000C6265"/>
    <w:rsid w:val="000C66E4"/>
    <w:rsid w:val="000C6A0F"/>
    <w:rsid w:val="000C6A31"/>
    <w:rsid w:val="000C6A37"/>
    <w:rsid w:val="000C6B11"/>
    <w:rsid w:val="000C6C7D"/>
    <w:rsid w:val="000C6CB3"/>
    <w:rsid w:val="000C6EBA"/>
    <w:rsid w:val="000C7035"/>
    <w:rsid w:val="000C70D6"/>
    <w:rsid w:val="000C7187"/>
    <w:rsid w:val="000C740C"/>
    <w:rsid w:val="000C7450"/>
    <w:rsid w:val="000C7479"/>
    <w:rsid w:val="000C7487"/>
    <w:rsid w:val="000C74B7"/>
    <w:rsid w:val="000C7567"/>
    <w:rsid w:val="000C7739"/>
    <w:rsid w:val="000C7793"/>
    <w:rsid w:val="000C7AA4"/>
    <w:rsid w:val="000C7D9C"/>
    <w:rsid w:val="000C7F1E"/>
    <w:rsid w:val="000D00C9"/>
    <w:rsid w:val="000D030E"/>
    <w:rsid w:val="000D0400"/>
    <w:rsid w:val="000D04B4"/>
    <w:rsid w:val="000D0522"/>
    <w:rsid w:val="000D05D0"/>
    <w:rsid w:val="000D094F"/>
    <w:rsid w:val="000D09FA"/>
    <w:rsid w:val="000D0AA6"/>
    <w:rsid w:val="000D0C89"/>
    <w:rsid w:val="000D0E88"/>
    <w:rsid w:val="000D0F14"/>
    <w:rsid w:val="000D0F78"/>
    <w:rsid w:val="000D0F86"/>
    <w:rsid w:val="000D13A8"/>
    <w:rsid w:val="000D14D3"/>
    <w:rsid w:val="000D14E1"/>
    <w:rsid w:val="000D1690"/>
    <w:rsid w:val="000D1A71"/>
    <w:rsid w:val="000D1ADE"/>
    <w:rsid w:val="000D1C04"/>
    <w:rsid w:val="000D22BD"/>
    <w:rsid w:val="000D2310"/>
    <w:rsid w:val="000D27F4"/>
    <w:rsid w:val="000D2A15"/>
    <w:rsid w:val="000D2A3C"/>
    <w:rsid w:val="000D2A68"/>
    <w:rsid w:val="000D2B0F"/>
    <w:rsid w:val="000D2B5A"/>
    <w:rsid w:val="000D2BAC"/>
    <w:rsid w:val="000D2C8C"/>
    <w:rsid w:val="000D2CFB"/>
    <w:rsid w:val="000D2D1D"/>
    <w:rsid w:val="000D2F54"/>
    <w:rsid w:val="000D2F99"/>
    <w:rsid w:val="000D2FF4"/>
    <w:rsid w:val="000D30D9"/>
    <w:rsid w:val="000D30FD"/>
    <w:rsid w:val="000D318E"/>
    <w:rsid w:val="000D33C7"/>
    <w:rsid w:val="000D342D"/>
    <w:rsid w:val="000D36C5"/>
    <w:rsid w:val="000D3703"/>
    <w:rsid w:val="000D3969"/>
    <w:rsid w:val="000D3A7B"/>
    <w:rsid w:val="000D3C34"/>
    <w:rsid w:val="000D3C6E"/>
    <w:rsid w:val="000D4038"/>
    <w:rsid w:val="000D430D"/>
    <w:rsid w:val="000D4381"/>
    <w:rsid w:val="000D451C"/>
    <w:rsid w:val="000D47F9"/>
    <w:rsid w:val="000D4884"/>
    <w:rsid w:val="000D4891"/>
    <w:rsid w:val="000D49A0"/>
    <w:rsid w:val="000D4AEB"/>
    <w:rsid w:val="000D4D0C"/>
    <w:rsid w:val="000D4D50"/>
    <w:rsid w:val="000D4ECB"/>
    <w:rsid w:val="000D5192"/>
    <w:rsid w:val="000D564A"/>
    <w:rsid w:val="000D56BC"/>
    <w:rsid w:val="000D584C"/>
    <w:rsid w:val="000D5B19"/>
    <w:rsid w:val="000D5BCC"/>
    <w:rsid w:val="000D5D0E"/>
    <w:rsid w:val="000D5EA6"/>
    <w:rsid w:val="000D5EFD"/>
    <w:rsid w:val="000D610A"/>
    <w:rsid w:val="000D633F"/>
    <w:rsid w:val="000D664F"/>
    <w:rsid w:val="000D670D"/>
    <w:rsid w:val="000D680B"/>
    <w:rsid w:val="000D6EDB"/>
    <w:rsid w:val="000D6FDA"/>
    <w:rsid w:val="000D70D5"/>
    <w:rsid w:val="000D70DB"/>
    <w:rsid w:val="000D715B"/>
    <w:rsid w:val="000D71C7"/>
    <w:rsid w:val="000D7392"/>
    <w:rsid w:val="000D73AA"/>
    <w:rsid w:val="000D762F"/>
    <w:rsid w:val="000D7651"/>
    <w:rsid w:val="000D7681"/>
    <w:rsid w:val="000D7769"/>
    <w:rsid w:val="000D786E"/>
    <w:rsid w:val="000D78A6"/>
    <w:rsid w:val="000D793F"/>
    <w:rsid w:val="000D795A"/>
    <w:rsid w:val="000D7C38"/>
    <w:rsid w:val="000D7C55"/>
    <w:rsid w:val="000E009F"/>
    <w:rsid w:val="000E00B3"/>
    <w:rsid w:val="000E0233"/>
    <w:rsid w:val="000E0256"/>
    <w:rsid w:val="000E0470"/>
    <w:rsid w:val="000E06FA"/>
    <w:rsid w:val="000E07F0"/>
    <w:rsid w:val="000E097B"/>
    <w:rsid w:val="000E0989"/>
    <w:rsid w:val="000E09A0"/>
    <w:rsid w:val="000E0D90"/>
    <w:rsid w:val="000E0DCE"/>
    <w:rsid w:val="000E0DEA"/>
    <w:rsid w:val="000E0DF7"/>
    <w:rsid w:val="000E0E4A"/>
    <w:rsid w:val="000E0ED9"/>
    <w:rsid w:val="000E0F26"/>
    <w:rsid w:val="000E105C"/>
    <w:rsid w:val="000E11DB"/>
    <w:rsid w:val="000E12D7"/>
    <w:rsid w:val="000E13CD"/>
    <w:rsid w:val="000E13DA"/>
    <w:rsid w:val="000E153B"/>
    <w:rsid w:val="000E1595"/>
    <w:rsid w:val="000E16F0"/>
    <w:rsid w:val="000E16FD"/>
    <w:rsid w:val="000E1989"/>
    <w:rsid w:val="000E1A69"/>
    <w:rsid w:val="000E1B11"/>
    <w:rsid w:val="000E1B6C"/>
    <w:rsid w:val="000E1CC6"/>
    <w:rsid w:val="000E1F55"/>
    <w:rsid w:val="000E2304"/>
    <w:rsid w:val="000E237B"/>
    <w:rsid w:val="000E239A"/>
    <w:rsid w:val="000E2577"/>
    <w:rsid w:val="000E2692"/>
    <w:rsid w:val="000E26F8"/>
    <w:rsid w:val="000E276A"/>
    <w:rsid w:val="000E2795"/>
    <w:rsid w:val="000E281D"/>
    <w:rsid w:val="000E297A"/>
    <w:rsid w:val="000E2AA4"/>
    <w:rsid w:val="000E2E50"/>
    <w:rsid w:val="000E2E94"/>
    <w:rsid w:val="000E3037"/>
    <w:rsid w:val="000E30F9"/>
    <w:rsid w:val="000E3156"/>
    <w:rsid w:val="000E3328"/>
    <w:rsid w:val="000E35EC"/>
    <w:rsid w:val="000E36D1"/>
    <w:rsid w:val="000E3949"/>
    <w:rsid w:val="000E3A9D"/>
    <w:rsid w:val="000E3B3A"/>
    <w:rsid w:val="000E3B9F"/>
    <w:rsid w:val="000E3D3C"/>
    <w:rsid w:val="000E3E85"/>
    <w:rsid w:val="000E3FDA"/>
    <w:rsid w:val="000E41C8"/>
    <w:rsid w:val="000E4472"/>
    <w:rsid w:val="000E45F4"/>
    <w:rsid w:val="000E49B5"/>
    <w:rsid w:val="000E4BA3"/>
    <w:rsid w:val="000E4BF9"/>
    <w:rsid w:val="000E4DC7"/>
    <w:rsid w:val="000E4EF0"/>
    <w:rsid w:val="000E4F5D"/>
    <w:rsid w:val="000E500B"/>
    <w:rsid w:val="000E5122"/>
    <w:rsid w:val="000E5492"/>
    <w:rsid w:val="000E56C5"/>
    <w:rsid w:val="000E58A9"/>
    <w:rsid w:val="000E5A31"/>
    <w:rsid w:val="000E5AF3"/>
    <w:rsid w:val="000E5B3A"/>
    <w:rsid w:val="000E5B40"/>
    <w:rsid w:val="000E5B54"/>
    <w:rsid w:val="000E5C24"/>
    <w:rsid w:val="000E5C4F"/>
    <w:rsid w:val="000E5D1F"/>
    <w:rsid w:val="000E5E74"/>
    <w:rsid w:val="000E5F9C"/>
    <w:rsid w:val="000E5FD1"/>
    <w:rsid w:val="000E6008"/>
    <w:rsid w:val="000E612F"/>
    <w:rsid w:val="000E6352"/>
    <w:rsid w:val="000E63D4"/>
    <w:rsid w:val="000E63DB"/>
    <w:rsid w:val="000E641C"/>
    <w:rsid w:val="000E64F0"/>
    <w:rsid w:val="000E653B"/>
    <w:rsid w:val="000E6549"/>
    <w:rsid w:val="000E684C"/>
    <w:rsid w:val="000E7037"/>
    <w:rsid w:val="000E71D1"/>
    <w:rsid w:val="000E72A6"/>
    <w:rsid w:val="000E731B"/>
    <w:rsid w:val="000E73B9"/>
    <w:rsid w:val="000E743E"/>
    <w:rsid w:val="000E776A"/>
    <w:rsid w:val="000E7ABB"/>
    <w:rsid w:val="000E7E7F"/>
    <w:rsid w:val="000E7E89"/>
    <w:rsid w:val="000F0030"/>
    <w:rsid w:val="000F03F0"/>
    <w:rsid w:val="000F054E"/>
    <w:rsid w:val="000F05E1"/>
    <w:rsid w:val="000F0666"/>
    <w:rsid w:val="000F0690"/>
    <w:rsid w:val="000F076F"/>
    <w:rsid w:val="000F084C"/>
    <w:rsid w:val="000F092C"/>
    <w:rsid w:val="000F0B7D"/>
    <w:rsid w:val="000F0D00"/>
    <w:rsid w:val="000F0E1D"/>
    <w:rsid w:val="000F0F8F"/>
    <w:rsid w:val="000F12F9"/>
    <w:rsid w:val="000F1300"/>
    <w:rsid w:val="000F1369"/>
    <w:rsid w:val="000F158F"/>
    <w:rsid w:val="000F1745"/>
    <w:rsid w:val="000F1A59"/>
    <w:rsid w:val="000F1AC2"/>
    <w:rsid w:val="000F1B68"/>
    <w:rsid w:val="000F1BD9"/>
    <w:rsid w:val="000F1C90"/>
    <w:rsid w:val="000F1CBD"/>
    <w:rsid w:val="000F1CD9"/>
    <w:rsid w:val="000F1E48"/>
    <w:rsid w:val="000F1F17"/>
    <w:rsid w:val="000F1F57"/>
    <w:rsid w:val="000F1FD9"/>
    <w:rsid w:val="000F22BF"/>
    <w:rsid w:val="000F24A7"/>
    <w:rsid w:val="000F2587"/>
    <w:rsid w:val="000F27CF"/>
    <w:rsid w:val="000F290D"/>
    <w:rsid w:val="000F29FD"/>
    <w:rsid w:val="000F2CDF"/>
    <w:rsid w:val="000F2DBC"/>
    <w:rsid w:val="000F2EBD"/>
    <w:rsid w:val="000F2FD8"/>
    <w:rsid w:val="000F3060"/>
    <w:rsid w:val="000F3082"/>
    <w:rsid w:val="000F3149"/>
    <w:rsid w:val="000F319E"/>
    <w:rsid w:val="000F3456"/>
    <w:rsid w:val="000F3585"/>
    <w:rsid w:val="000F369A"/>
    <w:rsid w:val="000F37E0"/>
    <w:rsid w:val="000F386B"/>
    <w:rsid w:val="000F3CAF"/>
    <w:rsid w:val="000F3DDA"/>
    <w:rsid w:val="000F3E91"/>
    <w:rsid w:val="000F3ED1"/>
    <w:rsid w:val="000F43E9"/>
    <w:rsid w:val="000F44FB"/>
    <w:rsid w:val="000F4AAA"/>
    <w:rsid w:val="000F4AD6"/>
    <w:rsid w:val="000F4AF7"/>
    <w:rsid w:val="000F4B0E"/>
    <w:rsid w:val="000F4E50"/>
    <w:rsid w:val="000F4F61"/>
    <w:rsid w:val="000F4F65"/>
    <w:rsid w:val="000F5015"/>
    <w:rsid w:val="000F50C0"/>
    <w:rsid w:val="000F5170"/>
    <w:rsid w:val="000F51C6"/>
    <w:rsid w:val="000F5234"/>
    <w:rsid w:val="000F53E1"/>
    <w:rsid w:val="000F55CC"/>
    <w:rsid w:val="000F56F8"/>
    <w:rsid w:val="000F5AF5"/>
    <w:rsid w:val="000F5BC8"/>
    <w:rsid w:val="000F5D4A"/>
    <w:rsid w:val="000F5D50"/>
    <w:rsid w:val="000F5DE6"/>
    <w:rsid w:val="000F6190"/>
    <w:rsid w:val="000F6196"/>
    <w:rsid w:val="000F6247"/>
    <w:rsid w:val="000F65A7"/>
    <w:rsid w:val="000F66BC"/>
    <w:rsid w:val="000F6764"/>
    <w:rsid w:val="000F6A07"/>
    <w:rsid w:val="000F6CF1"/>
    <w:rsid w:val="000F6D17"/>
    <w:rsid w:val="000F6DB6"/>
    <w:rsid w:val="000F6E0B"/>
    <w:rsid w:val="000F6E20"/>
    <w:rsid w:val="000F6EA1"/>
    <w:rsid w:val="000F6F15"/>
    <w:rsid w:val="000F6F7A"/>
    <w:rsid w:val="000F6FEA"/>
    <w:rsid w:val="000F7079"/>
    <w:rsid w:val="000F714C"/>
    <w:rsid w:val="000F7344"/>
    <w:rsid w:val="000F7599"/>
    <w:rsid w:val="000F7701"/>
    <w:rsid w:val="000F7785"/>
    <w:rsid w:val="000F778E"/>
    <w:rsid w:val="000F7872"/>
    <w:rsid w:val="000F78F9"/>
    <w:rsid w:val="000F7A0A"/>
    <w:rsid w:val="000F7A68"/>
    <w:rsid w:val="000F7A72"/>
    <w:rsid w:val="000F7A8D"/>
    <w:rsid w:val="000F7CE6"/>
    <w:rsid w:val="000F7E60"/>
    <w:rsid w:val="00100111"/>
    <w:rsid w:val="001001D7"/>
    <w:rsid w:val="001002A5"/>
    <w:rsid w:val="001002B6"/>
    <w:rsid w:val="0010039A"/>
    <w:rsid w:val="00100454"/>
    <w:rsid w:val="001005B3"/>
    <w:rsid w:val="001007F7"/>
    <w:rsid w:val="001008B6"/>
    <w:rsid w:val="00100B9D"/>
    <w:rsid w:val="00100C2E"/>
    <w:rsid w:val="00100CB7"/>
    <w:rsid w:val="00101430"/>
    <w:rsid w:val="001016AC"/>
    <w:rsid w:val="00101778"/>
    <w:rsid w:val="001017D1"/>
    <w:rsid w:val="0010182B"/>
    <w:rsid w:val="00101AB3"/>
    <w:rsid w:val="00101BF8"/>
    <w:rsid w:val="00101CF3"/>
    <w:rsid w:val="00101D02"/>
    <w:rsid w:val="00101D38"/>
    <w:rsid w:val="00101D88"/>
    <w:rsid w:val="0010225D"/>
    <w:rsid w:val="00102585"/>
    <w:rsid w:val="0010273B"/>
    <w:rsid w:val="00102771"/>
    <w:rsid w:val="001029D6"/>
    <w:rsid w:val="00102B84"/>
    <w:rsid w:val="00102CA0"/>
    <w:rsid w:val="00102ED2"/>
    <w:rsid w:val="001032C7"/>
    <w:rsid w:val="001035D7"/>
    <w:rsid w:val="0010388B"/>
    <w:rsid w:val="001038B8"/>
    <w:rsid w:val="00103933"/>
    <w:rsid w:val="00103B6D"/>
    <w:rsid w:val="00103D58"/>
    <w:rsid w:val="00103DBC"/>
    <w:rsid w:val="00103DCF"/>
    <w:rsid w:val="00103EB0"/>
    <w:rsid w:val="0010400F"/>
    <w:rsid w:val="001044B7"/>
    <w:rsid w:val="00104525"/>
    <w:rsid w:val="00104587"/>
    <w:rsid w:val="0010485A"/>
    <w:rsid w:val="00104889"/>
    <w:rsid w:val="001049DC"/>
    <w:rsid w:val="00104A3D"/>
    <w:rsid w:val="00104AD2"/>
    <w:rsid w:val="00104CC4"/>
    <w:rsid w:val="00104DA1"/>
    <w:rsid w:val="00104FEB"/>
    <w:rsid w:val="001051BC"/>
    <w:rsid w:val="0010536F"/>
    <w:rsid w:val="001056DD"/>
    <w:rsid w:val="00105754"/>
    <w:rsid w:val="00105756"/>
    <w:rsid w:val="00105A8A"/>
    <w:rsid w:val="00105AE3"/>
    <w:rsid w:val="00105BEB"/>
    <w:rsid w:val="00105CBE"/>
    <w:rsid w:val="00105CDE"/>
    <w:rsid w:val="00105E2A"/>
    <w:rsid w:val="00105E68"/>
    <w:rsid w:val="00105E94"/>
    <w:rsid w:val="00105F26"/>
    <w:rsid w:val="0010627D"/>
    <w:rsid w:val="001062CA"/>
    <w:rsid w:val="001062D9"/>
    <w:rsid w:val="001066AF"/>
    <w:rsid w:val="00106860"/>
    <w:rsid w:val="00106865"/>
    <w:rsid w:val="001068CC"/>
    <w:rsid w:val="00106B14"/>
    <w:rsid w:val="00106BC3"/>
    <w:rsid w:val="00106C33"/>
    <w:rsid w:val="00106D4C"/>
    <w:rsid w:val="00106DAA"/>
    <w:rsid w:val="00106E0D"/>
    <w:rsid w:val="0010719A"/>
    <w:rsid w:val="0010728D"/>
    <w:rsid w:val="00107304"/>
    <w:rsid w:val="00107342"/>
    <w:rsid w:val="0010737D"/>
    <w:rsid w:val="001073A6"/>
    <w:rsid w:val="001075D0"/>
    <w:rsid w:val="0010764E"/>
    <w:rsid w:val="001077AD"/>
    <w:rsid w:val="0010783E"/>
    <w:rsid w:val="0010790C"/>
    <w:rsid w:val="00107C31"/>
    <w:rsid w:val="00107D7C"/>
    <w:rsid w:val="00107E2C"/>
    <w:rsid w:val="001100FE"/>
    <w:rsid w:val="00110332"/>
    <w:rsid w:val="00110456"/>
    <w:rsid w:val="001104F8"/>
    <w:rsid w:val="00110538"/>
    <w:rsid w:val="00110753"/>
    <w:rsid w:val="001107B7"/>
    <w:rsid w:val="001107F2"/>
    <w:rsid w:val="00110904"/>
    <w:rsid w:val="00110C67"/>
    <w:rsid w:val="00110E24"/>
    <w:rsid w:val="00110FFF"/>
    <w:rsid w:val="00111001"/>
    <w:rsid w:val="001111DA"/>
    <w:rsid w:val="0011144C"/>
    <w:rsid w:val="001114DE"/>
    <w:rsid w:val="00111625"/>
    <w:rsid w:val="00111659"/>
    <w:rsid w:val="00111739"/>
    <w:rsid w:val="00111763"/>
    <w:rsid w:val="00111780"/>
    <w:rsid w:val="001118A1"/>
    <w:rsid w:val="001118FE"/>
    <w:rsid w:val="00111980"/>
    <w:rsid w:val="00111A01"/>
    <w:rsid w:val="00111B4A"/>
    <w:rsid w:val="00111BCF"/>
    <w:rsid w:val="00111BD4"/>
    <w:rsid w:val="00111CF0"/>
    <w:rsid w:val="00111D20"/>
    <w:rsid w:val="00111E8C"/>
    <w:rsid w:val="00111F7F"/>
    <w:rsid w:val="00112626"/>
    <w:rsid w:val="001126A2"/>
    <w:rsid w:val="00112796"/>
    <w:rsid w:val="001127AA"/>
    <w:rsid w:val="001128BD"/>
    <w:rsid w:val="00112A28"/>
    <w:rsid w:val="00112AA8"/>
    <w:rsid w:val="00112B2A"/>
    <w:rsid w:val="00112B66"/>
    <w:rsid w:val="00112B73"/>
    <w:rsid w:val="00112BDD"/>
    <w:rsid w:val="00112C9F"/>
    <w:rsid w:val="00112D81"/>
    <w:rsid w:val="00113124"/>
    <w:rsid w:val="001131E1"/>
    <w:rsid w:val="001131EA"/>
    <w:rsid w:val="001133B5"/>
    <w:rsid w:val="00113519"/>
    <w:rsid w:val="001137CF"/>
    <w:rsid w:val="00113B8E"/>
    <w:rsid w:val="00113C8C"/>
    <w:rsid w:val="00113D74"/>
    <w:rsid w:val="00113DB1"/>
    <w:rsid w:val="00113E3F"/>
    <w:rsid w:val="00114175"/>
    <w:rsid w:val="00114523"/>
    <w:rsid w:val="001145FA"/>
    <w:rsid w:val="001146CD"/>
    <w:rsid w:val="00114718"/>
    <w:rsid w:val="00114866"/>
    <w:rsid w:val="001149DE"/>
    <w:rsid w:val="00114A49"/>
    <w:rsid w:val="00114B35"/>
    <w:rsid w:val="00114C1C"/>
    <w:rsid w:val="00114C91"/>
    <w:rsid w:val="00114CE5"/>
    <w:rsid w:val="00114F08"/>
    <w:rsid w:val="00114F89"/>
    <w:rsid w:val="00115669"/>
    <w:rsid w:val="00115683"/>
    <w:rsid w:val="0011577E"/>
    <w:rsid w:val="0011588D"/>
    <w:rsid w:val="00115ADF"/>
    <w:rsid w:val="00115B08"/>
    <w:rsid w:val="00115BF6"/>
    <w:rsid w:val="00115EBC"/>
    <w:rsid w:val="0011600B"/>
    <w:rsid w:val="00116481"/>
    <w:rsid w:val="00116486"/>
    <w:rsid w:val="0011657D"/>
    <w:rsid w:val="0011666A"/>
    <w:rsid w:val="00116BDB"/>
    <w:rsid w:val="00116CCA"/>
    <w:rsid w:val="00116CFF"/>
    <w:rsid w:val="00116D6B"/>
    <w:rsid w:val="00116E60"/>
    <w:rsid w:val="00116E8C"/>
    <w:rsid w:val="00116EA3"/>
    <w:rsid w:val="00117290"/>
    <w:rsid w:val="001173AA"/>
    <w:rsid w:val="001174EB"/>
    <w:rsid w:val="00117866"/>
    <w:rsid w:val="001178BE"/>
    <w:rsid w:val="00117AA5"/>
    <w:rsid w:val="00117B1E"/>
    <w:rsid w:val="00117B82"/>
    <w:rsid w:val="00117BE4"/>
    <w:rsid w:val="00117CE7"/>
    <w:rsid w:val="0012002F"/>
    <w:rsid w:val="001200AC"/>
    <w:rsid w:val="001202BF"/>
    <w:rsid w:val="00120479"/>
    <w:rsid w:val="0012060B"/>
    <w:rsid w:val="00120619"/>
    <w:rsid w:val="00120646"/>
    <w:rsid w:val="0012064E"/>
    <w:rsid w:val="00120822"/>
    <w:rsid w:val="0012099F"/>
    <w:rsid w:val="001209BD"/>
    <w:rsid w:val="00120B26"/>
    <w:rsid w:val="00120C93"/>
    <w:rsid w:val="00120CD6"/>
    <w:rsid w:val="00120F47"/>
    <w:rsid w:val="00121052"/>
    <w:rsid w:val="00121119"/>
    <w:rsid w:val="00121350"/>
    <w:rsid w:val="00121457"/>
    <w:rsid w:val="00121802"/>
    <w:rsid w:val="00121AEC"/>
    <w:rsid w:val="00121C23"/>
    <w:rsid w:val="00121CBE"/>
    <w:rsid w:val="001220A1"/>
    <w:rsid w:val="001224AA"/>
    <w:rsid w:val="001224F2"/>
    <w:rsid w:val="00122504"/>
    <w:rsid w:val="001227FD"/>
    <w:rsid w:val="00122A7F"/>
    <w:rsid w:val="00122CCD"/>
    <w:rsid w:val="00122CF9"/>
    <w:rsid w:val="00122D93"/>
    <w:rsid w:val="00123025"/>
    <w:rsid w:val="0012312E"/>
    <w:rsid w:val="0012322B"/>
    <w:rsid w:val="00123238"/>
    <w:rsid w:val="00123366"/>
    <w:rsid w:val="00123461"/>
    <w:rsid w:val="001236C3"/>
    <w:rsid w:val="001239B2"/>
    <w:rsid w:val="00123A17"/>
    <w:rsid w:val="00123A75"/>
    <w:rsid w:val="00123BA9"/>
    <w:rsid w:val="00123D93"/>
    <w:rsid w:val="00124025"/>
    <w:rsid w:val="00124234"/>
    <w:rsid w:val="00124272"/>
    <w:rsid w:val="0012433E"/>
    <w:rsid w:val="0012434B"/>
    <w:rsid w:val="00124371"/>
    <w:rsid w:val="00124591"/>
    <w:rsid w:val="00124621"/>
    <w:rsid w:val="00124B45"/>
    <w:rsid w:val="00124BB5"/>
    <w:rsid w:val="00124BCF"/>
    <w:rsid w:val="00124E27"/>
    <w:rsid w:val="00125138"/>
    <w:rsid w:val="0012521D"/>
    <w:rsid w:val="001252FB"/>
    <w:rsid w:val="0012534B"/>
    <w:rsid w:val="00125387"/>
    <w:rsid w:val="001255B9"/>
    <w:rsid w:val="00125784"/>
    <w:rsid w:val="001257F7"/>
    <w:rsid w:val="00125829"/>
    <w:rsid w:val="0012585F"/>
    <w:rsid w:val="0012596F"/>
    <w:rsid w:val="00125B2F"/>
    <w:rsid w:val="00125B35"/>
    <w:rsid w:val="00125B41"/>
    <w:rsid w:val="00125D88"/>
    <w:rsid w:val="00125E39"/>
    <w:rsid w:val="00125E3A"/>
    <w:rsid w:val="00125E44"/>
    <w:rsid w:val="001260AB"/>
    <w:rsid w:val="00126205"/>
    <w:rsid w:val="00126639"/>
    <w:rsid w:val="001266E6"/>
    <w:rsid w:val="00126706"/>
    <w:rsid w:val="00126719"/>
    <w:rsid w:val="00126781"/>
    <w:rsid w:val="001267D0"/>
    <w:rsid w:val="00126866"/>
    <w:rsid w:val="00126875"/>
    <w:rsid w:val="0012695C"/>
    <w:rsid w:val="00126968"/>
    <w:rsid w:val="001269B3"/>
    <w:rsid w:val="00126A21"/>
    <w:rsid w:val="00126BDD"/>
    <w:rsid w:val="00126C0A"/>
    <w:rsid w:val="00126DEF"/>
    <w:rsid w:val="00126EA8"/>
    <w:rsid w:val="0012703B"/>
    <w:rsid w:val="001271E9"/>
    <w:rsid w:val="001272EE"/>
    <w:rsid w:val="001274F4"/>
    <w:rsid w:val="0012752F"/>
    <w:rsid w:val="001275E6"/>
    <w:rsid w:val="00127677"/>
    <w:rsid w:val="001276F4"/>
    <w:rsid w:val="00127A4E"/>
    <w:rsid w:val="00127B81"/>
    <w:rsid w:val="00127C17"/>
    <w:rsid w:val="00127C1E"/>
    <w:rsid w:val="00127CF9"/>
    <w:rsid w:val="00127DBC"/>
    <w:rsid w:val="0013000C"/>
    <w:rsid w:val="00130117"/>
    <w:rsid w:val="00130142"/>
    <w:rsid w:val="001301C7"/>
    <w:rsid w:val="0013026F"/>
    <w:rsid w:val="001304E1"/>
    <w:rsid w:val="001305B4"/>
    <w:rsid w:val="00130650"/>
    <w:rsid w:val="0013088C"/>
    <w:rsid w:val="001308BC"/>
    <w:rsid w:val="00130900"/>
    <w:rsid w:val="00130A31"/>
    <w:rsid w:val="00130DAC"/>
    <w:rsid w:val="00130DF8"/>
    <w:rsid w:val="00130DFD"/>
    <w:rsid w:val="00130E35"/>
    <w:rsid w:val="00130E95"/>
    <w:rsid w:val="00131161"/>
    <w:rsid w:val="001311F4"/>
    <w:rsid w:val="0013141C"/>
    <w:rsid w:val="00131490"/>
    <w:rsid w:val="00131706"/>
    <w:rsid w:val="00131A0E"/>
    <w:rsid w:val="00131B1C"/>
    <w:rsid w:val="00131C8D"/>
    <w:rsid w:val="00131EA4"/>
    <w:rsid w:val="001320B1"/>
    <w:rsid w:val="00132326"/>
    <w:rsid w:val="0013236D"/>
    <w:rsid w:val="001323CD"/>
    <w:rsid w:val="00132451"/>
    <w:rsid w:val="00132569"/>
    <w:rsid w:val="00132625"/>
    <w:rsid w:val="00132820"/>
    <w:rsid w:val="001328AC"/>
    <w:rsid w:val="00132CAA"/>
    <w:rsid w:val="00133039"/>
    <w:rsid w:val="001331C0"/>
    <w:rsid w:val="00133215"/>
    <w:rsid w:val="00133375"/>
    <w:rsid w:val="00133466"/>
    <w:rsid w:val="00133501"/>
    <w:rsid w:val="0013391C"/>
    <w:rsid w:val="00133D7F"/>
    <w:rsid w:val="00133DC8"/>
    <w:rsid w:val="00133FE0"/>
    <w:rsid w:val="00134095"/>
    <w:rsid w:val="001341C9"/>
    <w:rsid w:val="001347D4"/>
    <w:rsid w:val="00134963"/>
    <w:rsid w:val="00134D7B"/>
    <w:rsid w:val="00134D97"/>
    <w:rsid w:val="00134EF7"/>
    <w:rsid w:val="00134FA7"/>
    <w:rsid w:val="00134FF3"/>
    <w:rsid w:val="001351EA"/>
    <w:rsid w:val="0013539C"/>
    <w:rsid w:val="00135598"/>
    <w:rsid w:val="00135645"/>
    <w:rsid w:val="00135756"/>
    <w:rsid w:val="00135798"/>
    <w:rsid w:val="00135867"/>
    <w:rsid w:val="0013598C"/>
    <w:rsid w:val="001359B0"/>
    <w:rsid w:val="001359EC"/>
    <w:rsid w:val="00135A03"/>
    <w:rsid w:val="00135A5E"/>
    <w:rsid w:val="00135D16"/>
    <w:rsid w:val="00135D54"/>
    <w:rsid w:val="00135F04"/>
    <w:rsid w:val="001360C0"/>
    <w:rsid w:val="001361B1"/>
    <w:rsid w:val="00136465"/>
    <w:rsid w:val="00136488"/>
    <w:rsid w:val="001364A3"/>
    <w:rsid w:val="001365BB"/>
    <w:rsid w:val="00136718"/>
    <w:rsid w:val="00136910"/>
    <w:rsid w:val="00136919"/>
    <w:rsid w:val="001369DD"/>
    <w:rsid w:val="00136C6C"/>
    <w:rsid w:val="00136E6B"/>
    <w:rsid w:val="001371C6"/>
    <w:rsid w:val="00137212"/>
    <w:rsid w:val="0013744B"/>
    <w:rsid w:val="00137542"/>
    <w:rsid w:val="00137668"/>
    <w:rsid w:val="00137679"/>
    <w:rsid w:val="00137746"/>
    <w:rsid w:val="00137810"/>
    <w:rsid w:val="001378B3"/>
    <w:rsid w:val="001378D5"/>
    <w:rsid w:val="00137B3D"/>
    <w:rsid w:val="00137DCC"/>
    <w:rsid w:val="00137F32"/>
    <w:rsid w:val="00140096"/>
    <w:rsid w:val="001400EE"/>
    <w:rsid w:val="0014017A"/>
    <w:rsid w:val="001402D5"/>
    <w:rsid w:val="001402EB"/>
    <w:rsid w:val="001403E2"/>
    <w:rsid w:val="001404CF"/>
    <w:rsid w:val="0014058B"/>
    <w:rsid w:val="001406BB"/>
    <w:rsid w:val="001406EF"/>
    <w:rsid w:val="001407DF"/>
    <w:rsid w:val="001409E1"/>
    <w:rsid w:val="00140C2E"/>
    <w:rsid w:val="00140D27"/>
    <w:rsid w:val="00140D6A"/>
    <w:rsid w:val="00140EB1"/>
    <w:rsid w:val="00140F02"/>
    <w:rsid w:val="00140F26"/>
    <w:rsid w:val="00140F5D"/>
    <w:rsid w:val="00140FD5"/>
    <w:rsid w:val="001410ED"/>
    <w:rsid w:val="001411D0"/>
    <w:rsid w:val="00141270"/>
    <w:rsid w:val="001413F5"/>
    <w:rsid w:val="00141577"/>
    <w:rsid w:val="00141606"/>
    <w:rsid w:val="00141707"/>
    <w:rsid w:val="00141787"/>
    <w:rsid w:val="0014184E"/>
    <w:rsid w:val="001418A5"/>
    <w:rsid w:val="00141949"/>
    <w:rsid w:val="00141BB4"/>
    <w:rsid w:val="00141C25"/>
    <w:rsid w:val="00141C5D"/>
    <w:rsid w:val="00141D48"/>
    <w:rsid w:val="00141D4C"/>
    <w:rsid w:val="00141D71"/>
    <w:rsid w:val="00142281"/>
    <w:rsid w:val="0014233A"/>
    <w:rsid w:val="001423F7"/>
    <w:rsid w:val="001424E6"/>
    <w:rsid w:val="0014262A"/>
    <w:rsid w:val="0014269B"/>
    <w:rsid w:val="001426A3"/>
    <w:rsid w:val="001428E3"/>
    <w:rsid w:val="001428F6"/>
    <w:rsid w:val="00142913"/>
    <w:rsid w:val="00142CEC"/>
    <w:rsid w:val="00142D00"/>
    <w:rsid w:val="00142D24"/>
    <w:rsid w:val="00142E72"/>
    <w:rsid w:val="00142E9C"/>
    <w:rsid w:val="00142EDE"/>
    <w:rsid w:val="00142F1B"/>
    <w:rsid w:val="00142F50"/>
    <w:rsid w:val="001430E2"/>
    <w:rsid w:val="00143128"/>
    <w:rsid w:val="00143143"/>
    <w:rsid w:val="00143296"/>
    <w:rsid w:val="00143308"/>
    <w:rsid w:val="00143327"/>
    <w:rsid w:val="00143424"/>
    <w:rsid w:val="00143525"/>
    <w:rsid w:val="00143840"/>
    <w:rsid w:val="0014395C"/>
    <w:rsid w:val="00143A16"/>
    <w:rsid w:val="00143B20"/>
    <w:rsid w:val="00143BF4"/>
    <w:rsid w:val="00143E13"/>
    <w:rsid w:val="00144044"/>
    <w:rsid w:val="00144081"/>
    <w:rsid w:val="001441DC"/>
    <w:rsid w:val="001442F8"/>
    <w:rsid w:val="00144334"/>
    <w:rsid w:val="00144BE5"/>
    <w:rsid w:val="00144C5E"/>
    <w:rsid w:val="00144CA7"/>
    <w:rsid w:val="00144E0B"/>
    <w:rsid w:val="00144EF7"/>
    <w:rsid w:val="00144F6A"/>
    <w:rsid w:val="0014508C"/>
    <w:rsid w:val="001450D9"/>
    <w:rsid w:val="00145186"/>
    <w:rsid w:val="0014523A"/>
    <w:rsid w:val="0014523E"/>
    <w:rsid w:val="00145258"/>
    <w:rsid w:val="001452A8"/>
    <w:rsid w:val="00145320"/>
    <w:rsid w:val="001453BF"/>
    <w:rsid w:val="00145478"/>
    <w:rsid w:val="0014560B"/>
    <w:rsid w:val="00145670"/>
    <w:rsid w:val="0014574C"/>
    <w:rsid w:val="00145CD0"/>
    <w:rsid w:val="00145E11"/>
    <w:rsid w:val="00146427"/>
    <w:rsid w:val="001464E7"/>
    <w:rsid w:val="00146651"/>
    <w:rsid w:val="001466A3"/>
    <w:rsid w:val="001466AF"/>
    <w:rsid w:val="001467C9"/>
    <w:rsid w:val="00146888"/>
    <w:rsid w:val="0014693D"/>
    <w:rsid w:val="001469B3"/>
    <w:rsid w:val="00146CEC"/>
    <w:rsid w:val="00146D65"/>
    <w:rsid w:val="00146DE6"/>
    <w:rsid w:val="00146E94"/>
    <w:rsid w:val="00146EF2"/>
    <w:rsid w:val="00147049"/>
    <w:rsid w:val="00147092"/>
    <w:rsid w:val="00147093"/>
    <w:rsid w:val="00147140"/>
    <w:rsid w:val="001471F4"/>
    <w:rsid w:val="00147387"/>
    <w:rsid w:val="001473B8"/>
    <w:rsid w:val="00147479"/>
    <w:rsid w:val="00147563"/>
    <w:rsid w:val="001476FA"/>
    <w:rsid w:val="001478E7"/>
    <w:rsid w:val="00147993"/>
    <w:rsid w:val="00147A8B"/>
    <w:rsid w:val="00147D13"/>
    <w:rsid w:val="00147E48"/>
    <w:rsid w:val="00147E80"/>
    <w:rsid w:val="00150005"/>
    <w:rsid w:val="00150259"/>
    <w:rsid w:val="001502EE"/>
    <w:rsid w:val="001502FE"/>
    <w:rsid w:val="0015054C"/>
    <w:rsid w:val="0015059D"/>
    <w:rsid w:val="001505B4"/>
    <w:rsid w:val="001505BC"/>
    <w:rsid w:val="001505F0"/>
    <w:rsid w:val="0015065F"/>
    <w:rsid w:val="00150699"/>
    <w:rsid w:val="001506D2"/>
    <w:rsid w:val="001509BA"/>
    <w:rsid w:val="00150B81"/>
    <w:rsid w:val="00150BD1"/>
    <w:rsid w:val="00150C16"/>
    <w:rsid w:val="00150C43"/>
    <w:rsid w:val="00150C6C"/>
    <w:rsid w:val="00150DAF"/>
    <w:rsid w:val="00150EA4"/>
    <w:rsid w:val="00150F07"/>
    <w:rsid w:val="00150FEE"/>
    <w:rsid w:val="001511C6"/>
    <w:rsid w:val="00151236"/>
    <w:rsid w:val="001513AA"/>
    <w:rsid w:val="00151556"/>
    <w:rsid w:val="001515FE"/>
    <w:rsid w:val="00151695"/>
    <w:rsid w:val="001516BB"/>
    <w:rsid w:val="0015179D"/>
    <w:rsid w:val="001517F2"/>
    <w:rsid w:val="0015190A"/>
    <w:rsid w:val="00151B35"/>
    <w:rsid w:val="00151C2D"/>
    <w:rsid w:val="00151E7C"/>
    <w:rsid w:val="00151E7F"/>
    <w:rsid w:val="00151E8D"/>
    <w:rsid w:val="00151E9B"/>
    <w:rsid w:val="00151EA7"/>
    <w:rsid w:val="00151F1D"/>
    <w:rsid w:val="00151F93"/>
    <w:rsid w:val="00152158"/>
    <w:rsid w:val="0015215D"/>
    <w:rsid w:val="00152743"/>
    <w:rsid w:val="00152979"/>
    <w:rsid w:val="00152B06"/>
    <w:rsid w:val="00152C4F"/>
    <w:rsid w:val="001530F4"/>
    <w:rsid w:val="00153184"/>
    <w:rsid w:val="00153202"/>
    <w:rsid w:val="00153263"/>
    <w:rsid w:val="001534D2"/>
    <w:rsid w:val="00153541"/>
    <w:rsid w:val="001535F4"/>
    <w:rsid w:val="00153643"/>
    <w:rsid w:val="00153776"/>
    <w:rsid w:val="001537C1"/>
    <w:rsid w:val="00153819"/>
    <w:rsid w:val="00153DDE"/>
    <w:rsid w:val="00153E26"/>
    <w:rsid w:val="00154048"/>
    <w:rsid w:val="00154206"/>
    <w:rsid w:val="00154219"/>
    <w:rsid w:val="00154517"/>
    <w:rsid w:val="0015453C"/>
    <w:rsid w:val="00154708"/>
    <w:rsid w:val="00154A19"/>
    <w:rsid w:val="00154A32"/>
    <w:rsid w:val="00154A6D"/>
    <w:rsid w:val="00154BF6"/>
    <w:rsid w:val="00154CDC"/>
    <w:rsid w:val="00154F8F"/>
    <w:rsid w:val="00155034"/>
    <w:rsid w:val="001550A4"/>
    <w:rsid w:val="001550D3"/>
    <w:rsid w:val="00155193"/>
    <w:rsid w:val="001553D4"/>
    <w:rsid w:val="0015563D"/>
    <w:rsid w:val="00155723"/>
    <w:rsid w:val="00155804"/>
    <w:rsid w:val="00155874"/>
    <w:rsid w:val="00155923"/>
    <w:rsid w:val="00155B9F"/>
    <w:rsid w:val="00155CD2"/>
    <w:rsid w:val="00155EB0"/>
    <w:rsid w:val="00155F18"/>
    <w:rsid w:val="001560DA"/>
    <w:rsid w:val="0015628E"/>
    <w:rsid w:val="001562D9"/>
    <w:rsid w:val="00156337"/>
    <w:rsid w:val="0015673C"/>
    <w:rsid w:val="0015674D"/>
    <w:rsid w:val="0015681D"/>
    <w:rsid w:val="00156853"/>
    <w:rsid w:val="00156A02"/>
    <w:rsid w:val="00156BFA"/>
    <w:rsid w:val="00156FD3"/>
    <w:rsid w:val="0015704B"/>
    <w:rsid w:val="001573FD"/>
    <w:rsid w:val="0015753A"/>
    <w:rsid w:val="0015755F"/>
    <w:rsid w:val="00157564"/>
    <w:rsid w:val="001575CD"/>
    <w:rsid w:val="001576AD"/>
    <w:rsid w:val="0015777C"/>
    <w:rsid w:val="00157A05"/>
    <w:rsid w:val="00157ACF"/>
    <w:rsid w:val="00157B81"/>
    <w:rsid w:val="00157B8C"/>
    <w:rsid w:val="00157CB9"/>
    <w:rsid w:val="00157D4D"/>
    <w:rsid w:val="00157DB6"/>
    <w:rsid w:val="0016002B"/>
    <w:rsid w:val="00160073"/>
    <w:rsid w:val="0016017E"/>
    <w:rsid w:val="0016024D"/>
    <w:rsid w:val="001602C3"/>
    <w:rsid w:val="0016040B"/>
    <w:rsid w:val="0016049F"/>
    <w:rsid w:val="0016056B"/>
    <w:rsid w:val="001605CC"/>
    <w:rsid w:val="0016063D"/>
    <w:rsid w:val="00160673"/>
    <w:rsid w:val="00160720"/>
    <w:rsid w:val="001607E0"/>
    <w:rsid w:val="0016089B"/>
    <w:rsid w:val="0016098E"/>
    <w:rsid w:val="00160B80"/>
    <w:rsid w:val="00160C18"/>
    <w:rsid w:val="00160D4B"/>
    <w:rsid w:val="00160DCC"/>
    <w:rsid w:val="00161100"/>
    <w:rsid w:val="0016111C"/>
    <w:rsid w:val="001611DF"/>
    <w:rsid w:val="00161266"/>
    <w:rsid w:val="001612F3"/>
    <w:rsid w:val="001614B8"/>
    <w:rsid w:val="00161517"/>
    <w:rsid w:val="0016177E"/>
    <w:rsid w:val="00161781"/>
    <w:rsid w:val="001618B6"/>
    <w:rsid w:val="00161928"/>
    <w:rsid w:val="00161946"/>
    <w:rsid w:val="001619E3"/>
    <w:rsid w:val="00161BD9"/>
    <w:rsid w:val="00161CA8"/>
    <w:rsid w:val="00161CB7"/>
    <w:rsid w:val="00161F3E"/>
    <w:rsid w:val="0016205B"/>
    <w:rsid w:val="001620E4"/>
    <w:rsid w:val="0016216D"/>
    <w:rsid w:val="001621E5"/>
    <w:rsid w:val="0016222D"/>
    <w:rsid w:val="00162417"/>
    <w:rsid w:val="0016249B"/>
    <w:rsid w:val="001624C6"/>
    <w:rsid w:val="0016250A"/>
    <w:rsid w:val="001626BB"/>
    <w:rsid w:val="001627BA"/>
    <w:rsid w:val="00162828"/>
    <w:rsid w:val="00162A63"/>
    <w:rsid w:val="00162A8A"/>
    <w:rsid w:val="00162EB3"/>
    <w:rsid w:val="00163026"/>
    <w:rsid w:val="00163043"/>
    <w:rsid w:val="001630BA"/>
    <w:rsid w:val="0016314E"/>
    <w:rsid w:val="00163282"/>
    <w:rsid w:val="00163302"/>
    <w:rsid w:val="0016334A"/>
    <w:rsid w:val="001633C1"/>
    <w:rsid w:val="00163490"/>
    <w:rsid w:val="001634D9"/>
    <w:rsid w:val="00163514"/>
    <w:rsid w:val="001636E0"/>
    <w:rsid w:val="00163B6C"/>
    <w:rsid w:val="00163B93"/>
    <w:rsid w:val="00163C99"/>
    <w:rsid w:val="00163CD3"/>
    <w:rsid w:val="00163DC5"/>
    <w:rsid w:val="00163F1D"/>
    <w:rsid w:val="00163F94"/>
    <w:rsid w:val="00164254"/>
    <w:rsid w:val="0016432A"/>
    <w:rsid w:val="00164412"/>
    <w:rsid w:val="00164581"/>
    <w:rsid w:val="001645C0"/>
    <w:rsid w:val="00164696"/>
    <w:rsid w:val="00164781"/>
    <w:rsid w:val="00164958"/>
    <w:rsid w:val="00164AB5"/>
    <w:rsid w:val="00164AFB"/>
    <w:rsid w:val="00164B03"/>
    <w:rsid w:val="00164B08"/>
    <w:rsid w:val="00164E60"/>
    <w:rsid w:val="00164EA4"/>
    <w:rsid w:val="00164F95"/>
    <w:rsid w:val="001651FA"/>
    <w:rsid w:val="00165355"/>
    <w:rsid w:val="00165591"/>
    <w:rsid w:val="00165896"/>
    <w:rsid w:val="00165975"/>
    <w:rsid w:val="001659E2"/>
    <w:rsid w:val="00165A38"/>
    <w:rsid w:val="00165BDB"/>
    <w:rsid w:val="00165CF6"/>
    <w:rsid w:val="00165DE8"/>
    <w:rsid w:val="00165E51"/>
    <w:rsid w:val="001661D9"/>
    <w:rsid w:val="00166395"/>
    <w:rsid w:val="001664D4"/>
    <w:rsid w:val="001665AE"/>
    <w:rsid w:val="001666AE"/>
    <w:rsid w:val="0016696F"/>
    <w:rsid w:val="00166AD4"/>
    <w:rsid w:val="00166CBF"/>
    <w:rsid w:val="00166F1A"/>
    <w:rsid w:val="001671B8"/>
    <w:rsid w:val="00167320"/>
    <w:rsid w:val="00167672"/>
    <w:rsid w:val="0016776B"/>
    <w:rsid w:val="0016784E"/>
    <w:rsid w:val="00167854"/>
    <w:rsid w:val="0016786A"/>
    <w:rsid w:val="00167881"/>
    <w:rsid w:val="00167966"/>
    <w:rsid w:val="00167995"/>
    <w:rsid w:val="00167B6F"/>
    <w:rsid w:val="00170385"/>
    <w:rsid w:val="001703B7"/>
    <w:rsid w:val="001705F2"/>
    <w:rsid w:val="00170603"/>
    <w:rsid w:val="00170653"/>
    <w:rsid w:val="00170710"/>
    <w:rsid w:val="001707E5"/>
    <w:rsid w:val="0017094C"/>
    <w:rsid w:val="001709BC"/>
    <w:rsid w:val="00170A0E"/>
    <w:rsid w:val="00170B39"/>
    <w:rsid w:val="00170C2E"/>
    <w:rsid w:val="00170CA0"/>
    <w:rsid w:val="00170D2C"/>
    <w:rsid w:val="00170EBF"/>
    <w:rsid w:val="00170EF5"/>
    <w:rsid w:val="00170F46"/>
    <w:rsid w:val="00170FA8"/>
    <w:rsid w:val="00171282"/>
    <w:rsid w:val="0017158E"/>
    <w:rsid w:val="001716B9"/>
    <w:rsid w:val="001716D8"/>
    <w:rsid w:val="001716F6"/>
    <w:rsid w:val="00171DEA"/>
    <w:rsid w:val="00171E4A"/>
    <w:rsid w:val="00171EF8"/>
    <w:rsid w:val="00171F1C"/>
    <w:rsid w:val="00171F83"/>
    <w:rsid w:val="001720CB"/>
    <w:rsid w:val="001720E2"/>
    <w:rsid w:val="001720E4"/>
    <w:rsid w:val="0017248D"/>
    <w:rsid w:val="001728E2"/>
    <w:rsid w:val="00172E7F"/>
    <w:rsid w:val="00173122"/>
    <w:rsid w:val="0017327C"/>
    <w:rsid w:val="00173572"/>
    <w:rsid w:val="0017371A"/>
    <w:rsid w:val="00173876"/>
    <w:rsid w:val="00173A32"/>
    <w:rsid w:val="00173A57"/>
    <w:rsid w:val="00173B07"/>
    <w:rsid w:val="00173DE9"/>
    <w:rsid w:val="00173E0D"/>
    <w:rsid w:val="00173E7F"/>
    <w:rsid w:val="001741EE"/>
    <w:rsid w:val="00174231"/>
    <w:rsid w:val="00174307"/>
    <w:rsid w:val="00174407"/>
    <w:rsid w:val="0017447D"/>
    <w:rsid w:val="00174725"/>
    <w:rsid w:val="0017479A"/>
    <w:rsid w:val="00174A06"/>
    <w:rsid w:val="00174D6B"/>
    <w:rsid w:val="00174FBC"/>
    <w:rsid w:val="00174FD9"/>
    <w:rsid w:val="0017530B"/>
    <w:rsid w:val="00175546"/>
    <w:rsid w:val="00175DB3"/>
    <w:rsid w:val="00175E2C"/>
    <w:rsid w:val="00175ED3"/>
    <w:rsid w:val="00175EEE"/>
    <w:rsid w:val="00176110"/>
    <w:rsid w:val="001761AF"/>
    <w:rsid w:val="0017694F"/>
    <w:rsid w:val="00176C2A"/>
    <w:rsid w:val="00176C5D"/>
    <w:rsid w:val="00176EAD"/>
    <w:rsid w:val="00176EC2"/>
    <w:rsid w:val="00176EEC"/>
    <w:rsid w:val="00176FED"/>
    <w:rsid w:val="0017725D"/>
    <w:rsid w:val="0017753A"/>
    <w:rsid w:val="001775BD"/>
    <w:rsid w:val="001775FE"/>
    <w:rsid w:val="001778C5"/>
    <w:rsid w:val="00177997"/>
    <w:rsid w:val="00177CFB"/>
    <w:rsid w:val="00177D67"/>
    <w:rsid w:val="00177DA7"/>
    <w:rsid w:val="00177E3D"/>
    <w:rsid w:val="00180121"/>
    <w:rsid w:val="00180225"/>
    <w:rsid w:val="001802D6"/>
    <w:rsid w:val="0018056F"/>
    <w:rsid w:val="001805E0"/>
    <w:rsid w:val="00180662"/>
    <w:rsid w:val="00180973"/>
    <w:rsid w:val="00180BEC"/>
    <w:rsid w:val="00180C1B"/>
    <w:rsid w:val="00180CA1"/>
    <w:rsid w:val="00180EB1"/>
    <w:rsid w:val="00181043"/>
    <w:rsid w:val="001810F1"/>
    <w:rsid w:val="001813F3"/>
    <w:rsid w:val="00181561"/>
    <w:rsid w:val="00181786"/>
    <w:rsid w:val="00181940"/>
    <w:rsid w:val="00181BF9"/>
    <w:rsid w:val="00181D9F"/>
    <w:rsid w:val="00181DEB"/>
    <w:rsid w:val="00181F69"/>
    <w:rsid w:val="00182005"/>
    <w:rsid w:val="0018201F"/>
    <w:rsid w:val="00182048"/>
    <w:rsid w:val="00182109"/>
    <w:rsid w:val="001822F9"/>
    <w:rsid w:val="001822FC"/>
    <w:rsid w:val="001823C7"/>
    <w:rsid w:val="0018241C"/>
    <w:rsid w:val="00182759"/>
    <w:rsid w:val="00182C62"/>
    <w:rsid w:val="00182DE9"/>
    <w:rsid w:val="00183042"/>
    <w:rsid w:val="00183080"/>
    <w:rsid w:val="0018324E"/>
    <w:rsid w:val="00183274"/>
    <w:rsid w:val="001832FA"/>
    <w:rsid w:val="00183333"/>
    <w:rsid w:val="00183447"/>
    <w:rsid w:val="0018381F"/>
    <w:rsid w:val="001839E3"/>
    <w:rsid w:val="00183B7A"/>
    <w:rsid w:val="00183D0C"/>
    <w:rsid w:val="00183FD5"/>
    <w:rsid w:val="00184064"/>
    <w:rsid w:val="001841E1"/>
    <w:rsid w:val="00184291"/>
    <w:rsid w:val="001842C6"/>
    <w:rsid w:val="00184345"/>
    <w:rsid w:val="001844CE"/>
    <w:rsid w:val="0018459F"/>
    <w:rsid w:val="00184853"/>
    <w:rsid w:val="00184886"/>
    <w:rsid w:val="00184967"/>
    <w:rsid w:val="00184993"/>
    <w:rsid w:val="00184BDA"/>
    <w:rsid w:val="00184CF1"/>
    <w:rsid w:val="00184F02"/>
    <w:rsid w:val="0018503E"/>
    <w:rsid w:val="001856D4"/>
    <w:rsid w:val="001858C6"/>
    <w:rsid w:val="001859B5"/>
    <w:rsid w:val="00185C6C"/>
    <w:rsid w:val="00185CB8"/>
    <w:rsid w:val="00185D47"/>
    <w:rsid w:val="00185D53"/>
    <w:rsid w:val="00185D71"/>
    <w:rsid w:val="00186093"/>
    <w:rsid w:val="0018612F"/>
    <w:rsid w:val="0018615C"/>
    <w:rsid w:val="0018633B"/>
    <w:rsid w:val="001864C6"/>
    <w:rsid w:val="001866AF"/>
    <w:rsid w:val="00186761"/>
    <w:rsid w:val="00186BC9"/>
    <w:rsid w:val="00186BDB"/>
    <w:rsid w:val="00186E7B"/>
    <w:rsid w:val="00186F95"/>
    <w:rsid w:val="00187030"/>
    <w:rsid w:val="00187091"/>
    <w:rsid w:val="00187155"/>
    <w:rsid w:val="001871F3"/>
    <w:rsid w:val="001873C4"/>
    <w:rsid w:val="001875F9"/>
    <w:rsid w:val="00187682"/>
    <w:rsid w:val="0018785A"/>
    <w:rsid w:val="001878F8"/>
    <w:rsid w:val="00187AF3"/>
    <w:rsid w:val="00187B02"/>
    <w:rsid w:val="00187B6B"/>
    <w:rsid w:val="00187B81"/>
    <w:rsid w:val="00187C13"/>
    <w:rsid w:val="00187D89"/>
    <w:rsid w:val="00187EFC"/>
    <w:rsid w:val="00187F24"/>
    <w:rsid w:val="00187FE4"/>
    <w:rsid w:val="001900EF"/>
    <w:rsid w:val="001900FB"/>
    <w:rsid w:val="00190238"/>
    <w:rsid w:val="00190445"/>
    <w:rsid w:val="0019046D"/>
    <w:rsid w:val="001907AC"/>
    <w:rsid w:val="001908DC"/>
    <w:rsid w:val="00190930"/>
    <w:rsid w:val="00190CEA"/>
    <w:rsid w:val="00190D33"/>
    <w:rsid w:val="00190DBC"/>
    <w:rsid w:val="001910B8"/>
    <w:rsid w:val="00191195"/>
    <w:rsid w:val="00191356"/>
    <w:rsid w:val="00191433"/>
    <w:rsid w:val="0019145F"/>
    <w:rsid w:val="00191590"/>
    <w:rsid w:val="001915D4"/>
    <w:rsid w:val="00191664"/>
    <w:rsid w:val="00191734"/>
    <w:rsid w:val="001917E0"/>
    <w:rsid w:val="001918CA"/>
    <w:rsid w:val="00191AED"/>
    <w:rsid w:val="00191B3D"/>
    <w:rsid w:val="00191C4A"/>
    <w:rsid w:val="00191D80"/>
    <w:rsid w:val="00191F2B"/>
    <w:rsid w:val="00191F86"/>
    <w:rsid w:val="00192144"/>
    <w:rsid w:val="00192246"/>
    <w:rsid w:val="00192341"/>
    <w:rsid w:val="00192362"/>
    <w:rsid w:val="00192380"/>
    <w:rsid w:val="00192624"/>
    <w:rsid w:val="001926E3"/>
    <w:rsid w:val="00192867"/>
    <w:rsid w:val="0019296D"/>
    <w:rsid w:val="00192A4B"/>
    <w:rsid w:val="00192C16"/>
    <w:rsid w:val="00192EC4"/>
    <w:rsid w:val="00193575"/>
    <w:rsid w:val="001935CB"/>
    <w:rsid w:val="001937AF"/>
    <w:rsid w:val="001937ED"/>
    <w:rsid w:val="0019386D"/>
    <w:rsid w:val="0019388A"/>
    <w:rsid w:val="001939D9"/>
    <w:rsid w:val="00193A41"/>
    <w:rsid w:val="00193D3F"/>
    <w:rsid w:val="00193E55"/>
    <w:rsid w:val="00193F67"/>
    <w:rsid w:val="00194001"/>
    <w:rsid w:val="00194035"/>
    <w:rsid w:val="00194082"/>
    <w:rsid w:val="0019420A"/>
    <w:rsid w:val="00194375"/>
    <w:rsid w:val="001944C4"/>
    <w:rsid w:val="001945BE"/>
    <w:rsid w:val="00194675"/>
    <w:rsid w:val="00194750"/>
    <w:rsid w:val="00194A2F"/>
    <w:rsid w:val="00194A3A"/>
    <w:rsid w:val="00194C27"/>
    <w:rsid w:val="00194C48"/>
    <w:rsid w:val="00194D9C"/>
    <w:rsid w:val="00194E1D"/>
    <w:rsid w:val="00194FBE"/>
    <w:rsid w:val="00195020"/>
    <w:rsid w:val="001950B9"/>
    <w:rsid w:val="0019513C"/>
    <w:rsid w:val="001951BD"/>
    <w:rsid w:val="001951DB"/>
    <w:rsid w:val="00195460"/>
    <w:rsid w:val="00195470"/>
    <w:rsid w:val="001955E5"/>
    <w:rsid w:val="00195655"/>
    <w:rsid w:val="0019595A"/>
    <w:rsid w:val="00195A0F"/>
    <w:rsid w:val="00195BD3"/>
    <w:rsid w:val="00195C7A"/>
    <w:rsid w:val="00195D72"/>
    <w:rsid w:val="00195FB0"/>
    <w:rsid w:val="00195FF9"/>
    <w:rsid w:val="00196003"/>
    <w:rsid w:val="0019608E"/>
    <w:rsid w:val="001961C0"/>
    <w:rsid w:val="001961D7"/>
    <w:rsid w:val="00196544"/>
    <w:rsid w:val="00196646"/>
    <w:rsid w:val="0019669D"/>
    <w:rsid w:val="001968FC"/>
    <w:rsid w:val="00196A60"/>
    <w:rsid w:val="00196C41"/>
    <w:rsid w:val="00196D76"/>
    <w:rsid w:val="00196F0E"/>
    <w:rsid w:val="00197080"/>
    <w:rsid w:val="001973CD"/>
    <w:rsid w:val="001973EA"/>
    <w:rsid w:val="001974DB"/>
    <w:rsid w:val="0019750B"/>
    <w:rsid w:val="001976CF"/>
    <w:rsid w:val="00197791"/>
    <w:rsid w:val="00197A9F"/>
    <w:rsid w:val="00197B20"/>
    <w:rsid w:val="00197CBF"/>
    <w:rsid w:val="00197D9E"/>
    <w:rsid w:val="001A008B"/>
    <w:rsid w:val="001A00D6"/>
    <w:rsid w:val="001A026F"/>
    <w:rsid w:val="001A0420"/>
    <w:rsid w:val="001A0421"/>
    <w:rsid w:val="001A0637"/>
    <w:rsid w:val="001A06DF"/>
    <w:rsid w:val="001A0814"/>
    <w:rsid w:val="001A0826"/>
    <w:rsid w:val="001A085B"/>
    <w:rsid w:val="001A0993"/>
    <w:rsid w:val="001A0C14"/>
    <w:rsid w:val="001A0F45"/>
    <w:rsid w:val="001A0F8B"/>
    <w:rsid w:val="001A1009"/>
    <w:rsid w:val="001A100A"/>
    <w:rsid w:val="001A124E"/>
    <w:rsid w:val="001A12D1"/>
    <w:rsid w:val="001A12F5"/>
    <w:rsid w:val="001A1570"/>
    <w:rsid w:val="001A16A2"/>
    <w:rsid w:val="001A180F"/>
    <w:rsid w:val="001A18B1"/>
    <w:rsid w:val="001A1949"/>
    <w:rsid w:val="001A1996"/>
    <w:rsid w:val="001A1A8B"/>
    <w:rsid w:val="001A1B9F"/>
    <w:rsid w:val="001A1E07"/>
    <w:rsid w:val="001A1FC8"/>
    <w:rsid w:val="001A2496"/>
    <w:rsid w:val="001A24E6"/>
    <w:rsid w:val="001A26B0"/>
    <w:rsid w:val="001A277D"/>
    <w:rsid w:val="001A2A65"/>
    <w:rsid w:val="001A2A9B"/>
    <w:rsid w:val="001A2DA3"/>
    <w:rsid w:val="001A2DC9"/>
    <w:rsid w:val="001A2FA8"/>
    <w:rsid w:val="001A30A8"/>
    <w:rsid w:val="001A30F1"/>
    <w:rsid w:val="001A3655"/>
    <w:rsid w:val="001A37BB"/>
    <w:rsid w:val="001A3923"/>
    <w:rsid w:val="001A39E8"/>
    <w:rsid w:val="001A39FC"/>
    <w:rsid w:val="001A3AD1"/>
    <w:rsid w:val="001A3C6C"/>
    <w:rsid w:val="001A3C9B"/>
    <w:rsid w:val="001A3E0B"/>
    <w:rsid w:val="001A3FE6"/>
    <w:rsid w:val="001A4141"/>
    <w:rsid w:val="001A4145"/>
    <w:rsid w:val="001A462E"/>
    <w:rsid w:val="001A4A15"/>
    <w:rsid w:val="001A4CC8"/>
    <w:rsid w:val="001A4DCE"/>
    <w:rsid w:val="001A5069"/>
    <w:rsid w:val="001A5082"/>
    <w:rsid w:val="001A50D3"/>
    <w:rsid w:val="001A50F1"/>
    <w:rsid w:val="001A51B9"/>
    <w:rsid w:val="001A53B1"/>
    <w:rsid w:val="001A54F9"/>
    <w:rsid w:val="001A56D7"/>
    <w:rsid w:val="001A56F4"/>
    <w:rsid w:val="001A5867"/>
    <w:rsid w:val="001A58AF"/>
    <w:rsid w:val="001A58B8"/>
    <w:rsid w:val="001A5C55"/>
    <w:rsid w:val="001A5E52"/>
    <w:rsid w:val="001A5F6C"/>
    <w:rsid w:val="001A61E3"/>
    <w:rsid w:val="001A6241"/>
    <w:rsid w:val="001A63B3"/>
    <w:rsid w:val="001A64BA"/>
    <w:rsid w:val="001A6576"/>
    <w:rsid w:val="001A65CA"/>
    <w:rsid w:val="001A6A3D"/>
    <w:rsid w:val="001A6D55"/>
    <w:rsid w:val="001A6D9A"/>
    <w:rsid w:val="001A6EA9"/>
    <w:rsid w:val="001A6F4E"/>
    <w:rsid w:val="001A7100"/>
    <w:rsid w:val="001A7203"/>
    <w:rsid w:val="001A73C8"/>
    <w:rsid w:val="001A7578"/>
    <w:rsid w:val="001A765A"/>
    <w:rsid w:val="001A7A01"/>
    <w:rsid w:val="001A7A11"/>
    <w:rsid w:val="001A7C86"/>
    <w:rsid w:val="001A7D34"/>
    <w:rsid w:val="001A7D77"/>
    <w:rsid w:val="001A7E0B"/>
    <w:rsid w:val="001A7F02"/>
    <w:rsid w:val="001A7F81"/>
    <w:rsid w:val="001B00EE"/>
    <w:rsid w:val="001B0220"/>
    <w:rsid w:val="001B0244"/>
    <w:rsid w:val="001B031C"/>
    <w:rsid w:val="001B039A"/>
    <w:rsid w:val="001B04A8"/>
    <w:rsid w:val="001B0513"/>
    <w:rsid w:val="001B0676"/>
    <w:rsid w:val="001B08C6"/>
    <w:rsid w:val="001B0976"/>
    <w:rsid w:val="001B09E1"/>
    <w:rsid w:val="001B0A3D"/>
    <w:rsid w:val="001B0A43"/>
    <w:rsid w:val="001B0B38"/>
    <w:rsid w:val="001B0D40"/>
    <w:rsid w:val="001B0DDA"/>
    <w:rsid w:val="001B0E2A"/>
    <w:rsid w:val="001B0E41"/>
    <w:rsid w:val="001B10B5"/>
    <w:rsid w:val="001B10CF"/>
    <w:rsid w:val="001B11DB"/>
    <w:rsid w:val="001B11E7"/>
    <w:rsid w:val="001B12B6"/>
    <w:rsid w:val="001B1326"/>
    <w:rsid w:val="001B13AE"/>
    <w:rsid w:val="001B142F"/>
    <w:rsid w:val="001B14C8"/>
    <w:rsid w:val="001B176B"/>
    <w:rsid w:val="001B19F4"/>
    <w:rsid w:val="001B1B06"/>
    <w:rsid w:val="001B203E"/>
    <w:rsid w:val="001B2048"/>
    <w:rsid w:val="001B230A"/>
    <w:rsid w:val="001B2692"/>
    <w:rsid w:val="001B2780"/>
    <w:rsid w:val="001B29CD"/>
    <w:rsid w:val="001B29FA"/>
    <w:rsid w:val="001B2A3B"/>
    <w:rsid w:val="001B2AE1"/>
    <w:rsid w:val="001B2B44"/>
    <w:rsid w:val="001B2C32"/>
    <w:rsid w:val="001B2DAC"/>
    <w:rsid w:val="001B2E2A"/>
    <w:rsid w:val="001B2F4D"/>
    <w:rsid w:val="001B3118"/>
    <w:rsid w:val="001B3184"/>
    <w:rsid w:val="001B322A"/>
    <w:rsid w:val="001B324C"/>
    <w:rsid w:val="001B32A0"/>
    <w:rsid w:val="001B3392"/>
    <w:rsid w:val="001B349A"/>
    <w:rsid w:val="001B34B3"/>
    <w:rsid w:val="001B34E8"/>
    <w:rsid w:val="001B34F6"/>
    <w:rsid w:val="001B3591"/>
    <w:rsid w:val="001B35A4"/>
    <w:rsid w:val="001B366D"/>
    <w:rsid w:val="001B3708"/>
    <w:rsid w:val="001B38C8"/>
    <w:rsid w:val="001B3B02"/>
    <w:rsid w:val="001B3B17"/>
    <w:rsid w:val="001B3B3C"/>
    <w:rsid w:val="001B3C42"/>
    <w:rsid w:val="001B3C48"/>
    <w:rsid w:val="001B3D4F"/>
    <w:rsid w:val="001B3F78"/>
    <w:rsid w:val="001B4104"/>
    <w:rsid w:val="001B4816"/>
    <w:rsid w:val="001B4878"/>
    <w:rsid w:val="001B487B"/>
    <w:rsid w:val="001B4889"/>
    <w:rsid w:val="001B48A4"/>
    <w:rsid w:val="001B48A6"/>
    <w:rsid w:val="001B4B51"/>
    <w:rsid w:val="001B4BCB"/>
    <w:rsid w:val="001B4FAC"/>
    <w:rsid w:val="001B5069"/>
    <w:rsid w:val="001B50AA"/>
    <w:rsid w:val="001B50EC"/>
    <w:rsid w:val="001B51C3"/>
    <w:rsid w:val="001B5434"/>
    <w:rsid w:val="001B5502"/>
    <w:rsid w:val="001B557F"/>
    <w:rsid w:val="001B56C3"/>
    <w:rsid w:val="001B57BA"/>
    <w:rsid w:val="001B584A"/>
    <w:rsid w:val="001B58A7"/>
    <w:rsid w:val="001B58E8"/>
    <w:rsid w:val="001B5AEB"/>
    <w:rsid w:val="001B5C89"/>
    <w:rsid w:val="001B5E09"/>
    <w:rsid w:val="001B5E3C"/>
    <w:rsid w:val="001B5E5A"/>
    <w:rsid w:val="001B5E9B"/>
    <w:rsid w:val="001B5EBF"/>
    <w:rsid w:val="001B5F27"/>
    <w:rsid w:val="001B623F"/>
    <w:rsid w:val="001B6361"/>
    <w:rsid w:val="001B6490"/>
    <w:rsid w:val="001B649F"/>
    <w:rsid w:val="001B64FB"/>
    <w:rsid w:val="001B65D8"/>
    <w:rsid w:val="001B6656"/>
    <w:rsid w:val="001B6717"/>
    <w:rsid w:val="001B69D4"/>
    <w:rsid w:val="001B6F84"/>
    <w:rsid w:val="001B727D"/>
    <w:rsid w:val="001B7298"/>
    <w:rsid w:val="001B7322"/>
    <w:rsid w:val="001B7350"/>
    <w:rsid w:val="001B7380"/>
    <w:rsid w:val="001B7388"/>
    <w:rsid w:val="001B7566"/>
    <w:rsid w:val="001B758B"/>
    <w:rsid w:val="001B759A"/>
    <w:rsid w:val="001B7A59"/>
    <w:rsid w:val="001B7AEF"/>
    <w:rsid w:val="001B7E2F"/>
    <w:rsid w:val="001B7EA9"/>
    <w:rsid w:val="001B7F48"/>
    <w:rsid w:val="001C00BF"/>
    <w:rsid w:val="001C0261"/>
    <w:rsid w:val="001C02CC"/>
    <w:rsid w:val="001C04B0"/>
    <w:rsid w:val="001C051C"/>
    <w:rsid w:val="001C0682"/>
    <w:rsid w:val="001C07DA"/>
    <w:rsid w:val="001C08B4"/>
    <w:rsid w:val="001C0A10"/>
    <w:rsid w:val="001C0C06"/>
    <w:rsid w:val="001C0DB8"/>
    <w:rsid w:val="001C0DFC"/>
    <w:rsid w:val="001C0F29"/>
    <w:rsid w:val="001C12D0"/>
    <w:rsid w:val="001C1383"/>
    <w:rsid w:val="001C13A1"/>
    <w:rsid w:val="001C15E6"/>
    <w:rsid w:val="001C1970"/>
    <w:rsid w:val="001C1A38"/>
    <w:rsid w:val="001C1A44"/>
    <w:rsid w:val="001C1D1A"/>
    <w:rsid w:val="001C1D29"/>
    <w:rsid w:val="001C1E62"/>
    <w:rsid w:val="001C201D"/>
    <w:rsid w:val="001C2034"/>
    <w:rsid w:val="001C22A5"/>
    <w:rsid w:val="001C2756"/>
    <w:rsid w:val="001C29C6"/>
    <w:rsid w:val="001C29F8"/>
    <w:rsid w:val="001C2B3F"/>
    <w:rsid w:val="001C301D"/>
    <w:rsid w:val="001C30DB"/>
    <w:rsid w:val="001C3188"/>
    <w:rsid w:val="001C31DC"/>
    <w:rsid w:val="001C338F"/>
    <w:rsid w:val="001C34EF"/>
    <w:rsid w:val="001C359C"/>
    <w:rsid w:val="001C35B6"/>
    <w:rsid w:val="001C3988"/>
    <w:rsid w:val="001C3A8A"/>
    <w:rsid w:val="001C3BDE"/>
    <w:rsid w:val="001C3C37"/>
    <w:rsid w:val="001C3EBB"/>
    <w:rsid w:val="001C3F27"/>
    <w:rsid w:val="001C3F93"/>
    <w:rsid w:val="001C3F9E"/>
    <w:rsid w:val="001C4089"/>
    <w:rsid w:val="001C40AC"/>
    <w:rsid w:val="001C40FB"/>
    <w:rsid w:val="001C4248"/>
    <w:rsid w:val="001C424E"/>
    <w:rsid w:val="001C425F"/>
    <w:rsid w:val="001C4396"/>
    <w:rsid w:val="001C4397"/>
    <w:rsid w:val="001C439E"/>
    <w:rsid w:val="001C4513"/>
    <w:rsid w:val="001C466E"/>
    <w:rsid w:val="001C46EA"/>
    <w:rsid w:val="001C4783"/>
    <w:rsid w:val="001C48C2"/>
    <w:rsid w:val="001C4A68"/>
    <w:rsid w:val="001C4AC7"/>
    <w:rsid w:val="001C4AFC"/>
    <w:rsid w:val="001C4B67"/>
    <w:rsid w:val="001C4B7D"/>
    <w:rsid w:val="001C4BC0"/>
    <w:rsid w:val="001C4CB0"/>
    <w:rsid w:val="001C4DF3"/>
    <w:rsid w:val="001C4E17"/>
    <w:rsid w:val="001C5397"/>
    <w:rsid w:val="001C5470"/>
    <w:rsid w:val="001C5577"/>
    <w:rsid w:val="001C55DC"/>
    <w:rsid w:val="001C5810"/>
    <w:rsid w:val="001C59E6"/>
    <w:rsid w:val="001C5A30"/>
    <w:rsid w:val="001C5C40"/>
    <w:rsid w:val="001C5C64"/>
    <w:rsid w:val="001C5CE6"/>
    <w:rsid w:val="001C5D5C"/>
    <w:rsid w:val="001C5DC0"/>
    <w:rsid w:val="001C5E08"/>
    <w:rsid w:val="001C5F36"/>
    <w:rsid w:val="001C5FE8"/>
    <w:rsid w:val="001C60C7"/>
    <w:rsid w:val="001C60E0"/>
    <w:rsid w:val="001C6249"/>
    <w:rsid w:val="001C62B7"/>
    <w:rsid w:val="001C639D"/>
    <w:rsid w:val="001C6410"/>
    <w:rsid w:val="001C661F"/>
    <w:rsid w:val="001C6628"/>
    <w:rsid w:val="001C6879"/>
    <w:rsid w:val="001C6B26"/>
    <w:rsid w:val="001C6B8E"/>
    <w:rsid w:val="001C6B96"/>
    <w:rsid w:val="001C6E44"/>
    <w:rsid w:val="001C700F"/>
    <w:rsid w:val="001C7071"/>
    <w:rsid w:val="001C70F7"/>
    <w:rsid w:val="001C7156"/>
    <w:rsid w:val="001C72B8"/>
    <w:rsid w:val="001C730C"/>
    <w:rsid w:val="001C73FB"/>
    <w:rsid w:val="001C75E5"/>
    <w:rsid w:val="001C7615"/>
    <w:rsid w:val="001C77C3"/>
    <w:rsid w:val="001C7820"/>
    <w:rsid w:val="001C7926"/>
    <w:rsid w:val="001C7B01"/>
    <w:rsid w:val="001C7FE2"/>
    <w:rsid w:val="001D0022"/>
    <w:rsid w:val="001D007E"/>
    <w:rsid w:val="001D0124"/>
    <w:rsid w:val="001D034E"/>
    <w:rsid w:val="001D0936"/>
    <w:rsid w:val="001D0A8D"/>
    <w:rsid w:val="001D0B51"/>
    <w:rsid w:val="001D0E22"/>
    <w:rsid w:val="001D0ED5"/>
    <w:rsid w:val="001D0F21"/>
    <w:rsid w:val="001D119C"/>
    <w:rsid w:val="001D160C"/>
    <w:rsid w:val="001D16B7"/>
    <w:rsid w:val="001D1739"/>
    <w:rsid w:val="001D1791"/>
    <w:rsid w:val="001D17A8"/>
    <w:rsid w:val="001D1BA5"/>
    <w:rsid w:val="001D1BD5"/>
    <w:rsid w:val="001D1C69"/>
    <w:rsid w:val="001D2137"/>
    <w:rsid w:val="001D2296"/>
    <w:rsid w:val="001D241B"/>
    <w:rsid w:val="001D284C"/>
    <w:rsid w:val="001D29B9"/>
    <w:rsid w:val="001D2AA8"/>
    <w:rsid w:val="001D2C09"/>
    <w:rsid w:val="001D2D63"/>
    <w:rsid w:val="001D2DDB"/>
    <w:rsid w:val="001D2DF1"/>
    <w:rsid w:val="001D2F07"/>
    <w:rsid w:val="001D3042"/>
    <w:rsid w:val="001D31C2"/>
    <w:rsid w:val="001D3382"/>
    <w:rsid w:val="001D3404"/>
    <w:rsid w:val="001D346C"/>
    <w:rsid w:val="001D361B"/>
    <w:rsid w:val="001D365D"/>
    <w:rsid w:val="001D379E"/>
    <w:rsid w:val="001D3811"/>
    <w:rsid w:val="001D3835"/>
    <w:rsid w:val="001D39E4"/>
    <w:rsid w:val="001D3A1D"/>
    <w:rsid w:val="001D3B65"/>
    <w:rsid w:val="001D3BB5"/>
    <w:rsid w:val="001D3BBB"/>
    <w:rsid w:val="001D3CB2"/>
    <w:rsid w:val="001D3CC1"/>
    <w:rsid w:val="001D3E0A"/>
    <w:rsid w:val="001D3F09"/>
    <w:rsid w:val="001D3F9E"/>
    <w:rsid w:val="001D41B7"/>
    <w:rsid w:val="001D4252"/>
    <w:rsid w:val="001D42EE"/>
    <w:rsid w:val="001D43C1"/>
    <w:rsid w:val="001D471D"/>
    <w:rsid w:val="001D476C"/>
    <w:rsid w:val="001D48B6"/>
    <w:rsid w:val="001D4D2D"/>
    <w:rsid w:val="001D4FF8"/>
    <w:rsid w:val="001D501A"/>
    <w:rsid w:val="001D5037"/>
    <w:rsid w:val="001D5053"/>
    <w:rsid w:val="001D5081"/>
    <w:rsid w:val="001D515E"/>
    <w:rsid w:val="001D52A6"/>
    <w:rsid w:val="001D5322"/>
    <w:rsid w:val="001D53F8"/>
    <w:rsid w:val="001D54BE"/>
    <w:rsid w:val="001D5663"/>
    <w:rsid w:val="001D5754"/>
    <w:rsid w:val="001D5768"/>
    <w:rsid w:val="001D58F2"/>
    <w:rsid w:val="001D5904"/>
    <w:rsid w:val="001D5A4A"/>
    <w:rsid w:val="001D5A94"/>
    <w:rsid w:val="001D5AE4"/>
    <w:rsid w:val="001D5BE1"/>
    <w:rsid w:val="001D5CEC"/>
    <w:rsid w:val="001D5D12"/>
    <w:rsid w:val="001D5D3D"/>
    <w:rsid w:val="001D5F3D"/>
    <w:rsid w:val="001D5F97"/>
    <w:rsid w:val="001D6121"/>
    <w:rsid w:val="001D62DF"/>
    <w:rsid w:val="001D66A2"/>
    <w:rsid w:val="001D66B6"/>
    <w:rsid w:val="001D6918"/>
    <w:rsid w:val="001D6A7C"/>
    <w:rsid w:val="001D6C87"/>
    <w:rsid w:val="001D6F9D"/>
    <w:rsid w:val="001D72ED"/>
    <w:rsid w:val="001D75A6"/>
    <w:rsid w:val="001D7767"/>
    <w:rsid w:val="001D77BC"/>
    <w:rsid w:val="001D789D"/>
    <w:rsid w:val="001D7AD4"/>
    <w:rsid w:val="001D7ADB"/>
    <w:rsid w:val="001D7B70"/>
    <w:rsid w:val="001D7DC9"/>
    <w:rsid w:val="001D7E4F"/>
    <w:rsid w:val="001D7F8E"/>
    <w:rsid w:val="001E00FC"/>
    <w:rsid w:val="001E02B8"/>
    <w:rsid w:val="001E04EC"/>
    <w:rsid w:val="001E06DB"/>
    <w:rsid w:val="001E078E"/>
    <w:rsid w:val="001E097D"/>
    <w:rsid w:val="001E0A80"/>
    <w:rsid w:val="001E0BE8"/>
    <w:rsid w:val="001E0C67"/>
    <w:rsid w:val="001E1032"/>
    <w:rsid w:val="001E1169"/>
    <w:rsid w:val="001E125C"/>
    <w:rsid w:val="001E1277"/>
    <w:rsid w:val="001E13B6"/>
    <w:rsid w:val="001E13C5"/>
    <w:rsid w:val="001E13F9"/>
    <w:rsid w:val="001E144B"/>
    <w:rsid w:val="001E1615"/>
    <w:rsid w:val="001E16B7"/>
    <w:rsid w:val="001E17A5"/>
    <w:rsid w:val="001E17C4"/>
    <w:rsid w:val="001E18C5"/>
    <w:rsid w:val="001E199A"/>
    <w:rsid w:val="001E19D3"/>
    <w:rsid w:val="001E1A4E"/>
    <w:rsid w:val="001E1A6E"/>
    <w:rsid w:val="001E1AE1"/>
    <w:rsid w:val="001E1C7F"/>
    <w:rsid w:val="001E1CF7"/>
    <w:rsid w:val="001E1D6A"/>
    <w:rsid w:val="001E1DBB"/>
    <w:rsid w:val="001E20F1"/>
    <w:rsid w:val="001E210D"/>
    <w:rsid w:val="001E2121"/>
    <w:rsid w:val="001E24CE"/>
    <w:rsid w:val="001E268C"/>
    <w:rsid w:val="001E26C1"/>
    <w:rsid w:val="001E2823"/>
    <w:rsid w:val="001E287C"/>
    <w:rsid w:val="001E2AB3"/>
    <w:rsid w:val="001E2AFB"/>
    <w:rsid w:val="001E2B72"/>
    <w:rsid w:val="001E2BBA"/>
    <w:rsid w:val="001E2BE2"/>
    <w:rsid w:val="001E2CD1"/>
    <w:rsid w:val="001E2E16"/>
    <w:rsid w:val="001E2F47"/>
    <w:rsid w:val="001E311D"/>
    <w:rsid w:val="001E314D"/>
    <w:rsid w:val="001E31B7"/>
    <w:rsid w:val="001E320E"/>
    <w:rsid w:val="001E32B9"/>
    <w:rsid w:val="001E32CC"/>
    <w:rsid w:val="001E3416"/>
    <w:rsid w:val="001E34E7"/>
    <w:rsid w:val="001E34EA"/>
    <w:rsid w:val="001E351D"/>
    <w:rsid w:val="001E37D3"/>
    <w:rsid w:val="001E38B1"/>
    <w:rsid w:val="001E39DD"/>
    <w:rsid w:val="001E3ADF"/>
    <w:rsid w:val="001E3C64"/>
    <w:rsid w:val="001E3DDF"/>
    <w:rsid w:val="001E402C"/>
    <w:rsid w:val="001E427B"/>
    <w:rsid w:val="001E42B8"/>
    <w:rsid w:val="001E44AF"/>
    <w:rsid w:val="001E4537"/>
    <w:rsid w:val="001E45BF"/>
    <w:rsid w:val="001E46C0"/>
    <w:rsid w:val="001E470A"/>
    <w:rsid w:val="001E475C"/>
    <w:rsid w:val="001E4775"/>
    <w:rsid w:val="001E49F4"/>
    <w:rsid w:val="001E4C54"/>
    <w:rsid w:val="001E4C76"/>
    <w:rsid w:val="001E4DCC"/>
    <w:rsid w:val="001E4E94"/>
    <w:rsid w:val="001E4EED"/>
    <w:rsid w:val="001E4F76"/>
    <w:rsid w:val="001E4F7F"/>
    <w:rsid w:val="001E5154"/>
    <w:rsid w:val="001E516A"/>
    <w:rsid w:val="001E51AD"/>
    <w:rsid w:val="001E5216"/>
    <w:rsid w:val="001E526A"/>
    <w:rsid w:val="001E5409"/>
    <w:rsid w:val="001E56E3"/>
    <w:rsid w:val="001E5753"/>
    <w:rsid w:val="001E578D"/>
    <w:rsid w:val="001E590A"/>
    <w:rsid w:val="001E5A2F"/>
    <w:rsid w:val="001E5A57"/>
    <w:rsid w:val="001E5AB1"/>
    <w:rsid w:val="001E5BBD"/>
    <w:rsid w:val="001E5BCA"/>
    <w:rsid w:val="001E5EDE"/>
    <w:rsid w:val="001E60C8"/>
    <w:rsid w:val="001E61DE"/>
    <w:rsid w:val="001E645D"/>
    <w:rsid w:val="001E6473"/>
    <w:rsid w:val="001E67E7"/>
    <w:rsid w:val="001E67FD"/>
    <w:rsid w:val="001E6826"/>
    <w:rsid w:val="001E689B"/>
    <w:rsid w:val="001E6938"/>
    <w:rsid w:val="001E69E0"/>
    <w:rsid w:val="001E6B6E"/>
    <w:rsid w:val="001E6E23"/>
    <w:rsid w:val="001E6F0D"/>
    <w:rsid w:val="001E7348"/>
    <w:rsid w:val="001E7630"/>
    <w:rsid w:val="001E79C5"/>
    <w:rsid w:val="001E7CE0"/>
    <w:rsid w:val="001E7D8B"/>
    <w:rsid w:val="001E7F98"/>
    <w:rsid w:val="001F0169"/>
    <w:rsid w:val="001F04CC"/>
    <w:rsid w:val="001F05A5"/>
    <w:rsid w:val="001F0613"/>
    <w:rsid w:val="001F0772"/>
    <w:rsid w:val="001F0815"/>
    <w:rsid w:val="001F094E"/>
    <w:rsid w:val="001F0A57"/>
    <w:rsid w:val="001F0B5A"/>
    <w:rsid w:val="001F0E67"/>
    <w:rsid w:val="001F0F22"/>
    <w:rsid w:val="001F11B7"/>
    <w:rsid w:val="001F1536"/>
    <w:rsid w:val="001F1548"/>
    <w:rsid w:val="001F181B"/>
    <w:rsid w:val="001F1825"/>
    <w:rsid w:val="001F1929"/>
    <w:rsid w:val="001F1B5E"/>
    <w:rsid w:val="001F1BCA"/>
    <w:rsid w:val="001F1C52"/>
    <w:rsid w:val="001F1C92"/>
    <w:rsid w:val="001F1CE9"/>
    <w:rsid w:val="001F1DAA"/>
    <w:rsid w:val="001F20AB"/>
    <w:rsid w:val="001F211D"/>
    <w:rsid w:val="001F22EA"/>
    <w:rsid w:val="001F2371"/>
    <w:rsid w:val="001F2425"/>
    <w:rsid w:val="001F26B0"/>
    <w:rsid w:val="001F27DB"/>
    <w:rsid w:val="001F2887"/>
    <w:rsid w:val="001F29FB"/>
    <w:rsid w:val="001F2ABF"/>
    <w:rsid w:val="001F2CC4"/>
    <w:rsid w:val="001F2D42"/>
    <w:rsid w:val="001F2D5A"/>
    <w:rsid w:val="001F2D79"/>
    <w:rsid w:val="001F2DDD"/>
    <w:rsid w:val="001F2E28"/>
    <w:rsid w:val="001F31D4"/>
    <w:rsid w:val="001F3215"/>
    <w:rsid w:val="001F330C"/>
    <w:rsid w:val="001F334D"/>
    <w:rsid w:val="001F35B2"/>
    <w:rsid w:val="001F3600"/>
    <w:rsid w:val="001F369C"/>
    <w:rsid w:val="001F37F2"/>
    <w:rsid w:val="001F39BA"/>
    <w:rsid w:val="001F3AC4"/>
    <w:rsid w:val="001F3AD8"/>
    <w:rsid w:val="001F3B3D"/>
    <w:rsid w:val="001F3E47"/>
    <w:rsid w:val="001F3EE3"/>
    <w:rsid w:val="001F401D"/>
    <w:rsid w:val="001F4179"/>
    <w:rsid w:val="001F41AD"/>
    <w:rsid w:val="001F41DD"/>
    <w:rsid w:val="001F43EA"/>
    <w:rsid w:val="001F4407"/>
    <w:rsid w:val="001F46D5"/>
    <w:rsid w:val="001F4AB7"/>
    <w:rsid w:val="001F4CC9"/>
    <w:rsid w:val="001F4DCA"/>
    <w:rsid w:val="001F4E09"/>
    <w:rsid w:val="001F4E9D"/>
    <w:rsid w:val="001F4F36"/>
    <w:rsid w:val="001F4F47"/>
    <w:rsid w:val="001F4F8B"/>
    <w:rsid w:val="001F50A7"/>
    <w:rsid w:val="001F51B8"/>
    <w:rsid w:val="001F52CA"/>
    <w:rsid w:val="001F543B"/>
    <w:rsid w:val="001F547C"/>
    <w:rsid w:val="001F5685"/>
    <w:rsid w:val="001F5714"/>
    <w:rsid w:val="001F5B47"/>
    <w:rsid w:val="001F5B69"/>
    <w:rsid w:val="001F5CC6"/>
    <w:rsid w:val="001F5F6A"/>
    <w:rsid w:val="001F6070"/>
    <w:rsid w:val="001F6271"/>
    <w:rsid w:val="001F6337"/>
    <w:rsid w:val="001F6376"/>
    <w:rsid w:val="001F64ED"/>
    <w:rsid w:val="001F6680"/>
    <w:rsid w:val="001F66DE"/>
    <w:rsid w:val="001F6774"/>
    <w:rsid w:val="001F6811"/>
    <w:rsid w:val="001F69AD"/>
    <w:rsid w:val="001F6A49"/>
    <w:rsid w:val="001F6C07"/>
    <w:rsid w:val="001F6C8A"/>
    <w:rsid w:val="001F6DF0"/>
    <w:rsid w:val="001F6EC0"/>
    <w:rsid w:val="001F6ECE"/>
    <w:rsid w:val="001F6ED0"/>
    <w:rsid w:val="001F7163"/>
    <w:rsid w:val="001F7275"/>
    <w:rsid w:val="001F73FA"/>
    <w:rsid w:val="001F7409"/>
    <w:rsid w:val="001F794E"/>
    <w:rsid w:val="001F7A93"/>
    <w:rsid w:val="001F7B3F"/>
    <w:rsid w:val="001F7BD6"/>
    <w:rsid w:val="001F7CBC"/>
    <w:rsid w:val="001F7D00"/>
    <w:rsid w:val="001F7D47"/>
    <w:rsid w:val="001F7DCE"/>
    <w:rsid w:val="001F7E3E"/>
    <w:rsid w:val="001F7E54"/>
    <w:rsid w:val="001F7E66"/>
    <w:rsid w:val="001F7E6A"/>
    <w:rsid w:val="001F7F1B"/>
    <w:rsid w:val="001F7F43"/>
    <w:rsid w:val="001F7FFC"/>
    <w:rsid w:val="00200094"/>
    <w:rsid w:val="0020009E"/>
    <w:rsid w:val="002000C7"/>
    <w:rsid w:val="002000E0"/>
    <w:rsid w:val="00200105"/>
    <w:rsid w:val="0020019D"/>
    <w:rsid w:val="002001A6"/>
    <w:rsid w:val="00200266"/>
    <w:rsid w:val="0020033E"/>
    <w:rsid w:val="00200382"/>
    <w:rsid w:val="002006E3"/>
    <w:rsid w:val="0020098C"/>
    <w:rsid w:val="00200B8C"/>
    <w:rsid w:val="00200C7A"/>
    <w:rsid w:val="00200E31"/>
    <w:rsid w:val="00200E32"/>
    <w:rsid w:val="00200F71"/>
    <w:rsid w:val="00200FE9"/>
    <w:rsid w:val="00201126"/>
    <w:rsid w:val="0020113D"/>
    <w:rsid w:val="0020134D"/>
    <w:rsid w:val="002013D0"/>
    <w:rsid w:val="002013F4"/>
    <w:rsid w:val="0020153C"/>
    <w:rsid w:val="0020161E"/>
    <w:rsid w:val="002016F9"/>
    <w:rsid w:val="0020175E"/>
    <w:rsid w:val="0020188E"/>
    <w:rsid w:val="00201B25"/>
    <w:rsid w:val="00201BA0"/>
    <w:rsid w:val="00201C23"/>
    <w:rsid w:val="00201DFE"/>
    <w:rsid w:val="00201E10"/>
    <w:rsid w:val="00201EE8"/>
    <w:rsid w:val="00201F1C"/>
    <w:rsid w:val="00202098"/>
    <w:rsid w:val="002020DA"/>
    <w:rsid w:val="002020E6"/>
    <w:rsid w:val="002020F8"/>
    <w:rsid w:val="0020223D"/>
    <w:rsid w:val="0020287B"/>
    <w:rsid w:val="00202A31"/>
    <w:rsid w:val="00202AAE"/>
    <w:rsid w:val="00202B8B"/>
    <w:rsid w:val="00202F8E"/>
    <w:rsid w:val="0020316C"/>
    <w:rsid w:val="002031B4"/>
    <w:rsid w:val="00203368"/>
    <w:rsid w:val="00203427"/>
    <w:rsid w:val="0020356C"/>
    <w:rsid w:val="0020358D"/>
    <w:rsid w:val="002036D2"/>
    <w:rsid w:val="0020373D"/>
    <w:rsid w:val="0020384B"/>
    <w:rsid w:val="00203878"/>
    <w:rsid w:val="002038AB"/>
    <w:rsid w:val="0020393D"/>
    <w:rsid w:val="00203A0D"/>
    <w:rsid w:val="00203B15"/>
    <w:rsid w:val="00203BAE"/>
    <w:rsid w:val="00203BB4"/>
    <w:rsid w:val="00203DFF"/>
    <w:rsid w:val="00203F83"/>
    <w:rsid w:val="00204252"/>
    <w:rsid w:val="0020447E"/>
    <w:rsid w:val="002044C4"/>
    <w:rsid w:val="002045F6"/>
    <w:rsid w:val="00204651"/>
    <w:rsid w:val="0020475C"/>
    <w:rsid w:val="002047E1"/>
    <w:rsid w:val="002047F9"/>
    <w:rsid w:val="0020484A"/>
    <w:rsid w:val="00204876"/>
    <w:rsid w:val="002049C9"/>
    <w:rsid w:val="00204A46"/>
    <w:rsid w:val="00204BCF"/>
    <w:rsid w:val="00204C83"/>
    <w:rsid w:val="00204E8B"/>
    <w:rsid w:val="00204F6F"/>
    <w:rsid w:val="00204FAB"/>
    <w:rsid w:val="00205312"/>
    <w:rsid w:val="002057F5"/>
    <w:rsid w:val="00205865"/>
    <w:rsid w:val="002058AD"/>
    <w:rsid w:val="002058DB"/>
    <w:rsid w:val="00205925"/>
    <w:rsid w:val="00205966"/>
    <w:rsid w:val="00205A97"/>
    <w:rsid w:val="00205AFC"/>
    <w:rsid w:val="00205D4B"/>
    <w:rsid w:val="00205D56"/>
    <w:rsid w:val="00205E06"/>
    <w:rsid w:val="00206290"/>
    <w:rsid w:val="00206354"/>
    <w:rsid w:val="002063BD"/>
    <w:rsid w:val="0020648B"/>
    <w:rsid w:val="00206600"/>
    <w:rsid w:val="002068B7"/>
    <w:rsid w:val="00206B5A"/>
    <w:rsid w:val="00206B62"/>
    <w:rsid w:val="00206B95"/>
    <w:rsid w:val="00206C4B"/>
    <w:rsid w:val="00206CFE"/>
    <w:rsid w:val="00206E70"/>
    <w:rsid w:val="00206E83"/>
    <w:rsid w:val="00206EE3"/>
    <w:rsid w:val="002070D3"/>
    <w:rsid w:val="00207120"/>
    <w:rsid w:val="002071A0"/>
    <w:rsid w:val="00207257"/>
    <w:rsid w:val="00207263"/>
    <w:rsid w:val="0020730F"/>
    <w:rsid w:val="0020755F"/>
    <w:rsid w:val="002075CF"/>
    <w:rsid w:val="002075EA"/>
    <w:rsid w:val="002078CE"/>
    <w:rsid w:val="00207966"/>
    <w:rsid w:val="00207A91"/>
    <w:rsid w:val="00207AC3"/>
    <w:rsid w:val="00207B7B"/>
    <w:rsid w:val="00207DEE"/>
    <w:rsid w:val="00207FCA"/>
    <w:rsid w:val="00210183"/>
    <w:rsid w:val="00210257"/>
    <w:rsid w:val="00210339"/>
    <w:rsid w:val="002104D3"/>
    <w:rsid w:val="00210563"/>
    <w:rsid w:val="00210574"/>
    <w:rsid w:val="0021066D"/>
    <w:rsid w:val="00210819"/>
    <w:rsid w:val="00210A94"/>
    <w:rsid w:val="00210B93"/>
    <w:rsid w:val="00210C22"/>
    <w:rsid w:val="00210C46"/>
    <w:rsid w:val="00210E9D"/>
    <w:rsid w:val="00210FE5"/>
    <w:rsid w:val="002110D2"/>
    <w:rsid w:val="002111BC"/>
    <w:rsid w:val="00211212"/>
    <w:rsid w:val="002118E4"/>
    <w:rsid w:val="002119FD"/>
    <w:rsid w:val="00211BEA"/>
    <w:rsid w:val="00211CF4"/>
    <w:rsid w:val="0021211A"/>
    <w:rsid w:val="0021226C"/>
    <w:rsid w:val="002124EA"/>
    <w:rsid w:val="00212519"/>
    <w:rsid w:val="0021257D"/>
    <w:rsid w:val="002125A7"/>
    <w:rsid w:val="00212612"/>
    <w:rsid w:val="00212614"/>
    <w:rsid w:val="00212692"/>
    <w:rsid w:val="00212840"/>
    <w:rsid w:val="002128C2"/>
    <w:rsid w:val="002128DE"/>
    <w:rsid w:val="00212929"/>
    <w:rsid w:val="002129C5"/>
    <w:rsid w:val="00212A34"/>
    <w:rsid w:val="00212DA2"/>
    <w:rsid w:val="00212DE5"/>
    <w:rsid w:val="00212E7B"/>
    <w:rsid w:val="00212E88"/>
    <w:rsid w:val="00212ECB"/>
    <w:rsid w:val="002130F1"/>
    <w:rsid w:val="0021316F"/>
    <w:rsid w:val="002131E2"/>
    <w:rsid w:val="002132B1"/>
    <w:rsid w:val="00213321"/>
    <w:rsid w:val="00213399"/>
    <w:rsid w:val="0021357A"/>
    <w:rsid w:val="002135B6"/>
    <w:rsid w:val="002135DA"/>
    <w:rsid w:val="00213961"/>
    <w:rsid w:val="00213A4D"/>
    <w:rsid w:val="00213D62"/>
    <w:rsid w:val="00213DC3"/>
    <w:rsid w:val="00213DF1"/>
    <w:rsid w:val="002140B5"/>
    <w:rsid w:val="00214127"/>
    <w:rsid w:val="00214443"/>
    <w:rsid w:val="00214532"/>
    <w:rsid w:val="0021457B"/>
    <w:rsid w:val="002145B7"/>
    <w:rsid w:val="0021461C"/>
    <w:rsid w:val="0021475F"/>
    <w:rsid w:val="002147ED"/>
    <w:rsid w:val="0021486B"/>
    <w:rsid w:val="002148A3"/>
    <w:rsid w:val="002148FC"/>
    <w:rsid w:val="00214954"/>
    <w:rsid w:val="00214A00"/>
    <w:rsid w:val="00214DC2"/>
    <w:rsid w:val="00214EF2"/>
    <w:rsid w:val="00215041"/>
    <w:rsid w:val="00215063"/>
    <w:rsid w:val="0021517F"/>
    <w:rsid w:val="002151EC"/>
    <w:rsid w:val="002153DB"/>
    <w:rsid w:val="00215442"/>
    <w:rsid w:val="00215540"/>
    <w:rsid w:val="002157CB"/>
    <w:rsid w:val="00215809"/>
    <w:rsid w:val="0021593E"/>
    <w:rsid w:val="002159D6"/>
    <w:rsid w:val="00215A67"/>
    <w:rsid w:val="00215AB5"/>
    <w:rsid w:val="00215E2F"/>
    <w:rsid w:val="00215FBE"/>
    <w:rsid w:val="00216100"/>
    <w:rsid w:val="00216213"/>
    <w:rsid w:val="00216223"/>
    <w:rsid w:val="0021631D"/>
    <w:rsid w:val="002165C0"/>
    <w:rsid w:val="002166F3"/>
    <w:rsid w:val="00216773"/>
    <w:rsid w:val="0021681E"/>
    <w:rsid w:val="002168B5"/>
    <w:rsid w:val="002168D4"/>
    <w:rsid w:val="002168D5"/>
    <w:rsid w:val="002169C5"/>
    <w:rsid w:val="00216BC7"/>
    <w:rsid w:val="00216C59"/>
    <w:rsid w:val="00217069"/>
    <w:rsid w:val="002171BA"/>
    <w:rsid w:val="002174A1"/>
    <w:rsid w:val="00217521"/>
    <w:rsid w:val="00217741"/>
    <w:rsid w:val="002177A4"/>
    <w:rsid w:val="00217888"/>
    <w:rsid w:val="00217965"/>
    <w:rsid w:val="00217A26"/>
    <w:rsid w:val="00217A6D"/>
    <w:rsid w:val="00217C4B"/>
    <w:rsid w:val="00217C9A"/>
    <w:rsid w:val="00217F12"/>
    <w:rsid w:val="00220003"/>
    <w:rsid w:val="0022022C"/>
    <w:rsid w:val="00220377"/>
    <w:rsid w:val="00220592"/>
    <w:rsid w:val="00220711"/>
    <w:rsid w:val="0022072D"/>
    <w:rsid w:val="00220809"/>
    <w:rsid w:val="002208FF"/>
    <w:rsid w:val="0022092D"/>
    <w:rsid w:val="002209A8"/>
    <w:rsid w:val="00220CE7"/>
    <w:rsid w:val="00220D5C"/>
    <w:rsid w:val="00220E0C"/>
    <w:rsid w:val="00220E6F"/>
    <w:rsid w:val="00221428"/>
    <w:rsid w:val="00221700"/>
    <w:rsid w:val="0022186E"/>
    <w:rsid w:val="0022188E"/>
    <w:rsid w:val="002218AF"/>
    <w:rsid w:val="00221A9E"/>
    <w:rsid w:val="00221BB9"/>
    <w:rsid w:val="00221E27"/>
    <w:rsid w:val="00222114"/>
    <w:rsid w:val="0022212D"/>
    <w:rsid w:val="00222408"/>
    <w:rsid w:val="00222440"/>
    <w:rsid w:val="00222682"/>
    <w:rsid w:val="00222740"/>
    <w:rsid w:val="002228BB"/>
    <w:rsid w:val="00222ACF"/>
    <w:rsid w:val="00222AF2"/>
    <w:rsid w:val="00222BA7"/>
    <w:rsid w:val="00222E0D"/>
    <w:rsid w:val="00222EE9"/>
    <w:rsid w:val="00222F76"/>
    <w:rsid w:val="002231F0"/>
    <w:rsid w:val="00223210"/>
    <w:rsid w:val="00223227"/>
    <w:rsid w:val="002234EF"/>
    <w:rsid w:val="0022366D"/>
    <w:rsid w:val="002237B9"/>
    <w:rsid w:val="002238AA"/>
    <w:rsid w:val="00223B69"/>
    <w:rsid w:val="00223DC2"/>
    <w:rsid w:val="00223E8E"/>
    <w:rsid w:val="00223F23"/>
    <w:rsid w:val="002243B7"/>
    <w:rsid w:val="002243E0"/>
    <w:rsid w:val="00224494"/>
    <w:rsid w:val="00224504"/>
    <w:rsid w:val="002247C1"/>
    <w:rsid w:val="00224822"/>
    <w:rsid w:val="00224895"/>
    <w:rsid w:val="002248AF"/>
    <w:rsid w:val="002248EE"/>
    <w:rsid w:val="00224C09"/>
    <w:rsid w:val="00224CCC"/>
    <w:rsid w:val="00224E02"/>
    <w:rsid w:val="00224EBF"/>
    <w:rsid w:val="002250F1"/>
    <w:rsid w:val="002252FF"/>
    <w:rsid w:val="00225310"/>
    <w:rsid w:val="00225456"/>
    <w:rsid w:val="002254FF"/>
    <w:rsid w:val="00225544"/>
    <w:rsid w:val="002256C1"/>
    <w:rsid w:val="002259C3"/>
    <w:rsid w:val="00225BD6"/>
    <w:rsid w:val="00225D7D"/>
    <w:rsid w:val="00225E03"/>
    <w:rsid w:val="00225E1F"/>
    <w:rsid w:val="00225F1C"/>
    <w:rsid w:val="00225FB3"/>
    <w:rsid w:val="0022601D"/>
    <w:rsid w:val="002261BC"/>
    <w:rsid w:val="002264D7"/>
    <w:rsid w:val="00226864"/>
    <w:rsid w:val="00226873"/>
    <w:rsid w:val="002268F5"/>
    <w:rsid w:val="0022694D"/>
    <w:rsid w:val="00226B7D"/>
    <w:rsid w:val="00226BA6"/>
    <w:rsid w:val="00226C81"/>
    <w:rsid w:val="00226F52"/>
    <w:rsid w:val="00226F95"/>
    <w:rsid w:val="00226FC6"/>
    <w:rsid w:val="00226FE4"/>
    <w:rsid w:val="00227053"/>
    <w:rsid w:val="0022708A"/>
    <w:rsid w:val="002270E3"/>
    <w:rsid w:val="0022711F"/>
    <w:rsid w:val="00227171"/>
    <w:rsid w:val="0022722E"/>
    <w:rsid w:val="00227356"/>
    <w:rsid w:val="00227432"/>
    <w:rsid w:val="0022753F"/>
    <w:rsid w:val="00227787"/>
    <w:rsid w:val="00227A81"/>
    <w:rsid w:val="00227D81"/>
    <w:rsid w:val="00227D8C"/>
    <w:rsid w:val="00227E81"/>
    <w:rsid w:val="00227EC5"/>
    <w:rsid w:val="00227F38"/>
    <w:rsid w:val="00230413"/>
    <w:rsid w:val="0023064A"/>
    <w:rsid w:val="0023067B"/>
    <w:rsid w:val="0023069B"/>
    <w:rsid w:val="002306F9"/>
    <w:rsid w:val="0023072E"/>
    <w:rsid w:val="002308B8"/>
    <w:rsid w:val="00230B52"/>
    <w:rsid w:val="00230BBD"/>
    <w:rsid w:val="00230E97"/>
    <w:rsid w:val="00230EAD"/>
    <w:rsid w:val="00230F4C"/>
    <w:rsid w:val="00230FE8"/>
    <w:rsid w:val="002310CD"/>
    <w:rsid w:val="00231167"/>
    <w:rsid w:val="0023129D"/>
    <w:rsid w:val="0023153B"/>
    <w:rsid w:val="00231676"/>
    <w:rsid w:val="00231704"/>
    <w:rsid w:val="0023176B"/>
    <w:rsid w:val="002317A1"/>
    <w:rsid w:val="002318E3"/>
    <w:rsid w:val="002318FA"/>
    <w:rsid w:val="00231915"/>
    <w:rsid w:val="00231990"/>
    <w:rsid w:val="00231A95"/>
    <w:rsid w:val="00231AC2"/>
    <w:rsid w:val="00231BD5"/>
    <w:rsid w:val="00231C79"/>
    <w:rsid w:val="00231C85"/>
    <w:rsid w:val="00231CFA"/>
    <w:rsid w:val="00231D1A"/>
    <w:rsid w:val="00231D6A"/>
    <w:rsid w:val="00231D88"/>
    <w:rsid w:val="00231F5E"/>
    <w:rsid w:val="00231F66"/>
    <w:rsid w:val="00232086"/>
    <w:rsid w:val="002320DA"/>
    <w:rsid w:val="0023221A"/>
    <w:rsid w:val="00232447"/>
    <w:rsid w:val="002325DA"/>
    <w:rsid w:val="00232662"/>
    <w:rsid w:val="00232717"/>
    <w:rsid w:val="002327F7"/>
    <w:rsid w:val="00232957"/>
    <w:rsid w:val="00232994"/>
    <w:rsid w:val="00232AC9"/>
    <w:rsid w:val="00232B62"/>
    <w:rsid w:val="00232C1A"/>
    <w:rsid w:val="00232C29"/>
    <w:rsid w:val="00232C5A"/>
    <w:rsid w:val="00232CF9"/>
    <w:rsid w:val="00233060"/>
    <w:rsid w:val="00233069"/>
    <w:rsid w:val="0023307D"/>
    <w:rsid w:val="002331B1"/>
    <w:rsid w:val="002333E4"/>
    <w:rsid w:val="0023347C"/>
    <w:rsid w:val="0023358E"/>
    <w:rsid w:val="00233605"/>
    <w:rsid w:val="002336B0"/>
    <w:rsid w:val="00233858"/>
    <w:rsid w:val="00233A94"/>
    <w:rsid w:val="00233E6C"/>
    <w:rsid w:val="00233F9F"/>
    <w:rsid w:val="00233FA7"/>
    <w:rsid w:val="00233FD6"/>
    <w:rsid w:val="00234103"/>
    <w:rsid w:val="002345AE"/>
    <w:rsid w:val="00234628"/>
    <w:rsid w:val="002347C4"/>
    <w:rsid w:val="00234826"/>
    <w:rsid w:val="002348BB"/>
    <w:rsid w:val="002349B3"/>
    <w:rsid w:val="00234AAA"/>
    <w:rsid w:val="00234B52"/>
    <w:rsid w:val="00235078"/>
    <w:rsid w:val="00235353"/>
    <w:rsid w:val="0023545B"/>
    <w:rsid w:val="002354A0"/>
    <w:rsid w:val="002356F2"/>
    <w:rsid w:val="00235759"/>
    <w:rsid w:val="0023581D"/>
    <w:rsid w:val="002358A5"/>
    <w:rsid w:val="00235959"/>
    <w:rsid w:val="00235AA1"/>
    <w:rsid w:val="00235B93"/>
    <w:rsid w:val="00235C7B"/>
    <w:rsid w:val="00235FC0"/>
    <w:rsid w:val="002360BD"/>
    <w:rsid w:val="0023624B"/>
    <w:rsid w:val="002362F0"/>
    <w:rsid w:val="00236345"/>
    <w:rsid w:val="002363EB"/>
    <w:rsid w:val="00236611"/>
    <w:rsid w:val="002366B6"/>
    <w:rsid w:val="00236819"/>
    <w:rsid w:val="00236A94"/>
    <w:rsid w:val="00236B12"/>
    <w:rsid w:val="00236C2C"/>
    <w:rsid w:val="00236CCA"/>
    <w:rsid w:val="00236F3A"/>
    <w:rsid w:val="00236FF4"/>
    <w:rsid w:val="002370E0"/>
    <w:rsid w:val="0023733B"/>
    <w:rsid w:val="00237437"/>
    <w:rsid w:val="00237450"/>
    <w:rsid w:val="0023760A"/>
    <w:rsid w:val="002377D2"/>
    <w:rsid w:val="00237A06"/>
    <w:rsid w:val="00237C4D"/>
    <w:rsid w:val="0024005B"/>
    <w:rsid w:val="00240238"/>
    <w:rsid w:val="00240421"/>
    <w:rsid w:val="002405C7"/>
    <w:rsid w:val="002407AA"/>
    <w:rsid w:val="002407F7"/>
    <w:rsid w:val="00240848"/>
    <w:rsid w:val="002408BE"/>
    <w:rsid w:val="00240AA3"/>
    <w:rsid w:val="00240C79"/>
    <w:rsid w:val="00240FE5"/>
    <w:rsid w:val="002410C8"/>
    <w:rsid w:val="002410CF"/>
    <w:rsid w:val="0024114A"/>
    <w:rsid w:val="002411F6"/>
    <w:rsid w:val="00241239"/>
    <w:rsid w:val="002412EC"/>
    <w:rsid w:val="0024131F"/>
    <w:rsid w:val="0024133D"/>
    <w:rsid w:val="00241660"/>
    <w:rsid w:val="002416DA"/>
    <w:rsid w:val="00241713"/>
    <w:rsid w:val="00241774"/>
    <w:rsid w:val="00241776"/>
    <w:rsid w:val="002418A9"/>
    <w:rsid w:val="002418F3"/>
    <w:rsid w:val="002419E7"/>
    <w:rsid w:val="00241A18"/>
    <w:rsid w:val="00241AB5"/>
    <w:rsid w:val="00241B4E"/>
    <w:rsid w:val="00241D5C"/>
    <w:rsid w:val="00241E15"/>
    <w:rsid w:val="00241ED7"/>
    <w:rsid w:val="00241F58"/>
    <w:rsid w:val="002423E4"/>
    <w:rsid w:val="002424E6"/>
    <w:rsid w:val="0024259E"/>
    <w:rsid w:val="002425F9"/>
    <w:rsid w:val="002427CA"/>
    <w:rsid w:val="002427FC"/>
    <w:rsid w:val="002429A6"/>
    <w:rsid w:val="00242D7B"/>
    <w:rsid w:val="00242F3A"/>
    <w:rsid w:val="00243027"/>
    <w:rsid w:val="0024318E"/>
    <w:rsid w:val="002433E2"/>
    <w:rsid w:val="002433FE"/>
    <w:rsid w:val="00243436"/>
    <w:rsid w:val="00243523"/>
    <w:rsid w:val="002435E2"/>
    <w:rsid w:val="00243707"/>
    <w:rsid w:val="00243884"/>
    <w:rsid w:val="002438C1"/>
    <w:rsid w:val="002439B4"/>
    <w:rsid w:val="00243ACC"/>
    <w:rsid w:val="00243CB8"/>
    <w:rsid w:val="00244006"/>
    <w:rsid w:val="0024401B"/>
    <w:rsid w:val="002440B1"/>
    <w:rsid w:val="00244209"/>
    <w:rsid w:val="002443D0"/>
    <w:rsid w:val="0024447C"/>
    <w:rsid w:val="002445C7"/>
    <w:rsid w:val="002445E8"/>
    <w:rsid w:val="0024463D"/>
    <w:rsid w:val="00244699"/>
    <w:rsid w:val="002446AC"/>
    <w:rsid w:val="00244702"/>
    <w:rsid w:val="0024471C"/>
    <w:rsid w:val="00244720"/>
    <w:rsid w:val="00244822"/>
    <w:rsid w:val="002449A0"/>
    <w:rsid w:val="00244ABF"/>
    <w:rsid w:val="00244AD4"/>
    <w:rsid w:val="00244B17"/>
    <w:rsid w:val="00244E65"/>
    <w:rsid w:val="00245143"/>
    <w:rsid w:val="002451FF"/>
    <w:rsid w:val="002452EE"/>
    <w:rsid w:val="00245319"/>
    <w:rsid w:val="0024561A"/>
    <w:rsid w:val="00245836"/>
    <w:rsid w:val="0024584D"/>
    <w:rsid w:val="00245990"/>
    <w:rsid w:val="00245C23"/>
    <w:rsid w:val="00245DBF"/>
    <w:rsid w:val="00245F58"/>
    <w:rsid w:val="00245F72"/>
    <w:rsid w:val="0024602B"/>
    <w:rsid w:val="0024617C"/>
    <w:rsid w:val="0024647F"/>
    <w:rsid w:val="002464CE"/>
    <w:rsid w:val="00246513"/>
    <w:rsid w:val="00246604"/>
    <w:rsid w:val="002468D9"/>
    <w:rsid w:val="00246926"/>
    <w:rsid w:val="0024694E"/>
    <w:rsid w:val="00246AAE"/>
    <w:rsid w:val="00246F53"/>
    <w:rsid w:val="00246F74"/>
    <w:rsid w:val="002471AE"/>
    <w:rsid w:val="002471C1"/>
    <w:rsid w:val="00247200"/>
    <w:rsid w:val="00247285"/>
    <w:rsid w:val="002472E6"/>
    <w:rsid w:val="002474A1"/>
    <w:rsid w:val="00247688"/>
    <w:rsid w:val="002476A3"/>
    <w:rsid w:val="002476F3"/>
    <w:rsid w:val="00247C62"/>
    <w:rsid w:val="00247CC2"/>
    <w:rsid w:val="00247DF6"/>
    <w:rsid w:val="00247F26"/>
    <w:rsid w:val="0025018D"/>
    <w:rsid w:val="0025021D"/>
    <w:rsid w:val="00250590"/>
    <w:rsid w:val="00250741"/>
    <w:rsid w:val="002507EE"/>
    <w:rsid w:val="00250872"/>
    <w:rsid w:val="00250A2C"/>
    <w:rsid w:val="00250A80"/>
    <w:rsid w:val="00250AA5"/>
    <w:rsid w:val="00250B1C"/>
    <w:rsid w:val="00250C07"/>
    <w:rsid w:val="00250C56"/>
    <w:rsid w:val="00250E14"/>
    <w:rsid w:val="00250E2A"/>
    <w:rsid w:val="00251014"/>
    <w:rsid w:val="002511E7"/>
    <w:rsid w:val="0025146F"/>
    <w:rsid w:val="00251629"/>
    <w:rsid w:val="00251742"/>
    <w:rsid w:val="00251802"/>
    <w:rsid w:val="00251A4B"/>
    <w:rsid w:val="00251CB3"/>
    <w:rsid w:val="00251F59"/>
    <w:rsid w:val="00251F6C"/>
    <w:rsid w:val="0025206B"/>
    <w:rsid w:val="00252179"/>
    <w:rsid w:val="0025239C"/>
    <w:rsid w:val="002523EE"/>
    <w:rsid w:val="002525B3"/>
    <w:rsid w:val="00252659"/>
    <w:rsid w:val="002526B7"/>
    <w:rsid w:val="002526EE"/>
    <w:rsid w:val="0025271B"/>
    <w:rsid w:val="002528DB"/>
    <w:rsid w:val="002529E4"/>
    <w:rsid w:val="00252B13"/>
    <w:rsid w:val="00252B60"/>
    <w:rsid w:val="00252BDC"/>
    <w:rsid w:val="00252BEC"/>
    <w:rsid w:val="00252C19"/>
    <w:rsid w:val="00252E27"/>
    <w:rsid w:val="00252EC1"/>
    <w:rsid w:val="0025303C"/>
    <w:rsid w:val="00253111"/>
    <w:rsid w:val="002532B6"/>
    <w:rsid w:val="002532F7"/>
    <w:rsid w:val="00253529"/>
    <w:rsid w:val="00253548"/>
    <w:rsid w:val="0025365A"/>
    <w:rsid w:val="0025394B"/>
    <w:rsid w:val="00253956"/>
    <w:rsid w:val="00253AA7"/>
    <w:rsid w:val="00253F02"/>
    <w:rsid w:val="00254102"/>
    <w:rsid w:val="00254312"/>
    <w:rsid w:val="002543E9"/>
    <w:rsid w:val="002543FA"/>
    <w:rsid w:val="002545EC"/>
    <w:rsid w:val="002548BE"/>
    <w:rsid w:val="002548BF"/>
    <w:rsid w:val="00254919"/>
    <w:rsid w:val="00254DD6"/>
    <w:rsid w:val="00254E39"/>
    <w:rsid w:val="00254ECF"/>
    <w:rsid w:val="00254F35"/>
    <w:rsid w:val="00254F89"/>
    <w:rsid w:val="00255055"/>
    <w:rsid w:val="0025511F"/>
    <w:rsid w:val="00255292"/>
    <w:rsid w:val="00255392"/>
    <w:rsid w:val="002558CE"/>
    <w:rsid w:val="00255903"/>
    <w:rsid w:val="00255949"/>
    <w:rsid w:val="0025594B"/>
    <w:rsid w:val="002559A6"/>
    <w:rsid w:val="002559E8"/>
    <w:rsid w:val="00255A5B"/>
    <w:rsid w:val="00255B0A"/>
    <w:rsid w:val="00255C1F"/>
    <w:rsid w:val="00255FF3"/>
    <w:rsid w:val="00255FFE"/>
    <w:rsid w:val="002560DA"/>
    <w:rsid w:val="0025614F"/>
    <w:rsid w:val="0025654D"/>
    <w:rsid w:val="00256589"/>
    <w:rsid w:val="002565D2"/>
    <w:rsid w:val="00256781"/>
    <w:rsid w:val="002567A8"/>
    <w:rsid w:val="002567D0"/>
    <w:rsid w:val="002567EB"/>
    <w:rsid w:val="002568B5"/>
    <w:rsid w:val="00256954"/>
    <w:rsid w:val="00256B99"/>
    <w:rsid w:val="00256DB1"/>
    <w:rsid w:val="00256E47"/>
    <w:rsid w:val="00257135"/>
    <w:rsid w:val="002573DF"/>
    <w:rsid w:val="0025765A"/>
    <w:rsid w:val="002576E0"/>
    <w:rsid w:val="0025780D"/>
    <w:rsid w:val="00257CFD"/>
    <w:rsid w:val="00257F06"/>
    <w:rsid w:val="00257F9F"/>
    <w:rsid w:val="002600F6"/>
    <w:rsid w:val="00260112"/>
    <w:rsid w:val="00260194"/>
    <w:rsid w:val="0026038B"/>
    <w:rsid w:val="00260480"/>
    <w:rsid w:val="0026051F"/>
    <w:rsid w:val="002605A8"/>
    <w:rsid w:val="00260683"/>
    <w:rsid w:val="00260877"/>
    <w:rsid w:val="002608A8"/>
    <w:rsid w:val="00260927"/>
    <w:rsid w:val="00260AD7"/>
    <w:rsid w:val="00260B72"/>
    <w:rsid w:val="00260C2E"/>
    <w:rsid w:val="00260CAC"/>
    <w:rsid w:val="00260F89"/>
    <w:rsid w:val="00260FD4"/>
    <w:rsid w:val="00261085"/>
    <w:rsid w:val="002610EF"/>
    <w:rsid w:val="00261150"/>
    <w:rsid w:val="00261373"/>
    <w:rsid w:val="0026140F"/>
    <w:rsid w:val="002614C2"/>
    <w:rsid w:val="0026156D"/>
    <w:rsid w:val="0026173E"/>
    <w:rsid w:val="0026178F"/>
    <w:rsid w:val="002619E4"/>
    <w:rsid w:val="00261A5B"/>
    <w:rsid w:val="00261D35"/>
    <w:rsid w:val="0026209C"/>
    <w:rsid w:val="002620AC"/>
    <w:rsid w:val="00262317"/>
    <w:rsid w:val="00262414"/>
    <w:rsid w:val="0026241D"/>
    <w:rsid w:val="0026256D"/>
    <w:rsid w:val="00262665"/>
    <w:rsid w:val="00262757"/>
    <w:rsid w:val="00262A76"/>
    <w:rsid w:val="00262B37"/>
    <w:rsid w:val="00262C6A"/>
    <w:rsid w:val="00262E3E"/>
    <w:rsid w:val="00262EA4"/>
    <w:rsid w:val="00262EF7"/>
    <w:rsid w:val="0026302F"/>
    <w:rsid w:val="0026310D"/>
    <w:rsid w:val="0026311E"/>
    <w:rsid w:val="00263124"/>
    <w:rsid w:val="002631D6"/>
    <w:rsid w:val="00263397"/>
    <w:rsid w:val="00263410"/>
    <w:rsid w:val="002634E0"/>
    <w:rsid w:val="002634F5"/>
    <w:rsid w:val="002636D4"/>
    <w:rsid w:val="0026386E"/>
    <w:rsid w:val="002638AA"/>
    <w:rsid w:val="00263A6F"/>
    <w:rsid w:val="00263B04"/>
    <w:rsid w:val="00263D4E"/>
    <w:rsid w:val="00263D6D"/>
    <w:rsid w:val="00263F25"/>
    <w:rsid w:val="0026406C"/>
    <w:rsid w:val="002640A6"/>
    <w:rsid w:val="00264283"/>
    <w:rsid w:val="00264316"/>
    <w:rsid w:val="0026460B"/>
    <w:rsid w:val="00264821"/>
    <w:rsid w:val="002648E0"/>
    <w:rsid w:val="00264D03"/>
    <w:rsid w:val="00264DEB"/>
    <w:rsid w:val="00264DF8"/>
    <w:rsid w:val="00264E37"/>
    <w:rsid w:val="00264E63"/>
    <w:rsid w:val="00265366"/>
    <w:rsid w:val="002653A6"/>
    <w:rsid w:val="0026542D"/>
    <w:rsid w:val="002655D2"/>
    <w:rsid w:val="002657AC"/>
    <w:rsid w:val="002658E7"/>
    <w:rsid w:val="0026598C"/>
    <w:rsid w:val="00265A59"/>
    <w:rsid w:val="00265B26"/>
    <w:rsid w:val="00265C71"/>
    <w:rsid w:val="00265C92"/>
    <w:rsid w:val="00265D60"/>
    <w:rsid w:val="00265E5D"/>
    <w:rsid w:val="00265E95"/>
    <w:rsid w:val="00265F93"/>
    <w:rsid w:val="00265FF8"/>
    <w:rsid w:val="0026606D"/>
    <w:rsid w:val="00266164"/>
    <w:rsid w:val="002662A0"/>
    <w:rsid w:val="002662D8"/>
    <w:rsid w:val="00266384"/>
    <w:rsid w:val="00266459"/>
    <w:rsid w:val="002664CC"/>
    <w:rsid w:val="002664EB"/>
    <w:rsid w:val="00266853"/>
    <w:rsid w:val="00266884"/>
    <w:rsid w:val="002668D8"/>
    <w:rsid w:val="00266900"/>
    <w:rsid w:val="00266943"/>
    <w:rsid w:val="00266A25"/>
    <w:rsid w:val="00266DA0"/>
    <w:rsid w:val="00266E60"/>
    <w:rsid w:val="00266EAB"/>
    <w:rsid w:val="00266F94"/>
    <w:rsid w:val="00267041"/>
    <w:rsid w:val="002673A6"/>
    <w:rsid w:val="0026743B"/>
    <w:rsid w:val="00267542"/>
    <w:rsid w:val="00267606"/>
    <w:rsid w:val="0026761D"/>
    <w:rsid w:val="002676EE"/>
    <w:rsid w:val="002679F3"/>
    <w:rsid w:val="00267A08"/>
    <w:rsid w:val="00267BC4"/>
    <w:rsid w:val="00267BC6"/>
    <w:rsid w:val="00267C03"/>
    <w:rsid w:val="00267FFA"/>
    <w:rsid w:val="00270027"/>
    <w:rsid w:val="002703A9"/>
    <w:rsid w:val="0027043A"/>
    <w:rsid w:val="0027044D"/>
    <w:rsid w:val="002708C9"/>
    <w:rsid w:val="00270949"/>
    <w:rsid w:val="00270A67"/>
    <w:rsid w:val="00270AF8"/>
    <w:rsid w:val="00270B61"/>
    <w:rsid w:val="00270BD5"/>
    <w:rsid w:val="00270DB1"/>
    <w:rsid w:val="00270E7B"/>
    <w:rsid w:val="00270ED0"/>
    <w:rsid w:val="00270FC8"/>
    <w:rsid w:val="0027101E"/>
    <w:rsid w:val="0027104A"/>
    <w:rsid w:val="00271073"/>
    <w:rsid w:val="0027122B"/>
    <w:rsid w:val="00271678"/>
    <w:rsid w:val="00271738"/>
    <w:rsid w:val="00271982"/>
    <w:rsid w:val="002719B1"/>
    <w:rsid w:val="00271B1A"/>
    <w:rsid w:val="00271C3D"/>
    <w:rsid w:val="00271EB5"/>
    <w:rsid w:val="00271F70"/>
    <w:rsid w:val="00271F74"/>
    <w:rsid w:val="002720B9"/>
    <w:rsid w:val="0027229A"/>
    <w:rsid w:val="002722C1"/>
    <w:rsid w:val="0027236B"/>
    <w:rsid w:val="00272429"/>
    <w:rsid w:val="002726B3"/>
    <w:rsid w:val="002726D1"/>
    <w:rsid w:val="0027271D"/>
    <w:rsid w:val="002728E4"/>
    <w:rsid w:val="00272A1B"/>
    <w:rsid w:val="00272D98"/>
    <w:rsid w:val="0027304E"/>
    <w:rsid w:val="00273138"/>
    <w:rsid w:val="0027319A"/>
    <w:rsid w:val="002732C9"/>
    <w:rsid w:val="002733E6"/>
    <w:rsid w:val="00273456"/>
    <w:rsid w:val="0027350D"/>
    <w:rsid w:val="00273562"/>
    <w:rsid w:val="0027360B"/>
    <w:rsid w:val="002736E9"/>
    <w:rsid w:val="002738B8"/>
    <w:rsid w:val="002738DC"/>
    <w:rsid w:val="002739F9"/>
    <w:rsid w:val="00273BE9"/>
    <w:rsid w:val="00273C6D"/>
    <w:rsid w:val="00273E49"/>
    <w:rsid w:val="00274007"/>
    <w:rsid w:val="00274197"/>
    <w:rsid w:val="002744DB"/>
    <w:rsid w:val="002745D7"/>
    <w:rsid w:val="00274739"/>
    <w:rsid w:val="002747FF"/>
    <w:rsid w:val="00274B78"/>
    <w:rsid w:val="00274D68"/>
    <w:rsid w:val="00274EA1"/>
    <w:rsid w:val="00275140"/>
    <w:rsid w:val="00275318"/>
    <w:rsid w:val="00275420"/>
    <w:rsid w:val="0027571E"/>
    <w:rsid w:val="00275948"/>
    <w:rsid w:val="002759C8"/>
    <w:rsid w:val="00275BA3"/>
    <w:rsid w:val="00275C3E"/>
    <w:rsid w:val="00275E86"/>
    <w:rsid w:val="00275F47"/>
    <w:rsid w:val="00275F4B"/>
    <w:rsid w:val="00275FE9"/>
    <w:rsid w:val="002760B8"/>
    <w:rsid w:val="00276239"/>
    <w:rsid w:val="00276288"/>
    <w:rsid w:val="0027631D"/>
    <w:rsid w:val="0027647E"/>
    <w:rsid w:val="002764DA"/>
    <w:rsid w:val="0027650C"/>
    <w:rsid w:val="00276698"/>
    <w:rsid w:val="0027675D"/>
    <w:rsid w:val="0027682A"/>
    <w:rsid w:val="002769E4"/>
    <w:rsid w:val="00276AF1"/>
    <w:rsid w:val="00276DA0"/>
    <w:rsid w:val="00276DBE"/>
    <w:rsid w:val="00276E0A"/>
    <w:rsid w:val="00276EEB"/>
    <w:rsid w:val="00277288"/>
    <w:rsid w:val="002772E1"/>
    <w:rsid w:val="00277389"/>
    <w:rsid w:val="002773D2"/>
    <w:rsid w:val="00277453"/>
    <w:rsid w:val="00277503"/>
    <w:rsid w:val="0027790C"/>
    <w:rsid w:val="00277B91"/>
    <w:rsid w:val="00277FF9"/>
    <w:rsid w:val="002800E7"/>
    <w:rsid w:val="0028010A"/>
    <w:rsid w:val="002801F3"/>
    <w:rsid w:val="0028022D"/>
    <w:rsid w:val="002804FA"/>
    <w:rsid w:val="00280656"/>
    <w:rsid w:val="00280840"/>
    <w:rsid w:val="002808B5"/>
    <w:rsid w:val="00280D80"/>
    <w:rsid w:val="00280ED1"/>
    <w:rsid w:val="00280F26"/>
    <w:rsid w:val="00280F76"/>
    <w:rsid w:val="00280FD3"/>
    <w:rsid w:val="00281034"/>
    <w:rsid w:val="002810DE"/>
    <w:rsid w:val="00281140"/>
    <w:rsid w:val="002813FE"/>
    <w:rsid w:val="00281440"/>
    <w:rsid w:val="002814C3"/>
    <w:rsid w:val="00281649"/>
    <w:rsid w:val="00281BCF"/>
    <w:rsid w:val="00281D7C"/>
    <w:rsid w:val="00281EFF"/>
    <w:rsid w:val="002820FE"/>
    <w:rsid w:val="002821DF"/>
    <w:rsid w:val="0028233F"/>
    <w:rsid w:val="002823F1"/>
    <w:rsid w:val="00282430"/>
    <w:rsid w:val="00282996"/>
    <w:rsid w:val="0028299D"/>
    <w:rsid w:val="00282C59"/>
    <w:rsid w:val="00282CC0"/>
    <w:rsid w:val="00282FA2"/>
    <w:rsid w:val="00282FD7"/>
    <w:rsid w:val="00283042"/>
    <w:rsid w:val="002830C1"/>
    <w:rsid w:val="002833AD"/>
    <w:rsid w:val="00283628"/>
    <w:rsid w:val="00283848"/>
    <w:rsid w:val="002838E3"/>
    <w:rsid w:val="00283A1C"/>
    <w:rsid w:val="00283AD2"/>
    <w:rsid w:val="00283C03"/>
    <w:rsid w:val="00283C4B"/>
    <w:rsid w:val="00283CFB"/>
    <w:rsid w:val="00283DBA"/>
    <w:rsid w:val="00283F00"/>
    <w:rsid w:val="00283F8E"/>
    <w:rsid w:val="00284048"/>
    <w:rsid w:val="00284090"/>
    <w:rsid w:val="00284226"/>
    <w:rsid w:val="00284235"/>
    <w:rsid w:val="002843AE"/>
    <w:rsid w:val="002845CB"/>
    <w:rsid w:val="002846E5"/>
    <w:rsid w:val="00284795"/>
    <w:rsid w:val="00284A8C"/>
    <w:rsid w:val="00284B2B"/>
    <w:rsid w:val="00284B9D"/>
    <w:rsid w:val="00284C5F"/>
    <w:rsid w:val="00284F2D"/>
    <w:rsid w:val="002852E0"/>
    <w:rsid w:val="0028539F"/>
    <w:rsid w:val="002855EE"/>
    <w:rsid w:val="00285714"/>
    <w:rsid w:val="00285807"/>
    <w:rsid w:val="0028584E"/>
    <w:rsid w:val="002858E3"/>
    <w:rsid w:val="00285A91"/>
    <w:rsid w:val="00285BF7"/>
    <w:rsid w:val="00285E22"/>
    <w:rsid w:val="00285E89"/>
    <w:rsid w:val="00285F3C"/>
    <w:rsid w:val="00286228"/>
    <w:rsid w:val="0028622A"/>
    <w:rsid w:val="00286257"/>
    <w:rsid w:val="0028642E"/>
    <w:rsid w:val="0028651B"/>
    <w:rsid w:val="002866B4"/>
    <w:rsid w:val="002869D9"/>
    <w:rsid w:val="00286A06"/>
    <w:rsid w:val="00286CCC"/>
    <w:rsid w:val="00286D5A"/>
    <w:rsid w:val="00286E5B"/>
    <w:rsid w:val="00286F3A"/>
    <w:rsid w:val="00287047"/>
    <w:rsid w:val="002871DB"/>
    <w:rsid w:val="002873AB"/>
    <w:rsid w:val="002874AA"/>
    <w:rsid w:val="00287609"/>
    <w:rsid w:val="002876FD"/>
    <w:rsid w:val="002876FE"/>
    <w:rsid w:val="0028774B"/>
    <w:rsid w:val="002877BA"/>
    <w:rsid w:val="00287A4C"/>
    <w:rsid w:val="00287AE5"/>
    <w:rsid w:val="00287AFD"/>
    <w:rsid w:val="00287B36"/>
    <w:rsid w:val="00287C6B"/>
    <w:rsid w:val="00287CFC"/>
    <w:rsid w:val="00287E98"/>
    <w:rsid w:val="00290181"/>
    <w:rsid w:val="002901C8"/>
    <w:rsid w:val="00290201"/>
    <w:rsid w:val="002903D7"/>
    <w:rsid w:val="002904D7"/>
    <w:rsid w:val="0029051D"/>
    <w:rsid w:val="0029064D"/>
    <w:rsid w:val="00290696"/>
    <w:rsid w:val="00290842"/>
    <w:rsid w:val="00290877"/>
    <w:rsid w:val="0029092E"/>
    <w:rsid w:val="00290A24"/>
    <w:rsid w:val="00290B30"/>
    <w:rsid w:val="00290B45"/>
    <w:rsid w:val="00290C8F"/>
    <w:rsid w:val="00290FEB"/>
    <w:rsid w:val="002915A6"/>
    <w:rsid w:val="002915BF"/>
    <w:rsid w:val="00291821"/>
    <w:rsid w:val="00291925"/>
    <w:rsid w:val="00291937"/>
    <w:rsid w:val="00291997"/>
    <w:rsid w:val="00291AB7"/>
    <w:rsid w:val="00291ACD"/>
    <w:rsid w:val="00291B98"/>
    <w:rsid w:val="00291C6B"/>
    <w:rsid w:val="00291C98"/>
    <w:rsid w:val="00291CF1"/>
    <w:rsid w:val="00291DDE"/>
    <w:rsid w:val="00291E94"/>
    <w:rsid w:val="00291EB9"/>
    <w:rsid w:val="00292040"/>
    <w:rsid w:val="00292080"/>
    <w:rsid w:val="00292138"/>
    <w:rsid w:val="0029213B"/>
    <w:rsid w:val="00292262"/>
    <w:rsid w:val="00292282"/>
    <w:rsid w:val="002923D4"/>
    <w:rsid w:val="0029244F"/>
    <w:rsid w:val="002926DF"/>
    <w:rsid w:val="00292938"/>
    <w:rsid w:val="00292A95"/>
    <w:rsid w:val="00292C31"/>
    <w:rsid w:val="00292D82"/>
    <w:rsid w:val="00292D9C"/>
    <w:rsid w:val="00292E9F"/>
    <w:rsid w:val="00292FAE"/>
    <w:rsid w:val="00292FDF"/>
    <w:rsid w:val="00293232"/>
    <w:rsid w:val="00293247"/>
    <w:rsid w:val="0029336C"/>
    <w:rsid w:val="00293609"/>
    <w:rsid w:val="0029366D"/>
    <w:rsid w:val="00293735"/>
    <w:rsid w:val="00293737"/>
    <w:rsid w:val="002938EE"/>
    <w:rsid w:val="00293978"/>
    <w:rsid w:val="00293A9B"/>
    <w:rsid w:val="00293AD7"/>
    <w:rsid w:val="00293C6F"/>
    <w:rsid w:val="00293C84"/>
    <w:rsid w:val="00293DAA"/>
    <w:rsid w:val="002944FB"/>
    <w:rsid w:val="00294903"/>
    <w:rsid w:val="00294EA7"/>
    <w:rsid w:val="00294EB6"/>
    <w:rsid w:val="00294FEE"/>
    <w:rsid w:val="002950F1"/>
    <w:rsid w:val="002953CB"/>
    <w:rsid w:val="002953F3"/>
    <w:rsid w:val="0029576C"/>
    <w:rsid w:val="00295849"/>
    <w:rsid w:val="00295A59"/>
    <w:rsid w:val="00295BD9"/>
    <w:rsid w:val="00295C1A"/>
    <w:rsid w:val="00295D75"/>
    <w:rsid w:val="00295EBC"/>
    <w:rsid w:val="00295FBF"/>
    <w:rsid w:val="00296027"/>
    <w:rsid w:val="00296034"/>
    <w:rsid w:val="00296087"/>
    <w:rsid w:val="002960B5"/>
    <w:rsid w:val="002961A0"/>
    <w:rsid w:val="002961F2"/>
    <w:rsid w:val="00296358"/>
    <w:rsid w:val="00296721"/>
    <w:rsid w:val="00296767"/>
    <w:rsid w:val="002967B6"/>
    <w:rsid w:val="00296845"/>
    <w:rsid w:val="002968DD"/>
    <w:rsid w:val="00296B14"/>
    <w:rsid w:val="00296B86"/>
    <w:rsid w:val="00296C62"/>
    <w:rsid w:val="00296E05"/>
    <w:rsid w:val="00296E6D"/>
    <w:rsid w:val="00296ECE"/>
    <w:rsid w:val="00297005"/>
    <w:rsid w:val="00297051"/>
    <w:rsid w:val="0029712A"/>
    <w:rsid w:val="0029756B"/>
    <w:rsid w:val="00297573"/>
    <w:rsid w:val="002975BB"/>
    <w:rsid w:val="002975D6"/>
    <w:rsid w:val="00297711"/>
    <w:rsid w:val="0029776D"/>
    <w:rsid w:val="002977BE"/>
    <w:rsid w:val="00297BBA"/>
    <w:rsid w:val="00297BCD"/>
    <w:rsid w:val="00297C8D"/>
    <w:rsid w:val="00297C8E"/>
    <w:rsid w:val="00297CD9"/>
    <w:rsid w:val="00297CDC"/>
    <w:rsid w:val="00297D40"/>
    <w:rsid w:val="00297FD4"/>
    <w:rsid w:val="002A00E5"/>
    <w:rsid w:val="002A02C4"/>
    <w:rsid w:val="002A031D"/>
    <w:rsid w:val="002A05E5"/>
    <w:rsid w:val="002A0631"/>
    <w:rsid w:val="002A0731"/>
    <w:rsid w:val="002A0C70"/>
    <w:rsid w:val="002A0CC3"/>
    <w:rsid w:val="002A0D25"/>
    <w:rsid w:val="002A0FB1"/>
    <w:rsid w:val="002A104E"/>
    <w:rsid w:val="002A1080"/>
    <w:rsid w:val="002A1129"/>
    <w:rsid w:val="002A1386"/>
    <w:rsid w:val="002A1489"/>
    <w:rsid w:val="002A14C0"/>
    <w:rsid w:val="002A1503"/>
    <w:rsid w:val="002A1531"/>
    <w:rsid w:val="002A1540"/>
    <w:rsid w:val="002A1550"/>
    <w:rsid w:val="002A15C3"/>
    <w:rsid w:val="002A160C"/>
    <w:rsid w:val="002A16B2"/>
    <w:rsid w:val="002A17EC"/>
    <w:rsid w:val="002A18FC"/>
    <w:rsid w:val="002A193B"/>
    <w:rsid w:val="002A1942"/>
    <w:rsid w:val="002A1CCF"/>
    <w:rsid w:val="002A1CFB"/>
    <w:rsid w:val="002A1F7C"/>
    <w:rsid w:val="002A202C"/>
    <w:rsid w:val="002A2189"/>
    <w:rsid w:val="002A21A0"/>
    <w:rsid w:val="002A22C4"/>
    <w:rsid w:val="002A22E0"/>
    <w:rsid w:val="002A23B0"/>
    <w:rsid w:val="002A29F4"/>
    <w:rsid w:val="002A2AA4"/>
    <w:rsid w:val="002A2B10"/>
    <w:rsid w:val="002A2EAD"/>
    <w:rsid w:val="002A2FF4"/>
    <w:rsid w:val="002A3051"/>
    <w:rsid w:val="002A305A"/>
    <w:rsid w:val="002A32F9"/>
    <w:rsid w:val="002A3497"/>
    <w:rsid w:val="002A34B0"/>
    <w:rsid w:val="002A34BD"/>
    <w:rsid w:val="002A36F6"/>
    <w:rsid w:val="002A3751"/>
    <w:rsid w:val="002A37CC"/>
    <w:rsid w:val="002A3AD8"/>
    <w:rsid w:val="002A3C1D"/>
    <w:rsid w:val="002A3DE1"/>
    <w:rsid w:val="002A3E45"/>
    <w:rsid w:val="002A3E86"/>
    <w:rsid w:val="002A3F8E"/>
    <w:rsid w:val="002A40C6"/>
    <w:rsid w:val="002A41E7"/>
    <w:rsid w:val="002A43BA"/>
    <w:rsid w:val="002A440A"/>
    <w:rsid w:val="002A4547"/>
    <w:rsid w:val="002A45D1"/>
    <w:rsid w:val="002A46A6"/>
    <w:rsid w:val="002A46AF"/>
    <w:rsid w:val="002A46DF"/>
    <w:rsid w:val="002A4832"/>
    <w:rsid w:val="002A4A17"/>
    <w:rsid w:val="002A4A6B"/>
    <w:rsid w:val="002A4A7F"/>
    <w:rsid w:val="002A4AF8"/>
    <w:rsid w:val="002A4B7C"/>
    <w:rsid w:val="002A4D9A"/>
    <w:rsid w:val="002A4E15"/>
    <w:rsid w:val="002A4F31"/>
    <w:rsid w:val="002A4F37"/>
    <w:rsid w:val="002A522B"/>
    <w:rsid w:val="002A5405"/>
    <w:rsid w:val="002A54D8"/>
    <w:rsid w:val="002A553E"/>
    <w:rsid w:val="002A55BC"/>
    <w:rsid w:val="002A58E6"/>
    <w:rsid w:val="002A5AAD"/>
    <w:rsid w:val="002A5AFC"/>
    <w:rsid w:val="002A5C87"/>
    <w:rsid w:val="002A5CA0"/>
    <w:rsid w:val="002A5D00"/>
    <w:rsid w:val="002A5D70"/>
    <w:rsid w:val="002A5EB3"/>
    <w:rsid w:val="002A5F5E"/>
    <w:rsid w:val="002A6049"/>
    <w:rsid w:val="002A62C2"/>
    <w:rsid w:val="002A63CD"/>
    <w:rsid w:val="002A6633"/>
    <w:rsid w:val="002A690B"/>
    <w:rsid w:val="002A697D"/>
    <w:rsid w:val="002A6A06"/>
    <w:rsid w:val="002A6A5F"/>
    <w:rsid w:val="002A6B79"/>
    <w:rsid w:val="002A6BD3"/>
    <w:rsid w:val="002A6E22"/>
    <w:rsid w:val="002A6ED9"/>
    <w:rsid w:val="002A7070"/>
    <w:rsid w:val="002A708B"/>
    <w:rsid w:val="002A70F3"/>
    <w:rsid w:val="002A7114"/>
    <w:rsid w:val="002A7326"/>
    <w:rsid w:val="002A7327"/>
    <w:rsid w:val="002A74A5"/>
    <w:rsid w:val="002A74E7"/>
    <w:rsid w:val="002A7520"/>
    <w:rsid w:val="002A75AA"/>
    <w:rsid w:val="002A77A5"/>
    <w:rsid w:val="002A77CB"/>
    <w:rsid w:val="002A7B03"/>
    <w:rsid w:val="002A7E98"/>
    <w:rsid w:val="002A7F42"/>
    <w:rsid w:val="002A7F72"/>
    <w:rsid w:val="002A7FF2"/>
    <w:rsid w:val="002B0111"/>
    <w:rsid w:val="002B0160"/>
    <w:rsid w:val="002B0258"/>
    <w:rsid w:val="002B0291"/>
    <w:rsid w:val="002B0322"/>
    <w:rsid w:val="002B0391"/>
    <w:rsid w:val="002B0425"/>
    <w:rsid w:val="002B043B"/>
    <w:rsid w:val="002B061B"/>
    <w:rsid w:val="002B0707"/>
    <w:rsid w:val="002B0790"/>
    <w:rsid w:val="002B07E6"/>
    <w:rsid w:val="002B08C6"/>
    <w:rsid w:val="002B0968"/>
    <w:rsid w:val="002B099A"/>
    <w:rsid w:val="002B09B2"/>
    <w:rsid w:val="002B0C3A"/>
    <w:rsid w:val="002B0D48"/>
    <w:rsid w:val="002B0DFD"/>
    <w:rsid w:val="002B0EED"/>
    <w:rsid w:val="002B10A3"/>
    <w:rsid w:val="002B1116"/>
    <w:rsid w:val="002B112E"/>
    <w:rsid w:val="002B13FB"/>
    <w:rsid w:val="002B1507"/>
    <w:rsid w:val="002B1586"/>
    <w:rsid w:val="002B15F4"/>
    <w:rsid w:val="002B165E"/>
    <w:rsid w:val="002B166C"/>
    <w:rsid w:val="002B182B"/>
    <w:rsid w:val="002B1A7C"/>
    <w:rsid w:val="002B1D73"/>
    <w:rsid w:val="002B1E98"/>
    <w:rsid w:val="002B1E9D"/>
    <w:rsid w:val="002B1F0B"/>
    <w:rsid w:val="002B249F"/>
    <w:rsid w:val="002B24EE"/>
    <w:rsid w:val="002B2824"/>
    <w:rsid w:val="002B2AE3"/>
    <w:rsid w:val="002B2C5D"/>
    <w:rsid w:val="002B2EAA"/>
    <w:rsid w:val="002B2EDC"/>
    <w:rsid w:val="002B31DB"/>
    <w:rsid w:val="002B322B"/>
    <w:rsid w:val="002B33C5"/>
    <w:rsid w:val="002B3576"/>
    <w:rsid w:val="002B35CE"/>
    <w:rsid w:val="002B360C"/>
    <w:rsid w:val="002B3627"/>
    <w:rsid w:val="002B3799"/>
    <w:rsid w:val="002B3832"/>
    <w:rsid w:val="002B3B77"/>
    <w:rsid w:val="002B3B7D"/>
    <w:rsid w:val="002B3C50"/>
    <w:rsid w:val="002B3D97"/>
    <w:rsid w:val="002B3E79"/>
    <w:rsid w:val="002B3F31"/>
    <w:rsid w:val="002B3FAC"/>
    <w:rsid w:val="002B3FDC"/>
    <w:rsid w:val="002B40E4"/>
    <w:rsid w:val="002B40F4"/>
    <w:rsid w:val="002B42E2"/>
    <w:rsid w:val="002B4341"/>
    <w:rsid w:val="002B4374"/>
    <w:rsid w:val="002B439D"/>
    <w:rsid w:val="002B43E2"/>
    <w:rsid w:val="002B4464"/>
    <w:rsid w:val="002B45B9"/>
    <w:rsid w:val="002B46EE"/>
    <w:rsid w:val="002B473C"/>
    <w:rsid w:val="002B4876"/>
    <w:rsid w:val="002B49E3"/>
    <w:rsid w:val="002B4A94"/>
    <w:rsid w:val="002B4B49"/>
    <w:rsid w:val="002B4C42"/>
    <w:rsid w:val="002B4C4C"/>
    <w:rsid w:val="002B4FE9"/>
    <w:rsid w:val="002B500B"/>
    <w:rsid w:val="002B50CA"/>
    <w:rsid w:val="002B515C"/>
    <w:rsid w:val="002B51E2"/>
    <w:rsid w:val="002B5389"/>
    <w:rsid w:val="002B54CD"/>
    <w:rsid w:val="002B55C5"/>
    <w:rsid w:val="002B572F"/>
    <w:rsid w:val="002B58FC"/>
    <w:rsid w:val="002B5969"/>
    <w:rsid w:val="002B5997"/>
    <w:rsid w:val="002B59D6"/>
    <w:rsid w:val="002B5A33"/>
    <w:rsid w:val="002B5A5F"/>
    <w:rsid w:val="002B5C81"/>
    <w:rsid w:val="002B5D49"/>
    <w:rsid w:val="002B5E35"/>
    <w:rsid w:val="002B5EB9"/>
    <w:rsid w:val="002B5F29"/>
    <w:rsid w:val="002B5F7B"/>
    <w:rsid w:val="002B615B"/>
    <w:rsid w:val="002B619E"/>
    <w:rsid w:val="002B6533"/>
    <w:rsid w:val="002B6595"/>
    <w:rsid w:val="002B65C8"/>
    <w:rsid w:val="002B65E3"/>
    <w:rsid w:val="002B6633"/>
    <w:rsid w:val="002B6746"/>
    <w:rsid w:val="002B6835"/>
    <w:rsid w:val="002B6903"/>
    <w:rsid w:val="002B69B7"/>
    <w:rsid w:val="002B69C0"/>
    <w:rsid w:val="002B6A2B"/>
    <w:rsid w:val="002B6A9B"/>
    <w:rsid w:val="002B6AE8"/>
    <w:rsid w:val="002B6CA1"/>
    <w:rsid w:val="002B6F9D"/>
    <w:rsid w:val="002B7067"/>
    <w:rsid w:val="002B70AE"/>
    <w:rsid w:val="002B713D"/>
    <w:rsid w:val="002B72CC"/>
    <w:rsid w:val="002B740E"/>
    <w:rsid w:val="002B75BC"/>
    <w:rsid w:val="002B7814"/>
    <w:rsid w:val="002B78B2"/>
    <w:rsid w:val="002B78DA"/>
    <w:rsid w:val="002B7BDE"/>
    <w:rsid w:val="002B7C05"/>
    <w:rsid w:val="002B7C2D"/>
    <w:rsid w:val="002B7EF0"/>
    <w:rsid w:val="002B7F8D"/>
    <w:rsid w:val="002C02A5"/>
    <w:rsid w:val="002C02AE"/>
    <w:rsid w:val="002C052F"/>
    <w:rsid w:val="002C0536"/>
    <w:rsid w:val="002C0566"/>
    <w:rsid w:val="002C07BB"/>
    <w:rsid w:val="002C07FF"/>
    <w:rsid w:val="002C0997"/>
    <w:rsid w:val="002C0AD1"/>
    <w:rsid w:val="002C0C2F"/>
    <w:rsid w:val="002C0D2B"/>
    <w:rsid w:val="002C10DE"/>
    <w:rsid w:val="002C10E4"/>
    <w:rsid w:val="002C1104"/>
    <w:rsid w:val="002C124A"/>
    <w:rsid w:val="002C1337"/>
    <w:rsid w:val="002C1724"/>
    <w:rsid w:val="002C17AC"/>
    <w:rsid w:val="002C19EC"/>
    <w:rsid w:val="002C1ADF"/>
    <w:rsid w:val="002C1BCA"/>
    <w:rsid w:val="002C1C58"/>
    <w:rsid w:val="002C1C75"/>
    <w:rsid w:val="002C1CAA"/>
    <w:rsid w:val="002C206F"/>
    <w:rsid w:val="002C22D2"/>
    <w:rsid w:val="002C236A"/>
    <w:rsid w:val="002C237B"/>
    <w:rsid w:val="002C238F"/>
    <w:rsid w:val="002C23B7"/>
    <w:rsid w:val="002C256A"/>
    <w:rsid w:val="002C268D"/>
    <w:rsid w:val="002C289B"/>
    <w:rsid w:val="002C2C16"/>
    <w:rsid w:val="002C2C5E"/>
    <w:rsid w:val="002C2D78"/>
    <w:rsid w:val="002C2E69"/>
    <w:rsid w:val="002C2E93"/>
    <w:rsid w:val="002C2F4F"/>
    <w:rsid w:val="002C305B"/>
    <w:rsid w:val="002C33D6"/>
    <w:rsid w:val="002C3460"/>
    <w:rsid w:val="002C34FA"/>
    <w:rsid w:val="002C3527"/>
    <w:rsid w:val="002C3691"/>
    <w:rsid w:val="002C3902"/>
    <w:rsid w:val="002C393E"/>
    <w:rsid w:val="002C395C"/>
    <w:rsid w:val="002C3960"/>
    <w:rsid w:val="002C39AF"/>
    <w:rsid w:val="002C3A12"/>
    <w:rsid w:val="002C3B44"/>
    <w:rsid w:val="002C3C07"/>
    <w:rsid w:val="002C3C2B"/>
    <w:rsid w:val="002C3D0B"/>
    <w:rsid w:val="002C3D4C"/>
    <w:rsid w:val="002C3E92"/>
    <w:rsid w:val="002C4077"/>
    <w:rsid w:val="002C40F2"/>
    <w:rsid w:val="002C4114"/>
    <w:rsid w:val="002C4280"/>
    <w:rsid w:val="002C4332"/>
    <w:rsid w:val="002C43E5"/>
    <w:rsid w:val="002C45DF"/>
    <w:rsid w:val="002C4993"/>
    <w:rsid w:val="002C4EDC"/>
    <w:rsid w:val="002C4F50"/>
    <w:rsid w:val="002C4F77"/>
    <w:rsid w:val="002C4F9F"/>
    <w:rsid w:val="002C5052"/>
    <w:rsid w:val="002C50C3"/>
    <w:rsid w:val="002C50E3"/>
    <w:rsid w:val="002C536B"/>
    <w:rsid w:val="002C5457"/>
    <w:rsid w:val="002C5823"/>
    <w:rsid w:val="002C5954"/>
    <w:rsid w:val="002C5968"/>
    <w:rsid w:val="002C59E4"/>
    <w:rsid w:val="002C5C4B"/>
    <w:rsid w:val="002C5E83"/>
    <w:rsid w:val="002C5EBF"/>
    <w:rsid w:val="002C607B"/>
    <w:rsid w:val="002C61B6"/>
    <w:rsid w:val="002C61B8"/>
    <w:rsid w:val="002C62B0"/>
    <w:rsid w:val="002C6389"/>
    <w:rsid w:val="002C652C"/>
    <w:rsid w:val="002C681C"/>
    <w:rsid w:val="002C6D99"/>
    <w:rsid w:val="002C6DAC"/>
    <w:rsid w:val="002C6EDD"/>
    <w:rsid w:val="002C6FC6"/>
    <w:rsid w:val="002C7133"/>
    <w:rsid w:val="002C7201"/>
    <w:rsid w:val="002C73A1"/>
    <w:rsid w:val="002C7576"/>
    <w:rsid w:val="002C75A9"/>
    <w:rsid w:val="002C75AB"/>
    <w:rsid w:val="002C7610"/>
    <w:rsid w:val="002C7732"/>
    <w:rsid w:val="002C77CC"/>
    <w:rsid w:val="002C7A8D"/>
    <w:rsid w:val="002C7B45"/>
    <w:rsid w:val="002C7B8A"/>
    <w:rsid w:val="002C7BE8"/>
    <w:rsid w:val="002C7BEF"/>
    <w:rsid w:val="002C7E36"/>
    <w:rsid w:val="002D017F"/>
    <w:rsid w:val="002D02C7"/>
    <w:rsid w:val="002D0449"/>
    <w:rsid w:val="002D04D3"/>
    <w:rsid w:val="002D054A"/>
    <w:rsid w:val="002D055C"/>
    <w:rsid w:val="002D0A6F"/>
    <w:rsid w:val="002D0B75"/>
    <w:rsid w:val="002D0F4E"/>
    <w:rsid w:val="002D0FC4"/>
    <w:rsid w:val="002D0FFA"/>
    <w:rsid w:val="002D1119"/>
    <w:rsid w:val="002D113F"/>
    <w:rsid w:val="002D115F"/>
    <w:rsid w:val="002D11BF"/>
    <w:rsid w:val="002D1251"/>
    <w:rsid w:val="002D1358"/>
    <w:rsid w:val="002D145A"/>
    <w:rsid w:val="002D176C"/>
    <w:rsid w:val="002D17B0"/>
    <w:rsid w:val="002D1BE6"/>
    <w:rsid w:val="002D1CF4"/>
    <w:rsid w:val="002D1D70"/>
    <w:rsid w:val="002D1EEC"/>
    <w:rsid w:val="002D2027"/>
    <w:rsid w:val="002D224D"/>
    <w:rsid w:val="002D23CB"/>
    <w:rsid w:val="002D2477"/>
    <w:rsid w:val="002D2560"/>
    <w:rsid w:val="002D2588"/>
    <w:rsid w:val="002D262E"/>
    <w:rsid w:val="002D26EA"/>
    <w:rsid w:val="002D2704"/>
    <w:rsid w:val="002D28AE"/>
    <w:rsid w:val="002D2A1C"/>
    <w:rsid w:val="002D2AA1"/>
    <w:rsid w:val="002D2E36"/>
    <w:rsid w:val="002D3254"/>
    <w:rsid w:val="002D3266"/>
    <w:rsid w:val="002D3288"/>
    <w:rsid w:val="002D3302"/>
    <w:rsid w:val="002D3390"/>
    <w:rsid w:val="002D34E5"/>
    <w:rsid w:val="002D38A5"/>
    <w:rsid w:val="002D3C35"/>
    <w:rsid w:val="002D3D72"/>
    <w:rsid w:val="002D3EC7"/>
    <w:rsid w:val="002D3FD8"/>
    <w:rsid w:val="002D4110"/>
    <w:rsid w:val="002D4264"/>
    <w:rsid w:val="002D4381"/>
    <w:rsid w:val="002D43B0"/>
    <w:rsid w:val="002D43C5"/>
    <w:rsid w:val="002D4419"/>
    <w:rsid w:val="002D4548"/>
    <w:rsid w:val="002D45DF"/>
    <w:rsid w:val="002D4614"/>
    <w:rsid w:val="002D4652"/>
    <w:rsid w:val="002D465C"/>
    <w:rsid w:val="002D471F"/>
    <w:rsid w:val="002D494C"/>
    <w:rsid w:val="002D49E6"/>
    <w:rsid w:val="002D4B3F"/>
    <w:rsid w:val="002D4CA4"/>
    <w:rsid w:val="002D5024"/>
    <w:rsid w:val="002D50FB"/>
    <w:rsid w:val="002D51DA"/>
    <w:rsid w:val="002D5224"/>
    <w:rsid w:val="002D53FF"/>
    <w:rsid w:val="002D540F"/>
    <w:rsid w:val="002D556B"/>
    <w:rsid w:val="002D5661"/>
    <w:rsid w:val="002D56EE"/>
    <w:rsid w:val="002D57DF"/>
    <w:rsid w:val="002D58A5"/>
    <w:rsid w:val="002D59D3"/>
    <w:rsid w:val="002D5B67"/>
    <w:rsid w:val="002D5CC1"/>
    <w:rsid w:val="002D5DF6"/>
    <w:rsid w:val="002D5F5F"/>
    <w:rsid w:val="002D5FE1"/>
    <w:rsid w:val="002D61A1"/>
    <w:rsid w:val="002D61F7"/>
    <w:rsid w:val="002D625A"/>
    <w:rsid w:val="002D6531"/>
    <w:rsid w:val="002D653C"/>
    <w:rsid w:val="002D66FA"/>
    <w:rsid w:val="002D6709"/>
    <w:rsid w:val="002D6828"/>
    <w:rsid w:val="002D682F"/>
    <w:rsid w:val="002D6990"/>
    <w:rsid w:val="002D6994"/>
    <w:rsid w:val="002D69C6"/>
    <w:rsid w:val="002D6DEB"/>
    <w:rsid w:val="002D6E37"/>
    <w:rsid w:val="002D6ED3"/>
    <w:rsid w:val="002D70F7"/>
    <w:rsid w:val="002D73F1"/>
    <w:rsid w:val="002D7512"/>
    <w:rsid w:val="002D75A8"/>
    <w:rsid w:val="002D75E7"/>
    <w:rsid w:val="002D7726"/>
    <w:rsid w:val="002D77C3"/>
    <w:rsid w:val="002D77D6"/>
    <w:rsid w:val="002D7A74"/>
    <w:rsid w:val="002D7B5F"/>
    <w:rsid w:val="002D7BBA"/>
    <w:rsid w:val="002D7C51"/>
    <w:rsid w:val="002D7C91"/>
    <w:rsid w:val="002E00B2"/>
    <w:rsid w:val="002E0105"/>
    <w:rsid w:val="002E02E5"/>
    <w:rsid w:val="002E0394"/>
    <w:rsid w:val="002E04E0"/>
    <w:rsid w:val="002E053A"/>
    <w:rsid w:val="002E0689"/>
    <w:rsid w:val="002E0741"/>
    <w:rsid w:val="002E07A9"/>
    <w:rsid w:val="002E07CF"/>
    <w:rsid w:val="002E07E8"/>
    <w:rsid w:val="002E089A"/>
    <w:rsid w:val="002E08C5"/>
    <w:rsid w:val="002E0979"/>
    <w:rsid w:val="002E0AC8"/>
    <w:rsid w:val="002E0BDA"/>
    <w:rsid w:val="002E0C22"/>
    <w:rsid w:val="002E0C3D"/>
    <w:rsid w:val="002E0CC7"/>
    <w:rsid w:val="002E0D87"/>
    <w:rsid w:val="002E0EEF"/>
    <w:rsid w:val="002E0F9D"/>
    <w:rsid w:val="002E1039"/>
    <w:rsid w:val="002E10DE"/>
    <w:rsid w:val="002E115A"/>
    <w:rsid w:val="002E11EF"/>
    <w:rsid w:val="002E1205"/>
    <w:rsid w:val="002E121A"/>
    <w:rsid w:val="002E1242"/>
    <w:rsid w:val="002E1714"/>
    <w:rsid w:val="002E1AD2"/>
    <w:rsid w:val="002E1C42"/>
    <w:rsid w:val="002E1D78"/>
    <w:rsid w:val="002E1D9E"/>
    <w:rsid w:val="002E1E17"/>
    <w:rsid w:val="002E1E34"/>
    <w:rsid w:val="002E1E47"/>
    <w:rsid w:val="002E1FC9"/>
    <w:rsid w:val="002E1FF2"/>
    <w:rsid w:val="002E20A9"/>
    <w:rsid w:val="002E21FF"/>
    <w:rsid w:val="002E229F"/>
    <w:rsid w:val="002E2430"/>
    <w:rsid w:val="002E2526"/>
    <w:rsid w:val="002E25CC"/>
    <w:rsid w:val="002E2726"/>
    <w:rsid w:val="002E28B3"/>
    <w:rsid w:val="002E28BE"/>
    <w:rsid w:val="002E2B65"/>
    <w:rsid w:val="002E2C01"/>
    <w:rsid w:val="002E2C73"/>
    <w:rsid w:val="002E2CBA"/>
    <w:rsid w:val="002E2D4E"/>
    <w:rsid w:val="002E2E16"/>
    <w:rsid w:val="002E2E71"/>
    <w:rsid w:val="002E2E8F"/>
    <w:rsid w:val="002E2F74"/>
    <w:rsid w:val="002E2FB7"/>
    <w:rsid w:val="002E30C1"/>
    <w:rsid w:val="002E310A"/>
    <w:rsid w:val="002E31DD"/>
    <w:rsid w:val="002E3274"/>
    <w:rsid w:val="002E328F"/>
    <w:rsid w:val="002E375F"/>
    <w:rsid w:val="002E3A25"/>
    <w:rsid w:val="002E3A50"/>
    <w:rsid w:val="002E3ADB"/>
    <w:rsid w:val="002E3CA0"/>
    <w:rsid w:val="002E3D06"/>
    <w:rsid w:val="002E3D73"/>
    <w:rsid w:val="002E3DC1"/>
    <w:rsid w:val="002E4012"/>
    <w:rsid w:val="002E4107"/>
    <w:rsid w:val="002E4142"/>
    <w:rsid w:val="002E414C"/>
    <w:rsid w:val="002E4154"/>
    <w:rsid w:val="002E41A1"/>
    <w:rsid w:val="002E41EE"/>
    <w:rsid w:val="002E421D"/>
    <w:rsid w:val="002E4699"/>
    <w:rsid w:val="002E46BE"/>
    <w:rsid w:val="002E4702"/>
    <w:rsid w:val="002E4748"/>
    <w:rsid w:val="002E480F"/>
    <w:rsid w:val="002E4852"/>
    <w:rsid w:val="002E4B4D"/>
    <w:rsid w:val="002E4C3E"/>
    <w:rsid w:val="002E4CC1"/>
    <w:rsid w:val="002E4D33"/>
    <w:rsid w:val="002E4F2E"/>
    <w:rsid w:val="002E5058"/>
    <w:rsid w:val="002E506A"/>
    <w:rsid w:val="002E513B"/>
    <w:rsid w:val="002E51D8"/>
    <w:rsid w:val="002E52F4"/>
    <w:rsid w:val="002E5348"/>
    <w:rsid w:val="002E5380"/>
    <w:rsid w:val="002E542E"/>
    <w:rsid w:val="002E5470"/>
    <w:rsid w:val="002E5560"/>
    <w:rsid w:val="002E5574"/>
    <w:rsid w:val="002E5595"/>
    <w:rsid w:val="002E5775"/>
    <w:rsid w:val="002E589F"/>
    <w:rsid w:val="002E5A63"/>
    <w:rsid w:val="002E5CFD"/>
    <w:rsid w:val="002E5D81"/>
    <w:rsid w:val="002E5DEC"/>
    <w:rsid w:val="002E5E3C"/>
    <w:rsid w:val="002E5E68"/>
    <w:rsid w:val="002E5ED7"/>
    <w:rsid w:val="002E5F1F"/>
    <w:rsid w:val="002E5FC3"/>
    <w:rsid w:val="002E604E"/>
    <w:rsid w:val="002E6061"/>
    <w:rsid w:val="002E6417"/>
    <w:rsid w:val="002E67E5"/>
    <w:rsid w:val="002E680B"/>
    <w:rsid w:val="002E6BBE"/>
    <w:rsid w:val="002E6D81"/>
    <w:rsid w:val="002E6EC6"/>
    <w:rsid w:val="002E7031"/>
    <w:rsid w:val="002E7144"/>
    <w:rsid w:val="002E71AD"/>
    <w:rsid w:val="002E72B8"/>
    <w:rsid w:val="002E7486"/>
    <w:rsid w:val="002E74CF"/>
    <w:rsid w:val="002E76C6"/>
    <w:rsid w:val="002E7835"/>
    <w:rsid w:val="002E7885"/>
    <w:rsid w:val="002E7914"/>
    <w:rsid w:val="002E7C3E"/>
    <w:rsid w:val="002E7DC9"/>
    <w:rsid w:val="002E7E77"/>
    <w:rsid w:val="002E7EFB"/>
    <w:rsid w:val="002E7F06"/>
    <w:rsid w:val="002E7F37"/>
    <w:rsid w:val="002F0061"/>
    <w:rsid w:val="002F008E"/>
    <w:rsid w:val="002F04AB"/>
    <w:rsid w:val="002F0593"/>
    <w:rsid w:val="002F065C"/>
    <w:rsid w:val="002F06E4"/>
    <w:rsid w:val="002F085F"/>
    <w:rsid w:val="002F0CED"/>
    <w:rsid w:val="002F0DD9"/>
    <w:rsid w:val="002F1132"/>
    <w:rsid w:val="002F11A3"/>
    <w:rsid w:val="002F11DD"/>
    <w:rsid w:val="002F1336"/>
    <w:rsid w:val="002F1395"/>
    <w:rsid w:val="002F13FE"/>
    <w:rsid w:val="002F1403"/>
    <w:rsid w:val="002F14A3"/>
    <w:rsid w:val="002F15AA"/>
    <w:rsid w:val="002F16C0"/>
    <w:rsid w:val="002F17D3"/>
    <w:rsid w:val="002F1AF0"/>
    <w:rsid w:val="002F1D09"/>
    <w:rsid w:val="002F1F23"/>
    <w:rsid w:val="002F1FB1"/>
    <w:rsid w:val="002F2261"/>
    <w:rsid w:val="002F2391"/>
    <w:rsid w:val="002F248D"/>
    <w:rsid w:val="002F251A"/>
    <w:rsid w:val="002F27C1"/>
    <w:rsid w:val="002F281C"/>
    <w:rsid w:val="002F281E"/>
    <w:rsid w:val="002F2937"/>
    <w:rsid w:val="002F2ABB"/>
    <w:rsid w:val="002F2D33"/>
    <w:rsid w:val="002F2DBB"/>
    <w:rsid w:val="002F2E11"/>
    <w:rsid w:val="002F30E8"/>
    <w:rsid w:val="002F3168"/>
    <w:rsid w:val="002F31F1"/>
    <w:rsid w:val="002F33C8"/>
    <w:rsid w:val="002F33DF"/>
    <w:rsid w:val="002F341D"/>
    <w:rsid w:val="002F3536"/>
    <w:rsid w:val="002F3564"/>
    <w:rsid w:val="002F35B4"/>
    <w:rsid w:val="002F3672"/>
    <w:rsid w:val="002F396F"/>
    <w:rsid w:val="002F3A07"/>
    <w:rsid w:val="002F3A8E"/>
    <w:rsid w:val="002F3C7E"/>
    <w:rsid w:val="002F3CCA"/>
    <w:rsid w:val="002F3D33"/>
    <w:rsid w:val="002F3EB8"/>
    <w:rsid w:val="002F3F15"/>
    <w:rsid w:val="002F4251"/>
    <w:rsid w:val="002F42FC"/>
    <w:rsid w:val="002F440C"/>
    <w:rsid w:val="002F4433"/>
    <w:rsid w:val="002F4502"/>
    <w:rsid w:val="002F4786"/>
    <w:rsid w:val="002F4B84"/>
    <w:rsid w:val="002F4D00"/>
    <w:rsid w:val="002F4EB7"/>
    <w:rsid w:val="002F4EB9"/>
    <w:rsid w:val="002F50CD"/>
    <w:rsid w:val="002F5139"/>
    <w:rsid w:val="002F527F"/>
    <w:rsid w:val="002F5432"/>
    <w:rsid w:val="002F5572"/>
    <w:rsid w:val="002F55E7"/>
    <w:rsid w:val="002F5615"/>
    <w:rsid w:val="002F57F4"/>
    <w:rsid w:val="002F57FF"/>
    <w:rsid w:val="002F5926"/>
    <w:rsid w:val="002F59A0"/>
    <w:rsid w:val="002F5A10"/>
    <w:rsid w:val="002F5B13"/>
    <w:rsid w:val="002F5B4B"/>
    <w:rsid w:val="002F5B7D"/>
    <w:rsid w:val="002F5C12"/>
    <w:rsid w:val="002F5C77"/>
    <w:rsid w:val="002F603A"/>
    <w:rsid w:val="002F612E"/>
    <w:rsid w:val="002F615A"/>
    <w:rsid w:val="002F624B"/>
    <w:rsid w:val="002F635B"/>
    <w:rsid w:val="002F63C3"/>
    <w:rsid w:val="002F63D3"/>
    <w:rsid w:val="002F6420"/>
    <w:rsid w:val="002F64A3"/>
    <w:rsid w:val="002F65C9"/>
    <w:rsid w:val="002F6EB3"/>
    <w:rsid w:val="002F70F8"/>
    <w:rsid w:val="002F7205"/>
    <w:rsid w:val="002F72C5"/>
    <w:rsid w:val="002F735C"/>
    <w:rsid w:val="002F75C8"/>
    <w:rsid w:val="002F7726"/>
    <w:rsid w:val="002F781E"/>
    <w:rsid w:val="002F7857"/>
    <w:rsid w:val="002F7995"/>
    <w:rsid w:val="002F7C23"/>
    <w:rsid w:val="002F7E2C"/>
    <w:rsid w:val="002F7EA1"/>
    <w:rsid w:val="002F7F86"/>
    <w:rsid w:val="00300165"/>
    <w:rsid w:val="0030019B"/>
    <w:rsid w:val="003001D5"/>
    <w:rsid w:val="00300388"/>
    <w:rsid w:val="0030040B"/>
    <w:rsid w:val="00300412"/>
    <w:rsid w:val="003004C3"/>
    <w:rsid w:val="00300556"/>
    <w:rsid w:val="0030076F"/>
    <w:rsid w:val="0030094D"/>
    <w:rsid w:val="00300A4A"/>
    <w:rsid w:val="00300C12"/>
    <w:rsid w:val="00300D31"/>
    <w:rsid w:val="00300D88"/>
    <w:rsid w:val="00300DB8"/>
    <w:rsid w:val="00300E52"/>
    <w:rsid w:val="00300F08"/>
    <w:rsid w:val="003010CE"/>
    <w:rsid w:val="0030110C"/>
    <w:rsid w:val="0030114F"/>
    <w:rsid w:val="00301295"/>
    <w:rsid w:val="0030139D"/>
    <w:rsid w:val="003013A3"/>
    <w:rsid w:val="0030146B"/>
    <w:rsid w:val="003015D1"/>
    <w:rsid w:val="003017DA"/>
    <w:rsid w:val="00301867"/>
    <w:rsid w:val="00301A14"/>
    <w:rsid w:val="00301B4F"/>
    <w:rsid w:val="00301D1A"/>
    <w:rsid w:val="00302042"/>
    <w:rsid w:val="0030228D"/>
    <w:rsid w:val="003026D7"/>
    <w:rsid w:val="0030271D"/>
    <w:rsid w:val="003027C3"/>
    <w:rsid w:val="00302C60"/>
    <w:rsid w:val="00302C8A"/>
    <w:rsid w:val="00302DFE"/>
    <w:rsid w:val="00303042"/>
    <w:rsid w:val="00303047"/>
    <w:rsid w:val="00303111"/>
    <w:rsid w:val="003032CC"/>
    <w:rsid w:val="00303326"/>
    <w:rsid w:val="0030338D"/>
    <w:rsid w:val="00303563"/>
    <w:rsid w:val="00303754"/>
    <w:rsid w:val="00303786"/>
    <w:rsid w:val="003037D0"/>
    <w:rsid w:val="0030387C"/>
    <w:rsid w:val="003039DE"/>
    <w:rsid w:val="00303B6C"/>
    <w:rsid w:val="00303BE9"/>
    <w:rsid w:val="00303F42"/>
    <w:rsid w:val="003040CA"/>
    <w:rsid w:val="003040D0"/>
    <w:rsid w:val="0030424E"/>
    <w:rsid w:val="00304279"/>
    <w:rsid w:val="00304486"/>
    <w:rsid w:val="0030453D"/>
    <w:rsid w:val="003046C3"/>
    <w:rsid w:val="003046F7"/>
    <w:rsid w:val="00304754"/>
    <w:rsid w:val="003049E1"/>
    <w:rsid w:val="00304E52"/>
    <w:rsid w:val="00304E9F"/>
    <w:rsid w:val="00304ECF"/>
    <w:rsid w:val="00305135"/>
    <w:rsid w:val="0030522F"/>
    <w:rsid w:val="00305273"/>
    <w:rsid w:val="003052F7"/>
    <w:rsid w:val="0030562E"/>
    <w:rsid w:val="003057A5"/>
    <w:rsid w:val="0030586B"/>
    <w:rsid w:val="00305886"/>
    <w:rsid w:val="00305B07"/>
    <w:rsid w:val="00305B0A"/>
    <w:rsid w:val="00305B8D"/>
    <w:rsid w:val="00305BBF"/>
    <w:rsid w:val="00305C81"/>
    <w:rsid w:val="00305FB2"/>
    <w:rsid w:val="003062FC"/>
    <w:rsid w:val="00306496"/>
    <w:rsid w:val="0030655A"/>
    <w:rsid w:val="003065B6"/>
    <w:rsid w:val="00306783"/>
    <w:rsid w:val="00306A0C"/>
    <w:rsid w:val="00306B5C"/>
    <w:rsid w:val="003070AC"/>
    <w:rsid w:val="003072A3"/>
    <w:rsid w:val="00307387"/>
    <w:rsid w:val="003075A7"/>
    <w:rsid w:val="003075EC"/>
    <w:rsid w:val="0030780E"/>
    <w:rsid w:val="003078AC"/>
    <w:rsid w:val="003079F9"/>
    <w:rsid w:val="00307A9E"/>
    <w:rsid w:val="00307B86"/>
    <w:rsid w:val="00307C46"/>
    <w:rsid w:val="00307D7F"/>
    <w:rsid w:val="00307E1C"/>
    <w:rsid w:val="00307E5B"/>
    <w:rsid w:val="00307F1B"/>
    <w:rsid w:val="00310103"/>
    <w:rsid w:val="003102EA"/>
    <w:rsid w:val="00310394"/>
    <w:rsid w:val="00310494"/>
    <w:rsid w:val="003104C9"/>
    <w:rsid w:val="00310696"/>
    <w:rsid w:val="00310710"/>
    <w:rsid w:val="003107E5"/>
    <w:rsid w:val="003109F8"/>
    <w:rsid w:val="00310A7F"/>
    <w:rsid w:val="00310B28"/>
    <w:rsid w:val="00310B8D"/>
    <w:rsid w:val="00310BB8"/>
    <w:rsid w:val="00310C1D"/>
    <w:rsid w:val="00310C89"/>
    <w:rsid w:val="00310CFD"/>
    <w:rsid w:val="00310D5C"/>
    <w:rsid w:val="00310E77"/>
    <w:rsid w:val="00310E88"/>
    <w:rsid w:val="00310FE7"/>
    <w:rsid w:val="00311128"/>
    <w:rsid w:val="00311166"/>
    <w:rsid w:val="003112FC"/>
    <w:rsid w:val="00311313"/>
    <w:rsid w:val="00311804"/>
    <w:rsid w:val="00311840"/>
    <w:rsid w:val="003118C9"/>
    <w:rsid w:val="00311A71"/>
    <w:rsid w:val="00311C5F"/>
    <w:rsid w:val="00311CB4"/>
    <w:rsid w:val="00311D3F"/>
    <w:rsid w:val="00311F0B"/>
    <w:rsid w:val="00312453"/>
    <w:rsid w:val="0031266D"/>
    <w:rsid w:val="00312686"/>
    <w:rsid w:val="003128D9"/>
    <w:rsid w:val="00312AB1"/>
    <w:rsid w:val="00312B2A"/>
    <w:rsid w:val="00312D02"/>
    <w:rsid w:val="00312E2C"/>
    <w:rsid w:val="003130AF"/>
    <w:rsid w:val="003130C6"/>
    <w:rsid w:val="00313427"/>
    <w:rsid w:val="0031342B"/>
    <w:rsid w:val="0031350B"/>
    <w:rsid w:val="0031352D"/>
    <w:rsid w:val="003139DA"/>
    <w:rsid w:val="00313A1B"/>
    <w:rsid w:val="00313A38"/>
    <w:rsid w:val="00313ADA"/>
    <w:rsid w:val="00313D98"/>
    <w:rsid w:val="00313DCF"/>
    <w:rsid w:val="00313EDC"/>
    <w:rsid w:val="00313FB3"/>
    <w:rsid w:val="00314133"/>
    <w:rsid w:val="00314293"/>
    <w:rsid w:val="003143C7"/>
    <w:rsid w:val="003144F7"/>
    <w:rsid w:val="00314599"/>
    <w:rsid w:val="003146F1"/>
    <w:rsid w:val="0031489A"/>
    <w:rsid w:val="003149A5"/>
    <w:rsid w:val="003149D1"/>
    <w:rsid w:val="00314AA9"/>
    <w:rsid w:val="00314FF1"/>
    <w:rsid w:val="00315014"/>
    <w:rsid w:val="00315078"/>
    <w:rsid w:val="00315087"/>
    <w:rsid w:val="0031548F"/>
    <w:rsid w:val="00315490"/>
    <w:rsid w:val="003156AE"/>
    <w:rsid w:val="00315754"/>
    <w:rsid w:val="0031584D"/>
    <w:rsid w:val="00315950"/>
    <w:rsid w:val="00315B3F"/>
    <w:rsid w:val="00315B54"/>
    <w:rsid w:val="00315BEF"/>
    <w:rsid w:val="00315C1C"/>
    <w:rsid w:val="00315DF6"/>
    <w:rsid w:val="00315E3D"/>
    <w:rsid w:val="00315EF0"/>
    <w:rsid w:val="00315F2E"/>
    <w:rsid w:val="00315F45"/>
    <w:rsid w:val="00315FE8"/>
    <w:rsid w:val="00316075"/>
    <w:rsid w:val="003160DF"/>
    <w:rsid w:val="003162D4"/>
    <w:rsid w:val="003163A8"/>
    <w:rsid w:val="00316407"/>
    <w:rsid w:val="00316521"/>
    <w:rsid w:val="0031698A"/>
    <w:rsid w:val="00316A06"/>
    <w:rsid w:val="00316C46"/>
    <w:rsid w:val="00316C4E"/>
    <w:rsid w:val="00316CA6"/>
    <w:rsid w:val="0031746F"/>
    <w:rsid w:val="00317744"/>
    <w:rsid w:val="003177B9"/>
    <w:rsid w:val="00317870"/>
    <w:rsid w:val="003178F2"/>
    <w:rsid w:val="00317AE4"/>
    <w:rsid w:val="00317DEA"/>
    <w:rsid w:val="00317DEB"/>
    <w:rsid w:val="00317FC6"/>
    <w:rsid w:val="00317FDB"/>
    <w:rsid w:val="003200E8"/>
    <w:rsid w:val="003202A2"/>
    <w:rsid w:val="003203BC"/>
    <w:rsid w:val="003203F6"/>
    <w:rsid w:val="0032085F"/>
    <w:rsid w:val="0032089E"/>
    <w:rsid w:val="00320B06"/>
    <w:rsid w:val="00320BF9"/>
    <w:rsid w:val="00320C78"/>
    <w:rsid w:val="00320D55"/>
    <w:rsid w:val="003210D8"/>
    <w:rsid w:val="00321142"/>
    <w:rsid w:val="003212D6"/>
    <w:rsid w:val="00321319"/>
    <w:rsid w:val="00321490"/>
    <w:rsid w:val="003215F7"/>
    <w:rsid w:val="00321779"/>
    <w:rsid w:val="00321804"/>
    <w:rsid w:val="0032181B"/>
    <w:rsid w:val="00321874"/>
    <w:rsid w:val="00321956"/>
    <w:rsid w:val="00321C2C"/>
    <w:rsid w:val="00321CD3"/>
    <w:rsid w:val="00321E3C"/>
    <w:rsid w:val="003222F2"/>
    <w:rsid w:val="003223AB"/>
    <w:rsid w:val="00322525"/>
    <w:rsid w:val="003227E4"/>
    <w:rsid w:val="00322877"/>
    <w:rsid w:val="00322977"/>
    <w:rsid w:val="00322A5C"/>
    <w:rsid w:val="00322B01"/>
    <w:rsid w:val="00322BFA"/>
    <w:rsid w:val="00322C3A"/>
    <w:rsid w:val="00322CD8"/>
    <w:rsid w:val="00322E25"/>
    <w:rsid w:val="00322E5F"/>
    <w:rsid w:val="00322E7B"/>
    <w:rsid w:val="00322F37"/>
    <w:rsid w:val="00322FED"/>
    <w:rsid w:val="00323161"/>
    <w:rsid w:val="0032318A"/>
    <w:rsid w:val="00323443"/>
    <w:rsid w:val="00323476"/>
    <w:rsid w:val="00323513"/>
    <w:rsid w:val="0032388D"/>
    <w:rsid w:val="00323900"/>
    <w:rsid w:val="00323954"/>
    <w:rsid w:val="00323B36"/>
    <w:rsid w:val="00323C35"/>
    <w:rsid w:val="00323E5F"/>
    <w:rsid w:val="00323EB8"/>
    <w:rsid w:val="00324031"/>
    <w:rsid w:val="00324045"/>
    <w:rsid w:val="0032430B"/>
    <w:rsid w:val="003243F2"/>
    <w:rsid w:val="00324591"/>
    <w:rsid w:val="00324706"/>
    <w:rsid w:val="0032476C"/>
    <w:rsid w:val="0032497A"/>
    <w:rsid w:val="003249F9"/>
    <w:rsid w:val="00324A7C"/>
    <w:rsid w:val="00324AF0"/>
    <w:rsid w:val="00324AF5"/>
    <w:rsid w:val="00324B6D"/>
    <w:rsid w:val="00324C62"/>
    <w:rsid w:val="00324D5C"/>
    <w:rsid w:val="00324DCE"/>
    <w:rsid w:val="00324DD5"/>
    <w:rsid w:val="00324F1B"/>
    <w:rsid w:val="00324FF2"/>
    <w:rsid w:val="0032502D"/>
    <w:rsid w:val="003253F4"/>
    <w:rsid w:val="00325480"/>
    <w:rsid w:val="00325581"/>
    <w:rsid w:val="0032569C"/>
    <w:rsid w:val="0032581A"/>
    <w:rsid w:val="003258FE"/>
    <w:rsid w:val="003259DB"/>
    <w:rsid w:val="00325A99"/>
    <w:rsid w:val="00325B31"/>
    <w:rsid w:val="00325B49"/>
    <w:rsid w:val="00325B93"/>
    <w:rsid w:val="00325D72"/>
    <w:rsid w:val="00325DBC"/>
    <w:rsid w:val="0032613D"/>
    <w:rsid w:val="00326187"/>
    <w:rsid w:val="00326247"/>
    <w:rsid w:val="00326437"/>
    <w:rsid w:val="003268E2"/>
    <w:rsid w:val="00326948"/>
    <w:rsid w:val="00326D44"/>
    <w:rsid w:val="00326DD0"/>
    <w:rsid w:val="00326E12"/>
    <w:rsid w:val="00326E35"/>
    <w:rsid w:val="00326F39"/>
    <w:rsid w:val="0032719C"/>
    <w:rsid w:val="003271EF"/>
    <w:rsid w:val="0032735C"/>
    <w:rsid w:val="00327389"/>
    <w:rsid w:val="0032739D"/>
    <w:rsid w:val="0032750F"/>
    <w:rsid w:val="00327832"/>
    <w:rsid w:val="00327B4A"/>
    <w:rsid w:val="00327D42"/>
    <w:rsid w:val="00327D79"/>
    <w:rsid w:val="00327DAA"/>
    <w:rsid w:val="00327E48"/>
    <w:rsid w:val="00327FD6"/>
    <w:rsid w:val="003301DB"/>
    <w:rsid w:val="0033020B"/>
    <w:rsid w:val="00330334"/>
    <w:rsid w:val="003303CB"/>
    <w:rsid w:val="00330630"/>
    <w:rsid w:val="00330756"/>
    <w:rsid w:val="0033077C"/>
    <w:rsid w:val="003307EB"/>
    <w:rsid w:val="003307FF"/>
    <w:rsid w:val="003308F5"/>
    <w:rsid w:val="00330EBD"/>
    <w:rsid w:val="00330ECB"/>
    <w:rsid w:val="00331136"/>
    <w:rsid w:val="00331435"/>
    <w:rsid w:val="003315CF"/>
    <w:rsid w:val="003316C0"/>
    <w:rsid w:val="00331A15"/>
    <w:rsid w:val="00331ADA"/>
    <w:rsid w:val="00331C8F"/>
    <w:rsid w:val="00331E32"/>
    <w:rsid w:val="00331ED4"/>
    <w:rsid w:val="00331F82"/>
    <w:rsid w:val="0033203E"/>
    <w:rsid w:val="003322FE"/>
    <w:rsid w:val="003323A7"/>
    <w:rsid w:val="003323AD"/>
    <w:rsid w:val="0033280F"/>
    <w:rsid w:val="00332ACA"/>
    <w:rsid w:val="00332BF9"/>
    <w:rsid w:val="00332F45"/>
    <w:rsid w:val="00332FB6"/>
    <w:rsid w:val="003330AF"/>
    <w:rsid w:val="00333231"/>
    <w:rsid w:val="0033324A"/>
    <w:rsid w:val="00333260"/>
    <w:rsid w:val="003332D1"/>
    <w:rsid w:val="00333336"/>
    <w:rsid w:val="00333345"/>
    <w:rsid w:val="003333A2"/>
    <w:rsid w:val="00333560"/>
    <w:rsid w:val="00333575"/>
    <w:rsid w:val="003335AD"/>
    <w:rsid w:val="00333618"/>
    <w:rsid w:val="00333663"/>
    <w:rsid w:val="00333780"/>
    <w:rsid w:val="00333798"/>
    <w:rsid w:val="00333860"/>
    <w:rsid w:val="003339CC"/>
    <w:rsid w:val="003339E6"/>
    <w:rsid w:val="00333D87"/>
    <w:rsid w:val="00333EC4"/>
    <w:rsid w:val="00334026"/>
    <w:rsid w:val="00334056"/>
    <w:rsid w:val="003341BA"/>
    <w:rsid w:val="003341E7"/>
    <w:rsid w:val="00334282"/>
    <w:rsid w:val="0033447E"/>
    <w:rsid w:val="00334500"/>
    <w:rsid w:val="00334576"/>
    <w:rsid w:val="00334749"/>
    <w:rsid w:val="00334A48"/>
    <w:rsid w:val="00334CDB"/>
    <w:rsid w:val="00334E17"/>
    <w:rsid w:val="00334F7A"/>
    <w:rsid w:val="00334FDC"/>
    <w:rsid w:val="0033501B"/>
    <w:rsid w:val="0033522A"/>
    <w:rsid w:val="0033549C"/>
    <w:rsid w:val="003355CD"/>
    <w:rsid w:val="00335648"/>
    <w:rsid w:val="003357C9"/>
    <w:rsid w:val="003357DA"/>
    <w:rsid w:val="00335A2A"/>
    <w:rsid w:val="00335B8F"/>
    <w:rsid w:val="00335BCC"/>
    <w:rsid w:val="00335C24"/>
    <w:rsid w:val="00335F36"/>
    <w:rsid w:val="00335FAC"/>
    <w:rsid w:val="003360A3"/>
    <w:rsid w:val="00336118"/>
    <w:rsid w:val="00336362"/>
    <w:rsid w:val="00336629"/>
    <w:rsid w:val="0033662B"/>
    <w:rsid w:val="0033682F"/>
    <w:rsid w:val="0033683A"/>
    <w:rsid w:val="0033684E"/>
    <w:rsid w:val="00336855"/>
    <w:rsid w:val="00336896"/>
    <w:rsid w:val="003368EE"/>
    <w:rsid w:val="00336A06"/>
    <w:rsid w:val="00336AC6"/>
    <w:rsid w:val="00336CDC"/>
    <w:rsid w:val="00336E76"/>
    <w:rsid w:val="00336ECD"/>
    <w:rsid w:val="0033720E"/>
    <w:rsid w:val="00337401"/>
    <w:rsid w:val="00337713"/>
    <w:rsid w:val="0033778A"/>
    <w:rsid w:val="0033794F"/>
    <w:rsid w:val="00337961"/>
    <w:rsid w:val="003379A7"/>
    <w:rsid w:val="00337A2D"/>
    <w:rsid w:val="00337BFB"/>
    <w:rsid w:val="00337D19"/>
    <w:rsid w:val="00337D80"/>
    <w:rsid w:val="00337DB0"/>
    <w:rsid w:val="00337F9A"/>
    <w:rsid w:val="00337FD5"/>
    <w:rsid w:val="0034009F"/>
    <w:rsid w:val="003400AE"/>
    <w:rsid w:val="003400B8"/>
    <w:rsid w:val="003400DF"/>
    <w:rsid w:val="00340302"/>
    <w:rsid w:val="0034032B"/>
    <w:rsid w:val="00340330"/>
    <w:rsid w:val="00340354"/>
    <w:rsid w:val="003403D2"/>
    <w:rsid w:val="003405B6"/>
    <w:rsid w:val="0034060A"/>
    <w:rsid w:val="0034063A"/>
    <w:rsid w:val="003407C6"/>
    <w:rsid w:val="00340B64"/>
    <w:rsid w:val="00340CAB"/>
    <w:rsid w:val="00340D6B"/>
    <w:rsid w:val="00340DED"/>
    <w:rsid w:val="00340EB1"/>
    <w:rsid w:val="0034161C"/>
    <w:rsid w:val="003416C3"/>
    <w:rsid w:val="00341772"/>
    <w:rsid w:val="003418F6"/>
    <w:rsid w:val="0034192A"/>
    <w:rsid w:val="003419AA"/>
    <w:rsid w:val="00341AEC"/>
    <w:rsid w:val="00341CE3"/>
    <w:rsid w:val="00341E55"/>
    <w:rsid w:val="00341FDC"/>
    <w:rsid w:val="003420B6"/>
    <w:rsid w:val="00342130"/>
    <w:rsid w:val="0034223E"/>
    <w:rsid w:val="003422B7"/>
    <w:rsid w:val="00342340"/>
    <w:rsid w:val="00342382"/>
    <w:rsid w:val="003425EC"/>
    <w:rsid w:val="003426E5"/>
    <w:rsid w:val="00342837"/>
    <w:rsid w:val="00342A23"/>
    <w:rsid w:val="00342C33"/>
    <w:rsid w:val="00342C49"/>
    <w:rsid w:val="00342D71"/>
    <w:rsid w:val="00342DA3"/>
    <w:rsid w:val="00342EEA"/>
    <w:rsid w:val="003430E5"/>
    <w:rsid w:val="003432C6"/>
    <w:rsid w:val="003434C1"/>
    <w:rsid w:val="0034357C"/>
    <w:rsid w:val="003435C4"/>
    <w:rsid w:val="003436D9"/>
    <w:rsid w:val="0034389A"/>
    <w:rsid w:val="00343AFF"/>
    <w:rsid w:val="00343D49"/>
    <w:rsid w:val="00343E47"/>
    <w:rsid w:val="00343EAF"/>
    <w:rsid w:val="00344093"/>
    <w:rsid w:val="0034419B"/>
    <w:rsid w:val="00344214"/>
    <w:rsid w:val="0034429C"/>
    <w:rsid w:val="0034434F"/>
    <w:rsid w:val="0034438C"/>
    <w:rsid w:val="0034443F"/>
    <w:rsid w:val="00344585"/>
    <w:rsid w:val="003445AF"/>
    <w:rsid w:val="0034476B"/>
    <w:rsid w:val="00344821"/>
    <w:rsid w:val="00344857"/>
    <w:rsid w:val="0034490F"/>
    <w:rsid w:val="00344919"/>
    <w:rsid w:val="00344925"/>
    <w:rsid w:val="00344A2B"/>
    <w:rsid w:val="00344A41"/>
    <w:rsid w:val="00344FA9"/>
    <w:rsid w:val="00344FC0"/>
    <w:rsid w:val="003450AE"/>
    <w:rsid w:val="0034519C"/>
    <w:rsid w:val="00345917"/>
    <w:rsid w:val="00345B5D"/>
    <w:rsid w:val="00345C74"/>
    <w:rsid w:val="00345E17"/>
    <w:rsid w:val="00345E3D"/>
    <w:rsid w:val="00345EAB"/>
    <w:rsid w:val="00345EF5"/>
    <w:rsid w:val="00345FCF"/>
    <w:rsid w:val="00346033"/>
    <w:rsid w:val="00346280"/>
    <w:rsid w:val="0034630B"/>
    <w:rsid w:val="003463F4"/>
    <w:rsid w:val="00346409"/>
    <w:rsid w:val="00346564"/>
    <w:rsid w:val="00346643"/>
    <w:rsid w:val="0034699A"/>
    <w:rsid w:val="00346AC5"/>
    <w:rsid w:val="00346D2D"/>
    <w:rsid w:val="00346F6A"/>
    <w:rsid w:val="00346FC1"/>
    <w:rsid w:val="00347085"/>
    <w:rsid w:val="003470A7"/>
    <w:rsid w:val="0034752D"/>
    <w:rsid w:val="00347544"/>
    <w:rsid w:val="0034754F"/>
    <w:rsid w:val="00347677"/>
    <w:rsid w:val="003477A8"/>
    <w:rsid w:val="003477BA"/>
    <w:rsid w:val="00347B65"/>
    <w:rsid w:val="00347C87"/>
    <w:rsid w:val="00347CD6"/>
    <w:rsid w:val="00347DD3"/>
    <w:rsid w:val="00347E1B"/>
    <w:rsid w:val="00347EAB"/>
    <w:rsid w:val="00350176"/>
    <w:rsid w:val="003501C0"/>
    <w:rsid w:val="0035021B"/>
    <w:rsid w:val="003502D7"/>
    <w:rsid w:val="00350374"/>
    <w:rsid w:val="00350542"/>
    <w:rsid w:val="0035054E"/>
    <w:rsid w:val="0035062B"/>
    <w:rsid w:val="0035077E"/>
    <w:rsid w:val="0035091E"/>
    <w:rsid w:val="00350B1F"/>
    <w:rsid w:val="00350F62"/>
    <w:rsid w:val="003512AD"/>
    <w:rsid w:val="00351671"/>
    <w:rsid w:val="0035188F"/>
    <w:rsid w:val="003518FB"/>
    <w:rsid w:val="00351AD2"/>
    <w:rsid w:val="00351D69"/>
    <w:rsid w:val="00351D6F"/>
    <w:rsid w:val="00351E0E"/>
    <w:rsid w:val="00351FDC"/>
    <w:rsid w:val="003520E5"/>
    <w:rsid w:val="00352228"/>
    <w:rsid w:val="00352471"/>
    <w:rsid w:val="0035266D"/>
    <w:rsid w:val="003526C6"/>
    <w:rsid w:val="003528E5"/>
    <w:rsid w:val="00352AED"/>
    <w:rsid w:val="00352B79"/>
    <w:rsid w:val="00352CB1"/>
    <w:rsid w:val="00352CDE"/>
    <w:rsid w:val="003530D8"/>
    <w:rsid w:val="00353209"/>
    <w:rsid w:val="0035321F"/>
    <w:rsid w:val="00353260"/>
    <w:rsid w:val="00353406"/>
    <w:rsid w:val="00353545"/>
    <w:rsid w:val="0035366A"/>
    <w:rsid w:val="003536D6"/>
    <w:rsid w:val="003537A7"/>
    <w:rsid w:val="00353834"/>
    <w:rsid w:val="00353922"/>
    <w:rsid w:val="00353A50"/>
    <w:rsid w:val="00353B16"/>
    <w:rsid w:val="00353B87"/>
    <w:rsid w:val="00353CDF"/>
    <w:rsid w:val="00353D47"/>
    <w:rsid w:val="00353FBD"/>
    <w:rsid w:val="00353FF6"/>
    <w:rsid w:val="00353FFF"/>
    <w:rsid w:val="00354065"/>
    <w:rsid w:val="0035410E"/>
    <w:rsid w:val="0035417C"/>
    <w:rsid w:val="00354192"/>
    <w:rsid w:val="003541B5"/>
    <w:rsid w:val="003542EF"/>
    <w:rsid w:val="0035431D"/>
    <w:rsid w:val="0035432D"/>
    <w:rsid w:val="0035455B"/>
    <w:rsid w:val="00354612"/>
    <w:rsid w:val="003546C3"/>
    <w:rsid w:val="00354751"/>
    <w:rsid w:val="0035479C"/>
    <w:rsid w:val="0035488D"/>
    <w:rsid w:val="003548C9"/>
    <w:rsid w:val="00354BA5"/>
    <w:rsid w:val="00354C77"/>
    <w:rsid w:val="00354D66"/>
    <w:rsid w:val="00354EDA"/>
    <w:rsid w:val="00354EEF"/>
    <w:rsid w:val="00355053"/>
    <w:rsid w:val="00355345"/>
    <w:rsid w:val="00355367"/>
    <w:rsid w:val="00355636"/>
    <w:rsid w:val="00355871"/>
    <w:rsid w:val="00355A40"/>
    <w:rsid w:val="00355B97"/>
    <w:rsid w:val="00355C0B"/>
    <w:rsid w:val="00355C3E"/>
    <w:rsid w:val="00355C75"/>
    <w:rsid w:val="0035608B"/>
    <w:rsid w:val="003562A8"/>
    <w:rsid w:val="003565F0"/>
    <w:rsid w:val="003566E1"/>
    <w:rsid w:val="003569B7"/>
    <w:rsid w:val="00356B4D"/>
    <w:rsid w:val="00356B76"/>
    <w:rsid w:val="00356BED"/>
    <w:rsid w:val="00356C5C"/>
    <w:rsid w:val="00356D94"/>
    <w:rsid w:val="00356E6C"/>
    <w:rsid w:val="00356EF5"/>
    <w:rsid w:val="00356EFF"/>
    <w:rsid w:val="00356F37"/>
    <w:rsid w:val="00356FFF"/>
    <w:rsid w:val="00357069"/>
    <w:rsid w:val="003572CE"/>
    <w:rsid w:val="0035732D"/>
    <w:rsid w:val="00357339"/>
    <w:rsid w:val="00357473"/>
    <w:rsid w:val="00357607"/>
    <w:rsid w:val="003577ED"/>
    <w:rsid w:val="00357908"/>
    <w:rsid w:val="003579C6"/>
    <w:rsid w:val="00357B8F"/>
    <w:rsid w:val="00357C34"/>
    <w:rsid w:val="00357CE6"/>
    <w:rsid w:val="00357D69"/>
    <w:rsid w:val="003600D7"/>
    <w:rsid w:val="0036047D"/>
    <w:rsid w:val="0036053D"/>
    <w:rsid w:val="003607B4"/>
    <w:rsid w:val="003607D6"/>
    <w:rsid w:val="00360899"/>
    <w:rsid w:val="003608DC"/>
    <w:rsid w:val="00360E9C"/>
    <w:rsid w:val="00361019"/>
    <w:rsid w:val="003612A4"/>
    <w:rsid w:val="00361525"/>
    <w:rsid w:val="0036185E"/>
    <w:rsid w:val="003618CD"/>
    <w:rsid w:val="00361B70"/>
    <w:rsid w:val="00361DA0"/>
    <w:rsid w:val="00361DD1"/>
    <w:rsid w:val="00361F7A"/>
    <w:rsid w:val="003620B2"/>
    <w:rsid w:val="00362100"/>
    <w:rsid w:val="0036210B"/>
    <w:rsid w:val="003621EF"/>
    <w:rsid w:val="00362337"/>
    <w:rsid w:val="003624C5"/>
    <w:rsid w:val="003624DB"/>
    <w:rsid w:val="0036255B"/>
    <w:rsid w:val="00362660"/>
    <w:rsid w:val="00362708"/>
    <w:rsid w:val="003627CE"/>
    <w:rsid w:val="0036282D"/>
    <w:rsid w:val="00362B60"/>
    <w:rsid w:val="00362DA7"/>
    <w:rsid w:val="00362EC1"/>
    <w:rsid w:val="00363188"/>
    <w:rsid w:val="0036319D"/>
    <w:rsid w:val="003631E4"/>
    <w:rsid w:val="003633B6"/>
    <w:rsid w:val="00363434"/>
    <w:rsid w:val="00363488"/>
    <w:rsid w:val="003636D2"/>
    <w:rsid w:val="003638D4"/>
    <w:rsid w:val="003638F9"/>
    <w:rsid w:val="00363AD9"/>
    <w:rsid w:val="00363ADC"/>
    <w:rsid w:val="00363B15"/>
    <w:rsid w:val="00363B83"/>
    <w:rsid w:val="00363D37"/>
    <w:rsid w:val="00363E85"/>
    <w:rsid w:val="0036417A"/>
    <w:rsid w:val="00364195"/>
    <w:rsid w:val="0036441B"/>
    <w:rsid w:val="00364500"/>
    <w:rsid w:val="00364823"/>
    <w:rsid w:val="003648FB"/>
    <w:rsid w:val="0036496D"/>
    <w:rsid w:val="00364974"/>
    <w:rsid w:val="00364A6D"/>
    <w:rsid w:val="00364C85"/>
    <w:rsid w:val="00364DBE"/>
    <w:rsid w:val="00364E35"/>
    <w:rsid w:val="00364F5B"/>
    <w:rsid w:val="00364FFA"/>
    <w:rsid w:val="0036518D"/>
    <w:rsid w:val="003652AF"/>
    <w:rsid w:val="00365419"/>
    <w:rsid w:val="003657C3"/>
    <w:rsid w:val="003658B6"/>
    <w:rsid w:val="00365B54"/>
    <w:rsid w:val="00365C5E"/>
    <w:rsid w:val="00365D02"/>
    <w:rsid w:val="00365DA8"/>
    <w:rsid w:val="00365DE7"/>
    <w:rsid w:val="00365DFB"/>
    <w:rsid w:val="00366043"/>
    <w:rsid w:val="0036609A"/>
    <w:rsid w:val="003661EA"/>
    <w:rsid w:val="003662CB"/>
    <w:rsid w:val="00366345"/>
    <w:rsid w:val="00366374"/>
    <w:rsid w:val="00366424"/>
    <w:rsid w:val="003666DB"/>
    <w:rsid w:val="0036674E"/>
    <w:rsid w:val="003668CE"/>
    <w:rsid w:val="003668FC"/>
    <w:rsid w:val="00366B79"/>
    <w:rsid w:val="00366D2E"/>
    <w:rsid w:val="00366D49"/>
    <w:rsid w:val="00366E8C"/>
    <w:rsid w:val="00366E8D"/>
    <w:rsid w:val="00367161"/>
    <w:rsid w:val="00367241"/>
    <w:rsid w:val="00367355"/>
    <w:rsid w:val="00367587"/>
    <w:rsid w:val="003675AD"/>
    <w:rsid w:val="00367638"/>
    <w:rsid w:val="00367670"/>
    <w:rsid w:val="003676FB"/>
    <w:rsid w:val="0037012D"/>
    <w:rsid w:val="00370184"/>
    <w:rsid w:val="0037018D"/>
    <w:rsid w:val="00370194"/>
    <w:rsid w:val="003708A6"/>
    <w:rsid w:val="003708EE"/>
    <w:rsid w:val="00370952"/>
    <w:rsid w:val="00370A00"/>
    <w:rsid w:val="00370A4F"/>
    <w:rsid w:val="00370A8B"/>
    <w:rsid w:val="00370B05"/>
    <w:rsid w:val="00370B31"/>
    <w:rsid w:val="00370BC1"/>
    <w:rsid w:val="00370E84"/>
    <w:rsid w:val="00370F9C"/>
    <w:rsid w:val="00371030"/>
    <w:rsid w:val="00371086"/>
    <w:rsid w:val="00371295"/>
    <w:rsid w:val="00371357"/>
    <w:rsid w:val="00371585"/>
    <w:rsid w:val="003717BF"/>
    <w:rsid w:val="003717D9"/>
    <w:rsid w:val="00371889"/>
    <w:rsid w:val="00371A45"/>
    <w:rsid w:val="00371B26"/>
    <w:rsid w:val="00371E93"/>
    <w:rsid w:val="0037205B"/>
    <w:rsid w:val="00372210"/>
    <w:rsid w:val="003723A9"/>
    <w:rsid w:val="003723F3"/>
    <w:rsid w:val="00372440"/>
    <w:rsid w:val="0037259A"/>
    <w:rsid w:val="00372641"/>
    <w:rsid w:val="0037279A"/>
    <w:rsid w:val="003728AE"/>
    <w:rsid w:val="00372905"/>
    <w:rsid w:val="003729C9"/>
    <w:rsid w:val="00372D52"/>
    <w:rsid w:val="003731FE"/>
    <w:rsid w:val="003733CA"/>
    <w:rsid w:val="003734CB"/>
    <w:rsid w:val="003737A8"/>
    <w:rsid w:val="003739F4"/>
    <w:rsid w:val="00373A4E"/>
    <w:rsid w:val="00373B56"/>
    <w:rsid w:val="00373E58"/>
    <w:rsid w:val="00373EB0"/>
    <w:rsid w:val="00373EB5"/>
    <w:rsid w:val="00373F07"/>
    <w:rsid w:val="00373F40"/>
    <w:rsid w:val="0037402A"/>
    <w:rsid w:val="00374072"/>
    <w:rsid w:val="003740E1"/>
    <w:rsid w:val="00374247"/>
    <w:rsid w:val="003743E5"/>
    <w:rsid w:val="003744F1"/>
    <w:rsid w:val="00374507"/>
    <w:rsid w:val="00374709"/>
    <w:rsid w:val="0037493C"/>
    <w:rsid w:val="00374A1A"/>
    <w:rsid w:val="00374AA2"/>
    <w:rsid w:val="00374B3E"/>
    <w:rsid w:val="00374C27"/>
    <w:rsid w:val="00374D56"/>
    <w:rsid w:val="003750D4"/>
    <w:rsid w:val="00375145"/>
    <w:rsid w:val="00375214"/>
    <w:rsid w:val="003752F4"/>
    <w:rsid w:val="00375879"/>
    <w:rsid w:val="003758F2"/>
    <w:rsid w:val="00375911"/>
    <w:rsid w:val="0037591A"/>
    <w:rsid w:val="0037594A"/>
    <w:rsid w:val="00375ACC"/>
    <w:rsid w:val="00375B29"/>
    <w:rsid w:val="00375C05"/>
    <w:rsid w:val="00375C11"/>
    <w:rsid w:val="00375C32"/>
    <w:rsid w:val="00375CB5"/>
    <w:rsid w:val="00375D42"/>
    <w:rsid w:val="00375DBC"/>
    <w:rsid w:val="00376049"/>
    <w:rsid w:val="003760D3"/>
    <w:rsid w:val="003762FA"/>
    <w:rsid w:val="0037630F"/>
    <w:rsid w:val="0037632A"/>
    <w:rsid w:val="0037646B"/>
    <w:rsid w:val="003764A6"/>
    <w:rsid w:val="003764EF"/>
    <w:rsid w:val="00376540"/>
    <w:rsid w:val="00376910"/>
    <w:rsid w:val="00376D99"/>
    <w:rsid w:val="00376E2D"/>
    <w:rsid w:val="00376F51"/>
    <w:rsid w:val="00376FA4"/>
    <w:rsid w:val="00376FAC"/>
    <w:rsid w:val="00376FB2"/>
    <w:rsid w:val="003773C3"/>
    <w:rsid w:val="003775F1"/>
    <w:rsid w:val="0037763E"/>
    <w:rsid w:val="00377682"/>
    <w:rsid w:val="00377708"/>
    <w:rsid w:val="003777A9"/>
    <w:rsid w:val="003778E3"/>
    <w:rsid w:val="00377A10"/>
    <w:rsid w:val="00377A62"/>
    <w:rsid w:val="00377B36"/>
    <w:rsid w:val="003800D4"/>
    <w:rsid w:val="003800DE"/>
    <w:rsid w:val="00380105"/>
    <w:rsid w:val="003801F2"/>
    <w:rsid w:val="00380223"/>
    <w:rsid w:val="00380346"/>
    <w:rsid w:val="0038048F"/>
    <w:rsid w:val="003805DC"/>
    <w:rsid w:val="00380667"/>
    <w:rsid w:val="003808CD"/>
    <w:rsid w:val="0038094D"/>
    <w:rsid w:val="00380963"/>
    <w:rsid w:val="00380AA0"/>
    <w:rsid w:val="0038106C"/>
    <w:rsid w:val="003812FD"/>
    <w:rsid w:val="00381318"/>
    <w:rsid w:val="00381624"/>
    <w:rsid w:val="0038177C"/>
    <w:rsid w:val="003817D6"/>
    <w:rsid w:val="0038184D"/>
    <w:rsid w:val="0038192C"/>
    <w:rsid w:val="00381964"/>
    <w:rsid w:val="00381A2B"/>
    <w:rsid w:val="00381A51"/>
    <w:rsid w:val="00381B28"/>
    <w:rsid w:val="00381EE5"/>
    <w:rsid w:val="003820C7"/>
    <w:rsid w:val="00382184"/>
    <w:rsid w:val="003822A0"/>
    <w:rsid w:val="0038241E"/>
    <w:rsid w:val="0038273A"/>
    <w:rsid w:val="00382981"/>
    <w:rsid w:val="003829A1"/>
    <w:rsid w:val="00382BEA"/>
    <w:rsid w:val="00382C57"/>
    <w:rsid w:val="00382E7E"/>
    <w:rsid w:val="00382EA3"/>
    <w:rsid w:val="00382F5F"/>
    <w:rsid w:val="00383172"/>
    <w:rsid w:val="003834C9"/>
    <w:rsid w:val="00383647"/>
    <w:rsid w:val="0038377B"/>
    <w:rsid w:val="00383784"/>
    <w:rsid w:val="0038383E"/>
    <w:rsid w:val="003839C9"/>
    <w:rsid w:val="00383A87"/>
    <w:rsid w:val="00383C2D"/>
    <w:rsid w:val="00383C97"/>
    <w:rsid w:val="00383E8C"/>
    <w:rsid w:val="00383F81"/>
    <w:rsid w:val="00383FAB"/>
    <w:rsid w:val="00384423"/>
    <w:rsid w:val="003845D5"/>
    <w:rsid w:val="0038468F"/>
    <w:rsid w:val="00384A86"/>
    <w:rsid w:val="00384DCF"/>
    <w:rsid w:val="00384E88"/>
    <w:rsid w:val="0038539E"/>
    <w:rsid w:val="003854E7"/>
    <w:rsid w:val="0038553E"/>
    <w:rsid w:val="00385548"/>
    <w:rsid w:val="0038558B"/>
    <w:rsid w:val="003856BA"/>
    <w:rsid w:val="003856E2"/>
    <w:rsid w:val="0038574A"/>
    <w:rsid w:val="00385783"/>
    <w:rsid w:val="0038578C"/>
    <w:rsid w:val="00385798"/>
    <w:rsid w:val="003857E2"/>
    <w:rsid w:val="00385912"/>
    <w:rsid w:val="00385CA3"/>
    <w:rsid w:val="00386039"/>
    <w:rsid w:val="003860C0"/>
    <w:rsid w:val="00386143"/>
    <w:rsid w:val="00386183"/>
    <w:rsid w:val="0038651C"/>
    <w:rsid w:val="00386726"/>
    <w:rsid w:val="00386773"/>
    <w:rsid w:val="003867CF"/>
    <w:rsid w:val="00386A75"/>
    <w:rsid w:val="00386AA5"/>
    <w:rsid w:val="00386AFA"/>
    <w:rsid w:val="00386E19"/>
    <w:rsid w:val="00386E5D"/>
    <w:rsid w:val="00386E66"/>
    <w:rsid w:val="003870F1"/>
    <w:rsid w:val="00387160"/>
    <w:rsid w:val="003871F5"/>
    <w:rsid w:val="0038720C"/>
    <w:rsid w:val="00387232"/>
    <w:rsid w:val="0038739A"/>
    <w:rsid w:val="0038740F"/>
    <w:rsid w:val="0038747C"/>
    <w:rsid w:val="00387863"/>
    <w:rsid w:val="0038786F"/>
    <w:rsid w:val="003878DE"/>
    <w:rsid w:val="00387975"/>
    <w:rsid w:val="00387B11"/>
    <w:rsid w:val="00387BC8"/>
    <w:rsid w:val="00387D0B"/>
    <w:rsid w:val="00387D5E"/>
    <w:rsid w:val="00387E6C"/>
    <w:rsid w:val="00387F18"/>
    <w:rsid w:val="00387F51"/>
    <w:rsid w:val="00387F95"/>
    <w:rsid w:val="00390091"/>
    <w:rsid w:val="003900B4"/>
    <w:rsid w:val="003901D5"/>
    <w:rsid w:val="003902FB"/>
    <w:rsid w:val="0039051E"/>
    <w:rsid w:val="00390599"/>
    <w:rsid w:val="0039060D"/>
    <w:rsid w:val="00390661"/>
    <w:rsid w:val="003908D2"/>
    <w:rsid w:val="00390B4E"/>
    <w:rsid w:val="00390D2B"/>
    <w:rsid w:val="00390F54"/>
    <w:rsid w:val="0039130B"/>
    <w:rsid w:val="00391734"/>
    <w:rsid w:val="00391981"/>
    <w:rsid w:val="003919C8"/>
    <w:rsid w:val="00391F55"/>
    <w:rsid w:val="0039209C"/>
    <w:rsid w:val="003920CC"/>
    <w:rsid w:val="0039241F"/>
    <w:rsid w:val="0039242A"/>
    <w:rsid w:val="00392487"/>
    <w:rsid w:val="0039252E"/>
    <w:rsid w:val="003925B9"/>
    <w:rsid w:val="00392632"/>
    <w:rsid w:val="00392849"/>
    <w:rsid w:val="00392869"/>
    <w:rsid w:val="003928D0"/>
    <w:rsid w:val="00392912"/>
    <w:rsid w:val="00392A8E"/>
    <w:rsid w:val="00392AD7"/>
    <w:rsid w:val="00392AFF"/>
    <w:rsid w:val="00392B08"/>
    <w:rsid w:val="00392EC5"/>
    <w:rsid w:val="00392F6E"/>
    <w:rsid w:val="003931A6"/>
    <w:rsid w:val="00393275"/>
    <w:rsid w:val="003932B4"/>
    <w:rsid w:val="003934C7"/>
    <w:rsid w:val="003935A6"/>
    <w:rsid w:val="00393711"/>
    <w:rsid w:val="00393BCC"/>
    <w:rsid w:val="00393C14"/>
    <w:rsid w:val="00393DA8"/>
    <w:rsid w:val="00393EB5"/>
    <w:rsid w:val="00393F7A"/>
    <w:rsid w:val="00394153"/>
    <w:rsid w:val="00394234"/>
    <w:rsid w:val="003942C9"/>
    <w:rsid w:val="00394414"/>
    <w:rsid w:val="0039463B"/>
    <w:rsid w:val="00394726"/>
    <w:rsid w:val="003947BC"/>
    <w:rsid w:val="003947CB"/>
    <w:rsid w:val="00394BD4"/>
    <w:rsid w:val="00394C25"/>
    <w:rsid w:val="0039513B"/>
    <w:rsid w:val="0039513C"/>
    <w:rsid w:val="00395149"/>
    <w:rsid w:val="00395202"/>
    <w:rsid w:val="0039546B"/>
    <w:rsid w:val="00395553"/>
    <w:rsid w:val="00395572"/>
    <w:rsid w:val="00395829"/>
    <w:rsid w:val="003958BB"/>
    <w:rsid w:val="003958D9"/>
    <w:rsid w:val="00395A74"/>
    <w:rsid w:val="00395A78"/>
    <w:rsid w:val="00395B85"/>
    <w:rsid w:val="00395C01"/>
    <w:rsid w:val="00395D59"/>
    <w:rsid w:val="00395EA0"/>
    <w:rsid w:val="00395F1A"/>
    <w:rsid w:val="00396009"/>
    <w:rsid w:val="0039602A"/>
    <w:rsid w:val="00396084"/>
    <w:rsid w:val="0039615E"/>
    <w:rsid w:val="003962F6"/>
    <w:rsid w:val="00396394"/>
    <w:rsid w:val="0039657D"/>
    <w:rsid w:val="003966A0"/>
    <w:rsid w:val="00396715"/>
    <w:rsid w:val="00396974"/>
    <w:rsid w:val="00396AB8"/>
    <w:rsid w:val="00396B63"/>
    <w:rsid w:val="00396CD5"/>
    <w:rsid w:val="00396D2E"/>
    <w:rsid w:val="00396D72"/>
    <w:rsid w:val="00396F58"/>
    <w:rsid w:val="00396F81"/>
    <w:rsid w:val="003970F4"/>
    <w:rsid w:val="00397115"/>
    <w:rsid w:val="00397182"/>
    <w:rsid w:val="00397811"/>
    <w:rsid w:val="003978D4"/>
    <w:rsid w:val="00397A71"/>
    <w:rsid w:val="00397A86"/>
    <w:rsid w:val="00397AAB"/>
    <w:rsid w:val="00397AF8"/>
    <w:rsid w:val="00397C10"/>
    <w:rsid w:val="00397D1A"/>
    <w:rsid w:val="00397D57"/>
    <w:rsid w:val="00397E08"/>
    <w:rsid w:val="003A00AE"/>
    <w:rsid w:val="003A0260"/>
    <w:rsid w:val="003A02D0"/>
    <w:rsid w:val="003A0318"/>
    <w:rsid w:val="003A0556"/>
    <w:rsid w:val="003A073D"/>
    <w:rsid w:val="003A07AE"/>
    <w:rsid w:val="003A0856"/>
    <w:rsid w:val="003A0864"/>
    <w:rsid w:val="003A087F"/>
    <w:rsid w:val="003A0904"/>
    <w:rsid w:val="003A0941"/>
    <w:rsid w:val="003A0B2C"/>
    <w:rsid w:val="003A0BBA"/>
    <w:rsid w:val="003A0EA4"/>
    <w:rsid w:val="003A0ED4"/>
    <w:rsid w:val="003A0F1E"/>
    <w:rsid w:val="003A10BE"/>
    <w:rsid w:val="003A11E4"/>
    <w:rsid w:val="003A1208"/>
    <w:rsid w:val="003A120B"/>
    <w:rsid w:val="003A156A"/>
    <w:rsid w:val="003A15A9"/>
    <w:rsid w:val="003A16E2"/>
    <w:rsid w:val="003A1942"/>
    <w:rsid w:val="003A1BC8"/>
    <w:rsid w:val="003A1C0E"/>
    <w:rsid w:val="003A1C2D"/>
    <w:rsid w:val="003A1CA9"/>
    <w:rsid w:val="003A1EC4"/>
    <w:rsid w:val="003A2011"/>
    <w:rsid w:val="003A2219"/>
    <w:rsid w:val="003A251D"/>
    <w:rsid w:val="003A256A"/>
    <w:rsid w:val="003A2605"/>
    <w:rsid w:val="003A265C"/>
    <w:rsid w:val="003A2676"/>
    <w:rsid w:val="003A280D"/>
    <w:rsid w:val="003A2819"/>
    <w:rsid w:val="003A2BB4"/>
    <w:rsid w:val="003A2E2F"/>
    <w:rsid w:val="003A309E"/>
    <w:rsid w:val="003A3128"/>
    <w:rsid w:val="003A35A4"/>
    <w:rsid w:val="003A3620"/>
    <w:rsid w:val="003A370E"/>
    <w:rsid w:val="003A3A21"/>
    <w:rsid w:val="003A3A41"/>
    <w:rsid w:val="003A3B59"/>
    <w:rsid w:val="003A3F8F"/>
    <w:rsid w:val="003A4118"/>
    <w:rsid w:val="003A41A9"/>
    <w:rsid w:val="003A42E8"/>
    <w:rsid w:val="003A43A0"/>
    <w:rsid w:val="003A441D"/>
    <w:rsid w:val="003A46C4"/>
    <w:rsid w:val="003A4708"/>
    <w:rsid w:val="003A4730"/>
    <w:rsid w:val="003A4763"/>
    <w:rsid w:val="003A4783"/>
    <w:rsid w:val="003A4BA9"/>
    <w:rsid w:val="003A4C88"/>
    <w:rsid w:val="003A4CD4"/>
    <w:rsid w:val="003A4D85"/>
    <w:rsid w:val="003A4F55"/>
    <w:rsid w:val="003A504D"/>
    <w:rsid w:val="003A5108"/>
    <w:rsid w:val="003A5210"/>
    <w:rsid w:val="003A5443"/>
    <w:rsid w:val="003A54EC"/>
    <w:rsid w:val="003A55FD"/>
    <w:rsid w:val="003A5609"/>
    <w:rsid w:val="003A5629"/>
    <w:rsid w:val="003A5648"/>
    <w:rsid w:val="003A5663"/>
    <w:rsid w:val="003A579E"/>
    <w:rsid w:val="003A5864"/>
    <w:rsid w:val="003A5883"/>
    <w:rsid w:val="003A59B7"/>
    <w:rsid w:val="003A59D7"/>
    <w:rsid w:val="003A5A1A"/>
    <w:rsid w:val="003A5B20"/>
    <w:rsid w:val="003A5B86"/>
    <w:rsid w:val="003A5D55"/>
    <w:rsid w:val="003A5D71"/>
    <w:rsid w:val="003A629B"/>
    <w:rsid w:val="003A635A"/>
    <w:rsid w:val="003A65C3"/>
    <w:rsid w:val="003A672E"/>
    <w:rsid w:val="003A67C7"/>
    <w:rsid w:val="003A6939"/>
    <w:rsid w:val="003A69E3"/>
    <w:rsid w:val="003A6A3D"/>
    <w:rsid w:val="003A6A83"/>
    <w:rsid w:val="003A6B07"/>
    <w:rsid w:val="003A6C35"/>
    <w:rsid w:val="003A6C5E"/>
    <w:rsid w:val="003A6DA4"/>
    <w:rsid w:val="003A6E31"/>
    <w:rsid w:val="003A6F18"/>
    <w:rsid w:val="003A6FB8"/>
    <w:rsid w:val="003A704A"/>
    <w:rsid w:val="003A714D"/>
    <w:rsid w:val="003A718C"/>
    <w:rsid w:val="003A719D"/>
    <w:rsid w:val="003A72C9"/>
    <w:rsid w:val="003A76EF"/>
    <w:rsid w:val="003A77C1"/>
    <w:rsid w:val="003A78BE"/>
    <w:rsid w:val="003A7B7F"/>
    <w:rsid w:val="003A7DE0"/>
    <w:rsid w:val="003A7EEF"/>
    <w:rsid w:val="003A7F7F"/>
    <w:rsid w:val="003B00E4"/>
    <w:rsid w:val="003B0308"/>
    <w:rsid w:val="003B04A6"/>
    <w:rsid w:val="003B04AC"/>
    <w:rsid w:val="003B04E5"/>
    <w:rsid w:val="003B051F"/>
    <w:rsid w:val="003B054D"/>
    <w:rsid w:val="003B05B0"/>
    <w:rsid w:val="003B0690"/>
    <w:rsid w:val="003B07CE"/>
    <w:rsid w:val="003B07E3"/>
    <w:rsid w:val="003B094B"/>
    <w:rsid w:val="003B0B73"/>
    <w:rsid w:val="003B0CD5"/>
    <w:rsid w:val="003B0DE8"/>
    <w:rsid w:val="003B0FD2"/>
    <w:rsid w:val="003B0FF3"/>
    <w:rsid w:val="003B102A"/>
    <w:rsid w:val="003B10DF"/>
    <w:rsid w:val="003B1304"/>
    <w:rsid w:val="003B130E"/>
    <w:rsid w:val="003B135F"/>
    <w:rsid w:val="003B1493"/>
    <w:rsid w:val="003B1575"/>
    <w:rsid w:val="003B17A8"/>
    <w:rsid w:val="003B1858"/>
    <w:rsid w:val="003B18C0"/>
    <w:rsid w:val="003B1AE0"/>
    <w:rsid w:val="003B1B72"/>
    <w:rsid w:val="003B1E45"/>
    <w:rsid w:val="003B1EBE"/>
    <w:rsid w:val="003B1FC1"/>
    <w:rsid w:val="003B21AF"/>
    <w:rsid w:val="003B242C"/>
    <w:rsid w:val="003B25F0"/>
    <w:rsid w:val="003B27D7"/>
    <w:rsid w:val="003B2829"/>
    <w:rsid w:val="003B28A8"/>
    <w:rsid w:val="003B2F7A"/>
    <w:rsid w:val="003B3090"/>
    <w:rsid w:val="003B31F8"/>
    <w:rsid w:val="003B361C"/>
    <w:rsid w:val="003B3BFF"/>
    <w:rsid w:val="003B3D89"/>
    <w:rsid w:val="003B3DC4"/>
    <w:rsid w:val="003B4021"/>
    <w:rsid w:val="003B4253"/>
    <w:rsid w:val="003B4649"/>
    <w:rsid w:val="003B46A5"/>
    <w:rsid w:val="003B47E4"/>
    <w:rsid w:val="003B4A6E"/>
    <w:rsid w:val="003B4B87"/>
    <w:rsid w:val="003B4BC0"/>
    <w:rsid w:val="003B4E70"/>
    <w:rsid w:val="003B4FB2"/>
    <w:rsid w:val="003B4FDC"/>
    <w:rsid w:val="003B503E"/>
    <w:rsid w:val="003B5171"/>
    <w:rsid w:val="003B51CE"/>
    <w:rsid w:val="003B5400"/>
    <w:rsid w:val="003B5412"/>
    <w:rsid w:val="003B54DF"/>
    <w:rsid w:val="003B54E5"/>
    <w:rsid w:val="003B556A"/>
    <w:rsid w:val="003B558B"/>
    <w:rsid w:val="003B57A3"/>
    <w:rsid w:val="003B5ABF"/>
    <w:rsid w:val="003B5CC8"/>
    <w:rsid w:val="003B5D5E"/>
    <w:rsid w:val="003B5D86"/>
    <w:rsid w:val="003B5E7A"/>
    <w:rsid w:val="003B5EC9"/>
    <w:rsid w:val="003B5F18"/>
    <w:rsid w:val="003B623B"/>
    <w:rsid w:val="003B65E5"/>
    <w:rsid w:val="003B65F7"/>
    <w:rsid w:val="003B69B2"/>
    <w:rsid w:val="003B6ABA"/>
    <w:rsid w:val="003B6C53"/>
    <w:rsid w:val="003B6E8F"/>
    <w:rsid w:val="003B6EF7"/>
    <w:rsid w:val="003B6F29"/>
    <w:rsid w:val="003B6F6F"/>
    <w:rsid w:val="003B6FF9"/>
    <w:rsid w:val="003B7111"/>
    <w:rsid w:val="003B72AD"/>
    <w:rsid w:val="003B7364"/>
    <w:rsid w:val="003B752E"/>
    <w:rsid w:val="003B764D"/>
    <w:rsid w:val="003B7C7D"/>
    <w:rsid w:val="003C01A2"/>
    <w:rsid w:val="003C0437"/>
    <w:rsid w:val="003C04C3"/>
    <w:rsid w:val="003C0690"/>
    <w:rsid w:val="003C07B2"/>
    <w:rsid w:val="003C0828"/>
    <w:rsid w:val="003C08FF"/>
    <w:rsid w:val="003C09CB"/>
    <w:rsid w:val="003C0A4A"/>
    <w:rsid w:val="003C0A82"/>
    <w:rsid w:val="003C0B34"/>
    <w:rsid w:val="003C12AA"/>
    <w:rsid w:val="003C12E3"/>
    <w:rsid w:val="003C1478"/>
    <w:rsid w:val="003C184E"/>
    <w:rsid w:val="003C1894"/>
    <w:rsid w:val="003C1C03"/>
    <w:rsid w:val="003C1DEF"/>
    <w:rsid w:val="003C1E01"/>
    <w:rsid w:val="003C1E27"/>
    <w:rsid w:val="003C1E62"/>
    <w:rsid w:val="003C1E95"/>
    <w:rsid w:val="003C1EFB"/>
    <w:rsid w:val="003C2001"/>
    <w:rsid w:val="003C2143"/>
    <w:rsid w:val="003C21EE"/>
    <w:rsid w:val="003C21F4"/>
    <w:rsid w:val="003C2303"/>
    <w:rsid w:val="003C2584"/>
    <w:rsid w:val="003C258F"/>
    <w:rsid w:val="003C25F7"/>
    <w:rsid w:val="003C26CD"/>
    <w:rsid w:val="003C2860"/>
    <w:rsid w:val="003C28B1"/>
    <w:rsid w:val="003C290E"/>
    <w:rsid w:val="003C2942"/>
    <w:rsid w:val="003C298F"/>
    <w:rsid w:val="003C2A46"/>
    <w:rsid w:val="003C2B76"/>
    <w:rsid w:val="003C2C40"/>
    <w:rsid w:val="003C2D19"/>
    <w:rsid w:val="003C30BF"/>
    <w:rsid w:val="003C32BB"/>
    <w:rsid w:val="003C3414"/>
    <w:rsid w:val="003C34B0"/>
    <w:rsid w:val="003C34C5"/>
    <w:rsid w:val="003C3BCF"/>
    <w:rsid w:val="003C3C6C"/>
    <w:rsid w:val="003C3CFD"/>
    <w:rsid w:val="003C3E9C"/>
    <w:rsid w:val="003C3EBB"/>
    <w:rsid w:val="003C402D"/>
    <w:rsid w:val="003C41C1"/>
    <w:rsid w:val="003C43A1"/>
    <w:rsid w:val="003C453A"/>
    <w:rsid w:val="003C4882"/>
    <w:rsid w:val="003C4935"/>
    <w:rsid w:val="003C4A3C"/>
    <w:rsid w:val="003C4DB4"/>
    <w:rsid w:val="003C4DD3"/>
    <w:rsid w:val="003C510F"/>
    <w:rsid w:val="003C5130"/>
    <w:rsid w:val="003C523F"/>
    <w:rsid w:val="003C53C6"/>
    <w:rsid w:val="003C552B"/>
    <w:rsid w:val="003C56EE"/>
    <w:rsid w:val="003C57E1"/>
    <w:rsid w:val="003C5856"/>
    <w:rsid w:val="003C5900"/>
    <w:rsid w:val="003C59D3"/>
    <w:rsid w:val="003C5C5A"/>
    <w:rsid w:val="003C5D1F"/>
    <w:rsid w:val="003C5DB9"/>
    <w:rsid w:val="003C5E20"/>
    <w:rsid w:val="003C5EAB"/>
    <w:rsid w:val="003C5F71"/>
    <w:rsid w:val="003C5F7B"/>
    <w:rsid w:val="003C6128"/>
    <w:rsid w:val="003C6202"/>
    <w:rsid w:val="003C622A"/>
    <w:rsid w:val="003C6465"/>
    <w:rsid w:val="003C64F3"/>
    <w:rsid w:val="003C653F"/>
    <w:rsid w:val="003C6584"/>
    <w:rsid w:val="003C6622"/>
    <w:rsid w:val="003C6668"/>
    <w:rsid w:val="003C66CE"/>
    <w:rsid w:val="003C6777"/>
    <w:rsid w:val="003C67EC"/>
    <w:rsid w:val="003C68E7"/>
    <w:rsid w:val="003C695F"/>
    <w:rsid w:val="003C69B4"/>
    <w:rsid w:val="003C6B39"/>
    <w:rsid w:val="003C6BA2"/>
    <w:rsid w:val="003C6E41"/>
    <w:rsid w:val="003C6F3D"/>
    <w:rsid w:val="003C6FCC"/>
    <w:rsid w:val="003C707D"/>
    <w:rsid w:val="003C70C9"/>
    <w:rsid w:val="003C70F0"/>
    <w:rsid w:val="003C71C6"/>
    <w:rsid w:val="003C738E"/>
    <w:rsid w:val="003C739F"/>
    <w:rsid w:val="003C76B7"/>
    <w:rsid w:val="003C770A"/>
    <w:rsid w:val="003C7776"/>
    <w:rsid w:val="003C7834"/>
    <w:rsid w:val="003C7981"/>
    <w:rsid w:val="003C799B"/>
    <w:rsid w:val="003C7A94"/>
    <w:rsid w:val="003C7F53"/>
    <w:rsid w:val="003C7FC9"/>
    <w:rsid w:val="003C7FED"/>
    <w:rsid w:val="003D0179"/>
    <w:rsid w:val="003D021A"/>
    <w:rsid w:val="003D0584"/>
    <w:rsid w:val="003D07ED"/>
    <w:rsid w:val="003D0818"/>
    <w:rsid w:val="003D0964"/>
    <w:rsid w:val="003D0A4B"/>
    <w:rsid w:val="003D0D6F"/>
    <w:rsid w:val="003D10F8"/>
    <w:rsid w:val="003D13CA"/>
    <w:rsid w:val="003D1634"/>
    <w:rsid w:val="003D16A8"/>
    <w:rsid w:val="003D1E28"/>
    <w:rsid w:val="003D1F24"/>
    <w:rsid w:val="003D1FA0"/>
    <w:rsid w:val="003D1FFF"/>
    <w:rsid w:val="003D20FC"/>
    <w:rsid w:val="003D2129"/>
    <w:rsid w:val="003D24FD"/>
    <w:rsid w:val="003D2751"/>
    <w:rsid w:val="003D27DB"/>
    <w:rsid w:val="003D2A69"/>
    <w:rsid w:val="003D2B5A"/>
    <w:rsid w:val="003D3020"/>
    <w:rsid w:val="003D309A"/>
    <w:rsid w:val="003D30D3"/>
    <w:rsid w:val="003D30DA"/>
    <w:rsid w:val="003D3191"/>
    <w:rsid w:val="003D31F7"/>
    <w:rsid w:val="003D3249"/>
    <w:rsid w:val="003D3794"/>
    <w:rsid w:val="003D397C"/>
    <w:rsid w:val="003D3AB9"/>
    <w:rsid w:val="003D3C7B"/>
    <w:rsid w:val="003D3CF6"/>
    <w:rsid w:val="003D3F43"/>
    <w:rsid w:val="003D3F82"/>
    <w:rsid w:val="003D4031"/>
    <w:rsid w:val="003D4187"/>
    <w:rsid w:val="003D41B4"/>
    <w:rsid w:val="003D42DC"/>
    <w:rsid w:val="003D44F8"/>
    <w:rsid w:val="003D450F"/>
    <w:rsid w:val="003D4636"/>
    <w:rsid w:val="003D47CB"/>
    <w:rsid w:val="003D4B91"/>
    <w:rsid w:val="003D4BE0"/>
    <w:rsid w:val="003D4C90"/>
    <w:rsid w:val="003D4CA3"/>
    <w:rsid w:val="003D4E54"/>
    <w:rsid w:val="003D4ED4"/>
    <w:rsid w:val="003D4FF8"/>
    <w:rsid w:val="003D50F2"/>
    <w:rsid w:val="003D51CC"/>
    <w:rsid w:val="003D5203"/>
    <w:rsid w:val="003D5238"/>
    <w:rsid w:val="003D533B"/>
    <w:rsid w:val="003D5470"/>
    <w:rsid w:val="003D548D"/>
    <w:rsid w:val="003D5608"/>
    <w:rsid w:val="003D5960"/>
    <w:rsid w:val="003D59E9"/>
    <w:rsid w:val="003D5BBC"/>
    <w:rsid w:val="003D5CE4"/>
    <w:rsid w:val="003D5D4C"/>
    <w:rsid w:val="003D5D60"/>
    <w:rsid w:val="003D5E64"/>
    <w:rsid w:val="003D5FD4"/>
    <w:rsid w:val="003D61C0"/>
    <w:rsid w:val="003D6208"/>
    <w:rsid w:val="003D624B"/>
    <w:rsid w:val="003D6323"/>
    <w:rsid w:val="003D64E5"/>
    <w:rsid w:val="003D6509"/>
    <w:rsid w:val="003D6627"/>
    <w:rsid w:val="003D67BF"/>
    <w:rsid w:val="003D695C"/>
    <w:rsid w:val="003D6976"/>
    <w:rsid w:val="003D699A"/>
    <w:rsid w:val="003D6B6D"/>
    <w:rsid w:val="003D6B89"/>
    <w:rsid w:val="003D6D0D"/>
    <w:rsid w:val="003D6D7E"/>
    <w:rsid w:val="003D709D"/>
    <w:rsid w:val="003D7244"/>
    <w:rsid w:val="003D742E"/>
    <w:rsid w:val="003D7571"/>
    <w:rsid w:val="003D78A2"/>
    <w:rsid w:val="003D78D7"/>
    <w:rsid w:val="003D7906"/>
    <w:rsid w:val="003D79A3"/>
    <w:rsid w:val="003D7A92"/>
    <w:rsid w:val="003D7AD7"/>
    <w:rsid w:val="003D7B8B"/>
    <w:rsid w:val="003D7C13"/>
    <w:rsid w:val="003E00DC"/>
    <w:rsid w:val="003E022A"/>
    <w:rsid w:val="003E036A"/>
    <w:rsid w:val="003E05D4"/>
    <w:rsid w:val="003E0805"/>
    <w:rsid w:val="003E082B"/>
    <w:rsid w:val="003E098E"/>
    <w:rsid w:val="003E0CDB"/>
    <w:rsid w:val="003E0DF2"/>
    <w:rsid w:val="003E0F9A"/>
    <w:rsid w:val="003E14AC"/>
    <w:rsid w:val="003E15BD"/>
    <w:rsid w:val="003E16D1"/>
    <w:rsid w:val="003E1860"/>
    <w:rsid w:val="003E18FA"/>
    <w:rsid w:val="003E1910"/>
    <w:rsid w:val="003E19A4"/>
    <w:rsid w:val="003E1AB7"/>
    <w:rsid w:val="003E1AF3"/>
    <w:rsid w:val="003E1C6A"/>
    <w:rsid w:val="003E1CAB"/>
    <w:rsid w:val="003E1D2B"/>
    <w:rsid w:val="003E2149"/>
    <w:rsid w:val="003E21A0"/>
    <w:rsid w:val="003E25BE"/>
    <w:rsid w:val="003E2898"/>
    <w:rsid w:val="003E299A"/>
    <w:rsid w:val="003E2E59"/>
    <w:rsid w:val="003E2EED"/>
    <w:rsid w:val="003E2F36"/>
    <w:rsid w:val="003E334B"/>
    <w:rsid w:val="003E345D"/>
    <w:rsid w:val="003E3516"/>
    <w:rsid w:val="003E375D"/>
    <w:rsid w:val="003E3886"/>
    <w:rsid w:val="003E3C4F"/>
    <w:rsid w:val="003E3DBE"/>
    <w:rsid w:val="003E3F41"/>
    <w:rsid w:val="003E4223"/>
    <w:rsid w:val="003E431F"/>
    <w:rsid w:val="003E43A6"/>
    <w:rsid w:val="003E43D7"/>
    <w:rsid w:val="003E44B7"/>
    <w:rsid w:val="003E49BE"/>
    <w:rsid w:val="003E4C1B"/>
    <w:rsid w:val="003E4E71"/>
    <w:rsid w:val="003E4F2F"/>
    <w:rsid w:val="003E4F33"/>
    <w:rsid w:val="003E4FEE"/>
    <w:rsid w:val="003E5041"/>
    <w:rsid w:val="003E50A2"/>
    <w:rsid w:val="003E512F"/>
    <w:rsid w:val="003E54F3"/>
    <w:rsid w:val="003E5636"/>
    <w:rsid w:val="003E5725"/>
    <w:rsid w:val="003E5ADD"/>
    <w:rsid w:val="003E5D42"/>
    <w:rsid w:val="003E5D7A"/>
    <w:rsid w:val="003E5E87"/>
    <w:rsid w:val="003E6046"/>
    <w:rsid w:val="003E608C"/>
    <w:rsid w:val="003E61DB"/>
    <w:rsid w:val="003E6263"/>
    <w:rsid w:val="003E66C8"/>
    <w:rsid w:val="003E69D4"/>
    <w:rsid w:val="003E6AE7"/>
    <w:rsid w:val="003E6E1B"/>
    <w:rsid w:val="003E6E3E"/>
    <w:rsid w:val="003E6E63"/>
    <w:rsid w:val="003E6FB1"/>
    <w:rsid w:val="003E7652"/>
    <w:rsid w:val="003E7A48"/>
    <w:rsid w:val="003E7D3E"/>
    <w:rsid w:val="003F019B"/>
    <w:rsid w:val="003F01A9"/>
    <w:rsid w:val="003F036D"/>
    <w:rsid w:val="003F0397"/>
    <w:rsid w:val="003F0563"/>
    <w:rsid w:val="003F0585"/>
    <w:rsid w:val="003F06ED"/>
    <w:rsid w:val="003F0845"/>
    <w:rsid w:val="003F0AB5"/>
    <w:rsid w:val="003F0CA0"/>
    <w:rsid w:val="003F0CBA"/>
    <w:rsid w:val="003F0E50"/>
    <w:rsid w:val="003F0E98"/>
    <w:rsid w:val="003F0F91"/>
    <w:rsid w:val="003F1093"/>
    <w:rsid w:val="003F10AE"/>
    <w:rsid w:val="003F11A5"/>
    <w:rsid w:val="003F127F"/>
    <w:rsid w:val="003F128A"/>
    <w:rsid w:val="003F1550"/>
    <w:rsid w:val="003F1787"/>
    <w:rsid w:val="003F1908"/>
    <w:rsid w:val="003F1AD3"/>
    <w:rsid w:val="003F1B8F"/>
    <w:rsid w:val="003F1C27"/>
    <w:rsid w:val="003F1C9F"/>
    <w:rsid w:val="003F1CC1"/>
    <w:rsid w:val="003F1D91"/>
    <w:rsid w:val="003F1EFB"/>
    <w:rsid w:val="003F1F54"/>
    <w:rsid w:val="003F1F5D"/>
    <w:rsid w:val="003F202E"/>
    <w:rsid w:val="003F20B0"/>
    <w:rsid w:val="003F20DD"/>
    <w:rsid w:val="003F2303"/>
    <w:rsid w:val="003F23E1"/>
    <w:rsid w:val="003F23F8"/>
    <w:rsid w:val="003F2573"/>
    <w:rsid w:val="003F2686"/>
    <w:rsid w:val="003F271E"/>
    <w:rsid w:val="003F280B"/>
    <w:rsid w:val="003F289A"/>
    <w:rsid w:val="003F28A6"/>
    <w:rsid w:val="003F28AB"/>
    <w:rsid w:val="003F2958"/>
    <w:rsid w:val="003F2A2A"/>
    <w:rsid w:val="003F2CA3"/>
    <w:rsid w:val="003F3151"/>
    <w:rsid w:val="003F31B3"/>
    <w:rsid w:val="003F3378"/>
    <w:rsid w:val="003F34DE"/>
    <w:rsid w:val="003F350D"/>
    <w:rsid w:val="003F353E"/>
    <w:rsid w:val="003F3698"/>
    <w:rsid w:val="003F3908"/>
    <w:rsid w:val="003F3FD7"/>
    <w:rsid w:val="003F4035"/>
    <w:rsid w:val="003F40BC"/>
    <w:rsid w:val="003F42C8"/>
    <w:rsid w:val="003F43B9"/>
    <w:rsid w:val="003F446F"/>
    <w:rsid w:val="003F4564"/>
    <w:rsid w:val="003F463E"/>
    <w:rsid w:val="003F491B"/>
    <w:rsid w:val="003F4976"/>
    <w:rsid w:val="003F49F7"/>
    <w:rsid w:val="003F4B72"/>
    <w:rsid w:val="003F4BDD"/>
    <w:rsid w:val="003F4BF0"/>
    <w:rsid w:val="003F4C22"/>
    <w:rsid w:val="003F4F76"/>
    <w:rsid w:val="003F4FA5"/>
    <w:rsid w:val="003F5331"/>
    <w:rsid w:val="003F554D"/>
    <w:rsid w:val="003F569C"/>
    <w:rsid w:val="003F56BD"/>
    <w:rsid w:val="003F5755"/>
    <w:rsid w:val="003F5923"/>
    <w:rsid w:val="003F59E2"/>
    <w:rsid w:val="003F5B04"/>
    <w:rsid w:val="003F5B6E"/>
    <w:rsid w:val="003F5C95"/>
    <w:rsid w:val="003F5D80"/>
    <w:rsid w:val="003F5E89"/>
    <w:rsid w:val="003F5FCA"/>
    <w:rsid w:val="003F5FEE"/>
    <w:rsid w:val="003F6009"/>
    <w:rsid w:val="003F64A9"/>
    <w:rsid w:val="003F64AF"/>
    <w:rsid w:val="003F6636"/>
    <w:rsid w:val="003F6824"/>
    <w:rsid w:val="003F68CE"/>
    <w:rsid w:val="003F6B48"/>
    <w:rsid w:val="003F6C48"/>
    <w:rsid w:val="003F6D1B"/>
    <w:rsid w:val="003F6D89"/>
    <w:rsid w:val="003F6DBE"/>
    <w:rsid w:val="003F6DE7"/>
    <w:rsid w:val="003F70CC"/>
    <w:rsid w:val="003F71BE"/>
    <w:rsid w:val="003F728A"/>
    <w:rsid w:val="003F77DB"/>
    <w:rsid w:val="003F7DAF"/>
    <w:rsid w:val="003F7E67"/>
    <w:rsid w:val="003F7F93"/>
    <w:rsid w:val="003F7FEF"/>
    <w:rsid w:val="0040037D"/>
    <w:rsid w:val="004004AC"/>
    <w:rsid w:val="0040050E"/>
    <w:rsid w:val="004007CD"/>
    <w:rsid w:val="00400806"/>
    <w:rsid w:val="0040084E"/>
    <w:rsid w:val="00400B0E"/>
    <w:rsid w:val="00400B2B"/>
    <w:rsid w:val="00400B37"/>
    <w:rsid w:val="00400C32"/>
    <w:rsid w:val="00400CAF"/>
    <w:rsid w:val="00400CB4"/>
    <w:rsid w:val="00400D8F"/>
    <w:rsid w:val="00400E00"/>
    <w:rsid w:val="00400E11"/>
    <w:rsid w:val="00400EC4"/>
    <w:rsid w:val="00400F46"/>
    <w:rsid w:val="0040103F"/>
    <w:rsid w:val="00401079"/>
    <w:rsid w:val="0040113D"/>
    <w:rsid w:val="0040116F"/>
    <w:rsid w:val="0040118F"/>
    <w:rsid w:val="004011E9"/>
    <w:rsid w:val="0040121C"/>
    <w:rsid w:val="00401304"/>
    <w:rsid w:val="004013AA"/>
    <w:rsid w:val="004013C9"/>
    <w:rsid w:val="0040142F"/>
    <w:rsid w:val="00401478"/>
    <w:rsid w:val="00401845"/>
    <w:rsid w:val="004018C0"/>
    <w:rsid w:val="00401B82"/>
    <w:rsid w:val="00401BF2"/>
    <w:rsid w:val="00401D33"/>
    <w:rsid w:val="00401E80"/>
    <w:rsid w:val="00401F81"/>
    <w:rsid w:val="0040204C"/>
    <w:rsid w:val="0040210B"/>
    <w:rsid w:val="004021AE"/>
    <w:rsid w:val="0040223B"/>
    <w:rsid w:val="0040227C"/>
    <w:rsid w:val="004023FB"/>
    <w:rsid w:val="00402453"/>
    <w:rsid w:val="00402670"/>
    <w:rsid w:val="004026CC"/>
    <w:rsid w:val="00402881"/>
    <w:rsid w:val="00402C57"/>
    <w:rsid w:val="00402C5D"/>
    <w:rsid w:val="00402D6E"/>
    <w:rsid w:val="00402ECC"/>
    <w:rsid w:val="004031C8"/>
    <w:rsid w:val="004032E3"/>
    <w:rsid w:val="00403300"/>
    <w:rsid w:val="00403330"/>
    <w:rsid w:val="004034F5"/>
    <w:rsid w:val="0040382F"/>
    <w:rsid w:val="00403AAC"/>
    <w:rsid w:val="00403AB9"/>
    <w:rsid w:val="00403CFB"/>
    <w:rsid w:val="00403E33"/>
    <w:rsid w:val="00404043"/>
    <w:rsid w:val="00404052"/>
    <w:rsid w:val="004040AE"/>
    <w:rsid w:val="004041B6"/>
    <w:rsid w:val="004041DF"/>
    <w:rsid w:val="004042A1"/>
    <w:rsid w:val="0040431C"/>
    <w:rsid w:val="00404498"/>
    <w:rsid w:val="0040458F"/>
    <w:rsid w:val="004045FA"/>
    <w:rsid w:val="00404638"/>
    <w:rsid w:val="00404649"/>
    <w:rsid w:val="00404664"/>
    <w:rsid w:val="004046B8"/>
    <w:rsid w:val="004047DD"/>
    <w:rsid w:val="004047EC"/>
    <w:rsid w:val="00404853"/>
    <w:rsid w:val="00404859"/>
    <w:rsid w:val="004049C3"/>
    <w:rsid w:val="00404ABA"/>
    <w:rsid w:val="00404C5D"/>
    <w:rsid w:val="00404CBE"/>
    <w:rsid w:val="00404D06"/>
    <w:rsid w:val="00404D2B"/>
    <w:rsid w:val="00404E26"/>
    <w:rsid w:val="00404EB8"/>
    <w:rsid w:val="00404FAE"/>
    <w:rsid w:val="00405020"/>
    <w:rsid w:val="00405076"/>
    <w:rsid w:val="0040508F"/>
    <w:rsid w:val="00405239"/>
    <w:rsid w:val="00405335"/>
    <w:rsid w:val="0040540C"/>
    <w:rsid w:val="00405686"/>
    <w:rsid w:val="004056E4"/>
    <w:rsid w:val="00405820"/>
    <w:rsid w:val="0040594E"/>
    <w:rsid w:val="00405971"/>
    <w:rsid w:val="00405DFB"/>
    <w:rsid w:val="00405E66"/>
    <w:rsid w:val="00405F29"/>
    <w:rsid w:val="004060D2"/>
    <w:rsid w:val="004061B0"/>
    <w:rsid w:val="00406404"/>
    <w:rsid w:val="004065CE"/>
    <w:rsid w:val="00406A06"/>
    <w:rsid w:val="00406D49"/>
    <w:rsid w:val="00406E4E"/>
    <w:rsid w:val="00406EA3"/>
    <w:rsid w:val="00406F6D"/>
    <w:rsid w:val="0040713B"/>
    <w:rsid w:val="004071D1"/>
    <w:rsid w:val="004073F2"/>
    <w:rsid w:val="0040756B"/>
    <w:rsid w:val="004076EE"/>
    <w:rsid w:val="004077BB"/>
    <w:rsid w:val="004078D8"/>
    <w:rsid w:val="00407A84"/>
    <w:rsid w:val="00407B1C"/>
    <w:rsid w:val="00407B5B"/>
    <w:rsid w:val="00407BE7"/>
    <w:rsid w:val="00407BFC"/>
    <w:rsid w:val="00407C92"/>
    <w:rsid w:val="00407C9A"/>
    <w:rsid w:val="00407EED"/>
    <w:rsid w:val="00407F8D"/>
    <w:rsid w:val="0041012F"/>
    <w:rsid w:val="004101AB"/>
    <w:rsid w:val="004103AC"/>
    <w:rsid w:val="004103CF"/>
    <w:rsid w:val="004104BC"/>
    <w:rsid w:val="0041062C"/>
    <w:rsid w:val="004106C5"/>
    <w:rsid w:val="004107DA"/>
    <w:rsid w:val="0041080F"/>
    <w:rsid w:val="00410919"/>
    <w:rsid w:val="004109B9"/>
    <w:rsid w:val="00410AEE"/>
    <w:rsid w:val="00410D34"/>
    <w:rsid w:val="00410DDB"/>
    <w:rsid w:val="00410EB4"/>
    <w:rsid w:val="00410EBB"/>
    <w:rsid w:val="00410EC0"/>
    <w:rsid w:val="00410F05"/>
    <w:rsid w:val="004111C1"/>
    <w:rsid w:val="00411223"/>
    <w:rsid w:val="004112D6"/>
    <w:rsid w:val="004112DF"/>
    <w:rsid w:val="0041139C"/>
    <w:rsid w:val="004113D3"/>
    <w:rsid w:val="0041148E"/>
    <w:rsid w:val="004114E1"/>
    <w:rsid w:val="004114FB"/>
    <w:rsid w:val="00411579"/>
    <w:rsid w:val="0041165B"/>
    <w:rsid w:val="00411692"/>
    <w:rsid w:val="004116EA"/>
    <w:rsid w:val="00411736"/>
    <w:rsid w:val="0041182F"/>
    <w:rsid w:val="00411872"/>
    <w:rsid w:val="00411A48"/>
    <w:rsid w:val="00411AE0"/>
    <w:rsid w:val="00411D44"/>
    <w:rsid w:val="00411F2E"/>
    <w:rsid w:val="00411F46"/>
    <w:rsid w:val="0041209F"/>
    <w:rsid w:val="004120A6"/>
    <w:rsid w:val="004121BE"/>
    <w:rsid w:val="00412217"/>
    <w:rsid w:val="00412534"/>
    <w:rsid w:val="004127DC"/>
    <w:rsid w:val="00412822"/>
    <w:rsid w:val="00412981"/>
    <w:rsid w:val="00412AAE"/>
    <w:rsid w:val="00412AE7"/>
    <w:rsid w:val="00412B6F"/>
    <w:rsid w:val="00412C54"/>
    <w:rsid w:val="00412EC6"/>
    <w:rsid w:val="00413094"/>
    <w:rsid w:val="004130AF"/>
    <w:rsid w:val="0041315A"/>
    <w:rsid w:val="0041316B"/>
    <w:rsid w:val="004132C9"/>
    <w:rsid w:val="004133DB"/>
    <w:rsid w:val="0041341E"/>
    <w:rsid w:val="00413421"/>
    <w:rsid w:val="00413463"/>
    <w:rsid w:val="0041389E"/>
    <w:rsid w:val="00413989"/>
    <w:rsid w:val="004139AF"/>
    <w:rsid w:val="004139E2"/>
    <w:rsid w:val="00413BD1"/>
    <w:rsid w:val="00413CF8"/>
    <w:rsid w:val="00413D0A"/>
    <w:rsid w:val="00413E6C"/>
    <w:rsid w:val="00414178"/>
    <w:rsid w:val="00414183"/>
    <w:rsid w:val="004141B0"/>
    <w:rsid w:val="0041424F"/>
    <w:rsid w:val="00414460"/>
    <w:rsid w:val="004146F0"/>
    <w:rsid w:val="00414710"/>
    <w:rsid w:val="004147A3"/>
    <w:rsid w:val="00414A68"/>
    <w:rsid w:val="00414AAA"/>
    <w:rsid w:val="00414AD3"/>
    <w:rsid w:val="00414C15"/>
    <w:rsid w:val="00414C7C"/>
    <w:rsid w:val="00414D52"/>
    <w:rsid w:val="00414F02"/>
    <w:rsid w:val="00414F29"/>
    <w:rsid w:val="00415045"/>
    <w:rsid w:val="004150BA"/>
    <w:rsid w:val="004152B7"/>
    <w:rsid w:val="00415324"/>
    <w:rsid w:val="00415375"/>
    <w:rsid w:val="0041549E"/>
    <w:rsid w:val="004156C6"/>
    <w:rsid w:val="004157B3"/>
    <w:rsid w:val="00415884"/>
    <w:rsid w:val="0041596F"/>
    <w:rsid w:val="00415C96"/>
    <w:rsid w:val="00415D47"/>
    <w:rsid w:val="00415E46"/>
    <w:rsid w:val="00415E9B"/>
    <w:rsid w:val="0041618F"/>
    <w:rsid w:val="00416253"/>
    <w:rsid w:val="004163D7"/>
    <w:rsid w:val="004166AA"/>
    <w:rsid w:val="004166B2"/>
    <w:rsid w:val="004169A2"/>
    <w:rsid w:val="00416A7A"/>
    <w:rsid w:val="00416B23"/>
    <w:rsid w:val="00416CAA"/>
    <w:rsid w:val="00416D8A"/>
    <w:rsid w:val="00416E1D"/>
    <w:rsid w:val="0041707D"/>
    <w:rsid w:val="004171E9"/>
    <w:rsid w:val="0041729B"/>
    <w:rsid w:val="00417374"/>
    <w:rsid w:val="004174C4"/>
    <w:rsid w:val="004176B7"/>
    <w:rsid w:val="004177F9"/>
    <w:rsid w:val="0041789E"/>
    <w:rsid w:val="00417EA5"/>
    <w:rsid w:val="00417F51"/>
    <w:rsid w:val="00417FB9"/>
    <w:rsid w:val="00420043"/>
    <w:rsid w:val="0042004A"/>
    <w:rsid w:val="0042019F"/>
    <w:rsid w:val="0042022F"/>
    <w:rsid w:val="00420232"/>
    <w:rsid w:val="004204E4"/>
    <w:rsid w:val="004205A4"/>
    <w:rsid w:val="004206CC"/>
    <w:rsid w:val="00420957"/>
    <w:rsid w:val="00420FBD"/>
    <w:rsid w:val="004211CE"/>
    <w:rsid w:val="0042139A"/>
    <w:rsid w:val="00421484"/>
    <w:rsid w:val="004214D2"/>
    <w:rsid w:val="00421516"/>
    <w:rsid w:val="004215A7"/>
    <w:rsid w:val="00421965"/>
    <w:rsid w:val="004219DF"/>
    <w:rsid w:val="00421ABF"/>
    <w:rsid w:val="00421B92"/>
    <w:rsid w:val="00421D16"/>
    <w:rsid w:val="00421D3B"/>
    <w:rsid w:val="00421F3E"/>
    <w:rsid w:val="00422189"/>
    <w:rsid w:val="0042219D"/>
    <w:rsid w:val="004224AC"/>
    <w:rsid w:val="004224E4"/>
    <w:rsid w:val="00422562"/>
    <w:rsid w:val="004225CC"/>
    <w:rsid w:val="004225D9"/>
    <w:rsid w:val="0042261C"/>
    <w:rsid w:val="00422657"/>
    <w:rsid w:val="0042266B"/>
    <w:rsid w:val="00422717"/>
    <w:rsid w:val="004227D1"/>
    <w:rsid w:val="004229B0"/>
    <w:rsid w:val="00422B41"/>
    <w:rsid w:val="00422B8F"/>
    <w:rsid w:val="00422C38"/>
    <w:rsid w:val="00422C7C"/>
    <w:rsid w:val="00422F68"/>
    <w:rsid w:val="00422F92"/>
    <w:rsid w:val="00423583"/>
    <w:rsid w:val="0042361D"/>
    <w:rsid w:val="00423758"/>
    <w:rsid w:val="004237F0"/>
    <w:rsid w:val="00423A0F"/>
    <w:rsid w:val="00423A4C"/>
    <w:rsid w:val="00423AD0"/>
    <w:rsid w:val="00423B6B"/>
    <w:rsid w:val="00423D45"/>
    <w:rsid w:val="00423EF6"/>
    <w:rsid w:val="00424275"/>
    <w:rsid w:val="00424415"/>
    <w:rsid w:val="004247D1"/>
    <w:rsid w:val="0042493F"/>
    <w:rsid w:val="00424B3C"/>
    <w:rsid w:val="00424CC5"/>
    <w:rsid w:val="00424D36"/>
    <w:rsid w:val="00424E3C"/>
    <w:rsid w:val="00424EDD"/>
    <w:rsid w:val="00425020"/>
    <w:rsid w:val="00425291"/>
    <w:rsid w:val="00425468"/>
    <w:rsid w:val="00425DFD"/>
    <w:rsid w:val="004260E8"/>
    <w:rsid w:val="004261F8"/>
    <w:rsid w:val="00426279"/>
    <w:rsid w:val="00426477"/>
    <w:rsid w:val="004265E1"/>
    <w:rsid w:val="004265FE"/>
    <w:rsid w:val="004265FF"/>
    <w:rsid w:val="004267A4"/>
    <w:rsid w:val="004269B1"/>
    <w:rsid w:val="00426AAC"/>
    <w:rsid w:val="00426E77"/>
    <w:rsid w:val="004271FD"/>
    <w:rsid w:val="0042721E"/>
    <w:rsid w:val="00427371"/>
    <w:rsid w:val="004273C5"/>
    <w:rsid w:val="004273E1"/>
    <w:rsid w:val="0042785B"/>
    <w:rsid w:val="00427C9B"/>
    <w:rsid w:val="00427D6A"/>
    <w:rsid w:val="00427D81"/>
    <w:rsid w:val="00427F3D"/>
    <w:rsid w:val="00430099"/>
    <w:rsid w:val="00430117"/>
    <w:rsid w:val="0043014A"/>
    <w:rsid w:val="00430183"/>
    <w:rsid w:val="00430271"/>
    <w:rsid w:val="00430374"/>
    <w:rsid w:val="00430874"/>
    <w:rsid w:val="004308E6"/>
    <w:rsid w:val="00430AF2"/>
    <w:rsid w:val="00430C4B"/>
    <w:rsid w:val="00430D8A"/>
    <w:rsid w:val="00430DCD"/>
    <w:rsid w:val="00430DE0"/>
    <w:rsid w:val="00430E83"/>
    <w:rsid w:val="00430E98"/>
    <w:rsid w:val="00430EB8"/>
    <w:rsid w:val="00430EBB"/>
    <w:rsid w:val="00431055"/>
    <w:rsid w:val="00431099"/>
    <w:rsid w:val="004310E0"/>
    <w:rsid w:val="0043110E"/>
    <w:rsid w:val="00431115"/>
    <w:rsid w:val="00431211"/>
    <w:rsid w:val="00431A64"/>
    <w:rsid w:val="00431B3B"/>
    <w:rsid w:val="00431EA2"/>
    <w:rsid w:val="004320F1"/>
    <w:rsid w:val="004321DC"/>
    <w:rsid w:val="00432219"/>
    <w:rsid w:val="004322F7"/>
    <w:rsid w:val="004323BD"/>
    <w:rsid w:val="004323FE"/>
    <w:rsid w:val="0043243F"/>
    <w:rsid w:val="004324A7"/>
    <w:rsid w:val="004324C8"/>
    <w:rsid w:val="004325AA"/>
    <w:rsid w:val="00432623"/>
    <w:rsid w:val="004328C0"/>
    <w:rsid w:val="004328EF"/>
    <w:rsid w:val="00432A20"/>
    <w:rsid w:val="00432E86"/>
    <w:rsid w:val="00432F4E"/>
    <w:rsid w:val="004330A4"/>
    <w:rsid w:val="0043343E"/>
    <w:rsid w:val="004335B2"/>
    <w:rsid w:val="0043366A"/>
    <w:rsid w:val="004336DB"/>
    <w:rsid w:val="004337CC"/>
    <w:rsid w:val="00433851"/>
    <w:rsid w:val="00433A58"/>
    <w:rsid w:val="00433AF8"/>
    <w:rsid w:val="00433C1D"/>
    <w:rsid w:val="00433D3F"/>
    <w:rsid w:val="00433F80"/>
    <w:rsid w:val="00433F87"/>
    <w:rsid w:val="00433FC7"/>
    <w:rsid w:val="0043422A"/>
    <w:rsid w:val="0043438D"/>
    <w:rsid w:val="004343D8"/>
    <w:rsid w:val="004344B0"/>
    <w:rsid w:val="00434725"/>
    <w:rsid w:val="0043483D"/>
    <w:rsid w:val="00434881"/>
    <w:rsid w:val="0043496E"/>
    <w:rsid w:val="00434994"/>
    <w:rsid w:val="004349DA"/>
    <w:rsid w:val="004349FA"/>
    <w:rsid w:val="00434A1B"/>
    <w:rsid w:val="00434ADD"/>
    <w:rsid w:val="00434B1B"/>
    <w:rsid w:val="00434CA3"/>
    <w:rsid w:val="00434CD4"/>
    <w:rsid w:val="00434CED"/>
    <w:rsid w:val="00434DC5"/>
    <w:rsid w:val="00434F23"/>
    <w:rsid w:val="004353C9"/>
    <w:rsid w:val="0043544C"/>
    <w:rsid w:val="00435607"/>
    <w:rsid w:val="004356DB"/>
    <w:rsid w:val="0043584D"/>
    <w:rsid w:val="00435876"/>
    <w:rsid w:val="00435AE0"/>
    <w:rsid w:val="00435BFF"/>
    <w:rsid w:val="00435CDB"/>
    <w:rsid w:val="00435D33"/>
    <w:rsid w:val="00435D81"/>
    <w:rsid w:val="00436182"/>
    <w:rsid w:val="00436272"/>
    <w:rsid w:val="0043642A"/>
    <w:rsid w:val="0043676A"/>
    <w:rsid w:val="0043682D"/>
    <w:rsid w:val="00436967"/>
    <w:rsid w:val="004369E0"/>
    <w:rsid w:val="00436CDD"/>
    <w:rsid w:val="00436DA5"/>
    <w:rsid w:val="00436EF5"/>
    <w:rsid w:val="0043707E"/>
    <w:rsid w:val="00437251"/>
    <w:rsid w:val="004372F4"/>
    <w:rsid w:val="004374BE"/>
    <w:rsid w:val="0043764F"/>
    <w:rsid w:val="004376ED"/>
    <w:rsid w:val="004376F1"/>
    <w:rsid w:val="00437CFF"/>
    <w:rsid w:val="00437D21"/>
    <w:rsid w:val="00437E2E"/>
    <w:rsid w:val="00437E51"/>
    <w:rsid w:val="00437EE7"/>
    <w:rsid w:val="004403E7"/>
    <w:rsid w:val="0044054A"/>
    <w:rsid w:val="0044063E"/>
    <w:rsid w:val="004407E2"/>
    <w:rsid w:val="0044087C"/>
    <w:rsid w:val="004409E3"/>
    <w:rsid w:val="00440A5A"/>
    <w:rsid w:val="00440ACA"/>
    <w:rsid w:val="00440B30"/>
    <w:rsid w:val="00440E63"/>
    <w:rsid w:val="00440E6E"/>
    <w:rsid w:val="00440F21"/>
    <w:rsid w:val="00440FB7"/>
    <w:rsid w:val="00440FFA"/>
    <w:rsid w:val="004410A6"/>
    <w:rsid w:val="00441231"/>
    <w:rsid w:val="004415F6"/>
    <w:rsid w:val="00441BA6"/>
    <w:rsid w:val="00441CDF"/>
    <w:rsid w:val="00441DA4"/>
    <w:rsid w:val="00441DE1"/>
    <w:rsid w:val="00441DF2"/>
    <w:rsid w:val="00441E6F"/>
    <w:rsid w:val="00441E91"/>
    <w:rsid w:val="00441F41"/>
    <w:rsid w:val="004420C2"/>
    <w:rsid w:val="004420DB"/>
    <w:rsid w:val="0044210D"/>
    <w:rsid w:val="0044211C"/>
    <w:rsid w:val="00442176"/>
    <w:rsid w:val="00442263"/>
    <w:rsid w:val="0044269D"/>
    <w:rsid w:val="0044272D"/>
    <w:rsid w:val="0044275B"/>
    <w:rsid w:val="0044281C"/>
    <w:rsid w:val="004429B0"/>
    <w:rsid w:val="00442A57"/>
    <w:rsid w:val="00442ABC"/>
    <w:rsid w:val="00442BF1"/>
    <w:rsid w:val="00442CA4"/>
    <w:rsid w:val="00442CA7"/>
    <w:rsid w:val="00442D44"/>
    <w:rsid w:val="00442DCE"/>
    <w:rsid w:val="00442E0B"/>
    <w:rsid w:val="0044311F"/>
    <w:rsid w:val="004432C5"/>
    <w:rsid w:val="00443352"/>
    <w:rsid w:val="0044345D"/>
    <w:rsid w:val="0044350C"/>
    <w:rsid w:val="004435C9"/>
    <w:rsid w:val="0044389C"/>
    <w:rsid w:val="00443A20"/>
    <w:rsid w:val="00443A60"/>
    <w:rsid w:val="00443AD4"/>
    <w:rsid w:val="00443AD6"/>
    <w:rsid w:val="00443BF2"/>
    <w:rsid w:val="00443E2B"/>
    <w:rsid w:val="00443F2D"/>
    <w:rsid w:val="00443FBB"/>
    <w:rsid w:val="00444AF2"/>
    <w:rsid w:val="00444D3B"/>
    <w:rsid w:val="00444E28"/>
    <w:rsid w:val="0044510C"/>
    <w:rsid w:val="00445315"/>
    <w:rsid w:val="0044534F"/>
    <w:rsid w:val="004453DA"/>
    <w:rsid w:val="0044545F"/>
    <w:rsid w:val="004455B9"/>
    <w:rsid w:val="00445642"/>
    <w:rsid w:val="00445663"/>
    <w:rsid w:val="00445679"/>
    <w:rsid w:val="004456B7"/>
    <w:rsid w:val="004456D8"/>
    <w:rsid w:val="00445820"/>
    <w:rsid w:val="0044594C"/>
    <w:rsid w:val="00445A39"/>
    <w:rsid w:val="00445B64"/>
    <w:rsid w:val="00445C3D"/>
    <w:rsid w:val="00445CB9"/>
    <w:rsid w:val="00445CDA"/>
    <w:rsid w:val="00445F20"/>
    <w:rsid w:val="00446208"/>
    <w:rsid w:val="00446275"/>
    <w:rsid w:val="004463CF"/>
    <w:rsid w:val="004464A2"/>
    <w:rsid w:val="004465A0"/>
    <w:rsid w:val="004467C0"/>
    <w:rsid w:val="00446814"/>
    <w:rsid w:val="00446B24"/>
    <w:rsid w:val="00446B42"/>
    <w:rsid w:val="00446B5B"/>
    <w:rsid w:val="00446B7C"/>
    <w:rsid w:val="00446FE8"/>
    <w:rsid w:val="00447045"/>
    <w:rsid w:val="00447526"/>
    <w:rsid w:val="004477F8"/>
    <w:rsid w:val="004479CA"/>
    <w:rsid w:val="00447B5D"/>
    <w:rsid w:val="00447BEE"/>
    <w:rsid w:val="00447C8F"/>
    <w:rsid w:val="00447D49"/>
    <w:rsid w:val="00447D4A"/>
    <w:rsid w:val="00447DBC"/>
    <w:rsid w:val="004500E4"/>
    <w:rsid w:val="00450182"/>
    <w:rsid w:val="00450251"/>
    <w:rsid w:val="00450452"/>
    <w:rsid w:val="00450453"/>
    <w:rsid w:val="0045060F"/>
    <w:rsid w:val="0045063D"/>
    <w:rsid w:val="00450676"/>
    <w:rsid w:val="00450C40"/>
    <w:rsid w:val="00450CB1"/>
    <w:rsid w:val="00450D31"/>
    <w:rsid w:val="00450D39"/>
    <w:rsid w:val="00450FD2"/>
    <w:rsid w:val="00450FFF"/>
    <w:rsid w:val="00451144"/>
    <w:rsid w:val="004511A0"/>
    <w:rsid w:val="004512C8"/>
    <w:rsid w:val="0045146B"/>
    <w:rsid w:val="004518D5"/>
    <w:rsid w:val="00451A39"/>
    <w:rsid w:val="00451CC5"/>
    <w:rsid w:val="00452198"/>
    <w:rsid w:val="00452378"/>
    <w:rsid w:val="00452453"/>
    <w:rsid w:val="00452626"/>
    <w:rsid w:val="00452780"/>
    <w:rsid w:val="00452952"/>
    <w:rsid w:val="004529C8"/>
    <w:rsid w:val="00452A2E"/>
    <w:rsid w:val="00452AE0"/>
    <w:rsid w:val="00452AF7"/>
    <w:rsid w:val="00452CCB"/>
    <w:rsid w:val="00452CE6"/>
    <w:rsid w:val="00452EA9"/>
    <w:rsid w:val="00452F7F"/>
    <w:rsid w:val="0045300D"/>
    <w:rsid w:val="00453201"/>
    <w:rsid w:val="0045322E"/>
    <w:rsid w:val="00453274"/>
    <w:rsid w:val="0045327F"/>
    <w:rsid w:val="004533F8"/>
    <w:rsid w:val="0045354C"/>
    <w:rsid w:val="0045361A"/>
    <w:rsid w:val="00453647"/>
    <w:rsid w:val="00453660"/>
    <w:rsid w:val="0045399C"/>
    <w:rsid w:val="00453A98"/>
    <w:rsid w:val="00453DDB"/>
    <w:rsid w:val="00453E4C"/>
    <w:rsid w:val="00453E51"/>
    <w:rsid w:val="00454033"/>
    <w:rsid w:val="0045413E"/>
    <w:rsid w:val="00454179"/>
    <w:rsid w:val="0045427C"/>
    <w:rsid w:val="00454326"/>
    <w:rsid w:val="00454489"/>
    <w:rsid w:val="00454521"/>
    <w:rsid w:val="004545DE"/>
    <w:rsid w:val="0045460D"/>
    <w:rsid w:val="0045495B"/>
    <w:rsid w:val="004549BF"/>
    <w:rsid w:val="00454C19"/>
    <w:rsid w:val="00454DA7"/>
    <w:rsid w:val="00454ED2"/>
    <w:rsid w:val="00454F65"/>
    <w:rsid w:val="00455036"/>
    <w:rsid w:val="0045505B"/>
    <w:rsid w:val="0045516F"/>
    <w:rsid w:val="004551CE"/>
    <w:rsid w:val="00455236"/>
    <w:rsid w:val="0045524E"/>
    <w:rsid w:val="00455756"/>
    <w:rsid w:val="0045578A"/>
    <w:rsid w:val="004557F4"/>
    <w:rsid w:val="004557F6"/>
    <w:rsid w:val="00455A02"/>
    <w:rsid w:val="00455B57"/>
    <w:rsid w:val="00455B94"/>
    <w:rsid w:val="00455BA0"/>
    <w:rsid w:val="00455F52"/>
    <w:rsid w:val="00456024"/>
    <w:rsid w:val="00456135"/>
    <w:rsid w:val="00456151"/>
    <w:rsid w:val="00456188"/>
    <w:rsid w:val="004564FE"/>
    <w:rsid w:val="00456539"/>
    <w:rsid w:val="004565E0"/>
    <w:rsid w:val="0045674C"/>
    <w:rsid w:val="00456897"/>
    <w:rsid w:val="004568CA"/>
    <w:rsid w:val="00456C33"/>
    <w:rsid w:val="00457096"/>
    <w:rsid w:val="00457367"/>
    <w:rsid w:val="0045736E"/>
    <w:rsid w:val="004573E7"/>
    <w:rsid w:val="00457411"/>
    <w:rsid w:val="004574C4"/>
    <w:rsid w:val="00457502"/>
    <w:rsid w:val="0045755E"/>
    <w:rsid w:val="004575A6"/>
    <w:rsid w:val="004575F7"/>
    <w:rsid w:val="0045765C"/>
    <w:rsid w:val="004577C8"/>
    <w:rsid w:val="004577E0"/>
    <w:rsid w:val="00457898"/>
    <w:rsid w:val="00457BAD"/>
    <w:rsid w:val="00457F47"/>
    <w:rsid w:val="004601DA"/>
    <w:rsid w:val="004602E3"/>
    <w:rsid w:val="00460463"/>
    <w:rsid w:val="0046064A"/>
    <w:rsid w:val="00460675"/>
    <w:rsid w:val="00460881"/>
    <w:rsid w:val="004609C2"/>
    <w:rsid w:val="00460B12"/>
    <w:rsid w:val="00460BC9"/>
    <w:rsid w:val="00460C9E"/>
    <w:rsid w:val="00460CA1"/>
    <w:rsid w:val="00460D34"/>
    <w:rsid w:val="00460E26"/>
    <w:rsid w:val="00460FAD"/>
    <w:rsid w:val="0046100A"/>
    <w:rsid w:val="00461167"/>
    <w:rsid w:val="0046122A"/>
    <w:rsid w:val="0046146D"/>
    <w:rsid w:val="004614D2"/>
    <w:rsid w:val="00461636"/>
    <w:rsid w:val="0046164C"/>
    <w:rsid w:val="004617A8"/>
    <w:rsid w:val="004617F2"/>
    <w:rsid w:val="0046191D"/>
    <w:rsid w:val="0046195F"/>
    <w:rsid w:val="004619EC"/>
    <w:rsid w:val="00461AEB"/>
    <w:rsid w:val="00461DB8"/>
    <w:rsid w:val="0046213E"/>
    <w:rsid w:val="00462264"/>
    <w:rsid w:val="00462486"/>
    <w:rsid w:val="0046260F"/>
    <w:rsid w:val="004627C1"/>
    <w:rsid w:val="004628F0"/>
    <w:rsid w:val="0046295F"/>
    <w:rsid w:val="00462967"/>
    <w:rsid w:val="00462AAB"/>
    <w:rsid w:val="00462F1E"/>
    <w:rsid w:val="0046308D"/>
    <w:rsid w:val="00463112"/>
    <w:rsid w:val="004631BE"/>
    <w:rsid w:val="0046336D"/>
    <w:rsid w:val="004639F7"/>
    <w:rsid w:val="00463A7C"/>
    <w:rsid w:val="00463D8B"/>
    <w:rsid w:val="00463F1E"/>
    <w:rsid w:val="004643AE"/>
    <w:rsid w:val="00464605"/>
    <w:rsid w:val="004647CF"/>
    <w:rsid w:val="00464A2D"/>
    <w:rsid w:val="00464BE0"/>
    <w:rsid w:val="00464D5D"/>
    <w:rsid w:val="0046508F"/>
    <w:rsid w:val="004650DB"/>
    <w:rsid w:val="00465206"/>
    <w:rsid w:val="004653B8"/>
    <w:rsid w:val="004653F7"/>
    <w:rsid w:val="00465456"/>
    <w:rsid w:val="004654AB"/>
    <w:rsid w:val="004654F8"/>
    <w:rsid w:val="0046558E"/>
    <w:rsid w:val="0046563A"/>
    <w:rsid w:val="00465856"/>
    <w:rsid w:val="004658D9"/>
    <w:rsid w:val="00465A61"/>
    <w:rsid w:val="00465B18"/>
    <w:rsid w:val="00465CF1"/>
    <w:rsid w:val="00466013"/>
    <w:rsid w:val="004661BD"/>
    <w:rsid w:val="004664AB"/>
    <w:rsid w:val="00466883"/>
    <w:rsid w:val="00466BFC"/>
    <w:rsid w:val="00466D1A"/>
    <w:rsid w:val="00466E5E"/>
    <w:rsid w:val="00466EDB"/>
    <w:rsid w:val="00466F1C"/>
    <w:rsid w:val="0046721A"/>
    <w:rsid w:val="0046723B"/>
    <w:rsid w:val="00467352"/>
    <w:rsid w:val="0046739E"/>
    <w:rsid w:val="0046752D"/>
    <w:rsid w:val="0046754E"/>
    <w:rsid w:val="00467715"/>
    <w:rsid w:val="00467734"/>
    <w:rsid w:val="00467A13"/>
    <w:rsid w:val="00467C04"/>
    <w:rsid w:val="00467F32"/>
    <w:rsid w:val="00470060"/>
    <w:rsid w:val="00470396"/>
    <w:rsid w:val="0047044F"/>
    <w:rsid w:val="00470453"/>
    <w:rsid w:val="004706FF"/>
    <w:rsid w:val="00470748"/>
    <w:rsid w:val="0047087C"/>
    <w:rsid w:val="0047097E"/>
    <w:rsid w:val="004709FB"/>
    <w:rsid w:val="00470F3C"/>
    <w:rsid w:val="00471078"/>
    <w:rsid w:val="00471147"/>
    <w:rsid w:val="0047127D"/>
    <w:rsid w:val="00471299"/>
    <w:rsid w:val="004712AC"/>
    <w:rsid w:val="0047134C"/>
    <w:rsid w:val="00471350"/>
    <w:rsid w:val="00471362"/>
    <w:rsid w:val="0047166E"/>
    <w:rsid w:val="004716A6"/>
    <w:rsid w:val="00471940"/>
    <w:rsid w:val="00471A4A"/>
    <w:rsid w:val="00471BCC"/>
    <w:rsid w:val="00471D4B"/>
    <w:rsid w:val="00471DE2"/>
    <w:rsid w:val="00472045"/>
    <w:rsid w:val="00472143"/>
    <w:rsid w:val="00472527"/>
    <w:rsid w:val="0047253E"/>
    <w:rsid w:val="00472726"/>
    <w:rsid w:val="0047273F"/>
    <w:rsid w:val="004728CC"/>
    <w:rsid w:val="00472997"/>
    <w:rsid w:val="00472A07"/>
    <w:rsid w:val="00472B05"/>
    <w:rsid w:val="00472C1C"/>
    <w:rsid w:val="00472C80"/>
    <w:rsid w:val="00472C9D"/>
    <w:rsid w:val="00472D9F"/>
    <w:rsid w:val="00472DC0"/>
    <w:rsid w:val="00472EE7"/>
    <w:rsid w:val="00473105"/>
    <w:rsid w:val="004731DE"/>
    <w:rsid w:val="00473227"/>
    <w:rsid w:val="004733D8"/>
    <w:rsid w:val="00473544"/>
    <w:rsid w:val="0047359D"/>
    <w:rsid w:val="004736C5"/>
    <w:rsid w:val="00473852"/>
    <w:rsid w:val="00473885"/>
    <w:rsid w:val="00473CEC"/>
    <w:rsid w:val="00473DCB"/>
    <w:rsid w:val="00473E4E"/>
    <w:rsid w:val="00473F02"/>
    <w:rsid w:val="00473FEA"/>
    <w:rsid w:val="004740FF"/>
    <w:rsid w:val="004741C6"/>
    <w:rsid w:val="0047424D"/>
    <w:rsid w:val="00474294"/>
    <w:rsid w:val="004742C9"/>
    <w:rsid w:val="00474479"/>
    <w:rsid w:val="00474587"/>
    <w:rsid w:val="00474725"/>
    <w:rsid w:val="00474735"/>
    <w:rsid w:val="00474793"/>
    <w:rsid w:val="004747C9"/>
    <w:rsid w:val="00474C70"/>
    <w:rsid w:val="00474FA1"/>
    <w:rsid w:val="004751CD"/>
    <w:rsid w:val="004752F1"/>
    <w:rsid w:val="004752F6"/>
    <w:rsid w:val="00475734"/>
    <w:rsid w:val="00475747"/>
    <w:rsid w:val="00475973"/>
    <w:rsid w:val="004759B3"/>
    <w:rsid w:val="00475F0F"/>
    <w:rsid w:val="00475F2B"/>
    <w:rsid w:val="00475F30"/>
    <w:rsid w:val="00475F3B"/>
    <w:rsid w:val="00475F7F"/>
    <w:rsid w:val="004760B0"/>
    <w:rsid w:val="0047610D"/>
    <w:rsid w:val="00476271"/>
    <w:rsid w:val="00476336"/>
    <w:rsid w:val="004764EF"/>
    <w:rsid w:val="00476504"/>
    <w:rsid w:val="00476532"/>
    <w:rsid w:val="00476594"/>
    <w:rsid w:val="004765AA"/>
    <w:rsid w:val="004765BE"/>
    <w:rsid w:val="00476643"/>
    <w:rsid w:val="004766A8"/>
    <w:rsid w:val="00476745"/>
    <w:rsid w:val="0047679F"/>
    <w:rsid w:val="00476808"/>
    <w:rsid w:val="004769C2"/>
    <w:rsid w:val="00476A78"/>
    <w:rsid w:val="00476F18"/>
    <w:rsid w:val="004770BA"/>
    <w:rsid w:val="0047719E"/>
    <w:rsid w:val="00477280"/>
    <w:rsid w:val="004772A5"/>
    <w:rsid w:val="00477451"/>
    <w:rsid w:val="00477514"/>
    <w:rsid w:val="004778F4"/>
    <w:rsid w:val="004779C3"/>
    <w:rsid w:val="004779D0"/>
    <w:rsid w:val="00477AB0"/>
    <w:rsid w:val="00477AC0"/>
    <w:rsid w:val="00477AED"/>
    <w:rsid w:val="00477AF5"/>
    <w:rsid w:val="00477C9E"/>
    <w:rsid w:val="00477E51"/>
    <w:rsid w:val="00477F95"/>
    <w:rsid w:val="00480098"/>
    <w:rsid w:val="00480222"/>
    <w:rsid w:val="00480334"/>
    <w:rsid w:val="0048037A"/>
    <w:rsid w:val="00480678"/>
    <w:rsid w:val="00480869"/>
    <w:rsid w:val="0048094B"/>
    <w:rsid w:val="00480965"/>
    <w:rsid w:val="00480971"/>
    <w:rsid w:val="00480AAF"/>
    <w:rsid w:val="00480BFA"/>
    <w:rsid w:val="00480D01"/>
    <w:rsid w:val="00480F04"/>
    <w:rsid w:val="00480F0E"/>
    <w:rsid w:val="004810CD"/>
    <w:rsid w:val="004811E8"/>
    <w:rsid w:val="00481218"/>
    <w:rsid w:val="0048129E"/>
    <w:rsid w:val="0048141A"/>
    <w:rsid w:val="00481462"/>
    <w:rsid w:val="004818FF"/>
    <w:rsid w:val="00481A6C"/>
    <w:rsid w:val="00481B64"/>
    <w:rsid w:val="00481BB4"/>
    <w:rsid w:val="00481C7A"/>
    <w:rsid w:val="00481DEC"/>
    <w:rsid w:val="00481DEF"/>
    <w:rsid w:val="00482007"/>
    <w:rsid w:val="0048209E"/>
    <w:rsid w:val="004823A6"/>
    <w:rsid w:val="004823E7"/>
    <w:rsid w:val="004824FD"/>
    <w:rsid w:val="00482751"/>
    <w:rsid w:val="0048277B"/>
    <w:rsid w:val="004827DC"/>
    <w:rsid w:val="0048285F"/>
    <w:rsid w:val="00482914"/>
    <w:rsid w:val="00482936"/>
    <w:rsid w:val="0048298F"/>
    <w:rsid w:val="004829D0"/>
    <w:rsid w:val="00482ACC"/>
    <w:rsid w:val="00482BC0"/>
    <w:rsid w:val="00482DA1"/>
    <w:rsid w:val="00482FB7"/>
    <w:rsid w:val="00483043"/>
    <w:rsid w:val="004831EA"/>
    <w:rsid w:val="004833D3"/>
    <w:rsid w:val="00483487"/>
    <w:rsid w:val="004834D9"/>
    <w:rsid w:val="00483695"/>
    <w:rsid w:val="00483747"/>
    <w:rsid w:val="00483856"/>
    <w:rsid w:val="00483A76"/>
    <w:rsid w:val="00483B4B"/>
    <w:rsid w:val="00483C6F"/>
    <w:rsid w:val="00483EAC"/>
    <w:rsid w:val="00484017"/>
    <w:rsid w:val="00484144"/>
    <w:rsid w:val="0048419B"/>
    <w:rsid w:val="0048422A"/>
    <w:rsid w:val="00484470"/>
    <w:rsid w:val="004844A4"/>
    <w:rsid w:val="00484665"/>
    <w:rsid w:val="004846A5"/>
    <w:rsid w:val="00484717"/>
    <w:rsid w:val="00484806"/>
    <w:rsid w:val="0048490B"/>
    <w:rsid w:val="00484912"/>
    <w:rsid w:val="00484966"/>
    <w:rsid w:val="00484B94"/>
    <w:rsid w:val="00484BBD"/>
    <w:rsid w:val="00484CF7"/>
    <w:rsid w:val="00484E1E"/>
    <w:rsid w:val="00484F81"/>
    <w:rsid w:val="00485045"/>
    <w:rsid w:val="00485054"/>
    <w:rsid w:val="00485215"/>
    <w:rsid w:val="004852A2"/>
    <w:rsid w:val="004852C7"/>
    <w:rsid w:val="00485709"/>
    <w:rsid w:val="00485761"/>
    <w:rsid w:val="004857F9"/>
    <w:rsid w:val="004858A4"/>
    <w:rsid w:val="0048592B"/>
    <w:rsid w:val="004859E9"/>
    <w:rsid w:val="00485D3F"/>
    <w:rsid w:val="00485D86"/>
    <w:rsid w:val="00485DBE"/>
    <w:rsid w:val="00485EAA"/>
    <w:rsid w:val="00485F0A"/>
    <w:rsid w:val="00485F8E"/>
    <w:rsid w:val="00485FB1"/>
    <w:rsid w:val="00486045"/>
    <w:rsid w:val="00486188"/>
    <w:rsid w:val="00486350"/>
    <w:rsid w:val="004867DB"/>
    <w:rsid w:val="00486934"/>
    <w:rsid w:val="00486941"/>
    <w:rsid w:val="00486F4E"/>
    <w:rsid w:val="0048706B"/>
    <w:rsid w:val="0048718F"/>
    <w:rsid w:val="004872CB"/>
    <w:rsid w:val="0048736C"/>
    <w:rsid w:val="00487619"/>
    <w:rsid w:val="0048789A"/>
    <w:rsid w:val="004878D9"/>
    <w:rsid w:val="004879A6"/>
    <w:rsid w:val="004879EA"/>
    <w:rsid w:val="00487C91"/>
    <w:rsid w:val="00487D34"/>
    <w:rsid w:val="00487D3D"/>
    <w:rsid w:val="0049002F"/>
    <w:rsid w:val="00490108"/>
    <w:rsid w:val="0049019F"/>
    <w:rsid w:val="004902CF"/>
    <w:rsid w:val="00490300"/>
    <w:rsid w:val="00490464"/>
    <w:rsid w:val="004904C8"/>
    <w:rsid w:val="00490528"/>
    <w:rsid w:val="004908BD"/>
    <w:rsid w:val="004908F3"/>
    <w:rsid w:val="00490ABB"/>
    <w:rsid w:val="00490BF6"/>
    <w:rsid w:val="00490C53"/>
    <w:rsid w:val="00490E85"/>
    <w:rsid w:val="00490F7A"/>
    <w:rsid w:val="00491049"/>
    <w:rsid w:val="0049114D"/>
    <w:rsid w:val="00491229"/>
    <w:rsid w:val="004913ED"/>
    <w:rsid w:val="00491607"/>
    <w:rsid w:val="00491684"/>
    <w:rsid w:val="00491719"/>
    <w:rsid w:val="00491A53"/>
    <w:rsid w:val="00491DF9"/>
    <w:rsid w:val="00492185"/>
    <w:rsid w:val="00492426"/>
    <w:rsid w:val="00492428"/>
    <w:rsid w:val="004924BE"/>
    <w:rsid w:val="004924DC"/>
    <w:rsid w:val="004924FE"/>
    <w:rsid w:val="00492557"/>
    <w:rsid w:val="00492A55"/>
    <w:rsid w:val="00492D18"/>
    <w:rsid w:val="00493115"/>
    <w:rsid w:val="00493150"/>
    <w:rsid w:val="0049323A"/>
    <w:rsid w:val="004934D4"/>
    <w:rsid w:val="00493644"/>
    <w:rsid w:val="00493734"/>
    <w:rsid w:val="00493898"/>
    <w:rsid w:val="004938F8"/>
    <w:rsid w:val="00493A49"/>
    <w:rsid w:val="00493C1F"/>
    <w:rsid w:val="00493D76"/>
    <w:rsid w:val="00493EEA"/>
    <w:rsid w:val="00493FD0"/>
    <w:rsid w:val="00494196"/>
    <w:rsid w:val="004941E8"/>
    <w:rsid w:val="0049420D"/>
    <w:rsid w:val="0049428A"/>
    <w:rsid w:val="004944E7"/>
    <w:rsid w:val="00494506"/>
    <w:rsid w:val="0049462A"/>
    <w:rsid w:val="0049493D"/>
    <w:rsid w:val="00494BCF"/>
    <w:rsid w:val="00494DE6"/>
    <w:rsid w:val="00494E11"/>
    <w:rsid w:val="00495141"/>
    <w:rsid w:val="00495202"/>
    <w:rsid w:val="00495313"/>
    <w:rsid w:val="00495505"/>
    <w:rsid w:val="00495615"/>
    <w:rsid w:val="00495786"/>
    <w:rsid w:val="00495905"/>
    <w:rsid w:val="00495A4F"/>
    <w:rsid w:val="00495AB9"/>
    <w:rsid w:val="00495C56"/>
    <w:rsid w:val="00495F45"/>
    <w:rsid w:val="00496016"/>
    <w:rsid w:val="00496195"/>
    <w:rsid w:val="00496267"/>
    <w:rsid w:val="004965E4"/>
    <w:rsid w:val="00496AF8"/>
    <w:rsid w:val="00496BF5"/>
    <w:rsid w:val="00496D60"/>
    <w:rsid w:val="00496DA1"/>
    <w:rsid w:val="00497069"/>
    <w:rsid w:val="004972B5"/>
    <w:rsid w:val="004973D0"/>
    <w:rsid w:val="00497422"/>
    <w:rsid w:val="00497629"/>
    <w:rsid w:val="004977C3"/>
    <w:rsid w:val="004977FE"/>
    <w:rsid w:val="00497960"/>
    <w:rsid w:val="00497C6B"/>
    <w:rsid w:val="00497D04"/>
    <w:rsid w:val="00497D63"/>
    <w:rsid w:val="00497D9D"/>
    <w:rsid w:val="00497E6C"/>
    <w:rsid w:val="00497F1D"/>
    <w:rsid w:val="004A0087"/>
    <w:rsid w:val="004A009D"/>
    <w:rsid w:val="004A01B4"/>
    <w:rsid w:val="004A01C6"/>
    <w:rsid w:val="004A0442"/>
    <w:rsid w:val="004A04D4"/>
    <w:rsid w:val="004A0728"/>
    <w:rsid w:val="004A0824"/>
    <w:rsid w:val="004A08A0"/>
    <w:rsid w:val="004A0CA1"/>
    <w:rsid w:val="004A0CD6"/>
    <w:rsid w:val="004A0D4E"/>
    <w:rsid w:val="004A0DB7"/>
    <w:rsid w:val="004A0DD5"/>
    <w:rsid w:val="004A1041"/>
    <w:rsid w:val="004A12A5"/>
    <w:rsid w:val="004A12F9"/>
    <w:rsid w:val="004A13C4"/>
    <w:rsid w:val="004A14D1"/>
    <w:rsid w:val="004A173D"/>
    <w:rsid w:val="004A19AC"/>
    <w:rsid w:val="004A19B4"/>
    <w:rsid w:val="004A1B15"/>
    <w:rsid w:val="004A1B1B"/>
    <w:rsid w:val="004A1B84"/>
    <w:rsid w:val="004A1BD4"/>
    <w:rsid w:val="004A1C6B"/>
    <w:rsid w:val="004A1D75"/>
    <w:rsid w:val="004A1E85"/>
    <w:rsid w:val="004A2274"/>
    <w:rsid w:val="004A22BA"/>
    <w:rsid w:val="004A2460"/>
    <w:rsid w:val="004A25D4"/>
    <w:rsid w:val="004A26A2"/>
    <w:rsid w:val="004A26C3"/>
    <w:rsid w:val="004A280A"/>
    <w:rsid w:val="004A28FF"/>
    <w:rsid w:val="004A2969"/>
    <w:rsid w:val="004A2996"/>
    <w:rsid w:val="004A2A3D"/>
    <w:rsid w:val="004A2CE6"/>
    <w:rsid w:val="004A2E0B"/>
    <w:rsid w:val="004A2E1A"/>
    <w:rsid w:val="004A2E3A"/>
    <w:rsid w:val="004A2E57"/>
    <w:rsid w:val="004A2FEF"/>
    <w:rsid w:val="004A3335"/>
    <w:rsid w:val="004A3415"/>
    <w:rsid w:val="004A3561"/>
    <w:rsid w:val="004A3703"/>
    <w:rsid w:val="004A3724"/>
    <w:rsid w:val="004A38E5"/>
    <w:rsid w:val="004A3C08"/>
    <w:rsid w:val="004A3C0B"/>
    <w:rsid w:val="004A3C7F"/>
    <w:rsid w:val="004A3DB7"/>
    <w:rsid w:val="004A3FFB"/>
    <w:rsid w:val="004A42CE"/>
    <w:rsid w:val="004A4737"/>
    <w:rsid w:val="004A47A5"/>
    <w:rsid w:val="004A47CC"/>
    <w:rsid w:val="004A47DC"/>
    <w:rsid w:val="004A4811"/>
    <w:rsid w:val="004A483F"/>
    <w:rsid w:val="004A4884"/>
    <w:rsid w:val="004A48B0"/>
    <w:rsid w:val="004A4A01"/>
    <w:rsid w:val="004A4B5B"/>
    <w:rsid w:val="004A4C7B"/>
    <w:rsid w:val="004A4DD1"/>
    <w:rsid w:val="004A4E41"/>
    <w:rsid w:val="004A4E87"/>
    <w:rsid w:val="004A4EBF"/>
    <w:rsid w:val="004A4EC9"/>
    <w:rsid w:val="004A50BC"/>
    <w:rsid w:val="004A521E"/>
    <w:rsid w:val="004A5333"/>
    <w:rsid w:val="004A54AD"/>
    <w:rsid w:val="004A5521"/>
    <w:rsid w:val="004A573F"/>
    <w:rsid w:val="004A575F"/>
    <w:rsid w:val="004A5764"/>
    <w:rsid w:val="004A59A9"/>
    <w:rsid w:val="004A5AD1"/>
    <w:rsid w:val="004A6349"/>
    <w:rsid w:val="004A6465"/>
    <w:rsid w:val="004A646D"/>
    <w:rsid w:val="004A6575"/>
    <w:rsid w:val="004A674D"/>
    <w:rsid w:val="004A6876"/>
    <w:rsid w:val="004A6A2E"/>
    <w:rsid w:val="004A6CBA"/>
    <w:rsid w:val="004A6CCB"/>
    <w:rsid w:val="004A6E26"/>
    <w:rsid w:val="004A6F5B"/>
    <w:rsid w:val="004A6FC3"/>
    <w:rsid w:val="004A6FDA"/>
    <w:rsid w:val="004A7093"/>
    <w:rsid w:val="004A70E7"/>
    <w:rsid w:val="004A71E0"/>
    <w:rsid w:val="004A721C"/>
    <w:rsid w:val="004A7412"/>
    <w:rsid w:val="004A74C4"/>
    <w:rsid w:val="004A7690"/>
    <w:rsid w:val="004A7988"/>
    <w:rsid w:val="004A7AA3"/>
    <w:rsid w:val="004A7B57"/>
    <w:rsid w:val="004A7BC0"/>
    <w:rsid w:val="004A7D3A"/>
    <w:rsid w:val="004A7E5D"/>
    <w:rsid w:val="004B0000"/>
    <w:rsid w:val="004B0118"/>
    <w:rsid w:val="004B01B4"/>
    <w:rsid w:val="004B064A"/>
    <w:rsid w:val="004B065D"/>
    <w:rsid w:val="004B0810"/>
    <w:rsid w:val="004B0867"/>
    <w:rsid w:val="004B08A8"/>
    <w:rsid w:val="004B08C3"/>
    <w:rsid w:val="004B08DC"/>
    <w:rsid w:val="004B0968"/>
    <w:rsid w:val="004B0A32"/>
    <w:rsid w:val="004B0B79"/>
    <w:rsid w:val="004B0C39"/>
    <w:rsid w:val="004B0C49"/>
    <w:rsid w:val="004B0CA6"/>
    <w:rsid w:val="004B0D28"/>
    <w:rsid w:val="004B0F0A"/>
    <w:rsid w:val="004B1029"/>
    <w:rsid w:val="004B10EA"/>
    <w:rsid w:val="004B1236"/>
    <w:rsid w:val="004B1260"/>
    <w:rsid w:val="004B126B"/>
    <w:rsid w:val="004B1423"/>
    <w:rsid w:val="004B14F2"/>
    <w:rsid w:val="004B17A9"/>
    <w:rsid w:val="004B1B67"/>
    <w:rsid w:val="004B1BDA"/>
    <w:rsid w:val="004B1CCA"/>
    <w:rsid w:val="004B1E78"/>
    <w:rsid w:val="004B1F51"/>
    <w:rsid w:val="004B210D"/>
    <w:rsid w:val="004B213E"/>
    <w:rsid w:val="004B217E"/>
    <w:rsid w:val="004B21DE"/>
    <w:rsid w:val="004B21F1"/>
    <w:rsid w:val="004B23A1"/>
    <w:rsid w:val="004B2443"/>
    <w:rsid w:val="004B2453"/>
    <w:rsid w:val="004B274E"/>
    <w:rsid w:val="004B28DB"/>
    <w:rsid w:val="004B29A6"/>
    <w:rsid w:val="004B2DE2"/>
    <w:rsid w:val="004B2DFC"/>
    <w:rsid w:val="004B2E1C"/>
    <w:rsid w:val="004B3080"/>
    <w:rsid w:val="004B3090"/>
    <w:rsid w:val="004B30D0"/>
    <w:rsid w:val="004B335D"/>
    <w:rsid w:val="004B3722"/>
    <w:rsid w:val="004B373F"/>
    <w:rsid w:val="004B374E"/>
    <w:rsid w:val="004B37D4"/>
    <w:rsid w:val="004B3810"/>
    <w:rsid w:val="004B39DB"/>
    <w:rsid w:val="004B3E4E"/>
    <w:rsid w:val="004B3ECF"/>
    <w:rsid w:val="004B4019"/>
    <w:rsid w:val="004B4232"/>
    <w:rsid w:val="004B429E"/>
    <w:rsid w:val="004B42E3"/>
    <w:rsid w:val="004B4835"/>
    <w:rsid w:val="004B4D4E"/>
    <w:rsid w:val="004B4E89"/>
    <w:rsid w:val="004B508D"/>
    <w:rsid w:val="004B5344"/>
    <w:rsid w:val="004B544A"/>
    <w:rsid w:val="004B5633"/>
    <w:rsid w:val="004B56BE"/>
    <w:rsid w:val="004B5785"/>
    <w:rsid w:val="004B5822"/>
    <w:rsid w:val="004B58F7"/>
    <w:rsid w:val="004B5A3A"/>
    <w:rsid w:val="004B5B9A"/>
    <w:rsid w:val="004B5C82"/>
    <w:rsid w:val="004B621B"/>
    <w:rsid w:val="004B6227"/>
    <w:rsid w:val="004B641F"/>
    <w:rsid w:val="004B64BF"/>
    <w:rsid w:val="004B65D5"/>
    <w:rsid w:val="004B65D9"/>
    <w:rsid w:val="004B68A6"/>
    <w:rsid w:val="004B68BC"/>
    <w:rsid w:val="004B68FB"/>
    <w:rsid w:val="004B69DF"/>
    <w:rsid w:val="004B69F6"/>
    <w:rsid w:val="004B6B10"/>
    <w:rsid w:val="004B6B32"/>
    <w:rsid w:val="004B6CB3"/>
    <w:rsid w:val="004B6CBE"/>
    <w:rsid w:val="004B6DB0"/>
    <w:rsid w:val="004B6F53"/>
    <w:rsid w:val="004B6F77"/>
    <w:rsid w:val="004B7342"/>
    <w:rsid w:val="004B7446"/>
    <w:rsid w:val="004B7675"/>
    <w:rsid w:val="004B77C5"/>
    <w:rsid w:val="004B784F"/>
    <w:rsid w:val="004B7859"/>
    <w:rsid w:val="004B7A59"/>
    <w:rsid w:val="004B7ABE"/>
    <w:rsid w:val="004B7B8C"/>
    <w:rsid w:val="004B7CA2"/>
    <w:rsid w:val="004C006C"/>
    <w:rsid w:val="004C020E"/>
    <w:rsid w:val="004C033C"/>
    <w:rsid w:val="004C0778"/>
    <w:rsid w:val="004C082A"/>
    <w:rsid w:val="004C082D"/>
    <w:rsid w:val="004C095D"/>
    <w:rsid w:val="004C0A8E"/>
    <w:rsid w:val="004C0A91"/>
    <w:rsid w:val="004C0AEB"/>
    <w:rsid w:val="004C0BFA"/>
    <w:rsid w:val="004C0CD5"/>
    <w:rsid w:val="004C0E4B"/>
    <w:rsid w:val="004C1050"/>
    <w:rsid w:val="004C1234"/>
    <w:rsid w:val="004C126F"/>
    <w:rsid w:val="004C1280"/>
    <w:rsid w:val="004C1325"/>
    <w:rsid w:val="004C17E4"/>
    <w:rsid w:val="004C1AAC"/>
    <w:rsid w:val="004C1B1C"/>
    <w:rsid w:val="004C1B95"/>
    <w:rsid w:val="004C1C79"/>
    <w:rsid w:val="004C1E51"/>
    <w:rsid w:val="004C2179"/>
    <w:rsid w:val="004C2186"/>
    <w:rsid w:val="004C2252"/>
    <w:rsid w:val="004C23D0"/>
    <w:rsid w:val="004C2444"/>
    <w:rsid w:val="004C249A"/>
    <w:rsid w:val="004C261A"/>
    <w:rsid w:val="004C27C7"/>
    <w:rsid w:val="004C286D"/>
    <w:rsid w:val="004C308C"/>
    <w:rsid w:val="004C3365"/>
    <w:rsid w:val="004C34C8"/>
    <w:rsid w:val="004C37C2"/>
    <w:rsid w:val="004C3871"/>
    <w:rsid w:val="004C38CF"/>
    <w:rsid w:val="004C39B5"/>
    <w:rsid w:val="004C3A12"/>
    <w:rsid w:val="004C3D90"/>
    <w:rsid w:val="004C3DC3"/>
    <w:rsid w:val="004C3FD6"/>
    <w:rsid w:val="004C40C8"/>
    <w:rsid w:val="004C4112"/>
    <w:rsid w:val="004C43A6"/>
    <w:rsid w:val="004C43FD"/>
    <w:rsid w:val="004C44A8"/>
    <w:rsid w:val="004C45D3"/>
    <w:rsid w:val="004C45DC"/>
    <w:rsid w:val="004C489F"/>
    <w:rsid w:val="004C49C2"/>
    <w:rsid w:val="004C4C56"/>
    <w:rsid w:val="004C4C5C"/>
    <w:rsid w:val="004C4CC4"/>
    <w:rsid w:val="004C4D3D"/>
    <w:rsid w:val="004C4D9E"/>
    <w:rsid w:val="004C4E64"/>
    <w:rsid w:val="004C506A"/>
    <w:rsid w:val="004C514F"/>
    <w:rsid w:val="004C5182"/>
    <w:rsid w:val="004C51DD"/>
    <w:rsid w:val="004C532D"/>
    <w:rsid w:val="004C53A9"/>
    <w:rsid w:val="004C54D6"/>
    <w:rsid w:val="004C56AE"/>
    <w:rsid w:val="004C5714"/>
    <w:rsid w:val="004C5798"/>
    <w:rsid w:val="004C5805"/>
    <w:rsid w:val="004C5982"/>
    <w:rsid w:val="004C5999"/>
    <w:rsid w:val="004C5A4E"/>
    <w:rsid w:val="004C5CDF"/>
    <w:rsid w:val="004C5F26"/>
    <w:rsid w:val="004C5F2B"/>
    <w:rsid w:val="004C5FD1"/>
    <w:rsid w:val="004C5FDF"/>
    <w:rsid w:val="004C5FEB"/>
    <w:rsid w:val="004C609E"/>
    <w:rsid w:val="004C60CB"/>
    <w:rsid w:val="004C61E4"/>
    <w:rsid w:val="004C6605"/>
    <w:rsid w:val="004C6643"/>
    <w:rsid w:val="004C6B49"/>
    <w:rsid w:val="004C6C4E"/>
    <w:rsid w:val="004C709A"/>
    <w:rsid w:val="004C726E"/>
    <w:rsid w:val="004C73E8"/>
    <w:rsid w:val="004C7551"/>
    <w:rsid w:val="004C7564"/>
    <w:rsid w:val="004C77E4"/>
    <w:rsid w:val="004C77ED"/>
    <w:rsid w:val="004C7896"/>
    <w:rsid w:val="004C78A0"/>
    <w:rsid w:val="004C78BC"/>
    <w:rsid w:val="004C79C0"/>
    <w:rsid w:val="004C79D2"/>
    <w:rsid w:val="004C79E3"/>
    <w:rsid w:val="004C7C23"/>
    <w:rsid w:val="004C7D11"/>
    <w:rsid w:val="004C7D79"/>
    <w:rsid w:val="004C7F00"/>
    <w:rsid w:val="004D00A1"/>
    <w:rsid w:val="004D023D"/>
    <w:rsid w:val="004D0277"/>
    <w:rsid w:val="004D0326"/>
    <w:rsid w:val="004D06F8"/>
    <w:rsid w:val="004D0797"/>
    <w:rsid w:val="004D08A7"/>
    <w:rsid w:val="004D08C7"/>
    <w:rsid w:val="004D0930"/>
    <w:rsid w:val="004D09E5"/>
    <w:rsid w:val="004D09E6"/>
    <w:rsid w:val="004D09FA"/>
    <w:rsid w:val="004D0A09"/>
    <w:rsid w:val="004D0B07"/>
    <w:rsid w:val="004D0B57"/>
    <w:rsid w:val="004D0F30"/>
    <w:rsid w:val="004D10AC"/>
    <w:rsid w:val="004D11C6"/>
    <w:rsid w:val="004D11D8"/>
    <w:rsid w:val="004D13AA"/>
    <w:rsid w:val="004D13E9"/>
    <w:rsid w:val="004D1573"/>
    <w:rsid w:val="004D1635"/>
    <w:rsid w:val="004D1715"/>
    <w:rsid w:val="004D1882"/>
    <w:rsid w:val="004D1A24"/>
    <w:rsid w:val="004D1C4D"/>
    <w:rsid w:val="004D1CB5"/>
    <w:rsid w:val="004D1E90"/>
    <w:rsid w:val="004D1FF1"/>
    <w:rsid w:val="004D20A7"/>
    <w:rsid w:val="004D20F5"/>
    <w:rsid w:val="004D2154"/>
    <w:rsid w:val="004D217F"/>
    <w:rsid w:val="004D224F"/>
    <w:rsid w:val="004D2371"/>
    <w:rsid w:val="004D259B"/>
    <w:rsid w:val="004D25B5"/>
    <w:rsid w:val="004D265E"/>
    <w:rsid w:val="004D2781"/>
    <w:rsid w:val="004D2792"/>
    <w:rsid w:val="004D2AE4"/>
    <w:rsid w:val="004D2CAF"/>
    <w:rsid w:val="004D2D4D"/>
    <w:rsid w:val="004D2F35"/>
    <w:rsid w:val="004D3097"/>
    <w:rsid w:val="004D31CA"/>
    <w:rsid w:val="004D3227"/>
    <w:rsid w:val="004D333F"/>
    <w:rsid w:val="004D34ED"/>
    <w:rsid w:val="004D3614"/>
    <w:rsid w:val="004D37C5"/>
    <w:rsid w:val="004D381D"/>
    <w:rsid w:val="004D3832"/>
    <w:rsid w:val="004D3874"/>
    <w:rsid w:val="004D3A91"/>
    <w:rsid w:val="004D3ADB"/>
    <w:rsid w:val="004D3B32"/>
    <w:rsid w:val="004D3BF0"/>
    <w:rsid w:val="004D3E52"/>
    <w:rsid w:val="004D3F44"/>
    <w:rsid w:val="004D417E"/>
    <w:rsid w:val="004D43E7"/>
    <w:rsid w:val="004D451D"/>
    <w:rsid w:val="004D459F"/>
    <w:rsid w:val="004D45F4"/>
    <w:rsid w:val="004D4694"/>
    <w:rsid w:val="004D484A"/>
    <w:rsid w:val="004D4B6C"/>
    <w:rsid w:val="004D4B78"/>
    <w:rsid w:val="004D5123"/>
    <w:rsid w:val="004D51E7"/>
    <w:rsid w:val="004D5301"/>
    <w:rsid w:val="004D53CF"/>
    <w:rsid w:val="004D53E6"/>
    <w:rsid w:val="004D5494"/>
    <w:rsid w:val="004D57ED"/>
    <w:rsid w:val="004D5940"/>
    <w:rsid w:val="004D599F"/>
    <w:rsid w:val="004D5A5A"/>
    <w:rsid w:val="004D5BEC"/>
    <w:rsid w:val="004D5C82"/>
    <w:rsid w:val="004D5DB4"/>
    <w:rsid w:val="004D5FFB"/>
    <w:rsid w:val="004D60E7"/>
    <w:rsid w:val="004D61F8"/>
    <w:rsid w:val="004D6232"/>
    <w:rsid w:val="004D6294"/>
    <w:rsid w:val="004D637E"/>
    <w:rsid w:val="004D6395"/>
    <w:rsid w:val="004D65CE"/>
    <w:rsid w:val="004D670A"/>
    <w:rsid w:val="004D67C1"/>
    <w:rsid w:val="004D6921"/>
    <w:rsid w:val="004D6975"/>
    <w:rsid w:val="004D6CA7"/>
    <w:rsid w:val="004D6E6A"/>
    <w:rsid w:val="004D6FA0"/>
    <w:rsid w:val="004D6FB2"/>
    <w:rsid w:val="004D7079"/>
    <w:rsid w:val="004D70A1"/>
    <w:rsid w:val="004D70D3"/>
    <w:rsid w:val="004D7216"/>
    <w:rsid w:val="004D7475"/>
    <w:rsid w:val="004D749F"/>
    <w:rsid w:val="004D75BC"/>
    <w:rsid w:val="004D76D1"/>
    <w:rsid w:val="004D783F"/>
    <w:rsid w:val="004D784C"/>
    <w:rsid w:val="004D7859"/>
    <w:rsid w:val="004D7A10"/>
    <w:rsid w:val="004D7A73"/>
    <w:rsid w:val="004D7C2F"/>
    <w:rsid w:val="004D7C8A"/>
    <w:rsid w:val="004D7CE2"/>
    <w:rsid w:val="004D7DE2"/>
    <w:rsid w:val="004E0086"/>
    <w:rsid w:val="004E0151"/>
    <w:rsid w:val="004E06E8"/>
    <w:rsid w:val="004E0706"/>
    <w:rsid w:val="004E07CB"/>
    <w:rsid w:val="004E0BE7"/>
    <w:rsid w:val="004E0D5A"/>
    <w:rsid w:val="004E0DF5"/>
    <w:rsid w:val="004E0F01"/>
    <w:rsid w:val="004E0F07"/>
    <w:rsid w:val="004E0F31"/>
    <w:rsid w:val="004E1053"/>
    <w:rsid w:val="004E10CD"/>
    <w:rsid w:val="004E1125"/>
    <w:rsid w:val="004E1159"/>
    <w:rsid w:val="004E148A"/>
    <w:rsid w:val="004E14A8"/>
    <w:rsid w:val="004E151C"/>
    <w:rsid w:val="004E1631"/>
    <w:rsid w:val="004E1723"/>
    <w:rsid w:val="004E1730"/>
    <w:rsid w:val="004E189E"/>
    <w:rsid w:val="004E19C3"/>
    <w:rsid w:val="004E1A31"/>
    <w:rsid w:val="004E1A42"/>
    <w:rsid w:val="004E1B03"/>
    <w:rsid w:val="004E1B84"/>
    <w:rsid w:val="004E1D0A"/>
    <w:rsid w:val="004E1FEE"/>
    <w:rsid w:val="004E2011"/>
    <w:rsid w:val="004E202D"/>
    <w:rsid w:val="004E210C"/>
    <w:rsid w:val="004E219E"/>
    <w:rsid w:val="004E2379"/>
    <w:rsid w:val="004E23CE"/>
    <w:rsid w:val="004E241F"/>
    <w:rsid w:val="004E24B7"/>
    <w:rsid w:val="004E2633"/>
    <w:rsid w:val="004E27AC"/>
    <w:rsid w:val="004E27BE"/>
    <w:rsid w:val="004E28E1"/>
    <w:rsid w:val="004E29D2"/>
    <w:rsid w:val="004E29F7"/>
    <w:rsid w:val="004E2AE0"/>
    <w:rsid w:val="004E2AFB"/>
    <w:rsid w:val="004E2BD1"/>
    <w:rsid w:val="004E2EE6"/>
    <w:rsid w:val="004E2FE8"/>
    <w:rsid w:val="004E30E7"/>
    <w:rsid w:val="004E3209"/>
    <w:rsid w:val="004E3330"/>
    <w:rsid w:val="004E3426"/>
    <w:rsid w:val="004E34AB"/>
    <w:rsid w:val="004E34E9"/>
    <w:rsid w:val="004E3511"/>
    <w:rsid w:val="004E37BD"/>
    <w:rsid w:val="004E37C8"/>
    <w:rsid w:val="004E37D0"/>
    <w:rsid w:val="004E38F3"/>
    <w:rsid w:val="004E3915"/>
    <w:rsid w:val="004E39A3"/>
    <w:rsid w:val="004E3AA9"/>
    <w:rsid w:val="004E3B32"/>
    <w:rsid w:val="004E3DCB"/>
    <w:rsid w:val="004E3E0B"/>
    <w:rsid w:val="004E425D"/>
    <w:rsid w:val="004E4343"/>
    <w:rsid w:val="004E4400"/>
    <w:rsid w:val="004E44A6"/>
    <w:rsid w:val="004E45FD"/>
    <w:rsid w:val="004E4824"/>
    <w:rsid w:val="004E4AC4"/>
    <w:rsid w:val="004E4C67"/>
    <w:rsid w:val="004E4D5F"/>
    <w:rsid w:val="004E4DC5"/>
    <w:rsid w:val="004E4E1C"/>
    <w:rsid w:val="004E4E77"/>
    <w:rsid w:val="004E50BE"/>
    <w:rsid w:val="004E50EE"/>
    <w:rsid w:val="004E51D3"/>
    <w:rsid w:val="004E51EA"/>
    <w:rsid w:val="004E52FF"/>
    <w:rsid w:val="004E531D"/>
    <w:rsid w:val="004E5551"/>
    <w:rsid w:val="004E555C"/>
    <w:rsid w:val="004E556F"/>
    <w:rsid w:val="004E589E"/>
    <w:rsid w:val="004E58E7"/>
    <w:rsid w:val="004E5967"/>
    <w:rsid w:val="004E5B4F"/>
    <w:rsid w:val="004E5C7B"/>
    <w:rsid w:val="004E5CA2"/>
    <w:rsid w:val="004E60B7"/>
    <w:rsid w:val="004E613F"/>
    <w:rsid w:val="004E6163"/>
    <w:rsid w:val="004E6525"/>
    <w:rsid w:val="004E6633"/>
    <w:rsid w:val="004E68E2"/>
    <w:rsid w:val="004E69A1"/>
    <w:rsid w:val="004E6BE6"/>
    <w:rsid w:val="004E6D41"/>
    <w:rsid w:val="004E6E10"/>
    <w:rsid w:val="004E6F90"/>
    <w:rsid w:val="004E7060"/>
    <w:rsid w:val="004E7120"/>
    <w:rsid w:val="004E7154"/>
    <w:rsid w:val="004E7266"/>
    <w:rsid w:val="004E7374"/>
    <w:rsid w:val="004E7673"/>
    <w:rsid w:val="004E77A0"/>
    <w:rsid w:val="004E797D"/>
    <w:rsid w:val="004E7994"/>
    <w:rsid w:val="004E7B0F"/>
    <w:rsid w:val="004E7B62"/>
    <w:rsid w:val="004E7F62"/>
    <w:rsid w:val="004F0058"/>
    <w:rsid w:val="004F005D"/>
    <w:rsid w:val="004F036A"/>
    <w:rsid w:val="004F055D"/>
    <w:rsid w:val="004F067B"/>
    <w:rsid w:val="004F0724"/>
    <w:rsid w:val="004F0AF9"/>
    <w:rsid w:val="004F0BA2"/>
    <w:rsid w:val="004F0CBF"/>
    <w:rsid w:val="004F0CF2"/>
    <w:rsid w:val="004F0FC6"/>
    <w:rsid w:val="004F1007"/>
    <w:rsid w:val="004F1064"/>
    <w:rsid w:val="004F108B"/>
    <w:rsid w:val="004F128E"/>
    <w:rsid w:val="004F12C8"/>
    <w:rsid w:val="004F1371"/>
    <w:rsid w:val="004F13A2"/>
    <w:rsid w:val="004F13F2"/>
    <w:rsid w:val="004F1616"/>
    <w:rsid w:val="004F1761"/>
    <w:rsid w:val="004F18BA"/>
    <w:rsid w:val="004F1976"/>
    <w:rsid w:val="004F1A61"/>
    <w:rsid w:val="004F1E8E"/>
    <w:rsid w:val="004F1ED1"/>
    <w:rsid w:val="004F1FBC"/>
    <w:rsid w:val="004F2071"/>
    <w:rsid w:val="004F20A1"/>
    <w:rsid w:val="004F20BC"/>
    <w:rsid w:val="004F20CE"/>
    <w:rsid w:val="004F259E"/>
    <w:rsid w:val="004F25F7"/>
    <w:rsid w:val="004F2623"/>
    <w:rsid w:val="004F27FF"/>
    <w:rsid w:val="004F286B"/>
    <w:rsid w:val="004F2978"/>
    <w:rsid w:val="004F2C10"/>
    <w:rsid w:val="004F2CA9"/>
    <w:rsid w:val="004F2D61"/>
    <w:rsid w:val="004F2D91"/>
    <w:rsid w:val="004F2E5E"/>
    <w:rsid w:val="004F2ED5"/>
    <w:rsid w:val="004F305E"/>
    <w:rsid w:val="004F3346"/>
    <w:rsid w:val="004F33AE"/>
    <w:rsid w:val="004F35F4"/>
    <w:rsid w:val="004F362C"/>
    <w:rsid w:val="004F3664"/>
    <w:rsid w:val="004F3770"/>
    <w:rsid w:val="004F37BC"/>
    <w:rsid w:val="004F38BD"/>
    <w:rsid w:val="004F3AE1"/>
    <w:rsid w:val="004F3B9D"/>
    <w:rsid w:val="004F3BE6"/>
    <w:rsid w:val="004F3C2C"/>
    <w:rsid w:val="004F3CF2"/>
    <w:rsid w:val="004F3DF7"/>
    <w:rsid w:val="004F3F15"/>
    <w:rsid w:val="004F3FCB"/>
    <w:rsid w:val="004F4029"/>
    <w:rsid w:val="004F4254"/>
    <w:rsid w:val="004F451C"/>
    <w:rsid w:val="004F4791"/>
    <w:rsid w:val="004F47D1"/>
    <w:rsid w:val="004F4870"/>
    <w:rsid w:val="004F48FF"/>
    <w:rsid w:val="004F4A52"/>
    <w:rsid w:val="004F4A68"/>
    <w:rsid w:val="004F4C47"/>
    <w:rsid w:val="004F4C92"/>
    <w:rsid w:val="004F4D2D"/>
    <w:rsid w:val="004F4DA5"/>
    <w:rsid w:val="004F4DA9"/>
    <w:rsid w:val="004F4E05"/>
    <w:rsid w:val="004F4F0C"/>
    <w:rsid w:val="004F4F10"/>
    <w:rsid w:val="004F510C"/>
    <w:rsid w:val="004F52A5"/>
    <w:rsid w:val="004F544C"/>
    <w:rsid w:val="004F55FD"/>
    <w:rsid w:val="004F5862"/>
    <w:rsid w:val="004F5863"/>
    <w:rsid w:val="004F58D6"/>
    <w:rsid w:val="004F59F7"/>
    <w:rsid w:val="004F5C85"/>
    <w:rsid w:val="004F5E3E"/>
    <w:rsid w:val="004F5E6F"/>
    <w:rsid w:val="004F5E88"/>
    <w:rsid w:val="004F5F19"/>
    <w:rsid w:val="004F5FAA"/>
    <w:rsid w:val="004F60E5"/>
    <w:rsid w:val="004F61A9"/>
    <w:rsid w:val="004F636D"/>
    <w:rsid w:val="004F657A"/>
    <w:rsid w:val="004F6AA2"/>
    <w:rsid w:val="004F6B07"/>
    <w:rsid w:val="004F6CB6"/>
    <w:rsid w:val="004F706D"/>
    <w:rsid w:val="004F7166"/>
    <w:rsid w:val="004F72AC"/>
    <w:rsid w:val="004F7433"/>
    <w:rsid w:val="004F750F"/>
    <w:rsid w:val="004F785C"/>
    <w:rsid w:val="004F7B35"/>
    <w:rsid w:val="004F7B3E"/>
    <w:rsid w:val="004F7B9E"/>
    <w:rsid w:val="004F7D30"/>
    <w:rsid w:val="004F7DE4"/>
    <w:rsid w:val="004F7F62"/>
    <w:rsid w:val="005000E6"/>
    <w:rsid w:val="005001AE"/>
    <w:rsid w:val="00500292"/>
    <w:rsid w:val="005003C1"/>
    <w:rsid w:val="005004CC"/>
    <w:rsid w:val="005004E0"/>
    <w:rsid w:val="00500632"/>
    <w:rsid w:val="005006FE"/>
    <w:rsid w:val="00500802"/>
    <w:rsid w:val="0050089E"/>
    <w:rsid w:val="00500C91"/>
    <w:rsid w:val="00500E38"/>
    <w:rsid w:val="00500F77"/>
    <w:rsid w:val="00500F89"/>
    <w:rsid w:val="005011B4"/>
    <w:rsid w:val="005012C2"/>
    <w:rsid w:val="005014B5"/>
    <w:rsid w:val="005014D6"/>
    <w:rsid w:val="00501714"/>
    <w:rsid w:val="0050171F"/>
    <w:rsid w:val="005017C8"/>
    <w:rsid w:val="005017D3"/>
    <w:rsid w:val="005017D7"/>
    <w:rsid w:val="005017E9"/>
    <w:rsid w:val="00501A70"/>
    <w:rsid w:val="00501C0D"/>
    <w:rsid w:val="00501CE6"/>
    <w:rsid w:val="00501F5E"/>
    <w:rsid w:val="00501FF9"/>
    <w:rsid w:val="00502201"/>
    <w:rsid w:val="0050234D"/>
    <w:rsid w:val="00502389"/>
    <w:rsid w:val="005024BB"/>
    <w:rsid w:val="00502612"/>
    <w:rsid w:val="00502616"/>
    <w:rsid w:val="0050269E"/>
    <w:rsid w:val="00502842"/>
    <w:rsid w:val="00502A88"/>
    <w:rsid w:val="00502AA2"/>
    <w:rsid w:val="00502B19"/>
    <w:rsid w:val="00502B91"/>
    <w:rsid w:val="00502BD1"/>
    <w:rsid w:val="00502C22"/>
    <w:rsid w:val="00502F06"/>
    <w:rsid w:val="00502F68"/>
    <w:rsid w:val="005030FD"/>
    <w:rsid w:val="005031AF"/>
    <w:rsid w:val="005033CA"/>
    <w:rsid w:val="00503452"/>
    <w:rsid w:val="005037D8"/>
    <w:rsid w:val="00503850"/>
    <w:rsid w:val="005038AE"/>
    <w:rsid w:val="0050393F"/>
    <w:rsid w:val="00503A46"/>
    <w:rsid w:val="00503B43"/>
    <w:rsid w:val="00503D16"/>
    <w:rsid w:val="00503D43"/>
    <w:rsid w:val="00503DF0"/>
    <w:rsid w:val="00503F29"/>
    <w:rsid w:val="005040E3"/>
    <w:rsid w:val="005041AF"/>
    <w:rsid w:val="005041B6"/>
    <w:rsid w:val="005041F7"/>
    <w:rsid w:val="005043CD"/>
    <w:rsid w:val="00504462"/>
    <w:rsid w:val="00504605"/>
    <w:rsid w:val="00504FB9"/>
    <w:rsid w:val="00505185"/>
    <w:rsid w:val="0050519E"/>
    <w:rsid w:val="00505362"/>
    <w:rsid w:val="0050536D"/>
    <w:rsid w:val="0050542E"/>
    <w:rsid w:val="0050547A"/>
    <w:rsid w:val="00505616"/>
    <w:rsid w:val="0050569E"/>
    <w:rsid w:val="005056D3"/>
    <w:rsid w:val="005057AC"/>
    <w:rsid w:val="00505D92"/>
    <w:rsid w:val="00505FB9"/>
    <w:rsid w:val="00506019"/>
    <w:rsid w:val="005060E7"/>
    <w:rsid w:val="005060FC"/>
    <w:rsid w:val="00506348"/>
    <w:rsid w:val="0050645C"/>
    <w:rsid w:val="00506563"/>
    <w:rsid w:val="005069E6"/>
    <w:rsid w:val="00506AAB"/>
    <w:rsid w:val="00506B8C"/>
    <w:rsid w:val="00506BB8"/>
    <w:rsid w:val="00506C60"/>
    <w:rsid w:val="00506C85"/>
    <w:rsid w:val="00506E3A"/>
    <w:rsid w:val="00506F02"/>
    <w:rsid w:val="005073A0"/>
    <w:rsid w:val="005073B2"/>
    <w:rsid w:val="00507732"/>
    <w:rsid w:val="0050776E"/>
    <w:rsid w:val="00507A26"/>
    <w:rsid w:val="00507BA3"/>
    <w:rsid w:val="00507D9B"/>
    <w:rsid w:val="00507E7A"/>
    <w:rsid w:val="00507EA0"/>
    <w:rsid w:val="00507F56"/>
    <w:rsid w:val="00510171"/>
    <w:rsid w:val="005103C1"/>
    <w:rsid w:val="00510617"/>
    <w:rsid w:val="0051069E"/>
    <w:rsid w:val="0051072F"/>
    <w:rsid w:val="00510773"/>
    <w:rsid w:val="00510A21"/>
    <w:rsid w:val="00510D98"/>
    <w:rsid w:val="00510E4A"/>
    <w:rsid w:val="005114B8"/>
    <w:rsid w:val="00511546"/>
    <w:rsid w:val="00511574"/>
    <w:rsid w:val="00511591"/>
    <w:rsid w:val="00511772"/>
    <w:rsid w:val="005117FF"/>
    <w:rsid w:val="00511851"/>
    <w:rsid w:val="0051187B"/>
    <w:rsid w:val="0051191D"/>
    <w:rsid w:val="0051193A"/>
    <w:rsid w:val="00511954"/>
    <w:rsid w:val="00511A68"/>
    <w:rsid w:val="00511B4B"/>
    <w:rsid w:val="00511C44"/>
    <w:rsid w:val="00511E09"/>
    <w:rsid w:val="00512214"/>
    <w:rsid w:val="005122B9"/>
    <w:rsid w:val="00512333"/>
    <w:rsid w:val="005123C7"/>
    <w:rsid w:val="00512533"/>
    <w:rsid w:val="005125B9"/>
    <w:rsid w:val="005126B1"/>
    <w:rsid w:val="00512779"/>
    <w:rsid w:val="0051277D"/>
    <w:rsid w:val="005127C0"/>
    <w:rsid w:val="00512948"/>
    <w:rsid w:val="00512984"/>
    <w:rsid w:val="00512C29"/>
    <w:rsid w:val="00512C9A"/>
    <w:rsid w:val="00512CCD"/>
    <w:rsid w:val="00512FF9"/>
    <w:rsid w:val="005130A6"/>
    <w:rsid w:val="005130C1"/>
    <w:rsid w:val="00513199"/>
    <w:rsid w:val="00513444"/>
    <w:rsid w:val="0051349A"/>
    <w:rsid w:val="0051368D"/>
    <w:rsid w:val="005136E1"/>
    <w:rsid w:val="0051376D"/>
    <w:rsid w:val="00513892"/>
    <w:rsid w:val="005138CD"/>
    <w:rsid w:val="005139D7"/>
    <w:rsid w:val="00513A88"/>
    <w:rsid w:val="00513C94"/>
    <w:rsid w:val="00513D53"/>
    <w:rsid w:val="0051402C"/>
    <w:rsid w:val="0051406F"/>
    <w:rsid w:val="005140B0"/>
    <w:rsid w:val="005141D6"/>
    <w:rsid w:val="00514266"/>
    <w:rsid w:val="005142D6"/>
    <w:rsid w:val="005143D6"/>
    <w:rsid w:val="00514513"/>
    <w:rsid w:val="00514570"/>
    <w:rsid w:val="00514852"/>
    <w:rsid w:val="005149F7"/>
    <w:rsid w:val="00514C37"/>
    <w:rsid w:val="00514C7C"/>
    <w:rsid w:val="00514C9A"/>
    <w:rsid w:val="00514CFB"/>
    <w:rsid w:val="00514E84"/>
    <w:rsid w:val="00514E85"/>
    <w:rsid w:val="00514FE6"/>
    <w:rsid w:val="0051548C"/>
    <w:rsid w:val="00515583"/>
    <w:rsid w:val="00515627"/>
    <w:rsid w:val="005156FB"/>
    <w:rsid w:val="00515878"/>
    <w:rsid w:val="005158D0"/>
    <w:rsid w:val="005159F9"/>
    <w:rsid w:val="00515A86"/>
    <w:rsid w:val="00515BF9"/>
    <w:rsid w:val="00515D09"/>
    <w:rsid w:val="00515E9F"/>
    <w:rsid w:val="00515FBF"/>
    <w:rsid w:val="005160B5"/>
    <w:rsid w:val="005160FC"/>
    <w:rsid w:val="005161DF"/>
    <w:rsid w:val="0051641B"/>
    <w:rsid w:val="00516519"/>
    <w:rsid w:val="005165B0"/>
    <w:rsid w:val="0051665B"/>
    <w:rsid w:val="005166A7"/>
    <w:rsid w:val="005166E3"/>
    <w:rsid w:val="0051682D"/>
    <w:rsid w:val="00516942"/>
    <w:rsid w:val="0051698D"/>
    <w:rsid w:val="00516D72"/>
    <w:rsid w:val="005171CF"/>
    <w:rsid w:val="00517403"/>
    <w:rsid w:val="005174D4"/>
    <w:rsid w:val="005175FB"/>
    <w:rsid w:val="005178F4"/>
    <w:rsid w:val="00517A86"/>
    <w:rsid w:val="00517ABA"/>
    <w:rsid w:val="00517B87"/>
    <w:rsid w:val="00517BFF"/>
    <w:rsid w:val="00517D51"/>
    <w:rsid w:val="00517E1D"/>
    <w:rsid w:val="00517F8C"/>
    <w:rsid w:val="00517FB8"/>
    <w:rsid w:val="00520013"/>
    <w:rsid w:val="00520146"/>
    <w:rsid w:val="0052035F"/>
    <w:rsid w:val="00520380"/>
    <w:rsid w:val="005203B3"/>
    <w:rsid w:val="005206C9"/>
    <w:rsid w:val="0052070B"/>
    <w:rsid w:val="00520AF7"/>
    <w:rsid w:val="00520BDE"/>
    <w:rsid w:val="00520DC6"/>
    <w:rsid w:val="00520F3A"/>
    <w:rsid w:val="00520FC3"/>
    <w:rsid w:val="00521264"/>
    <w:rsid w:val="00521391"/>
    <w:rsid w:val="00521552"/>
    <w:rsid w:val="0052160C"/>
    <w:rsid w:val="0052161C"/>
    <w:rsid w:val="00521625"/>
    <w:rsid w:val="005216FB"/>
    <w:rsid w:val="005217CE"/>
    <w:rsid w:val="005218B6"/>
    <w:rsid w:val="00521DE0"/>
    <w:rsid w:val="00521DE3"/>
    <w:rsid w:val="00521F80"/>
    <w:rsid w:val="00522011"/>
    <w:rsid w:val="0052206A"/>
    <w:rsid w:val="0052218A"/>
    <w:rsid w:val="005221B5"/>
    <w:rsid w:val="005222C1"/>
    <w:rsid w:val="00522346"/>
    <w:rsid w:val="005224FA"/>
    <w:rsid w:val="00522827"/>
    <w:rsid w:val="00522922"/>
    <w:rsid w:val="00522B37"/>
    <w:rsid w:val="00522CB0"/>
    <w:rsid w:val="00522CF6"/>
    <w:rsid w:val="00522E20"/>
    <w:rsid w:val="00522E7D"/>
    <w:rsid w:val="005231C6"/>
    <w:rsid w:val="00523327"/>
    <w:rsid w:val="00523406"/>
    <w:rsid w:val="005234F3"/>
    <w:rsid w:val="00523851"/>
    <w:rsid w:val="005239B5"/>
    <w:rsid w:val="005239FB"/>
    <w:rsid w:val="00523AC4"/>
    <w:rsid w:val="00523BB6"/>
    <w:rsid w:val="00523D4D"/>
    <w:rsid w:val="00523D98"/>
    <w:rsid w:val="00523E48"/>
    <w:rsid w:val="00523F5A"/>
    <w:rsid w:val="00523F85"/>
    <w:rsid w:val="0052401E"/>
    <w:rsid w:val="00524109"/>
    <w:rsid w:val="005241DF"/>
    <w:rsid w:val="00524219"/>
    <w:rsid w:val="005242A3"/>
    <w:rsid w:val="0052444E"/>
    <w:rsid w:val="00524640"/>
    <w:rsid w:val="005248E2"/>
    <w:rsid w:val="00524A54"/>
    <w:rsid w:val="00524AB4"/>
    <w:rsid w:val="00524D9C"/>
    <w:rsid w:val="00524DCA"/>
    <w:rsid w:val="00524EBE"/>
    <w:rsid w:val="00524F54"/>
    <w:rsid w:val="00525089"/>
    <w:rsid w:val="0052509A"/>
    <w:rsid w:val="005254CB"/>
    <w:rsid w:val="005255CC"/>
    <w:rsid w:val="00525683"/>
    <w:rsid w:val="005257A5"/>
    <w:rsid w:val="00525860"/>
    <w:rsid w:val="00525AEE"/>
    <w:rsid w:val="00525AFC"/>
    <w:rsid w:val="00525B0E"/>
    <w:rsid w:val="00525BEB"/>
    <w:rsid w:val="00525D32"/>
    <w:rsid w:val="00525E23"/>
    <w:rsid w:val="00526075"/>
    <w:rsid w:val="00526125"/>
    <w:rsid w:val="0052617E"/>
    <w:rsid w:val="005261F0"/>
    <w:rsid w:val="00526250"/>
    <w:rsid w:val="005265B1"/>
    <w:rsid w:val="005266E8"/>
    <w:rsid w:val="00526782"/>
    <w:rsid w:val="0052679B"/>
    <w:rsid w:val="00526CEA"/>
    <w:rsid w:val="00526DCD"/>
    <w:rsid w:val="0052709E"/>
    <w:rsid w:val="005272A0"/>
    <w:rsid w:val="00527354"/>
    <w:rsid w:val="00527379"/>
    <w:rsid w:val="0052755B"/>
    <w:rsid w:val="005276FD"/>
    <w:rsid w:val="00527798"/>
    <w:rsid w:val="00527810"/>
    <w:rsid w:val="0052784B"/>
    <w:rsid w:val="00527935"/>
    <w:rsid w:val="005279D7"/>
    <w:rsid w:val="00527A5D"/>
    <w:rsid w:val="00527AAB"/>
    <w:rsid w:val="00527B4D"/>
    <w:rsid w:val="00527BF0"/>
    <w:rsid w:val="00527D93"/>
    <w:rsid w:val="00527DD0"/>
    <w:rsid w:val="00527EAF"/>
    <w:rsid w:val="005300B4"/>
    <w:rsid w:val="00530380"/>
    <w:rsid w:val="0053038A"/>
    <w:rsid w:val="005303FE"/>
    <w:rsid w:val="005304F3"/>
    <w:rsid w:val="00530639"/>
    <w:rsid w:val="005306F8"/>
    <w:rsid w:val="005308A6"/>
    <w:rsid w:val="00530981"/>
    <w:rsid w:val="00530A97"/>
    <w:rsid w:val="00530AE9"/>
    <w:rsid w:val="00530B6E"/>
    <w:rsid w:val="00530BC1"/>
    <w:rsid w:val="00530CFD"/>
    <w:rsid w:val="00530ED7"/>
    <w:rsid w:val="00530EEE"/>
    <w:rsid w:val="00530F3B"/>
    <w:rsid w:val="0053107C"/>
    <w:rsid w:val="0053126F"/>
    <w:rsid w:val="0053148C"/>
    <w:rsid w:val="005318CC"/>
    <w:rsid w:val="005318EB"/>
    <w:rsid w:val="00531AF0"/>
    <w:rsid w:val="00531B98"/>
    <w:rsid w:val="00531B9A"/>
    <w:rsid w:val="00531BAF"/>
    <w:rsid w:val="00531BF7"/>
    <w:rsid w:val="005320E0"/>
    <w:rsid w:val="0053216E"/>
    <w:rsid w:val="005323C9"/>
    <w:rsid w:val="005324E0"/>
    <w:rsid w:val="005326BA"/>
    <w:rsid w:val="005326DB"/>
    <w:rsid w:val="0053290F"/>
    <w:rsid w:val="00532CF2"/>
    <w:rsid w:val="00532FCB"/>
    <w:rsid w:val="005330AD"/>
    <w:rsid w:val="005330DC"/>
    <w:rsid w:val="0053313B"/>
    <w:rsid w:val="00533159"/>
    <w:rsid w:val="0053332A"/>
    <w:rsid w:val="005333E4"/>
    <w:rsid w:val="00533410"/>
    <w:rsid w:val="005335CF"/>
    <w:rsid w:val="00533817"/>
    <w:rsid w:val="00533A70"/>
    <w:rsid w:val="00533A97"/>
    <w:rsid w:val="00533BBC"/>
    <w:rsid w:val="00533C69"/>
    <w:rsid w:val="00533DF2"/>
    <w:rsid w:val="00533E51"/>
    <w:rsid w:val="00534141"/>
    <w:rsid w:val="005341BB"/>
    <w:rsid w:val="0053454E"/>
    <w:rsid w:val="005345AA"/>
    <w:rsid w:val="00534673"/>
    <w:rsid w:val="0053484C"/>
    <w:rsid w:val="00534862"/>
    <w:rsid w:val="0053486A"/>
    <w:rsid w:val="00534AA4"/>
    <w:rsid w:val="00534AA5"/>
    <w:rsid w:val="00534AC6"/>
    <w:rsid w:val="00534B87"/>
    <w:rsid w:val="00534D5C"/>
    <w:rsid w:val="00534EB7"/>
    <w:rsid w:val="00534F00"/>
    <w:rsid w:val="0053528D"/>
    <w:rsid w:val="00535482"/>
    <w:rsid w:val="005354C7"/>
    <w:rsid w:val="005354F8"/>
    <w:rsid w:val="00535689"/>
    <w:rsid w:val="005357C5"/>
    <w:rsid w:val="00535AAE"/>
    <w:rsid w:val="00535AC0"/>
    <w:rsid w:val="00535FB2"/>
    <w:rsid w:val="00535FC3"/>
    <w:rsid w:val="0053605F"/>
    <w:rsid w:val="00536083"/>
    <w:rsid w:val="0053616E"/>
    <w:rsid w:val="0053626B"/>
    <w:rsid w:val="0053644A"/>
    <w:rsid w:val="00536462"/>
    <w:rsid w:val="00536971"/>
    <w:rsid w:val="005369D3"/>
    <w:rsid w:val="00536ABD"/>
    <w:rsid w:val="00536D94"/>
    <w:rsid w:val="00536D9B"/>
    <w:rsid w:val="00536F00"/>
    <w:rsid w:val="00536F51"/>
    <w:rsid w:val="00536FB1"/>
    <w:rsid w:val="0053701A"/>
    <w:rsid w:val="0053705D"/>
    <w:rsid w:val="005370EA"/>
    <w:rsid w:val="005371B9"/>
    <w:rsid w:val="00537434"/>
    <w:rsid w:val="005374B3"/>
    <w:rsid w:val="005375C6"/>
    <w:rsid w:val="00537668"/>
    <w:rsid w:val="00537841"/>
    <w:rsid w:val="00537C54"/>
    <w:rsid w:val="00537CA7"/>
    <w:rsid w:val="00537E45"/>
    <w:rsid w:val="00537EF0"/>
    <w:rsid w:val="00537F08"/>
    <w:rsid w:val="00540058"/>
    <w:rsid w:val="005400E3"/>
    <w:rsid w:val="00540130"/>
    <w:rsid w:val="005401FA"/>
    <w:rsid w:val="00540212"/>
    <w:rsid w:val="0054034B"/>
    <w:rsid w:val="0054038B"/>
    <w:rsid w:val="00540521"/>
    <w:rsid w:val="00540566"/>
    <w:rsid w:val="00540877"/>
    <w:rsid w:val="00540902"/>
    <w:rsid w:val="00540A4C"/>
    <w:rsid w:val="00540BF9"/>
    <w:rsid w:val="00540C3A"/>
    <w:rsid w:val="00540C82"/>
    <w:rsid w:val="00540E96"/>
    <w:rsid w:val="00540F67"/>
    <w:rsid w:val="00541021"/>
    <w:rsid w:val="00541119"/>
    <w:rsid w:val="00541141"/>
    <w:rsid w:val="005413F6"/>
    <w:rsid w:val="00541461"/>
    <w:rsid w:val="005415BE"/>
    <w:rsid w:val="00541673"/>
    <w:rsid w:val="005417E5"/>
    <w:rsid w:val="00541985"/>
    <w:rsid w:val="005419C1"/>
    <w:rsid w:val="00541B8B"/>
    <w:rsid w:val="00541BBE"/>
    <w:rsid w:val="00541EB1"/>
    <w:rsid w:val="00541EB4"/>
    <w:rsid w:val="00541F54"/>
    <w:rsid w:val="00542129"/>
    <w:rsid w:val="00542143"/>
    <w:rsid w:val="00542347"/>
    <w:rsid w:val="005426B5"/>
    <w:rsid w:val="00542769"/>
    <w:rsid w:val="00542834"/>
    <w:rsid w:val="00542BC9"/>
    <w:rsid w:val="00542C30"/>
    <w:rsid w:val="00542D3E"/>
    <w:rsid w:val="00542D4A"/>
    <w:rsid w:val="00542EE1"/>
    <w:rsid w:val="00542FC0"/>
    <w:rsid w:val="00543013"/>
    <w:rsid w:val="00543062"/>
    <w:rsid w:val="0054315F"/>
    <w:rsid w:val="005431C6"/>
    <w:rsid w:val="005431DE"/>
    <w:rsid w:val="00543255"/>
    <w:rsid w:val="00543458"/>
    <w:rsid w:val="005434BB"/>
    <w:rsid w:val="00543513"/>
    <w:rsid w:val="00543576"/>
    <w:rsid w:val="00543763"/>
    <w:rsid w:val="00543933"/>
    <w:rsid w:val="005439ED"/>
    <w:rsid w:val="00543A95"/>
    <w:rsid w:val="00543B6A"/>
    <w:rsid w:val="00543C08"/>
    <w:rsid w:val="00543E23"/>
    <w:rsid w:val="0054416E"/>
    <w:rsid w:val="005441D1"/>
    <w:rsid w:val="005445E5"/>
    <w:rsid w:val="00544642"/>
    <w:rsid w:val="00544795"/>
    <w:rsid w:val="00544799"/>
    <w:rsid w:val="00544915"/>
    <w:rsid w:val="00544A01"/>
    <w:rsid w:val="00544A81"/>
    <w:rsid w:val="00544CF5"/>
    <w:rsid w:val="00544CFA"/>
    <w:rsid w:val="00544D18"/>
    <w:rsid w:val="00544D71"/>
    <w:rsid w:val="00544D74"/>
    <w:rsid w:val="0054505F"/>
    <w:rsid w:val="0054539C"/>
    <w:rsid w:val="0054540B"/>
    <w:rsid w:val="005456E5"/>
    <w:rsid w:val="005457B2"/>
    <w:rsid w:val="00545811"/>
    <w:rsid w:val="005458AE"/>
    <w:rsid w:val="005458C0"/>
    <w:rsid w:val="00545933"/>
    <w:rsid w:val="005459F8"/>
    <w:rsid w:val="00545B3C"/>
    <w:rsid w:val="00545DCF"/>
    <w:rsid w:val="00545E12"/>
    <w:rsid w:val="00545E1C"/>
    <w:rsid w:val="00546026"/>
    <w:rsid w:val="00546297"/>
    <w:rsid w:val="005463C6"/>
    <w:rsid w:val="00546533"/>
    <w:rsid w:val="0054675D"/>
    <w:rsid w:val="0054679F"/>
    <w:rsid w:val="00546805"/>
    <w:rsid w:val="00546987"/>
    <w:rsid w:val="00546A32"/>
    <w:rsid w:val="00546BA6"/>
    <w:rsid w:val="00546C12"/>
    <w:rsid w:val="00546D08"/>
    <w:rsid w:val="00546D31"/>
    <w:rsid w:val="00546D61"/>
    <w:rsid w:val="00546DC0"/>
    <w:rsid w:val="00546E75"/>
    <w:rsid w:val="00546F8A"/>
    <w:rsid w:val="00547170"/>
    <w:rsid w:val="0054722B"/>
    <w:rsid w:val="0054739F"/>
    <w:rsid w:val="005474C0"/>
    <w:rsid w:val="0054753E"/>
    <w:rsid w:val="00547846"/>
    <w:rsid w:val="00547989"/>
    <w:rsid w:val="00547B71"/>
    <w:rsid w:val="00547BC0"/>
    <w:rsid w:val="00547EA2"/>
    <w:rsid w:val="0055015A"/>
    <w:rsid w:val="00550198"/>
    <w:rsid w:val="00550212"/>
    <w:rsid w:val="0055026C"/>
    <w:rsid w:val="005503DC"/>
    <w:rsid w:val="0055044F"/>
    <w:rsid w:val="005506D7"/>
    <w:rsid w:val="0055077A"/>
    <w:rsid w:val="005509D0"/>
    <w:rsid w:val="00550CBE"/>
    <w:rsid w:val="00550DFA"/>
    <w:rsid w:val="00550E07"/>
    <w:rsid w:val="00550EA4"/>
    <w:rsid w:val="00550F7D"/>
    <w:rsid w:val="00551118"/>
    <w:rsid w:val="00551197"/>
    <w:rsid w:val="005512AE"/>
    <w:rsid w:val="005512CC"/>
    <w:rsid w:val="00551390"/>
    <w:rsid w:val="00551551"/>
    <w:rsid w:val="005516AA"/>
    <w:rsid w:val="00551831"/>
    <w:rsid w:val="005519D3"/>
    <w:rsid w:val="00551A73"/>
    <w:rsid w:val="00551C0E"/>
    <w:rsid w:val="00551FBB"/>
    <w:rsid w:val="005525AB"/>
    <w:rsid w:val="005525CC"/>
    <w:rsid w:val="005525F2"/>
    <w:rsid w:val="005526A1"/>
    <w:rsid w:val="005526E3"/>
    <w:rsid w:val="005527B4"/>
    <w:rsid w:val="005527DC"/>
    <w:rsid w:val="00552829"/>
    <w:rsid w:val="005528E3"/>
    <w:rsid w:val="005528E7"/>
    <w:rsid w:val="00552913"/>
    <w:rsid w:val="00552A99"/>
    <w:rsid w:val="00552AFA"/>
    <w:rsid w:val="00552C62"/>
    <w:rsid w:val="00553290"/>
    <w:rsid w:val="00553344"/>
    <w:rsid w:val="0055343C"/>
    <w:rsid w:val="0055352D"/>
    <w:rsid w:val="005536A9"/>
    <w:rsid w:val="0055374D"/>
    <w:rsid w:val="0055388C"/>
    <w:rsid w:val="00553E56"/>
    <w:rsid w:val="00553E8E"/>
    <w:rsid w:val="005540DD"/>
    <w:rsid w:val="00554191"/>
    <w:rsid w:val="0055430A"/>
    <w:rsid w:val="005545B5"/>
    <w:rsid w:val="00554651"/>
    <w:rsid w:val="00554693"/>
    <w:rsid w:val="0055476B"/>
    <w:rsid w:val="00554942"/>
    <w:rsid w:val="00554B6A"/>
    <w:rsid w:val="00554B86"/>
    <w:rsid w:val="00554D59"/>
    <w:rsid w:val="00554D7D"/>
    <w:rsid w:val="00554ED8"/>
    <w:rsid w:val="005553F8"/>
    <w:rsid w:val="00555403"/>
    <w:rsid w:val="0055542F"/>
    <w:rsid w:val="005554A1"/>
    <w:rsid w:val="005555B4"/>
    <w:rsid w:val="00555831"/>
    <w:rsid w:val="005558C8"/>
    <w:rsid w:val="005559ED"/>
    <w:rsid w:val="005559F4"/>
    <w:rsid w:val="00555B39"/>
    <w:rsid w:val="00555C33"/>
    <w:rsid w:val="00555C8A"/>
    <w:rsid w:val="00555E0D"/>
    <w:rsid w:val="00555EEA"/>
    <w:rsid w:val="00555FB8"/>
    <w:rsid w:val="0055642A"/>
    <w:rsid w:val="005566DA"/>
    <w:rsid w:val="00556A9C"/>
    <w:rsid w:val="00556CE0"/>
    <w:rsid w:val="00556CF1"/>
    <w:rsid w:val="00556FB7"/>
    <w:rsid w:val="005570AA"/>
    <w:rsid w:val="005572D2"/>
    <w:rsid w:val="005575E7"/>
    <w:rsid w:val="00557613"/>
    <w:rsid w:val="00557793"/>
    <w:rsid w:val="005578A5"/>
    <w:rsid w:val="0055794D"/>
    <w:rsid w:val="00557AA4"/>
    <w:rsid w:val="00557B05"/>
    <w:rsid w:val="00557D51"/>
    <w:rsid w:val="00557E52"/>
    <w:rsid w:val="0056000A"/>
    <w:rsid w:val="0056000B"/>
    <w:rsid w:val="0056001F"/>
    <w:rsid w:val="005601FB"/>
    <w:rsid w:val="005602A7"/>
    <w:rsid w:val="0056032C"/>
    <w:rsid w:val="0056054F"/>
    <w:rsid w:val="00560678"/>
    <w:rsid w:val="005609A2"/>
    <w:rsid w:val="005609AE"/>
    <w:rsid w:val="00560CE3"/>
    <w:rsid w:val="00560D3D"/>
    <w:rsid w:val="00561094"/>
    <w:rsid w:val="005610DF"/>
    <w:rsid w:val="005611DA"/>
    <w:rsid w:val="005611FE"/>
    <w:rsid w:val="00561395"/>
    <w:rsid w:val="005613B1"/>
    <w:rsid w:val="00561420"/>
    <w:rsid w:val="005614DB"/>
    <w:rsid w:val="0056160B"/>
    <w:rsid w:val="0056184B"/>
    <w:rsid w:val="00561927"/>
    <w:rsid w:val="005619C0"/>
    <w:rsid w:val="00561A86"/>
    <w:rsid w:val="00561C77"/>
    <w:rsid w:val="00562029"/>
    <w:rsid w:val="005620B6"/>
    <w:rsid w:val="005620F4"/>
    <w:rsid w:val="005622E8"/>
    <w:rsid w:val="005624E2"/>
    <w:rsid w:val="0056267B"/>
    <w:rsid w:val="005626F8"/>
    <w:rsid w:val="00562851"/>
    <w:rsid w:val="0056294F"/>
    <w:rsid w:val="00562984"/>
    <w:rsid w:val="00562AC5"/>
    <w:rsid w:val="00562AFF"/>
    <w:rsid w:val="00562B04"/>
    <w:rsid w:val="00562B12"/>
    <w:rsid w:val="00562B6E"/>
    <w:rsid w:val="00562D8A"/>
    <w:rsid w:val="00562DDD"/>
    <w:rsid w:val="00562DE5"/>
    <w:rsid w:val="00562E21"/>
    <w:rsid w:val="00562F95"/>
    <w:rsid w:val="00563057"/>
    <w:rsid w:val="005630A6"/>
    <w:rsid w:val="00563166"/>
    <w:rsid w:val="00563428"/>
    <w:rsid w:val="005634E6"/>
    <w:rsid w:val="005635E5"/>
    <w:rsid w:val="00563AD5"/>
    <w:rsid w:val="00563B64"/>
    <w:rsid w:val="00563C7C"/>
    <w:rsid w:val="00563CBF"/>
    <w:rsid w:val="00563D42"/>
    <w:rsid w:val="00563DB9"/>
    <w:rsid w:val="00563E39"/>
    <w:rsid w:val="00563E40"/>
    <w:rsid w:val="00563EDC"/>
    <w:rsid w:val="00563FE5"/>
    <w:rsid w:val="00564222"/>
    <w:rsid w:val="005645AC"/>
    <w:rsid w:val="00564723"/>
    <w:rsid w:val="005647F6"/>
    <w:rsid w:val="005649EB"/>
    <w:rsid w:val="00564AF3"/>
    <w:rsid w:val="00564DCC"/>
    <w:rsid w:val="00564DD6"/>
    <w:rsid w:val="005650EF"/>
    <w:rsid w:val="0056522D"/>
    <w:rsid w:val="005653AE"/>
    <w:rsid w:val="005657AA"/>
    <w:rsid w:val="00565883"/>
    <w:rsid w:val="0056598E"/>
    <w:rsid w:val="0056599B"/>
    <w:rsid w:val="005659F7"/>
    <w:rsid w:val="00565A33"/>
    <w:rsid w:val="00565EE3"/>
    <w:rsid w:val="005660B4"/>
    <w:rsid w:val="0056635B"/>
    <w:rsid w:val="0056644F"/>
    <w:rsid w:val="005664E4"/>
    <w:rsid w:val="005668D4"/>
    <w:rsid w:val="00566D52"/>
    <w:rsid w:val="00566F10"/>
    <w:rsid w:val="00566F15"/>
    <w:rsid w:val="00566F90"/>
    <w:rsid w:val="00566FB8"/>
    <w:rsid w:val="00567092"/>
    <w:rsid w:val="005670F6"/>
    <w:rsid w:val="005671AF"/>
    <w:rsid w:val="005671F7"/>
    <w:rsid w:val="005672F3"/>
    <w:rsid w:val="00567331"/>
    <w:rsid w:val="005674A5"/>
    <w:rsid w:val="0056755D"/>
    <w:rsid w:val="00567A7B"/>
    <w:rsid w:val="00567B04"/>
    <w:rsid w:val="00567CF2"/>
    <w:rsid w:val="00567D19"/>
    <w:rsid w:val="00567DF6"/>
    <w:rsid w:val="00567F04"/>
    <w:rsid w:val="00567FF9"/>
    <w:rsid w:val="00570370"/>
    <w:rsid w:val="005705F2"/>
    <w:rsid w:val="0057066D"/>
    <w:rsid w:val="0057076F"/>
    <w:rsid w:val="005707DB"/>
    <w:rsid w:val="00570BA3"/>
    <w:rsid w:val="00570C39"/>
    <w:rsid w:val="00570C50"/>
    <w:rsid w:val="00570D3B"/>
    <w:rsid w:val="00570DD7"/>
    <w:rsid w:val="00570E40"/>
    <w:rsid w:val="00570F87"/>
    <w:rsid w:val="00571073"/>
    <w:rsid w:val="00571248"/>
    <w:rsid w:val="005714F4"/>
    <w:rsid w:val="00571624"/>
    <w:rsid w:val="005717B3"/>
    <w:rsid w:val="005717ED"/>
    <w:rsid w:val="0057186B"/>
    <w:rsid w:val="00571B4D"/>
    <w:rsid w:val="00571CB6"/>
    <w:rsid w:val="00571CCE"/>
    <w:rsid w:val="00571EE4"/>
    <w:rsid w:val="00571F42"/>
    <w:rsid w:val="00572077"/>
    <w:rsid w:val="00572272"/>
    <w:rsid w:val="0057237C"/>
    <w:rsid w:val="00572440"/>
    <w:rsid w:val="005727C4"/>
    <w:rsid w:val="00572950"/>
    <w:rsid w:val="00572AD5"/>
    <w:rsid w:val="00572D46"/>
    <w:rsid w:val="00572E1B"/>
    <w:rsid w:val="00572F9B"/>
    <w:rsid w:val="00573198"/>
    <w:rsid w:val="005731DD"/>
    <w:rsid w:val="005733B4"/>
    <w:rsid w:val="0057343C"/>
    <w:rsid w:val="005734D4"/>
    <w:rsid w:val="005737AF"/>
    <w:rsid w:val="00573810"/>
    <w:rsid w:val="00573868"/>
    <w:rsid w:val="005738B6"/>
    <w:rsid w:val="005739F0"/>
    <w:rsid w:val="00573BD7"/>
    <w:rsid w:val="00573C5A"/>
    <w:rsid w:val="00573DBC"/>
    <w:rsid w:val="00573EA1"/>
    <w:rsid w:val="00574114"/>
    <w:rsid w:val="0057419D"/>
    <w:rsid w:val="0057423C"/>
    <w:rsid w:val="00574390"/>
    <w:rsid w:val="00574550"/>
    <w:rsid w:val="005745C7"/>
    <w:rsid w:val="0057468E"/>
    <w:rsid w:val="005749D9"/>
    <w:rsid w:val="00574A5E"/>
    <w:rsid w:val="00574BF3"/>
    <w:rsid w:val="00574C65"/>
    <w:rsid w:val="00574C86"/>
    <w:rsid w:val="00574CC2"/>
    <w:rsid w:val="00574FAF"/>
    <w:rsid w:val="005753D3"/>
    <w:rsid w:val="005754C1"/>
    <w:rsid w:val="0057557A"/>
    <w:rsid w:val="005755A0"/>
    <w:rsid w:val="005757CD"/>
    <w:rsid w:val="00575835"/>
    <w:rsid w:val="00575923"/>
    <w:rsid w:val="00575ABF"/>
    <w:rsid w:val="00575BC9"/>
    <w:rsid w:val="00575E55"/>
    <w:rsid w:val="00575E9A"/>
    <w:rsid w:val="00576115"/>
    <w:rsid w:val="0057644F"/>
    <w:rsid w:val="00576487"/>
    <w:rsid w:val="0057652C"/>
    <w:rsid w:val="0057660E"/>
    <w:rsid w:val="005767DB"/>
    <w:rsid w:val="005767FE"/>
    <w:rsid w:val="00576990"/>
    <w:rsid w:val="00576A88"/>
    <w:rsid w:val="00576E23"/>
    <w:rsid w:val="00576FD4"/>
    <w:rsid w:val="0057702A"/>
    <w:rsid w:val="0057705C"/>
    <w:rsid w:val="00577179"/>
    <w:rsid w:val="00577193"/>
    <w:rsid w:val="00577482"/>
    <w:rsid w:val="00577585"/>
    <w:rsid w:val="00577668"/>
    <w:rsid w:val="005777C7"/>
    <w:rsid w:val="00577896"/>
    <w:rsid w:val="00577950"/>
    <w:rsid w:val="00577B1D"/>
    <w:rsid w:val="00577B78"/>
    <w:rsid w:val="00577BD9"/>
    <w:rsid w:val="00577EC2"/>
    <w:rsid w:val="00580336"/>
    <w:rsid w:val="0058052C"/>
    <w:rsid w:val="00580BE1"/>
    <w:rsid w:val="00580C7B"/>
    <w:rsid w:val="00580CB0"/>
    <w:rsid w:val="00580DDD"/>
    <w:rsid w:val="00580F27"/>
    <w:rsid w:val="00581099"/>
    <w:rsid w:val="0058150E"/>
    <w:rsid w:val="005816B8"/>
    <w:rsid w:val="0058193C"/>
    <w:rsid w:val="00581AE7"/>
    <w:rsid w:val="00581CC1"/>
    <w:rsid w:val="00581CD7"/>
    <w:rsid w:val="00581DB1"/>
    <w:rsid w:val="00581F26"/>
    <w:rsid w:val="00582090"/>
    <w:rsid w:val="00582143"/>
    <w:rsid w:val="005823D0"/>
    <w:rsid w:val="00582426"/>
    <w:rsid w:val="005825EE"/>
    <w:rsid w:val="005827CE"/>
    <w:rsid w:val="00582A17"/>
    <w:rsid w:val="00582A7E"/>
    <w:rsid w:val="00582C45"/>
    <w:rsid w:val="00582D27"/>
    <w:rsid w:val="00582D6A"/>
    <w:rsid w:val="00583139"/>
    <w:rsid w:val="00583179"/>
    <w:rsid w:val="0058336F"/>
    <w:rsid w:val="00583991"/>
    <w:rsid w:val="00583A25"/>
    <w:rsid w:val="00583C77"/>
    <w:rsid w:val="00583C9A"/>
    <w:rsid w:val="00583E22"/>
    <w:rsid w:val="00583ECF"/>
    <w:rsid w:val="00584050"/>
    <w:rsid w:val="005841A6"/>
    <w:rsid w:val="00584246"/>
    <w:rsid w:val="0058430F"/>
    <w:rsid w:val="00584338"/>
    <w:rsid w:val="00584517"/>
    <w:rsid w:val="0058454D"/>
    <w:rsid w:val="0058459B"/>
    <w:rsid w:val="00584602"/>
    <w:rsid w:val="0058465E"/>
    <w:rsid w:val="0058468E"/>
    <w:rsid w:val="005846FF"/>
    <w:rsid w:val="0058479D"/>
    <w:rsid w:val="0058490C"/>
    <w:rsid w:val="00584ADC"/>
    <w:rsid w:val="00584CBA"/>
    <w:rsid w:val="00584D11"/>
    <w:rsid w:val="00584ED3"/>
    <w:rsid w:val="00584F7F"/>
    <w:rsid w:val="00584F88"/>
    <w:rsid w:val="00585273"/>
    <w:rsid w:val="005853A9"/>
    <w:rsid w:val="005854BF"/>
    <w:rsid w:val="00585695"/>
    <w:rsid w:val="00585A10"/>
    <w:rsid w:val="00585CA1"/>
    <w:rsid w:val="0058604C"/>
    <w:rsid w:val="005860EF"/>
    <w:rsid w:val="0058624F"/>
    <w:rsid w:val="00586292"/>
    <w:rsid w:val="00586464"/>
    <w:rsid w:val="0058655D"/>
    <w:rsid w:val="005867D5"/>
    <w:rsid w:val="00586A5F"/>
    <w:rsid w:val="00586C0A"/>
    <w:rsid w:val="00586C2F"/>
    <w:rsid w:val="00586C4C"/>
    <w:rsid w:val="00586C75"/>
    <w:rsid w:val="00586F58"/>
    <w:rsid w:val="00587084"/>
    <w:rsid w:val="00587150"/>
    <w:rsid w:val="0058720E"/>
    <w:rsid w:val="0058732B"/>
    <w:rsid w:val="00587375"/>
    <w:rsid w:val="00587544"/>
    <w:rsid w:val="005875BC"/>
    <w:rsid w:val="00587773"/>
    <w:rsid w:val="005877D6"/>
    <w:rsid w:val="0058786F"/>
    <w:rsid w:val="00587958"/>
    <w:rsid w:val="00587BF1"/>
    <w:rsid w:val="00587C0E"/>
    <w:rsid w:val="00587D23"/>
    <w:rsid w:val="00587F25"/>
    <w:rsid w:val="00590437"/>
    <w:rsid w:val="005905B1"/>
    <w:rsid w:val="005905B6"/>
    <w:rsid w:val="0059076C"/>
    <w:rsid w:val="00590784"/>
    <w:rsid w:val="005907D0"/>
    <w:rsid w:val="00590A82"/>
    <w:rsid w:val="00590FFA"/>
    <w:rsid w:val="005911C9"/>
    <w:rsid w:val="00591290"/>
    <w:rsid w:val="0059132A"/>
    <w:rsid w:val="005913F9"/>
    <w:rsid w:val="00591795"/>
    <w:rsid w:val="005918D2"/>
    <w:rsid w:val="00591AAE"/>
    <w:rsid w:val="00591C42"/>
    <w:rsid w:val="00591D06"/>
    <w:rsid w:val="00591DE4"/>
    <w:rsid w:val="005922C5"/>
    <w:rsid w:val="0059250B"/>
    <w:rsid w:val="00592519"/>
    <w:rsid w:val="0059252B"/>
    <w:rsid w:val="005926A5"/>
    <w:rsid w:val="005926B8"/>
    <w:rsid w:val="00592832"/>
    <w:rsid w:val="00592B56"/>
    <w:rsid w:val="00592D03"/>
    <w:rsid w:val="00592E09"/>
    <w:rsid w:val="00592FA8"/>
    <w:rsid w:val="005932F6"/>
    <w:rsid w:val="005933B0"/>
    <w:rsid w:val="005933C6"/>
    <w:rsid w:val="00593700"/>
    <w:rsid w:val="005939A0"/>
    <w:rsid w:val="00593ABB"/>
    <w:rsid w:val="00593C1F"/>
    <w:rsid w:val="00593DF5"/>
    <w:rsid w:val="00593E40"/>
    <w:rsid w:val="005940FD"/>
    <w:rsid w:val="005941D7"/>
    <w:rsid w:val="00594396"/>
    <w:rsid w:val="005944DE"/>
    <w:rsid w:val="00594776"/>
    <w:rsid w:val="00594781"/>
    <w:rsid w:val="00594B3D"/>
    <w:rsid w:val="00594B67"/>
    <w:rsid w:val="00594C31"/>
    <w:rsid w:val="00594C83"/>
    <w:rsid w:val="00594C92"/>
    <w:rsid w:val="00595034"/>
    <w:rsid w:val="005950F1"/>
    <w:rsid w:val="005950F9"/>
    <w:rsid w:val="0059528B"/>
    <w:rsid w:val="00595727"/>
    <w:rsid w:val="00595878"/>
    <w:rsid w:val="005959D7"/>
    <w:rsid w:val="00595A91"/>
    <w:rsid w:val="00596040"/>
    <w:rsid w:val="0059606A"/>
    <w:rsid w:val="00596245"/>
    <w:rsid w:val="0059634B"/>
    <w:rsid w:val="00596391"/>
    <w:rsid w:val="0059667A"/>
    <w:rsid w:val="005967D4"/>
    <w:rsid w:val="005968AC"/>
    <w:rsid w:val="00596984"/>
    <w:rsid w:val="00596A14"/>
    <w:rsid w:val="00596B62"/>
    <w:rsid w:val="00596B6B"/>
    <w:rsid w:val="00596E73"/>
    <w:rsid w:val="00596F7B"/>
    <w:rsid w:val="00597053"/>
    <w:rsid w:val="0059709C"/>
    <w:rsid w:val="005971B4"/>
    <w:rsid w:val="00597291"/>
    <w:rsid w:val="00597425"/>
    <w:rsid w:val="005974F7"/>
    <w:rsid w:val="00597C77"/>
    <w:rsid w:val="00597CAF"/>
    <w:rsid w:val="00597CD6"/>
    <w:rsid w:val="00597D93"/>
    <w:rsid w:val="00597DA4"/>
    <w:rsid w:val="005A0095"/>
    <w:rsid w:val="005A01B9"/>
    <w:rsid w:val="005A02B9"/>
    <w:rsid w:val="005A02E5"/>
    <w:rsid w:val="005A031C"/>
    <w:rsid w:val="005A04AC"/>
    <w:rsid w:val="005A05E6"/>
    <w:rsid w:val="005A0644"/>
    <w:rsid w:val="005A0680"/>
    <w:rsid w:val="005A0A30"/>
    <w:rsid w:val="005A0A4B"/>
    <w:rsid w:val="005A0B8F"/>
    <w:rsid w:val="005A0CE3"/>
    <w:rsid w:val="005A0E10"/>
    <w:rsid w:val="005A1008"/>
    <w:rsid w:val="005A1015"/>
    <w:rsid w:val="005A1070"/>
    <w:rsid w:val="005A11EB"/>
    <w:rsid w:val="005A11FA"/>
    <w:rsid w:val="005A12E2"/>
    <w:rsid w:val="005A1332"/>
    <w:rsid w:val="005A146C"/>
    <w:rsid w:val="005A1646"/>
    <w:rsid w:val="005A1791"/>
    <w:rsid w:val="005A18BD"/>
    <w:rsid w:val="005A18E9"/>
    <w:rsid w:val="005A196D"/>
    <w:rsid w:val="005A1A95"/>
    <w:rsid w:val="005A1AA5"/>
    <w:rsid w:val="005A1D20"/>
    <w:rsid w:val="005A1F79"/>
    <w:rsid w:val="005A1FB6"/>
    <w:rsid w:val="005A1FF1"/>
    <w:rsid w:val="005A216C"/>
    <w:rsid w:val="005A245C"/>
    <w:rsid w:val="005A252B"/>
    <w:rsid w:val="005A2541"/>
    <w:rsid w:val="005A257F"/>
    <w:rsid w:val="005A265A"/>
    <w:rsid w:val="005A26DB"/>
    <w:rsid w:val="005A26F1"/>
    <w:rsid w:val="005A275C"/>
    <w:rsid w:val="005A27BF"/>
    <w:rsid w:val="005A2B7B"/>
    <w:rsid w:val="005A2C06"/>
    <w:rsid w:val="005A2CAE"/>
    <w:rsid w:val="005A2E0C"/>
    <w:rsid w:val="005A2E9C"/>
    <w:rsid w:val="005A3096"/>
    <w:rsid w:val="005A3125"/>
    <w:rsid w:val="005A31ED"/>
    <w:rsid w:val="005A3235"/>
    <w:rsid w:val="005A323A"/>
    <w:rsid w:val="005A33C4"/>
    <w:rsid w:val="005A35EE"/>
    <w:rsid w:val="005A374E"/>
    <w:rsid w:val="005A3858"/>
    <w:rsid w:val="005A3B05"/>
    <w:rsid w:val="005A3B6C"/>
    <w:rsid w:val="005A3CEA"/>
    <w:rsid w:val="005A3F00"/>
    <w:rsid w:val="005A410A"/>
    <w:rsid w:val="005A441C"/>
    <w:rsid w:val="005A44CD"/>
    <w:rsid w:val="005A4744"/>
    <w:rsid w:val="005A47F9"/>
    <w:rsid w:val="005A48D5"/>
    <w:rsid w:val="005A4902"/>
    <w:rsid w:val="005A4911"/>
    <w:rsid w:val="005A4B3D"/>
    <w:rsid w:val="005A4B8D"/>
    <w:rsid w:val="005A4BA1"/>
    <w:rsid w:val="005A4D99"/>
    <w:rsid w:val="005A4DCC"/>
    <w:rsid w:val="005A4F51"/>
    <w:rsid w:val="005A4F60"/>
    <w:rsid w:val="005A500B"/>
    <w:rsid w:val="005A50BD"/>
    <w:rsid w:val="005A517D"/>
    <w:rsid w:val="005A52E2"/>
    <w:rsid w:val="005A537F"/>
    <w:rsid w:val="005A54B1"/>
    <w:rsid w:val="005A56D7"/>
    <w:rsid w:val="005A5B8D"/>
    <w:rsid w:val="005A5C8A"/>
    <w:rsid w:val="005A5D3D"/>
    <w:rsid w:val="005A5D98"/>
    <w:rsid w:val="005A5DD3"/>
    <w:rsid w:val="005A5ECA"/>
    <w:rsid w:val="005A5FD5"/>
    <w:rsid w:val="005A612A"/>
    <w:rsid w:val="005A6560"/>
    <w:rsid w:val="005A65B8"/>
    <w:rsid w:val="005A6774"/>
    <w:rsid w:val="005A6A2F"/>
    <w:rsid w:val="005A6BB9"/>
    <w:rsid w:val="005A6C75"/>
    <w:rsid w:val="005A6F18"/>
    <w:rsid w:val="005A6F3C"/>
    <w:rsid w:val="005A7067"/>
    <w:rsid w:val="005A70A0"/>
    <w:rsid w:val="005A71D7"/>
    <w:rsid w:val="005A7296"/>
    <w:rsid w:val="005A73EC"/>
    <w:rsid w:val="005A7790"/>
    <w:rsid w:val="005A7A13"/>
    <w:rsid w:val="005A7C13"/>
    <w:rsid w:val="005A7FDC"/>
    <w:rsid w:val="005B013E"/>
    <w:rsid w:val="005B0303"/>
    <w:rsid w:val="005B03A6"/>
    <w:rsid w:val="005B03AF"/>
    <w:rsid w:val="005B0480"/>
    <w:rsid w:val="005B0558"/>
    <w:rsid w:val="005B05F6"/>
    <w:rsid w:val="005B087B"/>
    <w:rsid w:val="005B0A1C"/>
    <w:rsid w:val="005B0A3A"/>
    <w:rsid w:val="005B0AE3"/>
    <w:rsid w:val="005B0E23"/>
    <w:rsid w:val="005B13F1"/>
    <w:rsid w:val="005B1442"/>
    <w:rsid w:val="005B1493"/>
    <w:rsid w:val="005B14C6"/>
    <w:rsid w:val="005B1615"/>
    <w:rsid w:val="005B166B"/>
    <w:rsid w:val="005B178F"/>
    <w:rsid w:val="005B1884"/>
    <w:rsid w:val="005B1970"/>
    <w:rsid w:val="005B1AD7"/>
    <w:rsid w:val="005B1AD8"/>
    <w:rsid w:val="005B1CE1"/>
    <w:rsid w:val="005B2284"/>
    <w:rsid w:val="005B2384"/>
    <w:rsid w:val="005B2395"/>
    <w:rsid w:val="005B23F8"/>
    <w:rsid w:val="005B2475"/>
    <w:rsid w:val="005B2572"/>
    <w:rsid w:val="005B25B2"/>
    <w:rsid w:val="005B25C0"/>
    <w:rsid w:val="005B268D"/>
    <w:rsid w:val="005B273F"/>
    <w:rsid w:val="005B2963"/>
    <w:rsid w:val="005B2C31"/>
    <w:rsid w:val="005B2C69"/>
    <w:rsid w:val="005B2C88"/>
    <w:rsid w:val="005B2DF7"/>
    <w:rsid w:val="005B2E12"/>
    <w:rsid w:val="005B2F6E"/>
    <w:rsid w:val="005B305A"/>
    <w:rsid w:val="005B3226"/>
    <w:rsid w:val="005B33CD"/>
    <w:rsid w:val="005B3842"/>
    <w:rsid w:val="005B3894"/>
    <w:rsid w:val="005B3936"/>
    <w:rsid w:val="005B39D6"/>
    <w:rsid w:val="005B3ACD"/>
    <w:rsid w:val="005B3B53"/>
    <w:rsid w:val="005B3D22"/>
    <w:rsid w:val="005B3F08"/>
    <w:rsid w:val="005B3FD9"/>
    <w:rsid w:val="005B4163"/>
    <w:rsid w:val="005B419B"/>
    <w:rsid w:val="005B41C3"/>
    <w:rsid w:val="005B42B6"/>
    <w:rsid w:val="005B4471"/>
    <w:rsid w:val="005B44ED"/>
    <w:rsid w:val="005B455F"/>
    <w:rsid w:val="005B4568"/>
    <w:rsid w:val="005B483F"/>
    <w:rsid w:val="005B4A0D"/>
    <w:rsid w:val="005B4B7E"/>
    <w:rsid w:val="005B4D5E"/>
    <w:rsid w:val="005B4FDC"/>
    <w:rsid w:val="005B51D6"/>
    <w:rsid w:val="005B52C6"/>
    <w:rsid w:val="005B55BB"/>
    <w:rsid w:val="005B5681"/>
    <w:rsid w:val="005B57BE"/>
    <w:rsid w:val="005B57D4"/>
    <w:rsid w:val="005B57E6"/>
    <w:rsid w:val="005B5868"/>
    <w:rsid w:val="005B5921"/>
    <w:rsid w:val="005B5BC9"/>
    <w:rsid w:val="005B5CB4"/>
    <w:rsid w:val="005B5E58"/>
    <w:rsid w:val="005B618C"/>
    <w:rsid w:val="005B624D"/>
    <w:rsid w:val="005B62B3"/>
    <w:rsid w:val="005B6388"/>
    <w:rsid w:val="005B6696"/>
    <w:rsid w:val="005B66C0"/>
    <w:rsid w:val="005B679E"/>
    <w:rsid w:val="005B67D5"/>
    <w:rsid w:val="005B6A8F"/>
    <w:rsid w:val="005B6B01"/>
    <w:rsid w:val="005B6BC9"/>
    <w:rsid w:val="005B6D99"/>
    <w:rsid w:val="005B6F23"/>
    <w:rsid w:val="005B6FC5"/>
    <w:rsid w:val="005B700E"/>
    <w:rsid w:val="005B706E"/>
    <w:rsid w:val="005B7071"/>
    <w:rsid w:val="005B730F"/>
    <w:rsid w:val="005B7473"/>
    <w:rsid w:val="005B7642"/>
    <w:rsid w:val="005B7722"/>
    <w:rsid w:val="005B7A8A"/>
    <w:rsid w:val="005B7AB7"/>
    <w:rsid w:val="005B7BFF"/>
    <w:rsid w:val="005B7CE0"/>
    <w:rsid w:val="005B7E7C"/>
    <w:rsid w:val="005B7F7A"/>
    <w:rsid w:val="005B7FB6"/>
    <w:rsid w:val="005C013C"/>
    <w:rsid w:val="005C058F"/>
    <w:rsid w:val="005C077F"/>
    <w:rsid w:val="005C0787"/>
    <w:rsid w:val="005C0918"/>
    <w:rsid w:val="005C0921"/>
    <w:rsid w:val="005C0989"/>
    <w:rsid w:val="005C0A1C"/>
    <w:rsid w:val="005C0B8D"/>
    <w:rsid w:val="005C0C90"/>
    <w:rsid w:val="005C0DB4"/>
    <w:rsid w:val="005C0E2F"/>
    <w:rsid w:val="005C0EB7"/>
    <w:rsid w:val="005C0ECA"/>
    <w:rsid w:val="005C0ED6"/>
    <w:rsid w:val="005C100A"/>
    <w:rsid w:val="005C10AF"/>
    <w:rsid w:val="005C10C9"/>
    <w:rsid w:val="005C11FD"/>
    <w:rsid w:val="005C12CF"/>
    <w:rsid w:val="005C14C9"/>
    <w:rsid w:val="005C156F"/>
    <w:rsid w:val="005C1636"/>
    <w:rsid w:val="005C17BE"/>
    <w:rsid w:val="005C1826"/>
    <w:rsid w:val="005C1949"/>
    <w:rsid w:val="005C1972"/>
    <w:rsid w:val="005C1BAD"/>
    <w:rsid w:val="005C1BEF"/>
    <w:rsid w:val="005C1D08"/>
    <w:rsid w:val="005C1ED5"/>
    <w:rsid w:val="005C1F17"/>
    <w:rsid w:val="005C1F7B"/>
    <w:rsid w:val="005C205D"/>
    <w:rsid w:val="005C219E"/>
    <w:rsid w:val="005C223B"/>
    <w:rsid w:val="005C2477"/>
    <w:rsid w:val="005C2496"/>
    <w:rsid w:val="005C251B"/>
    <w:rsid w:val="005C2604"/>
    <w:rsid w:val="005C277E"/>
    <w:rsid w:val="005C289D"/>
    <w:rsid w:val="005C28C6"/>
    <w:rsid w:val="005C2A7A"/>
    <w:rsid w:val="005C2D88"/>
    <w:rsid w:val="005C2E15"/>
    <w:rsid w:val="005C2E1C"/>
    <w:rsid w:val="005C3056"/>
    <w:rsid w:val="005C3168"/>
    <w:rsid w:val="005C31B5"/>
    <w:rsid w:val="005C334E"/>
    <w:rsid w:val="005C3467"/>
    <w:rsid w:val="005C3932"/>
    <w:rsid w:val="005C39AF"/>
    <w:rsid w:val="005C39DC"/>
    <w:rsid w:val="005C3C2E"/>
    <w:rsid w:val="005C3D34"/>
    <w:rsid w:val="005C3F55"/>
    <w:rsid w:val="005C3F74"/>
    <w:rsid w:val="005C40AF"/>
    <w:rsid w:val="005C4148"/>
    <w:rsid w:val="005C41B3"/>
    <w:rsid w:val="005C41BC"/>
    <w:rsid w:val="005C4260"/>
    <w:rsid w:val="005C42B9"/>
    <w:rsid w:val="005C44FE"/>
    <w:rsid w:val="005C456B"/>
    <w:rsid w:val="005C46DD"/>
    <w:rsid w:val="005C484D"/>
    <w:rsid w:val="005C488E"/>
    <w:rsid w:val="005C4B1A"/>
    <w:rsid w:val="005C4D01"/>
    <w:rsid w:val="005C4D4A"/>
    <w:rsid w:val="005C4DFD"/>
    <w:rsid w:val="005C4E6E"/>
    <w:rsid w:val="005C4FBC"/>
    <w:rsid w:val="005C51D2"/>
    <w:rsid w:val="005C53BB"/>
    <w:rsid w:val="005C544D"/>
    <w:rsid w:val="005C54B1"/>
    <w:rsid w:val="005C5623"/>
    <w:rsid w:val="005C5640"/>
    <w:rsid w:val="005C5663"/>
    <w:rsid w:val="005C567B"/>
    <w:rsid w:val="005C5703"/>
    <w:rsid w:val="005C5795"/>
    <w:rsid w:val="005C57DF"/>
    <w:rsid w:val="005C5945"/>
    <w:rsid w:val="005C5AAE"/>
    <w:rsid w:val="005C5C41"/>
    <w:rsid w:val="005C5C52"/>
    <w:rsid w:val="005C5CDC"/>
    <w:rsid w:val="005C5F9F"/>
    <w:rsid w:val="005C6025"/>
    <w:rsid w:val="005C6141"/>
    <w:rsid w:val="005C6218"/>
    <w:rsid w:val="005C637F"/>
    <w:rsid w:val="005C63A2"/>
    <w:rsid w:val="005C649A"/>
    <w:rsid w:val="005C662F"/>
    <w:rsid w:val="005C66AF"/>
    <w:rsid w:val="005C675C"/>
    <w:rsid w:val="005C677A"/>
    <w:rsid w:val="005C67B2"/>
    <w:rsid w:val="005C6921"/>
    <w:rsid w:val="005C69C1"/>
    <w:rsid w:val="005C6B2B"/>
    <w:rsid w:val="005C6CA5"/>
    <w:rsid w:val="005C6DF9"/>
    <w:rsid w:val="005C6E00"/>
    <w:rsid w:val="005C6FB9"/>
    <w:rsid w:val="005C7128"/>
    <w:rsid w:val="005C724C"/>
    <w:rsid w:val="005C73DE"/>
    <w:rsid w:val="005C7591"/>
    <w:rsid w:val="005C7623"/>
    <w:rsid w:val="005C7654"/>
    <w:rsid w:val="005C79A3"/>
    <w:rsid w:val="005C7A67"/>
    <w:rsid w:val="005C7B95"/>
    <w:rsid w:val="005C7BAF"/>
    <w:rsid w:val="005C7BDF"/>
    <w:rsid w:val="005C7C34"/>
    <w:rsid w:val="005C7E32"/>
    <w:rsid w:val="005C7F2C"/>
    <w:rsid w:val="005D023A"/>
    <w:rsid w:val="005D0240"/>
    <w:rsid w:val="005D0724"/>
    <w:rsid w:val="005D0898"/>
    <w:rsid w:val="005D099B"/>
    <w:rsid w:val="005D0BB7"/>
    <w:rsid w:val="005D0C19"/>
    <w:rsid w:val="005D0CAA"/>
    <w:rsid w:val="005D0D15"/>
    <w:rsid w:val="005D0E2D"/>
    <w:rsid w:val="005D0F0A"/>
    <w:rsid w:val="005D1400"/>
    <w:rsid w:val="005D14E5"/>
    <w:rsid w:val="005D151A"/>
    <w:rsid w:val="005D15F7"/>
    <w:rsid w:val="005D16B2"/>
    <w:rsid w:val="005D16DA"/>
    <w:rsid w:val="005D16F6"/>
    <w:rsid w:val="005D186F"/>
    <w:rsid w:val="005D18B9"/>
    <w:rsid w:val="005D1964"/>
    <w:rsid w:val="005D1AEE"/>
    <w:rsid w:val="005D1CFB"/>
    <w:rsid w:val="005D1E8F"/>
    <w:rsid w:val="005D1F83"/>
    <w:rsid w:val="005D218D"/>
    <w:rsid w:val="005D22D1"/>
    <w:rsid w:val="005D22D2"/>
    <w:rsid w:val="005D22D6"/>
    <w:rsid w:val="005D24FA"/>
    <w:rsid w:val="005D26A7"/>
    <w:rsid w:val="005D2818"/>
    <w:rsid w:val="005D29C4"/>
    <w:rsid w:val="005D29FD"/>
    <w:rsid w:val="005D2A36"/>
    <w:rsid w:val="005D2A7F"/>
    <w:rsid w:val="005D2A82"/>
    <w:rsid w:val="005D2ADC"/>
    <w:rsid w:val="005D2C85"/>
    <w:rsid w:val="005D2D87"/>
    <w:rsid w:val="005D2DC7"/>
    <w:rsid w:val="005D31F0"/>
    <w:rsid w:val="005D3350"/>
    <w:rsid w:val="005D3487"/>
    <w:rsid w:val="005D3516"/>
    <w:rsid w:val="005D35B0"/>
    <w:rsid w:val="005D373F"/>
    <w:rsid w:val="005D3A6C"/>
    <w:rsid w:val="005D3BAE"/>
    <w:rsid w:val="005D3C73"/>
    <w:rsid w:val="005D3E33"/>
    <w:rsid w:val="005D43DF"/>
    <w:rsid w:val="005D444D"/>
    <w:rsid w:val="005D4741"/>
    <w:rsid w:val="005D4790"/>
    <w:rsid w:val="005D4918"/>
    <w:rsid w:val="005D4A57"/>
    <w:rsid w:val="005D4B41"/>
    <w:rsid w:val="005D4BFE"/>
    <w:rsid w:val="005D4CCB"/>
    <w:rsid w:val="005D4CCC"/>
    <w:rsid w:val="005D4E5A"/>
    <w:rsid w:val="005D4EEE"/>
    <w:rsid w:val="005D4F15"/>
    <w:rsid w:val="005D5047"/>
    <w:rsid w:val="005D5073"/>
    <w:rsid w:val="005D5083"/>
    <w:rsid w:val="005D561F"/>
    <w:rsid w:val="005D56D9"/>
    <w:rsid w:val="005D5856"/>
    <w:rsid w:val="005D5BB4"/>
    <w:rsid w:val="005D5E58"/>
    <w:rsid w:val="005D5EBD"/>
    <w:rsid w:val="005D62E3"/>
    <w:rsid w:val="005D63F4"/>
    <w:rsid w:val="005D65B3"/>
    <w:rsid w:val="005D6731"/>
    <w:rsid w:val="005D6A71"/>
    <w:rsid w:val="005D6AC1"/>
    <w:rsid w:val="005D6ACE"/>
    <w:rsid w:val="005D6AED"/>
    <w:rsid w:val="005D6BBD"/>
    <w:rsid w:val="005D6C83"/>
    <w:rsid w:val="005D7175"/>
    <w:rsid w:val="005D7194"/>
    <w:rsid w:val="005D72F3"/>
    <w:rsid w:val="005D7309"/>
    <w:rsid w:val="005D7423"/>
    <w:rsid w:val="005D75F4"/>
    <w:rsid w:val="005D7654"/>
    <w:rsid w:val="005D76BD"/>
    <w:rsid w:val="005D7871"/>
    <w:rsid w:val="005D7BE0"/>
    <w:rsid w:val="005D7D2F"/>
    <w:rsid w:val="005D7E83"/>
    <w:rsid w:val="005D7EB9"/>
    <w:rsid w:val="005D7EEA"/>
    <w:rsid w:val="005E002F"/>
    <w:rsid w:val="005E003B"/>
    <w:rsid w:val="005E0112"/>
    <w:rsid w:val="005E0179"/>
    <w:rsid w:val="005E01EF"/>
    <w:rsid w:val="005E0762"/>
    <w:rsid w:val="005E0774"/>
    <w:rsid w:val="005E0B97"/>
    <w:rsid w:val="005E0C66"/>
    <w:rsid w:val="005E0C7B"/>
    <w:rsid w:val="005E0D9A"/>
    <w:rsid w:val="005E0DC7"/>
    <w:rsid w:val="005E0E09"/>
    <w:rsid w:val="005E10FE"/>
    <w:rsid w:val="005E1139"/>
    <w:rsid w:val="005E113D"/>
    <w:rsid w:val="005E117F"/>
    <w:rsid w:val="005E12AC"/>
    <w:rsid w:val="005E1373"/>
    <w:rsid w:val="005E1448"/>
    <w:rsid w:val="005E1782"/>
    <w:rsid w:val="005E198C"/>
    <w:rsid w:val="005E19AF"/>
    <w:rsid w:val="005E1A35"/>
    <w:rsid w:val="005E1B7C"/>
    <w:rsid w:val="005E1C09"/>
    <w:rsid w:val="005E1CD8"/>
    <w:rsid w:val="005E1D8E"/>
    <w:rsid w:val="005E1E3E"/>
    <w:rsid w:val="005E1EE0"/>
    <w:rsid w:val="005E1F9D"/>
    <w:rsid w:val="005E1FED"/>
    <w:rsid w:val="005E21C1"/>
    <w:rsid w:val="005E22C9"/>
    <w:rsid w:val="005E231A"/>
    <w:rsid w:val="005E24B3"/>
    <w:rsid w:val="005E26AA"/>
    <w:rsid w:val="005E287B"/>
    <w:rsid w:val="005E28E4"/>
    <w:rsid w:val="005E2C8C"/>
    <w:rsid w:val="005E2CE6"/>
    <w:rsid w:val="005E2CE9"/>
    <w:rsid w:val="005E2EB6"/>
    <w:rsid w:val="005E31BF"/>
    <w:rsid w:val="005E3208"/>
    <w:rsid w:val="005E334A"/>
    <w:rsid w:val="005E340B"/>
    <w:rsid w:val="005E3890"/>
    <w:rsid w:val="005E39CF"/>
    <w:rsid w:val="005E4005"/>
    <w:rsid w:val="005E4013"/>
    <w:rsid w:val="005E4151"/>
    <w:rsid w:val="005E41B5"/>
    <w:rsid w:val="005E424D"/>
    <w:rsid w:val="005E43E7"/>
    <w:rsid w:val="005E4408"/>
    <w:rsid w:val="005E44AC"/>
    <w:rsid w:val="005E4571"/>
    <w:rsid w:val="005E464B"/>
    <w:rsid w:val="005E4776"/>
    <w:rsid w:val="005E48E4"/>
    <w:rsid w:val="005E4A00"/>
    <w:rsid w:val="005E4B6C"/>
    <w:rsid w:val="005E4BD7"/>
    <w:rsid w:val="005E4BDA"/>
    <w:rsid w:val="005E4D4E"/>
    <w:rsid w:val="005E4FF5"/>
    <w:rsid w:val="005E5097"/>
    <w:rsid w:val="005E5310"/>
    <w:rsid w:val="005E53B2"/>
    <w:rsid w:val="005E54B6"/>
    <w:rsid w:val="005E54C8"/>
    <w:rsid w:val="005E5537"/>
    <w:rsid w:val="005E57E0"/>
    <w:rsid w:val="005E5961"/>
    <w:rsid w:val="005E5CEC"/>
    <w:rsid w:val="005E5EDF"/>
    <w:rsid w:val="005E5FFE"/>
    <w:rsid w:val="005E6026"/>
    <w:rsid w:val="005E605C"/>
    <w:rsid w:val="005E60A8"/>
    <w:rsid w:val="005E616F"/>
    <w:rsid w:val="005E6304"/>
    <w:rsid w:val="005E6410"/>
    <w:rsid w:val="005E6567"/>
    <w:rsid w:val="005E65ED"/>
    <w:rsid w:val="005E6691"/>
    <w:rsid w:val="005E6758"/>
    <w:rsid w:val="005E6D4D"/>
    <w:rsid w:val="005E6DFA"/>
    <w:rsid w:val="005E6E29"/>
    <w:rsid w:val="005E6EC4"/>
    <w:rsid w:val="005E6ED0"/>
    <w:rsid w:val="005E6F11"/>
    <w:rsid w:val="005E6FAF"/>
    <w:rsid w:val="005E705C"/>
    <w:rsid w:val="005E72EF"/>
    <w:rsid w:val="005E7472"/>
    <w:rsid w:val="005E768C"/>
    <w:rsid w:val="005E7878"/>
    <w:rsid w:val="005E7889"/>
    <w:rsid w:val="005E79F1"/>
    <w:rsid w:val="005E7B3B"/>
    <w:rsid w:val="005E7F7C"/>
    <w:rsid w:val="005F006B"/>
    <w:rsid w:val="005F00FD"/>
    <w:rsid w:val="005F0214"/>
    <w:rsid w:val="005F0252"/>
    <w:rsid w:val="005F027A"/>
    <w:rsid w:val="005F0484"/>
    <w:rsid w:val="005F0632"/>
    <w:rsid w:val="005F0658"/>
    <w:rsid w:val="005F06CB"/>
    <w:rsid w:val="005F0825"/>
    <w:rsid w:val="005F08EA"/>
    <w:rsid w:val="005F0B59"/>
    <w:rsid w:val="005F0B6C"/>
    <w:rsid w:val="005F0DB0"/>
    <w:rsid w:val="005F0DB5"/>
    <w:rsid w:val="005F107B"/>
    <w:rsid w:val="005F12E9"/>
    <w:rsid w:val="005F1407"/>
    <w:rsid w:val="005F159D"/>
    <w:rsid w:val="005F1684"/>
    <w:rsid w:val="005F1763"/>
    <w:rsid w:val="005F17C9"/>
    <w:rsid w:val="005F17D5"/>
    <w:rsid w:val="005F1A83"/>
    <w:rsid w:val="005F1AAE"/>
    <w:rsid w:val="005F1C4B"/>
    <w:rsid w:val="005F1C8A"/>
    <w:rsid w:val="005F1F34"/>
    <w:rsid w:val="005F2079"/>
    <w:rsid w:val="005F2290"/>
    <w:rsid w:val="005F2412"/>
    <w:rsid w:val="005F2621"/>
    <w:rsid w:val="005F266C"/>
    <w:rsid w:val="005F2898"/>
    <w:rsid w:val="005F2916"/>
    <w:rsid w:val="005F2A21"/>
    <w:rsid w:val="005F2D46"/>
    <w:rsid w:val="005F3083"/>
    <w:rsid w:val="005F315E"/>
    <w:rsid w:val="005F3393"/>
    <w:rsid w:val="005F3520"/>
    <w:rsid w:val="005F367B"/>
    <w:rsid w:val="005F372A"/>
    <w:rsid w:val="005F3859"/>
    <w:rsid w:val="005F38A0"/>
    <w:rsid w:val="005F38AA"/>
    <w:rsid w:val="005F39B6"/>
    <w:rsid w:val="005F3AEE"/>
    <w:rsid w:val="005F3B3D"/>
    <w:rsid w:val="005F3BF3"/>
    <w:rsid w:val="005F3CE2"/>
    <w:rsid w:val="005F3D43"/>
    <w:rsid w:val="005F3D88"/>
    <w:rsid w:val="005F420C"/>
    <w:rsid w:val="005F438B"/>
    <w:rsid w:val="005F4564"/>
    <w:rsid w:val="005F45A1"/>
    <w:rsid w:val="005F4660"/>
    <w:rsid w:val="005F4A62"/>
    <w:rsid w:val="005F4B63"/>
    <w:rsid w:val="005F4B6A"/>
    <w:rsid w:val="005F4EB8"/>
    <w:rsid w:val="005F508B"/>
    <w:rsid w:val="005F55AA"/>
    <w:rsid w:val="005F55C5"/>
    <w:rsid w:val="005F5678"/>
    <w:rsid w:val="005F5704"/>
    <w:rsid w:val="005F57DF"/>
    <w:rsid w:val="005F599E"/>
    <w:rsid w:val="005F59E3"/>
    <w:rsid w:val="005F5A76"/>
    <w:rsid w:val="005F5C91"/>
    <w:rsid w:val="005F5D7F"/>
    <w:rsid w:val="005F5EC3"/>
    <w:rsid w:val="005F5F01"/>
    <w:rsid w:val="005F602A"/>
    <w:rsid w:val="005F609A"/>
    <w:rsid w:val="005F60C7"/>
    <w:rsid w:val="005F627D"/>
    <w:rsid w:val="005F62E4"/>
    <w:rsid w:val="005F6506"/>
    <w:rsid w:val="005F6682"/>
    <w:rsid w:val="005F6864"/>
    <w:rsid w:val="005F68B0"/>
    <w:rsid w:val="005F68E4"/>
    <w:rsid w:val="005F69AB"/>
    <w:rsid w:val="005F6BD2"/>
    <w:rsid w:val="005F6CD9"/>
    <w:rsid w:val="005F6D29"/>
    <w:rsid w:val="005F6F0D"/>
    <w:rsid w:val="005F71EB"/>
    <w:rsid w:val="005F7268"/>
    <w:rsid w:val="005F73D7"/>
    <w:rsid w:val="005F742D"/>
    <w:rsid w:val="005F7461"/>
    <w:rsid w:val="005F75CE"/>
    <w:rsid w:val="005F75FC"/>
    <w:rsid w:val="005F7840"/>
    <w:rsid w:val="005F78DF"/>
    <w:rsid w:val="005F79C9"/>
    <w:rsid w:val="005F7B77"/>
    <w:rsid w:val="005F7BA8"/>
    <w:rsid w:val="005F7BC3"/>
    <w:rsid w:val="005F7DEC"/>
    <w:rsid w:val="005F7EA2"/>
    <w:rsid w:val="005F7FC5"/>
    <w:rsid w:val="00600456"/>
    <w:rsid w:val="0060058C"/>
    <w:rsid w:val="0060070D"/>
    <w:rsid w:val="006007D3"/>
    <w:rsid w:val="0060096B"/>
    <w:rsid w:val="006009A2"/>
    <w:rsid w:val="00600CC1"/>
    <w:rsid w:val="00600CEB"/>
    <w:rsid w:val="00600E0D"/>
    <w:rsid w:val="00600E16"/>
    <w:rsid w:val="00600E29"/>
    <w:rsid w:val="00600E45"/>
    <w:rsid w:val="006010F9"/>
    <w:rsid w:val="00601155"/>
    <w:rsid w:val="00601290"/>
    <w:rsid w:val="006013BF"/>
    <w:rsid w:val="00601663"/>
    <w:rsid w:val="0060177C"/>
    <w:rsid w:val="0060184F"/>
    <w:rsid w:val="006018FB"/>
    <w:rsid w:val="00601A45"/>
    <w:rsid w:val="00601AB7"/>
    <w:rsid w:val="00601AE9"/>
    <w:rsid w:val="00601EE6"/>
    <w:rsid w:val="00602158"/>
    <w:rsid w:val="0060239B"/>
    <w:rsid w:val="00602408"/>
    <w:rsid w:val="00602577"/>
    <w:rsid w:val="006026A0"/>
    <w:rsid w:val="0060284B"/>
    <w:rsid w:val="00602C28"/>
    <w:rsid w:val="00602CC5"/>
    <w:rsid w:val="00602E24"/>
    <w:rsid w:val="00602F56"/>
    <w:rsid w:val="00602F86"/>
    <w:rsid w:val="006030E2"/>
    <w:rsid w:val="0060317D"/>
    <w:rsid w:val="006032B8"/>
    <w:rsid w:val="006033D2"/>
    <w:rsid w:val="0060346B"/>
    <w:rsid w:val="00603624"/>
    <w:rsid w:val="00603745"/>
    <w:rsid w:val="00603B93"/>
    <w:rsid w:val="00603E1D"/>
    <w:rsid w:val="00603F98"/>
    <w:rsid w:val="00603FEE"/>
    <w:rsid w:val="006042D3"/>
    <w:rsid w:val="006045C0"/>
    <w:rsid w:val="00604798"/>
    <w:rsid w:val="0060498B"/>
    <w:rsid w:val="006049A9"/>
    <w:rsid w:val="00604B76"/>
    <w:rsid w:val="00604C25"/>
    <w:rsid w:val="00604C7F"/>
    <w:rsid w:val="00604D15"/>
    <w:rsid w:val="00605015"/>
    <w:rsid w:val="00605104"/>
    <w:rsid w:val="00605300"/>
    <w:rsid w:val="006053B4"/>
    <w:rsid w:val="00605698"/>
    <w:rsid w:val="0060573A"/>
    <w:rsid w:val="006057BD"/>
    <w:rsid w:val="00605884"/>
    <w:rsid w:val="006062CB"/>
    <w:rsid w:val="006063D5"/>
    <w:rsid w:val="0060661C"/>
    <w:rsid w:val="0060676D"/>
    <w:rsid w:val="00606945"/>
    <w:rsid w:val="00606A9F"/>
    <w:rsid w:val="00606BD7"/>
    <w:rsid w:val="00606F0B"/>
    <w:rsid w:val="00606F56"/>
    <w:rsid w:val="006071D6"/>
    <w:rsid w:val="0060727D"/>
    <w:rsid w:val="00607281"/>
    <w:rsid w:val="00607301"/>
    <w:rsid w:val="00607324"/>
    <w:rsid w:val="00607326"/>
    <w:rsid w:val="0060732E"/>
    <w:rsid w:val="00607362"/>
    <w:rsid w:val="00607435"/>
    <w:rsid w:val="006074F9"/>
    <w:rsid w:val="00607572"/>
    <w:rsid w:val="00607645"/>
    <w:rsid w:val="0060768B"/>
    <w:rsid w:val="00607880"/>
    <w:rsid w:val="006078D1"/>
    <w:rsid w:val="00607C52"/>
    <w:rsid w:val="00607DA2"/>
    <w:rsid w:val="0061006C"/>
    <w:rsid w:val="00610089"/>
    <w:rsid w:val="0061019C"/>
    <w:rsid w:val="006101CC"/>
    <w:rsid w:val="00610376"/>
    <w:rsid w:val="00610387"/>
    <w:rsid w:val="00610587"/>
    <w:rsid w:val="00610855"/>
    <w:rsid w:val="006108CF"/>
    <w:rsid w:val="00610922"/>
    <w:rsid w:val="00610B31"/>
    <w:rsid w:val="00610D26"/>
    <w:rsid w:val="00610D68"/>
    <w:rsid w:val="00610DCF"/>
    <w:rsid w:val="00610E58"/>
    <w:rsid w:val="00610E5A"/>
    <w:rsid w:val="006110AA"/>
    <w:rsid w:val="0061112A"/>
    <w:rsid w:val="00611287"/>
    <w:rsid w:val="006112FF"/>
    <w:rsid w:val="0061143D"/>
    <w:rsid w:val="006115B7"/>
    <w:rsid w:val="00611654"/>
    <w:rsid w:val="00611A91"/>
    <w:rsid w:val="00611B62"/>
    <w:rsid w:val="00611C3A"/>
    <w:rsid w:val="00611C5E"/>
    <w:rsid w:val="00611CF1"/>
    <w:rsid w:val="00611D41"/>
    <w:rsid w:val="00611D56"/>
    <w:rsid w:val="00611E73"/>
    <w:rsid w:val="00611E7C"/>
    <w:rsid w:val="006120F4"/>
    <w:rsid w:val="00612340"/>
    <w:rsid w:val="00612380"/>
    <w:rsid w:val="006123AC"/>
    <w:rsid w:val="00612684"/>
    <w:rsid w:val="006126CC"/>
    <w:rsid w:val="00612B63"/>
    <w:rsid w:val="00612B7B"/>
    <w:rsid w:val="00612C7A"/>
    <w:rsid w:val="00612D20"/>
    <w:rsid w:val="00612E80"/>
    <w:rsid w:val="00612F5B"/>
    <w:rsid w:val="0061302D"/>
    <w:rsid w:val="00613035"/>
    <w:rsid w:val="0061330D"/>
    <w:rsid w:val="006134EA"/>
    <w:rsid w:val="00613517"/>
    <w:rsid w:val="006135E6"/>
    <w:rsid w:val="00613692"/>
    <w:rsid w:val="0061398B"/>
    <w:rsid w:val="006139DF"/>
    <w:rsid w:val="006139E9"/>
    <w:rsid w:val="00613A4D"/>
    <w:rsid w:val="00613AFD"/>
    <w:rsid w:val="00613E05"/>
    <w:rsid w:val="00614075"/>
    <w:rsid w:val="006140E1"/>
    <w:rsid w:val="00614236"/>
    <w:rsid w:val="00614263"/>
    <w:rsid w:val="0061429F"/>
    <w:rsid w:val="006142A1"/>
    <w:rsid w:val="00614519"/>
    <w:rsid w:val="00614704"/>
    <w:rsid w:val="006149B1"/>
    <w:rsid w:val="00614A84"/>
    <w:rsid w:val="00614AAD"/>
    <w:rsid w:val="00614AE4"/>
    <w:rsid w:val="00614B8E"/>
    <w:rsid w:val="00614BDC"/>
    <w:rsid w:val="00614BE3"/>
    <w:rsid w:val="00614D0F"/>
    <w:rsid w:val="00614DA0"/>
    <w:rsid w:val="00614E5B"/>
    <w:rsid w:val="00614F27"/>
    <w:rsid w:val="00614F5F"/>
    <w:rsid w:val="00615206"/>
    <w:rsid w:val="0061520E"/>
    <w:rsid w:val="00615229"/>
    <w:rsid w:val="00615281"/>
    <w:rsid w:val="006153D5"/>
    <w:rsid w:val="006154A0"/>
    <w:rsid w:val="006154CD"/>
    <w:rsid w:val="006155BD"/>
    <w:rsid w:val="00615B17"/>
    <w:rsid w:val="00615B76"/>
    <w:rsid w:val="00615BCE"/>
    <w:rsid w:val="00615D10"/>
    <w:rsid w:val="00615F50"/>
    <w:rsid w:val="00615F7E"/>
    <w:rsid w:val="0061604C"/>
    <w:rsid w:val="0061606A"/>
    <w:rsid w:val="006161B7"/>
    <w:rsid w:val="0061653C"/>
    <w:rsid w:val="0061660B"/>
    <w:rsid w:val="00616849"/>
    <w:rsid w:val="006168A4"/>
    <w:rsid w:val="00616A1A"/>
    <w:rsid w:val="00616B2E"/>
    <w:rsid w:val="00616B52"/>
    <w:rsid w:val="00616C73"/>
    <w:rsid w:val="00616F00"/>
    <w:rsid w:val="00616F15"/>
    <w:rsid w:val="00617072"/>
    <w:rsid w:val="0061708D"/>
    <w:rsid w:val="00617182"/>
    <w:rsid w:val="006172F7"/>
    <w:rsid w:val="00617389"/>
    <w:rsid w:val="0061750E"/>
    <w:rsid w:val="00617745"/>
    <w:rsid w:val="006177F9"/>
    <w:rsid w:val="006179C7"/>
    <w:rsid w:val="00617A77"/>
    <w:rsid w:val="00617B7D"/>
    <w:rsid w:val="00617C66"/>
    <w:rsid w:val="00617D78"/>
    <w:rsid w:val="00617E47"/>
    <w:rsid w:val="00617E8C"/>
    <w:rsid w:val="00617EAA"/>
    <w:rsid w:val="00617FE0"/>
    <w:rsid w:val="00620189"/>
    <w:rsid w:val="006201A9"/>
    <w:rsid w:val="006202B2"/>
    <w:rsid w:val="006203DC"/>
    <w:rsid w:val="00620948"/>
    <w:rsid w:val="0062097F"/>
    <w:rsid w:val="00620980"/>
    <w:rsid w:val="00620A23"/>
    <w:rsid w:val="00620E6C"/>
    <w:rsid w:val="00620F97"/>
    <w:rsid w:val="0062103F"/>
    <w:rsid w:val="00621232"/>
    <w:rsid w:val="006212FA"/>
    <w:rsid w:val="00621371"/>
    <w:rsid w:val="006214E6"/>
    <w:rsid w:val="00621598"/>
    <w:rsid w:val="006216C9"/>
    <w:rsid w:val="00621815"/>
    <w:rsid w:val="006218E8"/>
    <w:rsid w:val="00621A4C"/>
    <w:rsid w:val="00621B46"/>
    <w:rsid w:val="00621E87"/>
    <w:rsid w:val="00621F5B"/>
    <w:rsid w:val="00622028"/>
    <w:rsid w:val="00622052"/>
    <w:rsid w:val="0062210E"/>
    <w:rsid w:val="006221D3"/>
    <w:rsid w:val="00622240"/>
    <w:rsid w:val="0062231B"/>
    <w:rsid w:val="006223B8"/>
    <w:rsid w:val="0062269A"/>
    <w:rsid w:val="006226A8"/>
    <w:rsid w:val="00622ABA"/>
    <w:rsid w:val="00622BE8"/>
    <w:rsid w:val="00622ED8"/>
    <w:rsid w:val="00623055"/>
    <w:rsid w:val="00623354"/>
    <w:rsid w:val="006233DC"/>
    <w:rsid w:val="00623517"/>
    <w:rsid w:val="00623699"/>
    <w:rsid w:val="006239BC"/>
    <w:rsid w:val="00623C83"/>
    <w:rsid w:val="00623F6C"/>
    <w:rsid w:val="00623FBA"/>
    <w:rsid w:val="0062402E"/>
    <w:rsid w:val="006242A3"/>
    <w:rsid w:val="006242BD"/>
    <w:rsid w:val="006247DF"/>
    <w:rsid w:val="00624883"/>
    <w:rsid w:val="006248E0"/>
    <w:rsid w:val="00624D76"/>
    <w:rsid w:val="00624EFE"/>
    <w:rsid w:val="00624F43"/>
    <w:rsid w:val="00624FBC"/>
    <w:rsid w:val="0062501D"/>
    <w:rsid w:val="00625022"/>
    <w:rsid w:val="00625248"/>
    <w:rsid w:val="006252B5"/>
    <w:rsid w:val="006252C5"/>
    <w:rsid w:val="006252E0"/>
    <w:rsid w:val="006254A4"/>
    <w:rsid w:val="0062560E"/>
    <w:rsid w:val="006256A8"/>
    <w:rsid w:val="00625903"/>
    <w:rsid w:val="006259B0"/>
    <w:rsid w:val="006259D1"/>
    <w:rsid w:val="00625ABB"/>
    <w:rsid w:val="00625BFE"/>
    <w:rsid w:val="00625C9E"/>
    <w:rsid w:val="00625FF0"/>
    <w:rsid w:val="006260FC"/>
    <w:rsid w:val="00626115"/>
    <w:rsid w:val="006261A5"/>
    <w:rsid w:val="00626349"/>
    <w:rsid w:val="00626481"/>
    <w:rsid w:val="00626502"/>
    <w:rsid w:val="00626563"/>
    <w:rsid w:val="0062660A"/>
    <w:rsid w:val="00626644"/>
    <w:rsid w:val="00626781"/>
    <w:rsid w:val="0062689F"/>
    <w:rsid w:val="006268A6"/>
    <w:rsid w:val="006268B6"/>
    <w:rsid w:val="0062695B"/>
    <w:rsid w:val="00626ACB"/>
    <w:rsid w:val="00626AE8"/>
    <w:rsid w:val="00626C18"/>
    <w:rsid w:val="00626D2A"/>
    <w:rsid w:val="00626DFF"/>
    <w:rsid w:val="00626EFC"/>
    <w:rsid w:val="00627501"/>
    <w:rsid w:val="0062762F"/>
    <w:rsid w:val="006276DB"/>
    <w:rsid w:val="00627814"/>
    <w:rsid w:val="006278E3"/>
    <w:rsid w:val="006279C1"/>
    <w:rsid w:val="006279DE"/>
    <w:rsid w:val="00627A80"/>
    <w:rsid w:val="00627B76"/>
    <w:rsid w:val="00627C57"/>
    <w:rsid w:val="00627CC5"/>
    <w:rsid w:val="00627CFC"/>
    <w:rsid w:val="00627ECD"/>
    <w:rsid w:val="00627F1E"/>
    <w:rsid w:val="006300BB"/>
    <w:rsid w:val="006301F1"/>
    <w:rsid w:val="00630208"/>
    <w:rsid w:val="00630722"/>
    <w:rsid w:val="0063073A"/>
    <w:rsid w:val="006308F6"/>
    <w:rsid w:val="006309BE"/>
    <w:rsid w:val="00630AA5"/>
    <w:rsid w:val="00630AFD"/>
    <w:rsid w:val="00630BAE"/>
    <w:rsid w:val="00630CEA"/>
    <w:rsid w:val="00630FEA"/>
    <w:rsid w:val="00631040"/>
    <w:rsid w:val="006310E3"/>
    <w:rsid w:val="006314DF"/>
    <w:rsid w:val="006315A5"/>
    <w:rsid w:val="00631655"/>
    <w:rsid w:val="00631729"/>
    <w:rsid w:val="00631743"/>
    <w:rsid w:val="00631927"/>
    <w:rsid w:val="006319CB"/>
    <w:rsid w:val="00631A17"/>
    <w:rsid w:val="00631A8D"/>
    <w:rsid w:val="00631B02"/>
    <w:rsid w:val="00631B97"/>
    <w:rsid w:val="00631C01"/>
    <w:rsid w:val="00631C08"/>
    <w:rsid w:val="00631C09"/>
    <w:rsid w:val="00631C22"/>
    <w:rsid w:val="00631CEB"/>
    <w:rsid w:val="00631DE1"/>
    <w:rsid w:val="00631F63"/>
    <w:rsid w:val="006321D2"/>
    <w:rsid w:val="00632400"/>
    <w:rsid w:val="00632576"/>
    <w:rsid w:val="006325F8"/>
    <w:rsid w:val="0063270A"/>
    <w:rsid w:val="00632746"/>
    <w:rsid w:val="0063296F"/>
    <w:rsid w:val="00632A44"/>
    <w:rsid w:val="00632A73"/>
    <w:rsid w:val="00632F30"/>
    <w:rsid w:val="006330EE"/>
    <w:rsid w:val="00633238"/>
    <w:rsid w:val="00633274"/>
    <w:rsid w:val="00633295"/>
    <w:rsid w:val="006332D6"/>
    <w:rsid w:val="0063341D"/>
    <w:rsid w:val="0063351C"/>
    <w:rsid w:val="006338E7"/>
    <w:rsid w:val="00633AD9"/>
    <w:rsid w:val="00633D8B"/>
    <w:rsid w:val="00633F78"/>
    <w:rsid w:val="00633FA7"/>
    <w:rsid w:val="00634060"/>
    <w:rsid w:val="00634441"/>
    <w:rsid w:val="006344C1"/>
    <w:rsid w:val="00634520"/>
    <w:rsid w:val="006346DE"/>
    <w:rsid w:val="00634706"/>
    <w:rsid w:val="00634830"/>
    <w:rsid w:val="00634A4F"/>
    <w:rsid w:val="00634A58"/>
    <w:rsid w:val="00634ACF"/>
    <w:rsid w:val="00634BC8"/>
    <w:rsid w:val="00634F6C"/>
    <w:rsid w:val="006350BB"/>
    <w:rsid w:val="006351EF"/>
    <w:rsid w:val="00635313"/>
    <w:rsid w:val="006356DD"/>
    <w:rsid w:val="006357E4"/>
    <w:rsid w:val="006357E8"/>
    <w:rsid w:val="006358A7"/>
    <w:rsid w:val="00635926"/>
    <w:rsid w:val="00635984"/>
    <w:rsid w:val="006359EF"/>
    <w:rsid w:val="00635AC6"/>
    <w:rsid w:val="00635BC0"/>
    <w:rsid w:val="00635CAF"/>
    <w:rsid w:val="00635D02"/>
    <w:rsid w:val="006361AE"/>
    <w:rsid w:val="00636284"/>
    <w:rsid w:val="006362CD"/>
    <w:rsid w:val="006364D3"/>
    <w:rsid w:val="00636509"/>
    <w:rsid w:val="006366C3"/>
    <w:rsid w:val="00636712"/>
    <w:rsid w:val="0063671F"/>
    <w:rsid w:val="0063672F"/>
    <w:rsid w:val="0063675E"/>
    <w:rsid w:val="00636790"/>
    <w:rsid w:val="00636861"/>
    <w:rsid w:val="006369CE"/>
    <w:rsid w:val="00636A1B"/>
    <w:rsid w:val="00636B28"/>
    <w:rsid w:val="00636BA0"/>
    <w:rsid w:val="00636CB1"/>
    <w:rsid w:val="00636D7E"/>
    <w:rsid w:val="00636DB8"/>
    <w:rsid w:val="00636DFB"/>
    <w:rsid w:val="00637017"/>
    <w:rsid w:val="00637137"/>
    <w:rsid w:val="006371B0"/>
    <w:rsid w:val="00637610"/>
    <w:rsid w:val="00637614"/>
    <w:rsid w:val="0063762C"/>
    <w:rsid w:val="0063796E"/>
    <w:rsid w:val="006379B6"/>
    <w:rsid w:val="00637A09"/>
    <w:rsid w:val="00637AAB"/>
    <w:rsid w:val="00637B15"/>
    <w:rsid w:val="00640186"/>
    <w:rsid w:val="00640227"/>
    <w:rsid w:val="00640268"/>
    <w:rsid w:val="006402E9"/>
    <w:rsid w:val="0064035B"/>
    <w:rsid w:val="006409B0"/>
    <w:rsid w:val="00640C94"/>
    <w:rsid w:val="00640FB6"/>
    <w:rsid w:val="0064130D"/>
    <w:rsid w:val="006415CF"/>
    <w:rsid w:val="006415D4"/>
    <w:rsid w:val="00641757"/>
    <w:rsid w:val="006417D0"/>
    <w:rsid w:val="00641802"/>
    <w:rsid w:val="0064182E"/>
    <w:rsid w:val="00641994"/>
    <w:rsid w:val="00641AAA"/>
    <w:rsid w:val="00641B36"/>
    <w:rsid w:val="00641B6A"/>
    <w:rsid w:val="00641BA0"/>
    <w:rsid w:val="00641E8D"/>
    <w:rsid w:val="00641FC8"/>
    <w:rsid w:val="0064234A"/>
    <w:rsid w:val="006423D4"/>
    <w:rsid w:val="006424B4"/>
    <w:rsid w:val="006424FF"/>
    <w:rsid w:val="00642644"/>
    <w:rsid w:val="00642775"/>
    <w:rsid w:val="00642B05"/>
    <w:rsid w:val="00642D2D"/>
    <w:rsid w:val="00642FCB"/>
    <w:rsid w:val="006430C8"/>
    <w:rsid w:val="006430F6"/>
    <w:rsid w:val="00643166"/>
    <w:rsid w:val="00643405"/>
    <w:rsid w:val="00643733"/>
    <w:rsid w:val="0064389B"/>
    <w:rsid w:val="00643D59"/>
    <w:rsid w:val="00643DD9"/>
    <w:rsid w:val="00643E44"/>
    <w:rsid w:val="00643FA1"/>
    <w:rsid w:val="00644055"/>
    <w:rsid w:val="0064416A"/>
    <w:rsid w:val="0064449A"/>
    <w:rsid w:val="006444D5"/>
    <w:rsid w:val="006444FE"/>
    <w:rsid w:val="0064454A"/>
    <w:rsid w:val="0064479F"/>
    <w:rsid w:val="006447D2"/>
    <w:rsid w:val="006447FB"/>
    <w:rsid w:val="00644A0F"/>
    <w:rsid w:val="00644B8B"/>
    <w:rsid w:val="00644C05"/>
    <w:rsid w:val="00644C1F"/>
    <w:rsid w:val="00644C59"/>
    <w:rsid w:val="00644E2F"/>
    <w:rsid w:val="00644F53"/>
    <w:rsid w:val="0064502C"/>
    <w:rsid w:val="006450DE"/>
    <w:rsid w:val="0064529F"/>
    <w:rsid w:val="006457D0"/>
    <w:rsid w:val="00645826"/>
    <w:rsid w:val="0064591B"/>
    <w:rsid w:val="006459EB"/>
    <w:rsid w:val="006459FF"/>
    <w:rsid w:val="00645B1F"/>
    <w:rsid w:val="00645BE4"/>
    <w:rsid w:val="00645D04"/>
    <w:rsid w:val="00645D75"/>
    <w:rsid w:val="00645E30"/>
    <w:rsid w:val="00645E4B"/>
    <w:rsid w:val="00645E78"/>
    <w:rsid w:val="00645FD8"/>
    <w:rsid w:val="0064617F"/>
    <w:rsid w:val="006464C5"/>
    <w:rsid w:val="006464E3"/>
    <w:rsid w:val="006466CE"/>
    <w:rsid w:val="0064679D"/>
    <w:rsid w:val="00646979"/>
    <w:rsid w:val="00646A7B"/>
    <w:rsid w:val="00646C20"/>
    <w:rsid w:val="00646C76"/>
    <w:rsid w:val="00646DD2"/>
    <w:rsid w:val="00646ECB"/>
    <w:rsid w:val="0064714E"/>
    <w:rsid w:val="006472E0"/>
    <w:rsid w:val="00647332"/>
    <w:rsid w:val="00647629"/>
    <w:rsid w:val="006476E6"/>
    <w:rsid w:val="00647730"/>
    <w:rsid w:val="00647759"/>
    <w:rsid w:val="00647879"/>
    <w:rsid w:val="006478A3"/>
    <w:rsid w:val="006478EC"/>
    <w:rsid w:val="00647C6E"/>
    <w:rsid w:val="00650071"/>
    <w:rsid w:val="006500BD"/>
    <w:rsid w:val="0065032C"/>
    <w:rsid w:val="006503C2"/>
    <w:rsid w:val="0065051B"/>
    <w:rsid w:val="006509AF"/>
    <w:rsid w:val="006509DE"/>
    <w:rsid w:val="00650A3B"/>
    <w:rsid w:val="00650CA9"/>
    <w:rsid w:val="00650D1B"/>
    <w:rsid w:val="00650F36"/>
    <w:rsid w:val="006510A9"/>
    <w:rsid w:val="006510B6"/>
    <w:rsid w:val="0065112F"/>
    <w:rsid w:val="00651798"/>
    <w:rsid w:val="006517E7"/>
    <w:rsid w:val="0065189C"/>
    <w:rsid w:val="006518F3"/>
    <w:rsid w:val="00651930"/>
    <w:rsid w:val="00651AD5"/>
    <w:rsid w:val="00651DF3"/>
    <w:rsid w:val="00651DF6"/>
    <w:rsid w:val="00651E56"/>
    <w:rsid w:val="00651F97"/>
    <w:rsid w:val="006521D7"/>
    <w:rsid w:val="006521FC"/>
    <w:rsid w:val="0065228A"/>
    <w:rsid w:val="006522F7"/>
    <w:rsid w:val="00652438"/>
    <w:rsid w:val="0065259A"/>
    <w:rsid w:val="0065261E"/>
    <w:rsid w:val="0065274F"/>
    <w:rsid w:val="006527B7"/>
    <w:rsid w:val="006527D0"/>
    <w:rsid w:val="006527FC"/>
    <w:rsid w:val="0065284C"/>
    <w:rsid w:val="00652AE5"/>
    <w:rsid w:val="00652B33"/>
    <w:rsid w:val="00652BF5"/>
    <w:rsid w:val="00652E8D"/>
    <w:rsid w:val="006532D2"/>
    <w:rsid w:val="0065333B"/>
    <w:rsid w:val="00653483"/>
    <w:rsid w:val="00653698"/>
    <w:rsid w:val="006536C1"/>
    <w:rsid w:val="00653810"/>
    <w:rsid w:val="00653A44"/>
    <w:rsid w:val="00653B42"/>
    <w:rsid w:val="00653C2D"/>
    <w:rsid w:val="00653CD6"/>
    <w:rsid w:val="00653E00"/>
    <w:rsid w:val="00653E45"/>
    <w:rsid w:val="00653E8A"/>
    <w:rsid w:val="00653F65"/>
    <w:rsid w:val="0065400D"/>
    <w:rsid w:val="00654391"/>
    <w:rsid w:val="006544CD"/>
    <w:rsid w:val="00654546"/>
    <w:rsid w:val="006545D7"/>
    <w:rsid w:val="00654717"/>
    <w:rsid w:val="006547F1"/>
    <w:rsid w:val="006547FF"/>
    <w:rsid w:val="0065487B"/>
    <w:rsid w:val="006548C1"/>
    <w:rsid w:val="00654A2E"/>
    <w:rsid w:val="00654AD5"/>
    <w:rsid w:val="00654BE4"/>
    <w:rsid w:val="00654C22"/>
    <w:rsid w:val="00654C3C"/>
    <w:rsid w:val="00654C7E"/>
    <w:rsid w:val="00654E14"/>
    <w:rsid w:val="00654E68"/>
    <w:rsid w:val="00654EF2"/>
    <w:rsid w:val="0065509F"/>
    <w:rsid w:val="006550C2"/>
    <w:rsid w:val="006553B1"/>
    <w:rsid w:val="00655463"/>
    <w:rsid w:val="00655536"/>
    <w:rsid w:val="006556DF"/>
    <w:rsid w:val="0065588B"/>
    <w:rsid w:val="00655CC1"/>
    <w:rsid w:val="00655D29"/>
    <w:rsid w:val="00655ED5"/>
    <w:rsid w:val="0065604E"/>
    <w:rsid w:val="006560A2"/>
    <w:rsid w:val="0065615B"/>
    <w:rsid w:val="006562AE"/>
    <w:rsid w:val="00656458"/>
    <w:rsid w:val="006564E5"/>
    <w:rsid w:val="006567B9"/>
    <w:rsid w:val="0065685C"/>
    <w:rsid w:val="00656BE2"/>
    <w:rsid w:val="00656BFD"/>
    <w:rsid w:val="00656C11"/>
    <w:rsid w:val="00656C49"/>
    <w:rsid w:val="00656E3B"/>
    <w:rsid w:val="00656FB7"/>
    <w:rsid w:val="00656FBC"/>
    <w:rsid w:val="00657143"/>
    <w:rsid w:val="006571AF"/>
    <w:rsid w:val="006572A6"/>
    <w:rsid w:val="006572F6"/>
    <w:rsid w:val="00657327"/>
    <w:rsid w:val="006574EA"/>
    <w:rsid w:val="00657659"/>
    <w:rsid w:val="00657690"/>
    <w:rsid w:val="006576F4"/>
    <w:rsid w:val="00657950"/>
    <w:rsid w:val="006579EF"/>
    <w:rsid w:val="00657A34"/>
    <w:rsid w:val="00657AB0"/>
    <w:rsid w:val="00657AB3"/>
    <w:rsid w:val="00657B78"/>
    <w:rsid w:val="00657C84"/>
    <w:rsid w:val="00657E69"/>
    <w:rsid w:val="00657F05"/>
    <w:rsid w:val="0066008D"/>
    <w:rsid w:val="006600C8"/>
    <w:rsid w:val="006602BA"/>
    <w:rsid w:val="006602CF"/>
    <w:rsid w:val="00660392"/>
    <w:rsid w:val="00660488"/>
    <w:rsid w:val="006604AE"/>
    <w:rsid w:val="006604E9"/>
    <w:rsid w:val="00660747"/>
    <w:rsid w:val="00660839"/>
    <w:rsid w:val="00660A87"/>
    <w:rsid w:val="00660C3B"/>
    <w:rsid w:val="00660C8F"/>
    <w:rsid w:val="00661033"/>
    <w:rsid w:val="00661206"/>
    <w:rsid w:val="00661455"/>
    <w:rsid w:val="00661542"/>
    <w:rsid w:val="006615A8"/>
    <w:rsid w:val="006615B8"/>
    <w:rsid w:val="00661765"/>
    <w:rsid w:val="00661A42"/>
    <w:rsid w:val="00661E56"/>
    <w:rsid w:val="00661F3B"/>
    <w:rsid w:val="006620C8"/>
    <w:rsid w:val="0066217D"/>
    <w:rsid w:val="00662183"/>
    <w:rsid w:val="00662223"/>
    <w:rsid w:val="006622E0"/>
    <w:rsid w:val="006623E6"/>
    <w:rsid w:val="006623F6"/>
    <w:rsid w:val="0066264C"/>
    <w:rsid w:val="006626E6"/>
    <w:rsid w:val="00662765"/>
    <w:rsid w:val="0066282E"/>
    <w:rsid w:val="0066296B"/>
    <w:rsid w:val="00662A7A"/>
    <w:rsid w:val="00662B21"/>
    <w:rsid w:val="00662CB3"/>
    <w:rsid w:val="00662CFC"/>
    <w:rsid w:val="00662E60"/>
    <w:rsid w:val="00662F3C"/>
    <w:rsid w:val="006630DE"/>
    <w:rsid w:val="00663192"/>
    <w:rsid w:val="0066324B"/>
    <w:rsid w:val="006633AE"/>
    <w:rsid w:val="00663792"/>
    <w:rsid w:val="006637C9"/>
    <w:rsid w:val="00663816"/>
    <w:rsid w:val="006639FD"/>
    <w:rsid w:val="00663CD3"/>
    <w:rsid w:val="00663DD2"/>
    <w:rsid w:val="00663E1F"/>
    <w:rsid w:val="006641FF"/>
    <w:rsid w:val="006642F1"/>
    <w:rsid w:val="006644A4"/>
    <w:rsid w:val="006645F8"/>
    <w:rsid w:val="006648AF"/>
    <w:rsid w:val="00664CBC"/>
    <w:rsid w:val="00664E7E"/>
    <w:rsid w:val="00664FDA"/>
    <w:rsid w:val="00665118"/>
    <w:rsid w:val="006651E1"/>
    <w:rsid w:val="006652BA"/>
    <w:rsid w:val="00665385"/>
    <w:rsid w:val="006655E3"/>
    <w:rsid w:val="00665626"/>
    <w:rsid w:val="00665857"/>
    <w:rsid w:val="00665932"/>
    <w:rsid w:val="00665AD0"/>
    <w:rsid w:val="00665AE9"/>
    <w:rsid w:val="00665B68"/>
    <w:rsid w:val="00665C29"/>
    <w:rsid w:val="00665EC5"/>
    <w:rsid w:val="00665F0E"/>
    <w:rsid w:val="00665F25"/>
    <w:rsid w:val="00665FE9"/>
    <w:rsid w:val="006660CA"/>
    <w:rsid w:val="006663DA"/>
    <w:rsid w:val="0066646B"/>
    <w:rsid w:val="00666551"/>
    <w:rsid w:val="006665B2"/>
    <w:rsid w:val="00666643"/>
    <w:rsid w:val="00666690"/>
    <w:rsid w:val="006666ED"/>
    <w:rsid w:val="00666791"/>
    <w:rsid w:val="00666B2A"/>
    <w:rsid w:val="00666D60"/>
    <w:rsid w:val="00666DD4"/>
    <w:rsid w:val="00666EE3"/>
    <w:rsid w:val="00666F11"/>
    <w:rsid w:val="00666F7A"/>
    <w:rsid w:val="00667061"/>
    <w:rsid w:val="006670F4"/>
    <w:rsid w:val="0066713D"/>
    <w:rsid w:val="0066744D"/>
    <w:rsid w:val="006674A2"/>
    <w:rsid w:val="006674C5"/>
    <w:rsid w:val="0066750C"/>
    <w:rsid w:val="00667551"/>
    <w:rsid w:val="00667723"/>
    <w:rsid w:val="00667771"/>
    <w:rsid w:val="006678E9"/>
    <w:rsid w:val="00667BBA"/>
    <w:rsid w:val="00667BF5"/>
    <w:rsid w:val="00667D1E"/>
    <w:rsid w:val="00667E68"/>
    <w:rsid w:val="00667F58"/>
    <w:rsid w:val="006702C7"/>
    <w:rsid w:val="00670347"/>
    <w:rsid w:val="006703C8"/>
    <w:rsid w:val="0067041F"/>
    <w:rsid w:val="00670613"/>
    <w:rsid w:val="006706D3"/>
    <w:rsid w:val="006706D8"/>
    <w:rsid w:val="00670713"/>
    <w:rsid w:val="00670917"/>
    <w:rsid w:val="006709DB"/>
    <w:rsid w:val="00670A1A"/>
    <w:rsid w:val="00670DE2"/>
    <w:rsid w:val="00670DE4"/>
    <w:rsid w:val="00670E08"/>
    <w:rsid w:val="00670E09"/>
    <w:rsid w:val="00670E52"/>
    <w:rsid w:val="00670F2B"/>
    <w:rsid w:val="006711AB"/>
    <w:rsid w:val="0067122C"/>
    <w:rsid w:val="0067126F"/>
    <w:rsid w:val="00671590"/>
    <w:rsid w:val="00671687"/>
    <w:rsid w:val="006716BA"/>
    <w:rsid w:val="00671867"/>
    <w:rsid w:val="00671871"/>
    <w:rsid w:val="00671946"/>
    <w:rsid w:val="0067199A"/>
    <w:rsid w:val="0067199D"/>
    <w:rsid w:val="006719BD"/>
    <w:rsid w:val="00671ABB"/>
    <w:rsid w:val="00671B53"/>
    <w:rsid w:val="00671C7B"/>
    <w:rsid w:val="00671D45"/>
    <w:rsid w:val="00671FAB"/>
    <w:rsid w:val="00672020"/>
    <w:rsid w:val="0067226B"/>
    <w:rsid w:val="0067248F"/>
    <w:rsid w:val="0067268F"/>
    <w:rsid w:val="006726F3"/>
    <w:rsid w:val="0067289D"/>
    <w:rsid w:val="00672A1D"/>
    <w:rsid w:val="00672A82"/>
    <w:rsid w:val="00672BE1"/>
    <w:rsid w:val="00672C2E"/>
    <w:rsid w:val="00672C95"/>
    <w:rsid w:val="00672D0A"/>
    <w:rsid w:val="00672D3B"/>
    <w:rsid w:val="00672F62"/>
    <w:rsid w:val="006731B7"/>
    <w:rsid w:val="00673235"/>
    <w:rsid w:val="006733DB"/>
    <w:rsid w:val="006734CF"/>
    <w:rsid w:val="006738CB"/>
    <w:rsid w:val="00673955"/>
    <w:rsid w:val="00673B1F"/>
    <w:rsid w:val="00673B69"/>
    <w:rsid w:val="00673C85"/>
    <w:rsid w:val="00673CBD"/>
    <w:rsid w:val="00673DE6"/>
    <w:rsid w:val="00674051"/>
    <w:rsid w:val="006742A8"/>
    <w:rsid w:val="006742E1"/>
    <w:rsid w:val="00674442"/>
    <w:rsid w:val="00674503"/>
    <w:rsid w:val="0067466E"/>
    <w:rsid w:val="0067471A"/>
    <w:rsid w:val="0067488F"/>
    <w:rsid w:val="00674AD1"/>
    <w:rsid w:val="00674C8E"/>
    <w:rsid w:val="00674E3F"/>
    <w:rsid w:val="00674EB6"/>
    <w:rsid w:val="0067520C"/>
    <w:rsid w:val="00675366"/>
    <w:rsid w:val="006753B9"/>
    <w:rsid w:val="006753CD"/>
    <w:rsid w:val="00675420"/>
    <w:rsid w:val="006754C4"/>
    <w:rsid w:val="0067552A"/>
    <w:rsid w:val="006755B5"/>
    <w:rsid w:val="006755CD"/>
    <w:rsid w:val="006758F6"/>
    <w:rsid w:val="00675989"/>
    <w:rsid w:val="00675D8C"/>
    <w:rsid w:val="00675F9C"/>
    <w:rsid w:val="00676019"/>
    <w:rsid w:val="00676084"/>
    <w:rsid w:val="006760D5"/>
    <w:rsid w:val="006763FE"/>
    <w:rsid w:val="006765B2"/>
    <w:rsid w:val="006765C7"/>
    <w:rsid w:val="006767EB"/>
    <w:rsid w:val="00676913"/>
    <w:rsid w:val="00676B15"/>
    <w:rsid w:val="00677256"/>
    <w:rsid w:val="0067725A"/>
    <w:rsid w:val="006772E5"/>
    <w:rsid w:val="00677523"/>
    <w:rsid w:val="006777B7"/>
    <w:rsid w:val="006779B7"/>
    <w:rsid w:val="00677A5C"/>
    <w:rsid w:val="00677ADC"/>
    <w:rsid w:val="00677D04"/>
    <w:rsid w:val="00677DA7"/>
    <w:rsid w:val="00677F02"/>
    <w:rsid w:val="00677F18"/>
    <w:rsid w:val="006800F3"/>
    <w:rsid w:val="0068012C"/>
    <w:rsid w:val="00680242"/>
    <w:rsid w:val="00680302"/>
    <w:rsid w:val="0068034A"/>
    <w:rsid w:val="00680359"/>
    <w:rsid w:val="0068035C"/>
    <w:rsid w:val="006803D7"/>
    <w:rsid w:val="0068058C"/>
    <w:rsid w:val="00680599"/>
    <w:rsid w:val="0068065C"/>
    <w:rsid w:val="006806E2"/>
    <w:rsid w:val="00680BCB"/>
    <w:rsid w:val="00680C43"/>
    <w:rsid w:val="00680CF8"/>
    <w:rsid w:val="00680DEE"/>
    <w:rsid w:val="0068124D"/>
    <w:rsid w:val="006812A8"/>
    <w:rsid w:val="006812F1"/>
    <w:rsid w:val="006814D9"/>
    <w:rsid w:val="0068156D"/>
    <w:rsid w:val="00681571"/>
    <w:rsid w:val="006815C5"/>
    <w:rsid w:val="006818F8"/>
    <w:rsid w:val="00681938"/>
    <w:rsid w:val="00681A3C"/>
    <w:rsid w:val="00681C4B"/>
    <w:rsid w:val="00681ECF"/>
    <w:rsid w:val="00681F2F"/>
    <w:rsid w:val="00682050"/>
    <w:rsid w:val="006820C0"/>
    <w:rsid w:val="0068221A"/>
    <w:rsid w:val="00682227"/>
    <w:rsid w:val="00682396"/>
    <w:rsid w:val="00682435"/>
    <w:rsid w:val="0068253D"/>
    <w:rsid w:val="0068269F"/>
    <w:rsid w:val="006827B0"/>
    <w:rsid w:val="006828D1"/>
    <w:rsid w:val="00682996"/>
    <w:rsid w:val="00682D66"/>
    <w:rsid w:val="00682DC1"/>
    <w:rsid w:val="00682E70"/>
    <w:rsid w:val="00682FA0"/>
    <w:rsid w:val="00682FA5"/>
    <w:rsid w:val="00683030"/>
    <w:rsid w:val="00683106"/>
    <w:rsid w:val="006831D3"/>
    <w:rsid w:val="006832AC"/>
    <w:rsid w:val="00683561"/>
    <w:rsid w:val="00683601"/>
    <w:rsid w:val="0068366C"/>
    <w:rsid w:val="00683690"/>
    <w:rsid w:val="006836C4"/>
    <w:rsid w:val="006836E5"/>
    <w:rsid w:val="006839E9"/>
    <w:rsid w:val="00683A51"/>
    <w:rsid w:val="00683C83"/>
    <w:rsid w:val="00683D31"/>
    <w:rsid w:val="00683DDC"/>
    <w:rsid w:val="00683EFC"/>
    <w:rsid w:val="00683FA8"/>
    <w:rsid w:val="006840C8"/>
    <w:rsid w:val="00684582"/>
    <w:rsid w:val="00684666"/>
    <w:rsid w:val="00684806"/>
    <w:rsid w:val="0068492C"/>
    <w:rsid w:val="00684A51"/>
    <w:rsid w:val="00684B83"/>
    <w:rsid w:val="00684E22"/>
    <w:rsid w:val="00684E25"/>
    <w:rsid w:val="00684EDF"/>
    <w:rsid w:val="00684F83"/>
    <w:rsid w:val="0068503A"/>
    <w:rsid w:val="00685062"/>
    <w:rsid w:val="0068521F"/>
    <w:rsid w:val="00685286"/>
    <w:rsid w:val="006852E1"/>
    <w:rsid w:val="006852E9"/>
    <w:rsid w:val="00685417"/>
    <w:rsid w:val="00685553"/>
    <w:rsid w:val="00685699"/>
    <w:rsid w:val="0068577E"/>
    <w:rsid w:val="00685788"/>
    <w:rsid w:val="006859B3"/>
    <w:rsid w:val="00685CA6"/>
    <w:rsid w:val="00685CD1"/>
    <w:rsid w:val="00685DED"/>
    <w:rsid w:val="00685E31"/>
    <w:rsid w:val="00685F1C"/>
    <w:rsid w:val="00685F34"/>
    <w:rsid w:val="00685FA3"/>
    <w:rsid w:val="006860F9"/>
    <w:rsid w:val="006861C3"/>
    <w:rsid w:val="00686265"/>
    <w:rsid w:val="00686300"/>
    <w:rsid w:val="0068649A"/>
    <w:rsid w:val="006864CA"/>
    <w:rsid w:val="006864EA"/>
    <w:rsid w:val="006864FF"/>
    <w:rsid w:val="00686661"/>
    <w:rsid w:val="00686676"/>
    <w:rsid w:val="006867A2"/>
    <w:rsid w:val="00686BF3"/>
    <w:rsid w:val="00686E27"/>
    <w:rsid w:val="006870DF"/>
    <w:rsid w:val="00687161"/>
    <w:rsid w:val="006872AB"/>
    <w:rsid w:val="006872DE"/>
    <w:rsid w:val="0068730B"/>
    <w:rsid w:val="006873E7"/>
    <w:rsid w:val="006874B9"/>
    <w:rsid w:val="0068752E"/>
    <w:rsid w:val="0068770A"/>
    <w:rsid w:val="006877B9"/>
    <w:rsid w:val="00687888"/>
    <w:rsid w:val="0068798C"/>
    <w:rsid w:val="00687999"/>
    <w:rsid w:val="00687D56"/>
    <w:rsid w:val="00687FE6"/>
    <w:rsid w:val="00690068"/>
    <w:rsid w:val="0069032C"/>
    <w:rsid w:val="00690A9D"/>
    <w:rsid w:val="00690C8F"/>
    <w:rsid w:val="006910A5"/>
    <w:rsid w:val="006911FA"/>
    <w:rsid w:val="0069122F"/>
    <w:rsid w:val="0069150C"/>
    <w:rsid w:val="006918A1"/>
    <w:rsid w:val="006918B6"/>
    <w:rsid w:val="00691A33"/>
    <w:rsid w:val="00691AFA"/>
    <w:rsid w:val="00691C14"/>
    <w:rsid w:val="00691FCD"/>
    <w:rsid w:val="00691FEF"/>
    <w:rsid w:val="00692328"/>
    <w:rsid w:val="006923CF"/>
    <w:rsid w:val="00692482"/>
    <w:rsid w:val="006924D6"/>
    <w:rsid w:val="0069254B"/>
    <w:rsid w:val="00692691"/>
    <w:rsid w:val="00692768"/>
    <w:rsid w:val="00692811"/>
    <w:rsid w:val="006928F4"/>
    <w:rsid w:val="00692C40"/>
    <w:rsid w:val="00692DBF"/>
    <w:rsid w:val="00692DD8"/>
    <w:rsid w:val="00692F2E"/>
    <w:rsid w:val="006930F6"/>
    <w:rsid w:val="00693203"/>
    <w:rsid w:val="006932EE"/>
    <w:rsid w:val="0069333A"/>
    <w:rsid w:val="0069345E"/>
    <w:rsid w:val="00693683"/>
    <w:rsid w:val="006936F5"/>
    <w:rsid w:val="00693746"/>
    <w:rsid w:val="0069378A"/>
    <w:rsid w:val="00693857"/>
    <w:rsid w:val="006938AC"/>
    <w:rsid w:val="006938F5"/>
    <w:rsid w:val="006939A1"/>
    <w:rsid w:val="006939C3"/>
    <w:rsid w:val="00693D6D"/>
    <w:rsid w:val="00693D7D"/>
    <w:rsid w:val="00694106"/>
    <w:rsid w:val="006943B9"/>
    <w:rsid w:val="00694441"/>
    <w:rsid w:val="0069448F"/>
    <w:rsid w:val="006944FF"/>
    <w:rsid w:val="0069450D"/>
    <w:rsid w:val="006945D2"/>
    <w:rsid w:val="0069463B"/>
    <w:rsid w:val="00694666"/>
    <w:rsid w:val="006946C3"/>
    <w:rsid w:val="0069480B"/>
    <w:rsid w:val="00694837"/>
    <w:rsid w:val="00694855"/>
    <w:rsid w:val="00694864"/>
    <w:rsid w:val="00694923"/>
    <w:rsid w:val="0069492F"/>
    <w:rsid w:val="00694B81"/>
    <w:rsid w:val="00694BF8"/>
    <w:rsid w:val="00694CE6"/>
    <w:rsid w:val="00694EBD"/>
    <w:rsid w:val="00694F49"/>
    <w:rsid w:val="0069524D"/>
    <w:rsid w:val="0069525A"/>
    <w:rsid w:val="00695302"/>
    <w:rsid w:val="006953F4"/>
    <w:rsid w:val="00695624"/>
    <w:rsid w:val="00695786"/>
    <w:rsid w:val="0069578E"/>
    <w:rsid w:val="0069588E"/>
    <w:rsid w:val="006958BE"/>
    <w:rsid w:val="00695AC5"/>
    <w:rsid w:val="00695BE7"/>
    <w:rsid w:val="00695EF0"/>
    <w:rsid w:val="00695FDA"/>
    <w:rsid w:val="0069603D"/>
    <w:rsid w:val="006962B9"/>
    <w:rsid w:val="0069651A"/>
    <w:rsid w:val="00696657"/>
    <w:rsid w:val="0069667A"/>
    <w:rsid w:val="00696794"/>
    <w:rsid w:val="0069685C"/>
    <w:rsid w:val="006969D6"/>
    <w:rsid w:val="00696D36"/>
    <w:rsid w:val="00696D46"/>
    <w:rsid w:val="00696D8A"/>
    <w:rsid w:val="00696EBE"/>
    <w:rsid w:val="00697153"/>
    <w:rsid w:val="0069773D"/>
    <w:rsid w:val="006979BB"/>
    <w:rsid w:val="00697A51"/>
    <w:rsid w:val="00697DF0"/>
    <w:rsid w:val="00697E72"/>
    <w:rsid w:val="006A028A"/>
    <w:rsid w:val="006A03C7"/>
    <w:rsid w:val="006A03EB"/>
    <w:rsid w:val="006A0442"/>
    <w:rsid w:val="006A07AF"/>
    <w:rsid w:val="006A0AA5"/>
    <w:rsid w:val="006A0BF5"/>
    <w:rsid w:val="006A0C7E"/>
    <w:rsid w:val="006A1113"/>
    <w:rsid w:val="006A122A"/>
    <w:rsid w:val="006A13DE"/>
    <w:rsid w:val="006A1414"/>
    <w:rsid w:val="006A15FC"/>
    <w:rsid w:val="006A18B1"/>
    <w:rsid w:val="006A19DF"/>
    <w:rsid w:val="006A1C3E"/>
    <w:rsid w:val="006A1E10"/>
    <w:rsid w:val="006A1E3F"/>
    <w:rsid w:val="006A1F87"/>
    <w:rsid w:val="006A1FFE"/>
    <w:rsid w:val="006A23F5"/>
    <w:rsid w:val="006A241B"/>
    <w:rsid w:val="006A254D"/>
    <w:rsid w:val="006A25AF"/>
    <w:rsid w:val="006A264B"/>
    <w:rsid w:val="006A26DA"/>
    <w:rsid w:val="006A27A1"/>
    <w:rsid w:val="006A29ED"/>
    <w:rsid w:val="006A2B81"/>
    <w:rsid w:val="006A2E38"/>
    <w:rsid w:val="006A2F59"/>
    <w:rsid w:val="006A3039"/>
    <w:rsid w:val="006A30DC"/>
    <w:rsid w:val="006A317F"/>
    <w:rsid w:val="006A32C3"/>
    <w:rsid w:val="006A3397"/>
    <w:rsid w:val="006A3640"/>
    <w:rsid w:val="006A3A12"/>
    <w:rsid w:val="006A3C3C"/>
    <w:rsid w:val="006A3F78"/>
    <w:rsid w:val="006A4093"/>
    <w:rsid w:val="006A40BC"/>
    <w:rsid w:val="006A40C4"/>
    <w:rsid w:val="006A430A"/>
    <w:rsid w:val="006A438A"/>
    <w:rsid w:val="006A43E7"/>
    <w:rsid w:val="006A4487"/>
    <w:rsid w:val="006A4637"/>
    <w:rsid w:val="006A492F"/>
    <w:rsid w:val="006A4C6E"/>
    <w:rsid w:val="006A4ED7"/>
    <w:rsid w:val="006A4F7C"/>
    <w:rsid w:val="006A5148"/>
    <w:rsid w:val="006A52CD"/>
    <w:rsid w:val="006A5321"/>
    <w:rsid w:val="006A53E5"/>
    <w:rsid w:val="006A5440"/>
    <w:rsid w:val="006A5449"/>
    <w:rsid w:val="006A5485"/>
    <w:rsid w:val="006A5603"/>
    <w:rsid w:val="006A562B"/>
    <w:rsid w:val="006A58DA"/>
    <w:rsid w:val="006A5931"/>
    <w:rsid w:val="006A59AA"/>
    <w:rsid w:val="006A59BE"/>
    <w:rsid w:val="006A5D93"/>
    <w:rsid w:val="006A5DA3"/>
    <w:rsid w:val="006A5DBD"/>
    <w:rsid w:val="006A5E8E"/>
    <w:rsid w:val="006A61B0"/>
    <w:rsid w:val="006A62AA"/>
    <w:rsid w:val="006A6305"/>
    <w:rsid w:val="006A63F8"/>
    <w:rsid w:val="006A640E"/>
    <w:rsid w:val="006A680E"/>
    <w:rsid w:val="006A6899"/>
    <w:rsid w:val="006A6989"/>
    <w:rsid w:val="006A6A5E"/>
    <w:rsid w:val="006A6B94"/>
    <w:rsid w:val="006A6C77"/>
    <w:rsid w:val="006A6CF1"/>
    <w:rsid w:val="006A6D24"/>
    <w:rsid w:val="006A6F98"/>
    <w:rsid w:val="006A708A"/>
    <w:rsid w:val="006A71EA"/>
    <w:rsid w:val="006A7946"/>
    <w:rsid w:val="006A79AC"/>
    <w:rsid w:val="006A7A6F"/>
    <w:rsid w:val="006A7C87"/>
    <w:rsid w:val="006A7C8B"/>
    <w:rsid w:val="006A7CA4"/>
    <w:rsid w:val="006A7D3C"/>
    <w:rsid w:val="006A7DDD"/>
    <w:rsid w:val="006A7F91"/>
    <w:rsid w:val="006B01A0"/>
    <w:rsid w:val="006B05E0"/>
    <w:rsid w:val="006B0770"/>
    <w:rsid w:val="006B0773"/>
    <w:rsid w:val="006B07BB"/>
    <w:rsid w:val="006B0840"/>
    <w:rsid w:val="006B0849"/>
    <w:rsid w:val="006B0874"/>
    <w:rsid w:val="006B0A33"/>
    <w:rsid w:val="006B0E24"/>
    <w:rsid w:val="006B0E92"/>
    <w:rsid w:val="006B109F"/>
    <w:rsid w:val="006B12C8"/>
    <w:rsid w:val="006B1375"/>
    <w:rsid w:val="006B150E"/>
    <w:rsid w:val="006B1546"/>
    <w:rsid w:val="006B16CC"/>
    <w:rsid w:val="006B1810"/>
    <w:rsid w:val="006B18F1"/>
    <w:rsid w:val="006B19CD"/>
    <w:rsid w:val="006B1AA5"/>
    <w:rsid w:val="006B1AC6"/>
    <w:rsid w:val="006B1AD9"/>
    <w:rsid w:val="006B1C0E"/>
    <w:rsid w:val="006B1CE7"/>
    <w:rsid w:val="006B1F93"/>
    <w:rsid w:val="006B20C8"/>
    <w:rsid w:val="006B213F"/>
    <w:rsid w:val="006B2178"/>
    <w:rsid w:val="006B21FE"/>
    <w:rsid w:val="006B2235"/>
    <w:rsid w:val="006B236B"/>
    <w:rsid w:val="006B2589"/>
    <w:rsid w:val="006B2731"/>
    <w:rsid w:val="006B281C"/>
    <w:rsid w:val="006B289D"/>
    <w:rsid w:val="006B28F3"/>
    <w:rsid w:val="006B30F6"/>
    <w:rsid w:val="006B31F7"/>
    <w:rsid w:val="006B3388"/>
    <w:rsid w:val="006B3414"/>
    <w:rsid w:val="006B3486"/>
    <w:rsid w:val="006B34DE"/>
    <w:rsid w:val="006B350D"/>
    <w:rsid w:val="006B3606"/>
    <w:rsid w:val="006B3661"/>
    <w:rsid w:val="006B36DD"/>
    <w:rsid w:val="006B3984"/>
    <w:rsid w:val="006B3A45"/>
    <w:rsid w:val="006B3AF7"/>
    <w:rsid w:val="006B3C2E"/>
    <w:rsid w:val="006B3CCA"/>
    <w:rsid w:val="006B3F59"/>
    <w:rsid w:val="006B4118"/>
    <w:rsid w:val="006B4171"/>
    <w:rsid w:val="006B433E"/>
    <w:rsid w:val="006B43EA"/>
    <w:rsid w:val="006B4481"/>
    <w:rsid w:val="006B44AC"/>
    <w:rsid w:val="006B45B1"/>
    <w:rsid w:val="006B475F"/>
    <w:rsid w:val="006B48A6"/>
    <w:rsid w:val="006B492A"/>
    <w:rsid w:val="006B498C"/>
    <w:rsid w:val="006B49F1"/>
    <w:rsid w:val="006B4AF4"/>
    <w:rsid w:val="006B4B28"/>
    <w:rsid w:val="006B4DF1"/>
    <w:rsid w:val="006B4DFF"/>
    <w:rsid w:val="006B4F7A"/>
    <w:rsid w:val="006B5013"/>
    <w:rsid w:val="006B5093"/>
    <w:rsid w:val="006B50D6"/>
    <w:rsid w:val="006B5200"/>
    <w:rsid w:val="006B5254"/>
    <w:rsid w:val="006B526F"/>
    <w:rsid w:val="006B5629"/>
    <w:rsid w:val="006B58DB"/>
    <w:rsid w:val="006B59E8"/>
    <w:rsid w:val="006B5AB9"/>
    <w:rsid w:val="006B5AEE"/>
    <w:rsid w:val="006B5CF2"/>
    <w:rsid w:val="006B61DB"/>
    <w:rsid w:val="006B628F"/>
    <w:rsid w:val="006B62E7"/>
    <w:rsid w:val="006B64F7"/>
    <w:rsid w:val="006B6B4B"/>
    <w:rsid w:val="006B6D97"/>
    <w:rsid w:val="006B6DE5"/>
    <w:rsid w:val="006B6E11"/>
    <w:rsid w:val="006B6EA2"/>
    <w:rsid w:val="006B6F7E"/>
    <w:rsid w:val="006B6F84"/>
    <w:rsid w:val="006B724B"/>
    <w:rsid w:val="006B72A1"/>
    <w:rsid w:val="006B72CE"/>
    <w:rsid w:val="006B79DC"/>
    <w:rsid w:val="006C0398"/>
    <w:rsid w:val="006C03F0"/>
    <w:rsid w:val="006C0515"/>
    <w:rsid w:val="006C06CA"/>
    <w:rsid w:val="006C087C"/>
    <w:rsid w:val="006C0A41"/>
    <w:rsid w:val="006C0AF5"/>
    <w:rsid w:val="006C0B38"/>
    <w:rsid w:val="006C0BA3"/>
    <w:rsid w:val="006C0CB4"/>
    <w:rsid w:val="006C0EC2"/>
    <w:rsid w:val="006C0F3E"/>
    <w:rsid w:val="006C0F88"/>
    <w:rsid w:val="006C10C2"/>
    <w:rsid w:val="006C1265"/>
    <w:rsid w:val="006C1434"/>
    <w:rsid w:val="006C15F1"/>
    <w:rsid w:val="006C1627"/>
    <w:rsid w:val="006C16D6"/>
    <w:rsid w:val="006C1714"/>
    <w:rsid w:val="006C1A53"/>
    <w:rsid w:val="006C1DA5"/>
    <w:rsid w:val="006C1DB3"/>
    <w:rsid w:val="006C1FA6"/>
    <w:rsid w:val="006C2189"/>
    <w:rsid w:val="006C2223"/>
    <w:rsid w:val="006C2364"/>
    <w:rsid w:val="006C2379"/>
    <w:rsid w:val="006C238A"/>
    <w:rsid w:val="006C2454"/>
    <w:rsid w:val="006C24FD"/>
    <w:rsid w:val="006C25A0"/>
    <w:rsid w:val="006C2786"/>
    <w:rsid w:val="006C286A"/>
    <w:rsid w:val="006C2C57"/>
    <w:rsid w:val="006C2EBA"/>
    <w:rsid w:val="006C2EFF"/>
    <w:rsid w:val="006C2F54"/>
    <w:rsid w:val="006C3022"/>
    <w:rsid w:val="006C3042"/>
    <w:rsid w:val="006C3095"/>
    <w:rsid w:val="006C331A"/>
    <w:rsid w:val="006C334B"/>
    <w:rsid w:val="006C3457"/>
    <w:rsid w:val="006C36F3"/>
    <w:rsid w:val="006C39D2"/>
    <w:rsid w:val="006C3C33"/>
    <w:rsid w:val="006C3C91"/>
    <w:rsid w:val="006C3CC3"/>
    <w:rsid w:val="006C3DC4"/>
    <w:rsid w:val="006C3FC0"/>
    <w:rsid w:val="006C404C"/>
    <w:rsid w:val="006C405A"/>
    <w:rsid w:val="006C40E5"/>
    <w:rsid w:val="006C4139"/>
    <w:rsid w:val="006C427A"/>
    <w:rsid w:val="006C4327"/>
    <w:rsid w:val="006C4338"/>
    <w:rsid w:val="006C45D1"/>
    <w:rsid w:val="006C45FA"/>
    <w:rsid w:val="006C4823"/>
    <w:rsid w:val="006C488C"/>
    <w:rsid w:val="006C48BD"/>
    <w:rsid w:val="006C4A3C"/>
    <w:rsid w:val="006C4A64"/>
    <w:rsid w:val="006C4AA8"/>
    <w:rsid w:val="006C4BA3"/>
    <w:rsid w:val="006C4BA7"/>
    <w:rsid w:val="006C4C33"/>
    <w:rsid w:val="006C4D04"/>
    <w:rsid w:val="006C4EF7"/>
    <w:rsid w:val="006C5080"/>
    <w:rsid w:val="006C5329"/>
    <w:rsid w:val="006C5404"/>
    <w:rsid w:val="006C551D"/>
    <w:rsid w:val="006C5677"/>
    <w:rsid w:val="006C5772"/>
    <w:rsid w:val="006C5A14"/>
    <w:rsid w:val="006C5CD6"/>
    <w:rsid w:val="006C5D10"/>
    <w:rsid w:val="006C60DF"/>
    <w:rsid w:val="006C6267"/>
    <w:rsid w:val="006C6405"/>
    <w:rsid w:val="006C6953"/>
    <w:rsid w:val="006C6A4C"/>
    <w:rsid w:val="006C6B07"/>
    <w:rsid w:val="006C6C5F"/>
    <w:rsid w:val="006C6CB6"/>
    <w:rsid w:val="006C6D0A"/>
    <w:rsid w:val="006C6F4A"/>
    <w:rsid w:val="006C6FB9"/>
    <w:rsid w:val="006C7214"/>
    <w:rsid w:val="006C7244"/>
    <w:rsid w:val="006C7367"/>
    <w:rsid w:val="006C7533"/>
    <w:rsid w:val="006C763F"/>
    <w:rsid w:val="006C76ED"/>
    <w:rsid w:val="006C78DE"/>
    <w:rsid w:val="006C794E"/>
    <w:rsid w:val="006C7CF6"/>
    <w:rsid w:val="006C7D12"/>
    <w:rsid w:val="006C7E12"/>
    <w:rsid w:val="006C7EF4"/>
    <w:rsid w:val="006D0004"/>
    <w:rsid w:val="006D0009"/>
    <w:rsid w:val="006D000B"/>
    <w:rsid w:val="006D0086"/>
    <w:rsid w:val="006D016D"/>
    <w:rsid w:val="006D0188"/>
    <w:rsid w:val="006D027E"/>
    <w:rsid w:val="006D02C8"/>
    <w:rsid w:val="006D039E"/>
    <w:rsid w:val="006D055F"/>
    <w:rsid w:val="006D0597"/>
    <w:rsid w:val="006D05A2"/>
    <w:rsid w:val="006D0659"/>
    <w:rsid w:val="006D06A0"/>
    <w:rsid w:val="006D0B79"/>
    <w:rsid w:val="006D0C78"/>
    <w:rsid w:val="006D0C8A"/>
    <w:rsid w:val="006D0CEB"/>
    <w:rsid w:val="006D0FE3"/>
    <w:rsid w:val="006D13FB"/>
    <w:rsid w:val="006D143D"/>
    <w:rsid w:val="006D1618"/>
    <w:rsid w:val="006D1B8F"/>
    <w:rsid w:val="006D1BA9"/>
    <w:rsid w:val="006D1BC9"/>
    <w:rsid w:val="006D1CC2"/>
    <w:rsid w:val="006D1D0F"/>
    <w:rsid w:val="006D1E7C"/>
    <w:rsid w:val="006D1FB8"/>
    <w:rsid w:val="006D2009"/>
    <w:rsid w:val="006D2056"/>
    <w:rsid w:val="006D20F2"/>
    <w:rsid w:val="006D21A9"/>
    <w:rsid w:val="006D21CE"/>
    <w:rsid w:val="006D22AB"/>
    <w:rsid w:val="006D22F1"/>
    <w:rsid w:val="006D25E1"/>
    <w:rsid w:val="006D2799"/>
    <w:rsid w:val="006D2B20"/>
    <w:rsid w:val="006D2B6D"/>
    <w:rsid w:val="006D2CFC"/>
    <w:rsid w:val="006D2D54"/>
    <w:rsid w:val="006D2DA5"/>
    <w:rsid w:val="006D2E33"/>
    <w:rsid w:val="006D2F53"/>
    <w:rsid w:val="006D322F"/>
    <w:rsid w:val="006D32B7"/>
    <w:rsid w:val="006D33E9"/>
    <w:rsid w:val="006D3426"/>
    <w:rsid w:val="006D35F3"/>
    <w:rsid w:val="006D36B9"/>
    <w:rsid w:val="006D36C9"/>
    <w:rsid w:val="006D38BF"/>
    <w:rsid w:val="006D3927"/>
    <w:rsid w:val="006D39C3"/>
    <w:rsid w:val="006D3AC1"/>
    <w:rsid w:val="006D3F02"/>
    <w:rsid w:val="006D4039"/>
    <w:rsid w:val="006D418F"/>
    <w:rsid w:val="006D41DA"/>
    <w:rsid w:val="006D4345"/>
    <w:rsid w:val="006D47BF"/>
    <w:rsid w:val="006D48A6"/>
    <w:rsid w:val="006D4A28"/>
    <w:rsid w:val="006D4ABB"/>
    <w:rsid w:val="006D4B48"/>
    <w:rsid w:val="006D4CB1"/>
    <w:rsid w:val="006D4F46"/>
    <w:rsid w:val="006D5047"/>
    <w:rsid w:val="006D50E6"/>
    <w:rsid w:val="006D515C"/>
    <w:rsid w:val="006D517E"/>
    <w:rsid w:val="006D51A2"/>
    <w:rsid w:val="006D526D"/>
    <w:rsid w:val="006D526E"/>
    <w:rsid w:val="006D535C"/>
    <w:rsid w:val="006D53FC"/>
    <w:rsid w:val="006D59E8"/>
    <w:rsid w:val="006D5A46"/>
    <w:rsid w:val="006D5B18"/>
    <w:rsid w:val="006D5BD6"/>
    <w:rsid w:val="006D5D2B"/>
    <w:rsid w:val="006D5F0D"/>
    <w:rsid w:val="006D60CD"/>
    <w:rsid w:val="006D619E"/>
    <w:rsid w:val="006D6233"/>
    <w:rsid w:val="006D663C"/>
    <w:rsid w:val="006D670D"/>
    <w:rsid w:val="006D6758"/>
    <w:rsid w:val="006D6A43"/>
    <w:rsid w:val="006D6B01"/>
    <w:rsid w:val="006D6B55"/>
    <w:rsid w:val="006D6B8C"/>
    <w:rsid w:val="006D6DA2"/>
    <w:rsid w:val="006D6F71"/>
    <w:rsid w:val="006D7093"/>
    <w:rsid w:val="006D7707"/>
    <w:rsid w:val="006D774A"/>
    <w:rsid w:val="006D776A"/>
    <w:rsid w:val="006D7806"/>
    <w:rsid w:val="006D787B"/>
    <w:rsid w:val="006D7A6D"/>
    <w:rsid w:val="006D7AC9"/>
    <w:rsid w:val="006D7B01"/>
    <w:rsid w:val="006D7C92"/>
    <w:rsid w:val="006D7CE6"/>
    <w:rsid w:val="006D7E45"/>
    <w:rsid w:val="006D7F31"/>
    <w:rsid w:val="006D7FC1"/>
    <w:rsid w:val="006E02A6"/>
    <w:rsid w:val="006E043B"/>
    <w:rsid w:val="006E045B"/>
    <w:rsid w:val="006E050B"/>
    <w:rsid w:val="006E0DC7"/>
    <w:rsid w:val="006E0FF4"/>
    <w:rsid w:val="006E1088"/>
    <w:rsid w:val="006E12BA"/>
    <w:rsid w:val="006E1468"/>
    <w:rsid w:val="006E1469"/>
    <w:rsid w:val="006E148F"/>
    <w:rsid w:val="006E14CE"/>
    <w:rsid w:val="006E14FC"/>
    <w:rsid w:val="006E1580"/>
    <w:rsid w:val="006E158E"/>
    <w:rsid w:val="006E16B6"/>
    <w:rsid w:val="006E18D8"/>
    <w:rsid w:val="006E1940"/>
    <w:rsid w:val="006E19FF"/>
    <w:rsid w:val="006E1A8C"/>
    <w:rsid w:val="006E1B05"/>
    <w:rsid w:val="006E1BEB"/>
    <w:rsid w:val="006E1C43"/>
    <w:rsid w:val="006E1D07"/>
    <w:rsid w:val="006E1D85"/>
    <w:rsid w:val="006E2066"/>
    <w:rsid w:val="006E2090"/>
    <w:rsid w:val="006E2119"/>
    <w:rsid w:val="006E218E"/>
    <w:rsid w:val="006E21F0"/>
    <w:rsid w:val="006E2203"/>
    <w:rsid w:val="006E22E5"/>
    <w:rsid w:val="006E2342"/>
    <w:rsid w:val="006E2642"/>
    <w:rsid w:val="006E2754"/>
    <w:rsid w:val="006E2800"/>
    <w:rsid w:val="006E293C"/>
    <w:rsid w:val="006E29FA"/>
    <w:rsid w:val="006E29FE"/>
    <w:rsid w:val="006E2B1F"/>
    <w:rsid w:val="006E2B44"/>
    <w:rsid w:val="006E2B6E"/>
    <w:rsid w:val="006E2DB3"/>
    <w:rsid w:val="006E2E45"/>
    <w:rsid w:val="006E2F03"/>
    <w:rsid w:val="006E3112"/>
    <w:rsid w:val="006E3145"/>
    <w:rsid w:val="006E320E"/>
    <w:rsid w:val="006E32CE"/>
    <w:rsid w:val="006E36BA"/>
    <w:rsid w:val="006E3914"/>
    <w:rsid w:val="006E394F"/>
    <w:rsid w:val="006E3D28"/>
    <w:rsid w:val="006E3D34"/>
    <w:rsid w:val="006E4062"/>
    <w:rsid w:val="006E40AB"/>
    <w:rsid w:val="006E412D"/>
    <w:rsid w:val="006E4309"/>
    <w:rsid w:val="006E4335"/>
    <w:rsid w:val="006E453A"/>
    <w:rsid w:val="006E458A"/>
    <w:rsid w:val="006E45CE"/>
    <w:rsid w:val="006E45E6"/>
    <w:rsid w:val="006E46F6"/>
    <w:rsid w:val="006E4714"/>
    <w:rsid w:val="006E47CC"/>
    <w:rsid w:val="006E47FB"/>
    <w:rsid w:val="006E4A52"/>
    <w:rsid w:val="006E4C75"/>
    <w:rsid w:val="006E4C98"/>
    <w:rsid w:val="006E4E65"/>
    <w:rsid w:val="006E5021"/>
    <w:rsid w:val="006E5167"/>
    <w:rsid w:val="006E5209"/>
    <w:rsid w:val="006E5224"/>
    <w:rsid w:val="006E529B"/>
    <w:rsid w:val="006E52A5"/>
    <w:rsid w:val="006E53CD"/>
    <w:rsid w:val="006E543A"/>
    <w:rsid w:val="006E5602"/>
    <w:rsid w:val="006E56E6"/>
    <w:rsid w:val="006E572A"/>
    <w:rsid w:val="006E5AD4"/>
    <w:rsid w:val="006E5B01"/>
    <w:rsid w:val="006E5C73"/>
    <w:rsid w:val="006E5C7C"/>
    <w:rsid w:val="006E5D65"/>
    <w:rsid w:val="006E5DFC"/>
    <w:rsid w:val="006E5E93"/>
    <w:rsid w:val="006E62F3"/>
    <w:rsid w:val="006E6322"/>
    <w:rsid w:val="006E6458"/>
    <w:rsid w:val="006E64DF"/>
    <w:rsid w:val="006E654C"/>
    <w:rsid w:val="006E6573"/>
    <w:rsid w:val="006E657A"/>
    <w:rsid w:val="006E664B"/>
    <w:rsid w:val="006E672B"/>
    <w:rsid w:val="006E6A29"/>
    <w:rsid w:val="006E6A5B"/>
    <w:rsid w:val="006E6B15"/>
    <w:rsid w:val="006E6CBC"/>
    <w:rsid w:val="006E6D56"/>
    <w:rsid w:val="006E6E10"/>
    <w:rsid w:val="006E6E7F"/>
    <w:rsid w:val="006E6EBF"/>
    <w:rsid w:val="006E6FF7"/>
    <w:rsid w:val="006E70B4"/>
    <w:rsid w:val="006E71AE"/>
    <w:rsid w:val="006E71DB"/>
    <w:rsid w:val="006E726E"/>
    <w:rsid w:val="006E72D3"/>
    <w:rsid w:val="006E72D6"/>
    <w:rsid w:val="006E730D"/>
    <w:rsid w:val="006E7655"/>
    <w:rsid w:val="006E7750"/>
    <w:rsid w:val="006E7751"/>
    <w:rsid w:val="006E77EB"/>
    <w:rsid w:val="006E7823"/>
    <w:rsid w:val="006E78D8"/>
    <w:rsid w:val="006E7A9D"/>
    <w:rsid w:val="006E7AB2"/>
    <w:rsid w:val="006E7ED4"/>
    <w:rsid w:val="006E7F32"/>
    <w:rsid w:val="006F004E"/>
    <w:rsid w:val="006F0062"/>
    <w:rsid w:val="006F0067"/>
    <w:rsid w:val="006F00A1"/>
    <w:rsid w:val="006F00DC"/>
    <w:rsid w:val="006F033B"/>
    <w:rsid w:val="006F059B"/>
    <w:rsid w:val="006F09F7"/>
    <w:rsid w:val="006F0C32"/>
    <w:rsid w:val="006F0FF1"/>
    <w:rsid w:val="006F104A"/>
    <w:rsid w:val="006F1124"/>
    <w:rsid w:val="006F112A"/>
    <w:rsid w:val="006F11EE"/>
    <w:rsid w:val="006F11F1"/>
    <w:rsid w:val="006F1229"/>
    <w:rsid w:val="006F1391"/>
    <w:rsid w:val="006F18F9"/>
    <w:rsid w:val="006F198C"/>
    <w:rsid w:val="006F19B1"/>
    <w:rsid w:val="006F1A58"/>
    <w:rsid w:val="006F1C07"/>
    <w:rsid w:val="006F1CE5"/>
    <w:rsid w:val="006F1DE6"/>
    <w:rsid w:val="006F1EC2"/>
    <w:rsid w:val="006F2058"/>
    <w:rsid w:val="006F2061"/>
    <w:rsid w:val="006F210D"/>
    <w:rsid w:val="006F289E"/>
    <w:rsid w:val="006F28C5"/>
    <w:rsid w:val="006F2DA4"/>
    <w:rsid w:val="006F2EA9"/>
    <w:rsid w:val="006F2FB1"/>
    <w:rsid w:val="006F3007"/>
    <w:rsid w:val="006F306E"/>
    <w:rsid w:val="006F311C"/>
    <w:rsid w:val="006F3151"/>
    <w:rsid w:val="006F3189"/>
    <w:rsid w:val="006F32E4"/>
    <w:rsid w:val="006F3512"/>
    <w:rsid w:val="006F35B1"/>
    <w:rsid w:val="006F3915"/>
    <w:rsid w:val="006F3A5F"/>
    <w:rsid w:val="006F3B4D"/>
    <w:rsid w:val="006F3C1C"/>
    <w:rsid w:val="006F3C53"/>
    <w:rsid w:val="006F4203"/>
    <w:rsid w:val="006F43ED"/>
    <w:rsid w:val="006F4487"/>
    <w:rsid w:val="006F44AE"/>
    <w:rsid w:val="006F44D7"/>
    <w:rsid w:val="006F45EE"/>
    <w:rsid w:val="006F464F"/>
    <w:rsid w:val="006F4750"/>
    <w:rsid w:val="006F4858"/>
    <w:rsid w:val="006F4933"/>
    <w:rsid w:val="006F4996"/>
    <w:rsid w:val="006F4A59"/>
    <w:rsid w:val="006F4AF9"/>
    <w:rsid w:val="006F4C45"/>
    <w:rsid w:val="006F4D2F"/>
    <w:rsid w:val="006F4DC8"/>
    <w:rsid w:val="006F4DCE"/>
    <w:rsid w:val="006F4E49"/>
    <w:rsid w:val="006F52C9"/>
    <w:rsid w:val="006F539B"/>
    <w:rsid w:val="006F55A9"/>
    <w:rsid w:val="006F58E6"/>
    <w:rsid w:val="006F590B"/>
    <w:rsid w:val="006F5A44"/>
    <w:rsid w:val="006F5A91"/>
    <w:rsid w:val="006F5AD3"/>
    <w:rsid w:val="006F5AEC"/>
    <w:rsid w:val="006F5B10"/>
    <w:rsid w:val="006F5BA7"/>
    <w:rsid w:val="006F5D0B"/>
    <w:rsid w:val="006F5D49"/>
    <w:rsid w:val="006F5DEA"/>
    <w:rsid w:val="006F5EC5"/>
    <w:rsid w:val="006F5ECD"/>
    <w:rsid w:val="006F60FB"/>
    <w:rsid w:val="006F63F4"/>
    <w:rsid w:val="006F6492"/>
    <w:rsid w:val="006F65BB"/>
    <w:rsid w:val="006F662E"/>
    <w:rsid w:val="006F6650"/>
    <w:rsid w:val="006F66CB"/>
    <w:rsid w:val="006F675D"/>
    <w:rsid w:val="006F67E0"/>
    <w:rsid w:val="006F6980"/>
    <w:rsid w:val="006F6ED1"/>
    <w:rsid w:val="006F71E6"/>
    <w:rsid w:val="006F71EC"/>
    <w:rsid w:val="006F7417"/>
    <w:rsid w:val="006F753B"/>
    <w:rsid w:val="006F773B"/>
    <w:rsid w:val="006F777F"/>
    <w:rsid w:val="006F79B0"/>
    <w:rsid w:val="006F79F6"/>
    <w:rsid w:val="006F7ABC"/>
    <w:rsid w:val="006F7B50"/>
    <w:rsid w:val="006F7B95"/>
    <w:rsid w:val="006F7C89"/>
    <w:rsid w:val="006F7CA4"/>
    <w:rsid w:val="006F7E03"/>
    <w:rsid w:val="006F7E4C"/>
    <w:rsid w:val="0070012A"/>
    <w:rsid w:val="007001CD"/>
    <w:rsid w:val="007003EF"/>
    <w:rsid w:val="0070047B"/>
    <w:rsid w:val="00700641"/>
    <w:rsid w:val="00700766"/>
    <w:rsid w:val="00700867"/>
    <w:rsid w:val="00700B61"/>
    <w:rsid w:val="00700B8D"/>
    <w:rsid w:val="00700C4E"/>
    <w:rsid w:val="00700E79"/>
    <w:rsid w:val="00700E7B"/>
    <w:rsid w:val="00700EBD"/>
    <w:rsid w:val="007010F5"/>
    <w:rsid w:val="00701168"/>
    <w:rsid w:val="007013F7"/>
    <w:rsid w:val="0070146B"/>
    <w:rsid w:val="007015D9"/>
    <w:rsid w:val="00701740"/>
    <w:rsid w:val="0070174E"/>
    <w:rsid w:val="00701802"/>
    <w:rsid w:val="007018DC"/>
    <w:rsid w:val="007018EE"/>
    <w:rsid w:val="00701B79"/>
    <w:rsid w:val="00701C06"/>
    <w:rsid w:val="00701C3B"/>
    <w:rsid w:val="00701C52"/>
    <w:rsid w:val="00701D2B"/>
    <w:rsid w:val="00701E0F"/>
    <w:rsid w:val="00701F1F"/>
    <w:rsid w:val="00701F8E"/>
    <w:rsid w:val="00701FBA"/>
    <w:rsid w:val="00702069"/>
    <w:rsid w:val="0070228B"/>
    <w:rsid w:val="00702397"/>
    <w:rsid w:val="007023BD"/>
    <w:rsid w:val="007023D5"/>
    <w:rsid w:val="00702495"/>
    <w:rsid w:val="007024F7"/>
    <w:rsid w:val="00702630"/>
    <w:rsid w:val="0070276B"/>
    <w:rsid w:val="007028C6"/>
    <w:rsid w:val="00702DFF"/>
    <w:rsid w:val="00702EA2"/>
    <w:rsid w:val="00702EC0"/>
    <w:rsid w:val="00702F64"/>
    <w:rsid w:val="0070305F"/>
    <w:rsid w:val="007030CE"/>
    <w:rsid w:val="00703205"/>
    <w:rsid w:val="00703347"/>
    <w:rsid w:val="0070339B"/>
    <w:rsid w:val="00703746"/>
    <w:rsid w:val="007037A4"/>
    <w:rsid w:val="007037F9"/>
    <w:rsid w:val="0070398F"/>
    <w:rsid w:val="007039A2"/>
    <w:rsid w:val="00703A5A"/>
    <w:rsid w:val="00703B4B"/>
    <w:rsid w:val="0070406C"/>
    <w:rsid w:val="00704152"/>
    <w:rsid w:val="007042E0"/>
    <w:rsid w:val="00704463"/>
    <w:rsid w:val="007045F9"/>
    <w:rsid w:val="007047F2"/>
    <w:rsid w:val="00704897"/>
    <w:rsid w:val="0070494F"/>
    <w:rsid w:val="00704999"/>
    <w:rsid w:val="00704AFB"/>
    <w:rsid w:val="00704CD2"/>
    <w:rsid w:val="00705034"/>
    <w:rsid w:val="0070510B"/>
    <w:rsid w:val="0070557E"/>
    <w:rsid w:val="007055CA"/>
    <w:rsid w:val="00705780"/>
    <w:rsid w:val="007060F6"/>
    <w:rsid w:val="007061B0"/>
    <w:rsid w:val="007061C6"/>
    <w:rsid w:val="007062DF"/>
    <w:rsid w:val="007063AA"/>
    <w:rsid w:val="0070668F"/>
    <w:rsid w:val="007066A2"/>
    <w:rsid w:val="007067BA"/>
    <w:rsid w:val="007068D0"/>
    <w:rsid w:val="0070690D"/>
    <w:rsid w:val="00706A23"/>
    <w:rsid w:val="00706BF7"/>
    <w:rsid w:val="00706C88"/>
    <w:rsid w:val="00706E78"/>
    <w:rsid w:val="00706EC5"/>
    <w:rsid w:val="00706F69"/>
    <w:rsid w:val="00706FD8"/>
    <w:rsid w:val="00707121"/>
    <w:rsid w:val="007071CB"/>
    <w:rsid w:val="007072C5"/>
    <w:rsid w:val="007072D9"/>
    <w:rsid w:val="007072F3"/>
    <w:rsid w:val="00707404"/>
    <w:rsid w:val="007074A2"/>
    <w:rsid w:val="00707732"/>
    <w:rsid w:val="0070789B"/>
    <w:rsid w:val="00707901"/>
    <w:rsid w:val="00707963"/>
    <w:rsid w:val="0070796B"/>
    <w:rsid w:val="007079D3"/>
    <w:rsid w:val="00707B17"/>
    <w:rsid w:val="00707D5E"/>
    <w:rsid w:val="00707DDD"/>
    <w:rsid w:val="00707FB1"/>
    <w:rsid w:val="00710021"/>
    <w:rsid w:val="007100DF"/>
    <w:rsid w:val="0071027E"/>
    <w:rsid w:val="007102D6"/>
    <w:rsid w:val="0071062C"/>
    <w:rsid w:val="00710685"/>
    <w:rsid w:val="007107AE"/>
    <w:rsid w:val="00710D77"/>
    <w:rsid w:val="00710F29"/>
    <w:rsid w:val="00711114"/>
    <w:rsid w:val="0071113A"/>
    <w:rsid w:val="0071125C"/>
    <w:rsid w:val="007112B1"/>
    <w:rsid w:val="00711540"/>
    <w:rsid w:val="00711545"/>
    <w:rsid w:val="00711658"/>
    <w:rsid w:val="00711767"/>
    <w:rsid w:val="0071183C"/>
    <w:rsid w:val="00711960"/>
    <w:rsid w:val="00711969"/>
    <w:rsid w:val="007119D0"/>
    <w:rsid w:val="00711C5B"/>
    <w:rsid w:val="00711D00"/>
    <w:rsid w:val="00711E9B"/>
    <w:rsid w:val="00711EF1"/>
    <w:rsid w:val="0071200B"/>
    <w:rsid w:val="00712213"/>
    <w:rsid w:val="00712373"/>
    <w:rsid w:val="0071269D"/>
    <w:rsid w:val="0071276A"/>
    <w:rsid w:val="00712892"/>
    <w:rsid w:val="0071297D"/>
    <w:rsid w:val="00712A2D"/>
    <w:rsid w:val="00712B85"/>
    <w:rsid w:val="00712B95"/>
    <w:rsid w:val="00712C57"/>
    <w:rsid w:val="00712C8A"/>
    <w:rsid w:val="00712DF8"/>
    <w:rsid w:val="00712F48"/>
    <w:rsid w:val="0071314B"/>
    <w:rsid w:val="0071316B"/>
    <w:rsid w:val="007132D1"/>
    <w:rsid w:val="00713387"/>
    <w:rsid w:val="0071354E"/>
    <w:rsid w:val="007136DB"/>
    <w:rsid w:val="007137C0"/>
    <w:rsid w:val="00713954"/>
    <w:rsid w:val="00713C83"/>
    <w:rsid w:val="00713EBE"/>
    <w:rsid w:val="00714350"/>
    <w:rsid w:val="00714359"/>
    <w:rsid w:val="007145F1"/>
    <w:rsid w:val="00714799"/>
    <w:rsid w:val="00714849"/>
    <w:rsid w:val="00714865"/>
    <w:rsid w:val="00714BA1"/>
    <w:rsid w:val="0071503B"/>
    <w:rsid w:val="007150D3"/>
    <w:rsid w:val="007153BC"/>
    <w:rsid w:val="00715432"/>
    <w:rsid w:val="007156CF"/>
    <w:rsid w:val="007157AD"/>
    <w:rsid w:val="00715896"/>
    <w:rsid w:val="00715936"/>
    <w:rsid w:val="00715A38"/>
    <w:rsid w:val="00715AC0"/>
    <w:rsid w:val="00715B93"/>
    <w:rsid w:val="00715BCB"/>
    <w:rsid w:val="00715BFF"/>
    <w:rsid w:val="00715C6C"/>
    <w:rsid w:val="00716032"/>
    <w:rsid w:val="007160F0"/>
    <w:rsid w:val="00716112"/>
    <w:rsid w:val="0071624B"/>
    <w:rsid w:val="00716381"/>
    <w:rsid w:val="007163A5"/>
    <w:rsid w:val="007163F8"/>
    <w:rsid w:val="0071655A"/>
    <w:rsid w:val="007166F2"/>
    <w:rsid w:val="00716726"/>
    <w:rsid w:val="007168E2"/>
    <w:rsid w:val="00716933"/>
    <w:rsid w:val="007169DD"/>
    <w:rsid w:val="00716BC4"/>
    <w:rsid w:val="00716DCD"/>
    <w:rsid w:val="00716EBA"/>
    <w:rsid w:val="00716F2D"/>
    <w:rsid w:val="00716F34"/>
    <w:rsid w:val="00716FB0"/>
    <w:rsid w:val="00717201"/>
    <w:rsid w:val="00717214"/>
    <w:rsid w:val="0071724C"/>
    <w:rsid w:val="00717291"/>
    <w:rsid w:val="00717463"/>
    <w:rsid w:val="00717510"/>
    <w:rsid w:val="00717537"/>
    <w:rsid w:val="00717552"/>
    <w:rsid w:val="00717617"/>
    <w:rsid w:val="007178A6"/>
    <w:rsid w:val="00717976"/>
    <w:rsid w:val="007179F8"/>
    <w:rsid w:val="00717B5A"/>
    <w:rsid w:val="00717BB7"/>
    <w:rsid w:val="00717C80"/>
    <w:rsid w:val="00717C8B"/>
    <w:rsid w:val="00717F5B"/>
    <w:rsid w:val="00717FE2"/>
    <w:rsid w:val="0072004F"/>
    <w:rsid w:val="00720659"/>
    <w:rsid w:val="00720781"/>
    <w:rsid w:val="007207A2"/>
    <w:rsid w:val="00720A0A"/>
    <w:rsid w:val="00720A87"/>
    <w:rsid w:val="00720BEA"/>
    <w:rsid w:val="00720CFA"/>
    <w:rsid w:val="00720DDB"/>
    <w:rsid w:val="00720E00"/>
    <w:rsid w:val="00720E0E"/>
    <w:rsid w:val="00720F6A"/>
    <w:rsid w:val="0072107D"/>
    <w:rsid w:val="007210CD"/>
    <w:rsid w:val="007211DC"/>
    <w:rsid w:val="00721222"/>
    <w:rsid w:val="00721383"/>
    <w:rsid w:val="0072140C"/>
    <w:rsid w:val="00721468"/>
    <w:rsid w:val="007214DB"/>
    <w:rsid w:val="00721960"/>
    <w:rsid w:val="0072196D"/>
    <w:rsid w:val="007219A4"/>
    <w:rsid w:val="007219CE"/>
    <w:rsid w:val="00721BA9"/>
    <w:rsid w:val="00721BBE"/>
    <w:rsid w:val="00721C78"/>
    <w:rsid w:val="00721E54"/>
    <w:rsid w:val="00721FF9"/>
    <w:rsid w:val="007221AA"/>
    <w:rsid w:val="007223BA"/>
    <w:rsid w:val="0072279E"/>
    <w:rsid w:val="00722821"/>
    <w:rsid w:val="0072288C"/>
    <w:rsid w:val="00722899"/>
    <w:rsid w:val="007229BF"/>
    <w:rsid w:val="00722C4E"/>
    <w:rsid w:val="00722D3C"/>
    <w:rsid w:val="00722D7F"/>
    <w:rsid w:val="007231CC"/>
    <w:rsid w:val="00723247"/>
    <w:rsid w:val="0072348B"/>
    <w:rsid w:val="00723732"/>
    <w:rsid w:val="0072377F"/>
    <w:rsid w:val="00723797"/>
    <w:rsid w:val="007237E7"/>
    <w:rsid w:val="00723957"/>
    <w:rsid w:val="00723A6A"/>
    <w:rsid w:val="00723B97"/>
    <w:rsid w:val="00723E25"/>
    <w:rsid w:val="00723E85"/>
    <w:rsid w:val="00723FDE"/>
    <w:rsid w:val="0072426C"/>
    <w:rsid w:val="007242A6"/>
    <w:rsid w:val="007245A2"/>
    <w:rsid w:val="007245F4"/>
    <w:rsid w:val="00724756"/>
    <w:rsid w:val="007249AB"/>
    <w:rsid w:val="00724B1C"/>
    <w:rsid w:val="00724B33"/>
    <w:rsid w:val="00724C60"/>
    <w:rsid w:val="00724D7D"/>
    <w:rsid w:val="00724FEF"/>
    <w:rsid w:val="007250BA"/>
    <w:rsid w:val="00725338"/>
    <w:rsid w:val="007254D3"/>
    <w:rsid w:val="007255AA"/>
    <w:rsid w:val="007255DF"/>
    <w:rsid w:val="00725789"/>
    <w:rsid w:val="007258C0"/>
    <w:rsid w:val="007259ED"/>
    <w:rsid w:val="00725B98"/>
    <w:rsid w:val="00725C8D"/>
    <w:rsid w:val="00725D83"/>
    <w:rsid w:val="007261C3"/>
    <w:rsid w:val="0072625A"/>
    <w:rsid w:val="0072626C"/>
    <w:rsid w:val="00726325"/>
    <w:rsid w:val="00726528"/>
    <w:rsid w:val="00726746"/>
    <w:rsid w:val="0072699A"/>
    <w:rsid w:val="007269EF"/>
    <w:rsid w:val="00726AAD"/>
    <w:rsid w:val="00726DAF"/>
    <w:rsid w:val="00726DE2"/>
    <w:rsid w:val="00726EDA"/>
    <w:rsid w:val="00726FAC"/>
    <w:rsid w:val="00727170"/>
    <w:rsid w:val="00727171"/>
    <w:rsid w:val="0072752B"/>
    <w:rsid w:val="007276DC"/>
    <w:rsid w:val="00727A12"/>
    <w:rsid w:val="00727BDA"/>
    <w:rsid w:val="00727C0D"/>
    <w:rsid w:val="00727D1B"/>
    <w:rsid w:val="00727D6A"/>
    <w:rsid w:val="00727F0C"/>
    <w:rsid w:val="00727F4E"/>
    <w:rsid w:val="007301AC"/>
    <w:rsid w:val="0073025F"/>
    <w:rsid w:val="00730336"/>
    <w:rsid w:val="0073056E"/>
    <w:rsid w:val="007305A4"/>
    <w:rsid w:val="007305C0"/>
    <w:rsid w:val="00730601"/>
    <w:rsid w:val="007308F0"/>
    <w:rsid w:val="0073094B"/>
    <w:rsid w:val="00730A30"/>
    <w:rsid w:val="00730B8E"/>
    <w:rsid w:val="00730D6A"/>
    <w:rsid w:val="00730DE0"/>
    <w:rsid w:val="00730E55"/>
    <w:rsid w:val="00730EDC"/>
    <w:rsid w:val="00730F90"/>
    <w:rsid w:val="00731033"/>
    <w:rsid w:val="007310D5"/>
    <w:rsid w:val="0073132D"/>
    <w:rsid w:val="0073134C"/>
    <w:rsid w:val="00731371"/>
    <w:rsid w:val="0073139A"/>
    <w:rsid w:val="007313B4"/>
    <w:rsid w:val="0073140E"/>
    <w:rsid w:val="00731423"/>
    <w:rsid w:val="0073144C"/>
    <w:rsid w:val="00731452"/>
    <w:rsid w:val="007314E1"/>
    <w:rsid w:val="007315CF"/>
    <w:rsid w:val="007316EF"/>
    <w:rsid w:val="00731884"/>
    <w:rsid w:val="0073191B"/>
    <w:rsid w:val="00731941"/>
    <w:rsid w:val="007319B2"/>
    <w:rsid w:val="00731A0D"/>
    <w:rsid w:val="00731ABF"/>
    <w:rsid w:val="00731AE9"/>
    <w:rsid w:val="00731D62"/>
    <w:rsid w:val="00731F5B"/>
    <w:rsid w:val="00732053"/>
    <w:rsid w:val="007321E1"/>
    <w:rsid w:val="0073241F"/>
    <w:rsid w:val="0073254D"/>
    <w:rsid w:val="0073262F"/>
    <w:rsid w:val="007326CD"/>
    <w:rsid w:val="00732725"/>
    <w:rsid w:val="00732803"/>
    <w:rsid w:val="0073280E"/>
    <w:rsid w:val="0073285A"/>
    <w:rsid w:val="0073286C"/>
    <w:rsid w:val="00732A3E"/>
    <w:rsid w:val="00732A7D"/>
    <w:rsid w:val="00732ACC"/>
    <w:rsid w:val="00732CD3"/>
    <w:rsid w:val="00732E4F"/>
    <w:rsid w:val="00732E8C"/>
    <w:rsid w:val="007330A8"/>
    <w:rsid w:val="007330CF"/>
    <w:rsid w:val="007331F3"/>
    <w:rsid w:val="00733295"/>
    <w:rsid w:val="00733387"/>
    <w:rsid w:val="007333CC"/>
    <w:rsid w:val="007334A4"/>
    <w:rsid w:val="007338B2"/>
    <w:rsid w:val="007338D4"/>
    <w:rsid w:val="00733A80"/>
    <w:rsid w:val="00733B72"/>
    <w:rsid w:val="00733C14"/>
    <w:rsid w:val="00733C81"/>
    <w:rsid w:val="00733CFB"/>
    <w:rsid w:val="00733E43"/>
    <w:rsid w:val="00733EC8"/>
    <w:rsid w:val="00733FCE"/>
    <w:rsid w:val="00734313"/>
    <w:rsid w:val="00734360"/>
    <w:rsid w:val="00734541"/>
    <w:rsid w:val="00734620"/>
    <w:rsid w:val="007346D7"/>
    <w:rsid w:val="007346E1"/>
    <w:rsid w:val="00734749"/>
    <w:rsid w:val="00734954"/>
    <w:rsid w:val="007349D5"/>
    <w:rsid w:val="00734ACB"/>
    <w:rsid w:val="00734DEF"/>
    <w:rsid w:val="00734F8B"/>
    <w:rsid w:val="00734FA8"/>
    <w:rsid w:val="007350A9"/>
    <w:rsid w:val="00735132"/>
    <w:rsid w:val="007352A4"/>
    <w:rsid w:val="007353C2"/>
    <w:rsid w:val="00735489"/>
    <w:rsid w:val="007354C0"/>
    <w:rsid w:val="007355E0"/>
    <w:rsid w:val="007355F4"/>
    <w:rsid w:val="0073578E"/>
    <w:rsid w:val="00735816"/>
    <w:rsid w:val="007358FC"/>
    <w:rsid w:val="00735962"/>
    <w:rsid w:val="00735B9F"/>
    <w:rsid w:val="00735E24"/>
    <w:rsid w:val="00735EE2"/>
    <w:rsid w:val="00735F94"/>
    <w:rsid w:val="00735FC9"/>
    <w:rsid w:val="0073618B"/>
    <w:rsid w:val="007362CF"/>
    <w:rsid w:val="007363B9"/>
    <w:rsid w:val="0073653C"/>
    <w:rsid w:val="007366EF"/>
    <w:rsid w:val="007369D4"/>
    <w:rsid w:val="00736ADB"/>
    <w:rsid w:val="00736BC2"/>
    <w:rsid w:val="00736CA7"/>
    <w:rsid w:val="007370CF"/>
    <w:rsid w:val="007371D7"/>
    <w:rsid w:val="0073739D"/>
    <w:rsid w:val="007373D1"/>
    <w:rsid w:val="007373E1"/>
    <w:rsid w:val="00737400"/>
    <w:rsid w:val="00737B1C"/>
    <w:rsid w:val="00737E90"/>
    <w:rsid w:val="00737E9E"/>
    <w:rsid w:val="00737EE4"/>
    <w:rsid w:val="00737FB0"/>
    <w:rsid w:val="00737FFC"/>
    <w:rsid w:val="0074019F"/>
    <w:rsid w:val="00740289"/>
    <w:rsid w:val="007404A9"/>
    <w:rsid w:val="007404BB"/>
    <w:rsid w:val="007404F8"/>
    <w:rsid w:val="007405C7"/>
    <w:rsid w:val="007405EE"/>
    <w:rsid w:val="0074061F"/>
    <w:rsid w:val="0074079F"/>
    <w:rsid w:val="00740936"/>
    <w:rsid w:val="007409D7"/>
    <w:rsid w:val="00740D86"/>
    <w:rsid w:val="00740F34"/>
    <w:rsid w:val="00740FD5"/>
    <w:rsid w:val="0074108C"/>
    <w:rsid w:val="007412EC"/>
    <w:rsid w:val="007413D2"/>
    <w:rsid w:val="007415D0"/>
    <w:rsid w:val="00741603"/>
    <w:rsid w:val="007417C7"/>
    <w:rsid w:val="007418FE"/>
    <w:rsid w:val="00741933"/>
    <w:rsid w:val="00741B07"/>
    <w:rsid w:val="00741B1C"/>
    <w:rsid w:val="00741C41"/>
    <w:rsid w:val="00741DF4"/>
    <w:rsid w:val="007421D3"/>
    <w:rsid w:val="00742417"/>
    <w:rsid w:val="007424F5"/>
    <w:rsid w:val="00742510"/>
    <w:rsid w:val="007425ED"/>
    <w:rsid w:val="00742893"/>
    <w:rsid w:val="00742A35"/>
    <w:rsid w:val="00742BF8"/>
    <w:rsid w:val="00742C03"/>
    <w:rsid w:val="00742E1D"/>
    <w:rsid w:val="00742FDC"/>
    <w:rsid w:val="0074307B"/>
    <w:rsid w:val="00743437"/>
    <w:rsid w:val="00743549"/>
    <w:rsid w:val="007437D0"/>
    <w:rsid w:val="007438C7"/>
    <w:rsid w:val="00743B25"/>
    <w:rsid w:val="00743B27"/>
    <w:rsid w:val="00743CEA"/>
    <w:rsid w:val="00743D02"/>
    <w:rsid w:val="00743DF5"/>
    <w:rsid w:val="0074411C"/>
    <w:rsid w:val="00744125"/>
    <w:rsid w:val="0074431A"/>
    <w:rsid w:val="00744327"/>
    <w:rsid w:val="00744411"/>
    <w:rsid w:val="00744810"/>
    <w:rsid w:val="0074481F"/>
    <w:rsid w:val="00744827"/>
    <w:rsid w:val="00744A2F"/>
    <w:rsid w:val="00744AFE"/>
    <w:rsid w:val="00744B25"/>
    <w:rsid w:val="00744D21"/>
    <w:rsid w:val="00744E8E"/>
    <w:rsid w:val="00745025"/>
    <w:rsid w:val="0074519E"/>
    <w:rsid w:val="0074529A"/>
    <w:rsid w:val="00745520"/>
    <w:rsid w:val="00745560"/>
    <w:rsid w:val="0074575D"/>
    <w:rsid w:val="00745782"/>
    <w:rsid w:val="00745842"/>
    <w:rsid w:val="007459BA"/>
    <w:rsid w:val="00745AA3"/>
    <w:rsid w:val="00745C32"/>
    <w:rsid w:val="00745DB0"/>
    <w:rsid w:val="00745DC6"/>
    <w:rsid w:val="00745DDB"/>
    <w:rsid w:val="0074612B"/>
    <w:rsid w:val="0074639D"/>
    <w:rsid w:val="00746537"/>
    <w:rsid w:val="00746590"/>
    <w:rsid w:val="0074663A"/>
    <w:rsid w:val="00746651"/>
    <w:rsid w:val="00746794"/>
    <w:rsid w:val="00746A71"/>
    <w:rsid w:val="00746AFE"/>
    <w:rsid w:val="00746B34"/>
    <w:rsid w:val="00746BB5"/>
    <w:rsid w:val="00746CE6"/>
    <w:rsid w:val="00746DD5"/>
    <w:rsid w:val="00746E83"/>
    <w:rsid w:val="00746F07"/>
    <w:rsid w:val="00746F82"/>
    <w:rsid w:val="00747078"/>
    <w:rsid w:val="0074707E"/>
    <w:rsid w:val="00747298"/>
    <w:rsid w:val="007472A7"/>
    <w:rsid w:val="00747300"/>
    <w:rsid w:val="00747424"/>
    <w:rsid w:val="00747439"/>
    <w:rsid w:val="00747446"/>
    <w:rsid w:val="0074747B"/>
    <w:rsid w:val="0074768A"/>
    <w:rsid w:val="00747802"/>
    <w:rsid w:val="007479B2"/>
    <w:rsid w:val="007479C4"/>
    <w:rsid w:val="00747C2E"/>
    <w:rsid w:val="00747CC0"/>
    <w:rsid w:val="00747CEC"/>
    <w:rsid w:val="00747D37"/>
    <w:rsid w:val="00747DEB"/>
    <w:rsid w:val="00747F23"/>
    <w:rsid w:val="00747FA2"/>
    <w:rsid w:val="00747FCC"/>
    <w:rsid w:val="0075006A"/>
    <w:rsid w:val="007500B6"/>
    <w:rsid w:val="007500C0"/>
    <w:rsid w:val="00750183"/>
    <w:rsid w:val="0075018A"/>
    <w:rsid w:val="00750235"/>
    <w:rsid w:val="00750247"/>
    <w:rsid w:val="0075030D"/>
    <w:rsid w:val="0075033B"/>
    <w:rsid w:val="007503DF"/>
    <w:rsid w:val="00750547"/>
    <w:rsid w:val="00750588"/>
    <w:rsid w:val="00750704"/>
    <w:rsid w:val="0075072C"/>
    <w:rsid w:val="00750764"/>
    <w:rsid w:val="007507E8"/>
    <w:rsid w:val="007507FA"/>
    <w:rsid w:val="00750840"/>
    <w:rsid w:val="007509A4"/>
    <w:rsid w:val="00750A43"/>
    <w:rsid w:val="00750A91"/>
    <w:rsid w:val="00750B20"/>
    <w:rsid w:val="00750B75"/>
    <w:rsid w:val="00750D63"/>
    <w:rsid w:val="00750DE9"/>
    <w:rsid w:val="00750E13"/>
    <w:rsid w:val="00751034"/>
    <w:rsid w:val="0075122D"/>
    <w:rsid w:val="0075144E"/>
    <w:rsid w:val="0075151A"/>
    <w:rsid w:val="00751566"/>
    <w:rsid w:val="007515E6"/>
    <w:rsid w:val="0075167A"/>
    <w:rsid w:val="007516BB"/>
    <w:rsid w:val="007516EB"/>
    <w:rsid w:val="0075170B"/>
    <w:rsid w:val="007517A3"/>
    <w:rsid w:val="007517F6"/>
    <w:rsid w:val="00751889"/>
    <w:rsid w:val="00751892"/>
    <w:rsid w:val="007518C7"/>
    <w:rsid w:val="0075199E"/>
    <w:rsid w:val="00751B24"/>
    <w:rsid w:val="00751B82"/>
    <w:rsid w:val="00751BBF"/>
    <w:rsid w:val="007521BB"/>
    <w:rsid w:val="00752208"/>
    <w:rsid w:val="00752271"/>
    <w:rsid w:val="00752290"/>
    <w:rsid w:val="00752422"/>
    <w:rsid w:val="00752476"/>
    <w:rsid w:val="0075248F"/>
    <w:rsid w:val="0075265D"/>
    <w:rsid w:val="007526B2"/>
    <w:rsid w:val="007526BD"/>
    <w:rsid w:val="0075287E"/>
    <w:rsid w:val="00752947"/>
    <w:rsid w:val="0075295A"/>
    <w:rsid w:val="00752CC3"/>
    <w:rsid w:val="00752CD1"/>
    <w:rsid w:val="00752F16"/>
    <w:rsid w:val="007530CA"/>
    <w:rsid w:val="007533AE"/>
    <w:rsid w:val="00753479"/>
    <w:rsid w:val="00753555"/>
    <w:rsid w:val="00753662"/>
    <w:rsid w:val="00753810"/>
    <w:rsid w:val="00753CE0"/>
    <w:rsid w:val="00753DA4"/>
    <w:rsid w:val="00753EB6"/>
    <w:rsid w:val="00754021"/>
    <w:rsid w:val="00754024"/>
    <w:rsid w:val="00754030"/>
    <w:rsid w:val="00754094"/>
    <w:rsid w:val="00754126"/>
    <w:rsid w:val="00754250"/>
    <w:rsid w:val="00754332"/>
    <w:rsid w:val="00754525"/>
    <w:rsid w:val="0075460F"/>
    <w:rsid w:val="0075475F"/>
    <w:rsid w:val="00754845"/>
    <w:rsid w:val="00754AEF"/>
    <w:rsid w:val="00754B61"/>
    <w:rsid w:val="00754B87"/>
    <w:rsid w:val="00754C88"/>
    <w:rsid w:val="00754CB0"/>
    <w:rsid w:val="00754CD6"/>
    <w:rsid w:val="00754F96"/>
    <w:rsid w:val="00755121"/>
    <w:rsid w:val="007551BC"/>
    <w:rsid w:val="007553C6"/>
    <w:rsid w:val="007553CE"/>
    <w:rsid w:val="0075555A"/>
    <w:rsid w:val="00755618"/>
    <w:rsid w:val="007557C2"/>
    <w:rsid w:val="0075581F"/>
    <w:rsid w:val="007558A3"/>
    <w:rsid w:val="0075592C"/>
    <w:rsid w:val="00755A34"/>
    <w:rsid w:val="00755A40"/>
    <w:rsid w:val="00755BE2"/>
    <w:rsid w:val="00755D24"/>
    <w:rsid w:val="00756091"/>
    <w:rsid w:val="00756218"/>
    <w:rsid w:val="007563FC"/>
    <w:rsid w:val="0075658D"/>
    <w:rsid w:val="007565F5"/>
    <w:rsid w:val="00756868"/>
    <w:rsid w:val="007568BE"/>
    <w:rsid w:val="007568EF"/>
    <w:rsid w:val="0075690F"/>
    <w:rsid w:val="00756A0C"/>
    <w:rsid w:val="00756A81"/>
    <w:rsid w:val="00756ABA"/>
    <w:rsid w:val="00756C38"/>
    <w:rsid w:val="00756C6A"/>
    <w:rsid w:val="00756CAA"/>
    <w:rsid w:val="00756E4F"/>
    <w:rsid w:val="00756F50"/>
    <w:rsid w:val="00756F77"/>
    <w:rsid w:val="00756FAD"/>
    <w:rsid w:val="00757192"/>
    <w:rsid w:val="00757270"/>
    <w:rsid w:val="007572B6"/>
    <w:rsid w:val="007572D9"/>
    <w:rsid w:val="00757367"/>
    <w:rsid w:val="00757535"/>
    <w:rsid w:val="00757731"/>
    <w:rsid w:val="00757736"/>
    <w:rsid w:val="0075774D"/>
    <w:rsid w:val="007577BD"/>
    <w:rsid w:val="0075782B"/>
    <w:rsid w:val="007578BC"/>
    <w:rsid w:val="00757A0D"/>
    <w:rsid w:val="00757B67"/>
    <w:rsid w:val="00757C7D"/>
    <w:rsid w:val="00757DEB"/>
    <w:rsid w:val="00757E10"/>
    <w:rsid w:val="00757F69"/>
    <w:rsid w:val="00757F74"/>
    <w:rsid w:val="00760010"/>
    <w:rsid w:val="00760057"/>
    <w:rsid w:val="007603AD"/>
    <w:rsid w:val="007603CA"/>
    <w:rsid w:val="00760773"/>
    <w:rsid w:val="00760807"/>
    <w:rsid w:val="007609CC"/>
    <w:rsid w:val="00760B04"/>
    <w:rsid w:val="00760BDB"/>
    <w:rsid w:val="00760C39"/>
    <w:rsid w:val="00760CCF"/>
    <w:rsid w:val="00760D2C"/>
    <w:rsid w:val="00760F6B"/>
    <w:rsid w:val="00760FD4"/>
    <w:rsid w:val="007614FF"/>
    <w:rsid w:val="007615B3"/>
    <w:rsid w:val="0076180D"/>
    <w:rsid w:val="00761A8A"/>
    <w:rsid w:val="00761C97"/>
    <w:rsid w:val="00761CEC"/>
    <w:rsid w:val="00761D69"/>
    <w:rsid w:val="00761F2E"/>
    <w:rsid w:val="00761F67"/>
    <w:rsid w:val="00761F74"/>
    <w:rsid w:val="0076202B"/>
    <w:rsid w:val="007620D6"/>
    <w:rsid w:val="007621F7"/>
    <w:rsid w:val="00762361"/>
    <w:rsid w:val="00762579"/>
    <w:rsid w:val="007627F0"/>
    <w:rsid w:val="00762953"/>
    <w:rsid w:val="0076299D"/>
    <w:rsid w:val="00762AC3"/>
    <w:rsid w:val="00762ACB"/>
    <w:rsid w:val="00762D52"/>
    <w:rsid w:val="00762E2B"/>
    <w:rsid w:val="00762F8C"/>
    <w:rsid w:val="00763092"/>
    <w:rsid w:val="007630BD"/>
    <w:rsid w:val="007631F6"/>
    <w:rsid w:val="0076320B"/>
    <w:rsid w:val="007632BA"/>
    <w:rsid w:val="0076332E"/>
    <w:rsid w:val="0076333B"/>
    <w:rsid w:val="00763474"/>
    <w:rsid w:val="007636EA"/>
    <w:rsid w:val="00763812"/>
    <w:rsid w:val="00763970"/>
    <w:rsid w:val="007639E2"/>
    <w:rsid w:val="00763B97"/>
    <w:rsid w:val="00763E48"/>
    <w:rsid w:val="00763F1D"/>
    <w:rsid w:val="007641AD"/>
    <w:rsid w:val="007644DC"/>
    <w:rsid w:val="007645CD"/>
    <w:rsid w:val="00764741"/>
    <w:rsid w:val="00764744"/>
    <w:rsid w:val="0076485F"/>
    <w:rsid w:val="00764A40"/>
    <w:rsid w:val="00764ABD"/>
    <w:rsid w:val="00764BB9"/>
    <w:rsid w:val="00764C9F"/>
    <w:rsid w:val="00764EF2"/>
    <w:rsid w:val="00765094"/>
    <w:rsid w:val="007651EE"/>
    <w:rsid w:val="0076550D"/>
    <w:rsid w:val="0076552B"/>
    <w:rsid w:val="0076578A"/>
    <w:rsid w:val="0076588A"/>
    <w:rsid w:val="00765991"/>
    <w:rsid w:val="00765999"/>
    <w:rsid w:val="00765B2A"/>
    <w:rsid w:val="00765BA0"/>
    <w:rsid w:val="00765C6F"/>
    <w:rsid w:val="00765E71"/>
    <w:rsid w:val="007660F1"/>
    <w:rsid w:val="0076626E"/>
    <w:rsid w:val="0076651B"/>
    <w:rsid w:val="00766665"/>
    <w:rsid w:val="007667EB"/>
    <w:rsid w:val="0076695D"/>
    <w:rsid w:val="00766961"/>
    <w:rsid w:val="00766984"/>
    <w:rsid w:val="00766A3D"/>
    <w:rsid w:val="00766A63"/>
    <w:rsid w:val="00766BD6"/>
    <w:rsid w:val="00766DA7"/>
    <w:rsid w:val="00766E76"/>
    <w:rsid w:val="00766F57"/>
    <w:rsid w:val="00767213"/>
    <w:rsid w:val="00767294"/>
    <w:rsid w:val="0076731B"/>
    <w:rsid w:val="00767517"/>
    <w:rsid w:val="0076753C"/>
    <w:rsid w:val="007675C4"/>
    <w:rsid w:val="00767CBB"/>
    <w:rsid w:val="00767DFB"/>
    <w:rsid w:val="00767E29"/>
    <w:rsid w:val="00767F2A"/>
    <w:rsid w:val="0077012A"/>
    <w:rsid w:val="007703A8"/>
    <w:rsid w:val="007703BD"/>
    <w:rsid w:val="007706BD"/>
    <w:rsid w:val="00770767"/>
    <w:rsid w:val="00770803"/>
    <w:rsid w:val="00770A34"/>
    <w:rsid w:val="00770B37"/>
    <w:rsid w:val="00770BB5"/>
    <w:rsid w:val="00770BFD"/>
    <w:rsid w:val="00770DE3"/>
    <w:rsid w:val="00771118"/>
    <w:rsid w:val="0077136E"/>
    <w:rsid w:val="0077143A"/>
    <w:rsid w:val="00771577"/>
    <w:rsid w:val="0077166E"/>
    <w:rsid w:val="00771845"/>
    <w:rsid w:val="007718E7"/>
    <w:rsid w:val="00771A8D"/>
    <w:rsid w:val="00771D4F"/>
    <w:rsid w:val="00771D66"/>
    <w:rsid w:val="00771F1F"/>
    <w:rsid w:val="00772136"/>
    <w:rsid w:val="0077213B"/>
    <w:rsid w:val="00772191"/>
    <w:rsid w:val="00772320"/>
    <w:rsid w:val="007724F6"/>
    <w:rsid w:val="00772560"/>
    <w:rsid w:val="0077268C"/>
    <w:rsid w:val="0077277C"/>
    <w:rsid w:val="0077289F"/>
    <w:rsid w:val="007728D4"/>
    <w:rsid w:val="007729D7"/>
    <w:rsid w:val="00772AC2"/>
    <w:rsid w:val="00772BF0"/>
    <w:rsid w:val="00772C53"/>
    <w:rsid w:val="007731B6"/>
    <w:rsid w:val="00773303"/>
    <w:rsid w:val="007733DC"/>
    <w:rsid w:val="00773538"/>
    <w:rsid w:val="007737C4"/>
    <w:rsid w:val="00773A50"/>
    <w:rsid w:val="00773A91"/>
    <w:rsid w:val="00773AEE"/>
    <w:rsid w:val="00773BEC"/>
    <w:rsid w:val="00773CE1"/>
    <w:rsid w:val="00773E5B"/>
    <w:rsid w:val="00774095"/>
    <w:rsid w:val="0077420C"/>
    <w:rsid w:val="00774294"/>
    <w:rsid w:val="00774365"/>
    <w:rsid w:val="0077445B"/>
    <w:rsid w:val="00774658"/>
    <w:rsid w:val="0077477B"/>
    <w:rsid w:val="00774794"/>
    <w:rsid w:val="00774859"/>
    <w:rsid w:val="00774897"/>
    <w:rsid w:val="007748DA"/>
    <w:rsid w:val="007749F4"/>
    <w:rsid w:val="00774BDC"/>
    <w:rsid w:val="00774C3A"/>
    <w:rsid w:val="00774DC6"/>
    <w:rsid w:val="00774E81"/>
    <w:rsid w:val="007753EA"/>
    <w:rsid w:val="0077548A"/>
    <w:rsid w:val="00775618"/>
    <w:rsid w:val="007756CC"/>
    <w:rsid w:val="00775B72"/>
    <w:rsid w:val="00775C24"/>
    <w:rsid w:val="00775E70"/>
    <w:rsid w:val="007760DC"/>
    <w:rsid w:val="0077618E"/>
    <w:rsid w:val="0077636E"/>
    <w:rsid w:val="007764A4"/>
    <w:rsid w:val="00776590"/>
    <w:rsid w:val="007766B7"/>
    <w:rsid w:val="007767A9"/>
    <w:rsid w:val="00776B44"/>
    <w:rsid w:val="00776C31"/>
    <w:rsid w:val="00776D0F"/>
    <w:rsid w:val="00776D71"/>
    <w:rsid w:val="00776D98"/>
    <w:rsid w:val="00776E91"/>
    <w:rsid w:val="0077709E"/>
    <w:rsid w:val="007770BE"/>
    <w:rsid w:val="007770CD"/>
    <w:rsid w:val="007771F4"/>
    <w:rsid w:val="007774A6"/>
    <w:rsid w:val="007774D1"/>
    <w:rsid w:val="00777688"/>
    <w:rsid w:val="007776B6"/>
    <w:rsid w:val="00777ABF"/>
    <w:rsid w:val="00777C1C"/>
    <w:rsid w:val="00777C86"/>
    <w:rsid w:val="00777D51"/>
    <w:rsid w:val="00777D70"/>
    <w:rsid w:val="00777DB4"/>
    <w:rsid w:val="00777E67"/>
    <w:rsid w:val="00777E70"/>
    <w:rsid w:val="007800B6"/>
    <w:rsid w:val="0078018F"/>
    <w:rsid w:val="00780286"/>
    <w:rsid w:val="00780316"/>
    <w:rsid w:val="007806F3"/>
    <w:rsid w:val="00780BA3"/>
    <w:rsid w:val="00780BBC"/>
    <w:rsid w:val="00780BBF"/>
    <w:rsid w:val="00780DA8"/>
    <w:rsid w:val="00780DA9"/>
    <w:rsid w:val="00780E9D"/>
    <w:rsid w:val="00780F24"/>
    <w:rsid w:val="00781211"/>
    <w:rsid w:val="00781230"/>
    <w:rsid w:val="0078130E"/>
    <w:rsid w:val="007813BC"/>
    <w:rsid w:val="0078144B"/>
    <w:rsid w:val="007814CA"/>
    <w:rsid w:val="0078163C"/>
    <w:rsid w:val="00781791"/>
    <w:rsid w:val="00781ABA"/>
    <w:rsid w:val="00781BF4"/>
    <w:rsid w:val="00781D7F"/>
    <w:rsid w:val="00782043"/>
    <w:rsid w:val="0078231F"/>
    <w:rsid w:val="007823E6"/>
    <w:rsid w:val="007824EB"/>
    <w:rsid w:val="0078269C"/>
    <w:rsid w:val="007827F6"/>
    <w:rsid w:val="007828F6"/>
    <w:rsid w:val="00782A7A"/>
    <w:rsid w:val="00782CB1"/>
    <w:rsid w:val="00782D2C"/>
    <w:rsid w:val="00782D5D"/>
    <w:rsid w:val="00782E5F"/>
    <w:rsid w:val="00782F75"/>
    <w:rsid w:val="00783022"/>
    <w:rsid w:val="00783151"/>
    <w:rsid w:val="0078316D"/>
    <w:rsid w:val="007831E9"/>
    <w:rsid w:val="007831FE"/>
    <w:rsid w:val="00783647"/>
    <w:rsid w:val="00783714"/>
    <w:rsid w:val="0078384D"/>
    <w:rsid w:val="00783954"/>
    <w:rsid w:val="00783B46"/>
    <w:rsid w:val="00783DFD"/>
    <w:rsid w:val="00783F49"/>
    <w:rsid w:val="00784015"/>
    <w:rsid w:val="007840E8"/>
    <w:rsid w:val="007842EC"/>
    <w:rsid w:val="00784354"/>
    <w:rsid w:val="00784433"/>
    <w:rsid w:val="0078445F"/>
    <w:rsid w:val="007844D6"/>
    <w:rsid w:val="00784813"/>
    <w:rsid w:val="00784869"/>
    <w:rsid w:val="00784A24"/>
    <w:rsid w:val="00784AEF"/>
    <w:rsid w:val="00784CC1"/>
    <w:rsid w:val="00784D6E"/>
    <w:rsid w:val="00784D7D"/>
    <w:rsid w:val="00784DA3"/>
    <w:rsid w:val="00784DF1"/>
    <w:rsid w:val="00784EF2"/>
    <w:rsid w:val="00784F18"/>
    <w:rsid w:val="00784F92"/>
    <w:rsid w:val="00784FC8"/>
    <w:rsid w:val="00785151"/>
    <w:rsid w:val="007851F4"/>
    <w:rsid w:val="0078534F"/>
    <w:rsid w:val="0078540C"/>
    <w:rsid w:val="0078564F"/>
    <w:rsid w:val="0078588A"/>
    <w:rsid w:val="007858EE"/>
    <w:rsid w:val="00785AC5"/>
    <w:rsid w:val="00785EB7"/>
    <w:rsid w:val="00785F97"/>
    <w:rsid w:val="00786077"/>
    <w:rsid w:val="0078608B"/>
    <w:rsid w:val="007860B0"/>
    <w:rsid w:val="00786175"/>
    <w:rsid w:val="0078648A"/>
    <w:rsid w:val="00786596"/>
    <w:rsid w:val="007865F2"/>
    <w:rsid w:val="00786658"/>
    <w:rsid w:val="0078671E"/>
    <w:rsid w:val="00786B5B"/>
    <w:rsid w:val="00786B6F"/>
    <w:rsid w:val="00786BE4"/>
    <w:rsid w:val="00786C93"/>
    <w:rsid w:val="00786E5A"/>
    <w:rsid w:val="00787006"/>
    <w:rsid w:val="007870DE"/>
    <w:rsid w:val="007871ED"/>
    <w:rsid w:val="007871F1"/>
    <w:rsid w:val="00787284"/>
    <w:rsid w:val="00787347"/>
    <w:rsid w:val="00787683"/>
    <w:rsid w:val="007876D1"/>
    <w:rsid w:val="00787777"/>
    <w:rsid w:val="00787862"/>
    <w:rsid w:val="00787A4C"/>
    <w:rsid w:val="00787AAD"/>
    <w:rsid w:val="00787B34"/>
    <w:rsid w:val="00787B8E"/>
    <w:rsid w:val="00787C9F"/>
    <w:rsid w:val="00787E0A"/>
    <w:rsid w:val="00787EE6"/>
    <w:rsid w:val="00787EE9"/>
    <w:rsid w:val="00787F72"/>
    <w:rsid w:val="00790019"/>
    <w:rsid w:val="007903AC"/>
    <w:rsid w:val="0079047E"/>
    <w:rsid w:val="007906EC"/>
    <w:rsid w:val="0079091B"/>
    <w:rsid w:val="00790BCC"/>
    <w:rsid w:val="00790D0E"/>
    <w:rsid w:val="00790D39"/>
    <w:rsid w:val="00790DE2"/>
    <w:rsid w:val="00790FAC"/>
    <w:rsid w:val="0079104E"/>
    <w:rsid w:val="007911B2"/>
    <w:rsid w:val="00791201"/>
    <w:rsid w:val="00791362"/>
    <w:rsid w:val="0079147D"/>
    <w:rsid w:val="007914C8"/>
    <w:rsid w:val="00791570"/>
    <w:rsid w:val="00791652"/>
    <w:rsid w:val="00791750"/>
    <w:rsid w:val="007917C8"/>
    <w:rsid w:val="00791B37"/>
    <w:rsid w:val="00791B5E"/>
    <w:rsid w:val="00791D1D"/>
    <w:rsid w:val="0079228B"/>
    <w:rsid w:val="0079236E"/>
    <w:rsid w:val="00792374"/>
    <w:rsid w:val="007925BA"/>
    <w:rsid w:val="007926D7"/>
    <w:rsid w:val="00792701"/>
    <w:rsid w:val="00792A0B"/>
    <w:rsid w:val="00792BAB"/>
    <w:rsid w:val="00792D5C"/>
    <w:rsid w:val="00792D9B"/>
    <w:rsid w:val="00792E7D"/>
    <w:rsid w:val="00792FCE"/>
    <w:rsid w:val="007931E0"/>
    <w:rsid w:val="007934D1"/>
    <w:rsid w:val="00793543"/>
    <w:rsid w:val="00793821"/>
    <w:rsid w:val="00793855"/>
    <w:rsid w:val="007939F0"/>
    <w:rsid w:val="00793FC9"/>
    <w:rsid w:val="00794003"/>
    <w:rsid w:val="0079406A"/>
    <w:rsid w:val="00794148"/>
    <w:rsid w:val="00794288"/>
    <w:rsid w:val="00794463"/>
    <w:rsid w:val="00794515"/>
    <w:rsid w:val="007946AD"/>
    <w:rsid w:val="0079473E"/>
    <w:rsid w:val="00794885"/>
    <w:rsid w:val="00794921"/>
    <w:rsid w:val="00794A26"/>
    <w:rsid w:val="00794BAF"/>
    <w:rsid w:val="00794CD3"/>
    <w:rsid w:val="00794DD5"/>
    <w:rsid w:val="00794F39"/>
    <w:rsid w:val="00794FE9"/>
    <w:rsid w:val="0079520F"/>
    <w:rsid w:val="00795234"/>
    <w:rsid w:val="0079528A"/>
    <w:rsid w:val="007953CD"/>
    <w:rsid w:val="007954DF"/>
    <w:rsid w:val="0079564A"/>
    <w:rsid w:val="007956DE"/>
    <w:rsid w:val="00795923"/>
    <w:rsid w:val="00795D00"/>
    <w:rsid w:val="00795DE0"/>
    <w:rsid w:val="0079616C"/>
    <w:rsid w:val="0079648E"/>
    <w:rsid w:val="0079652A"/>
    <w:rsid w:val="00796649"/>
    <w:rsid w:val="007966C2"/>
    <w:rsid w:val="007968AF"/>
    <w:rsid w:val="00796E48"/>
    <w:rsid w:val="00796F34"/>
    <w:rsid w:val="007970E0"/>
    <w:rsid w:val="00797367"/>
    <w:rsid w:val="0079761C"/>
    <w:rsid w:val="00797668"/>
    <w:rsid w:val="00797A46"/>
    <w:rsid w:val="00797BDD"/>
    <w:rsid w:val="00797E75"/>
    <w:rsid w:val="00797EA6"/>
    <w:rsid w:val="00797EC0"/>
    <w:rsid w:val="00797F1D"/>
    <w:rsid w:val="007A0083"/>
    <w:rsid w:val="007A01E0"/>
    <w:rsid w:val="007A0227"/>
    <w:rsid w:val="007A0272"/>
    <w:rsid w:val="007A09E2"/>
    <w:rsid w:val="007A0A68"/>
    <w:rsid w:val="007A0B39"/>
    <w:rsid w:val="007A0B3E"/>
    <w:rsid w:val="007A0B6F"/>
    <w:rsid w:val="007A0C04"/>
    <w:rsid w:val="007A11BC"/>
    <w:rsid w:val="007A1239"/>
    <w:rsid w:val="007A13BC"/>
    <w:rsid w:val="007A13DE"/>
    <w:rsid w:val="007A15B1"/>
    <w:rsid w:val="007A162A"/>
    <w:rsid w:val="007A17D8"/>
    <w:rsid w:val="007A1855"/>
    <w:rsid w:val="007A1865"/>
    <w:rsid w:val="007A1D4E"/>
    <w:rsid w:val="007A1F0F"/>
    <w:rsid w:val="007A1F12"/>
    <w:rsid w:val="007A2042"/>
    <w:rsid w:val="007A2051"/>
    <w:rsid w:val="007A23C0"/>
    <w:rsid w:val="007A2407"/>
    <w:rsid w:val="007A2469"/>
    <w:rsid w:val="007A257F"/>
    <w:rsid w:val="007A26C6"/>
    <w:rsid w:val="007A29AD"/>
    <w:rsid w:val="007A29FF"/>
    <w:rsid w:val="007A2A1E"/>
    <w:rsid w:val="007A2E40"/>
    <w:rsid w:val="007A2EEC"/>
    <w:rsid w:val="007A2F2F"/>
    <w:rsid w:val="007A2F62"/>
    <w:rsid w:val="007A2F71"/>
    <w:rsid w:val="007A302B"/>
    <w:rsid w:val="007A33B6"/>
    <w:rsid w:val="007A3411"/>
    <w:rsid w:val="007A36A0"/>
    <w:rsid w:val="007A3861"/>
    <w:rsid w:val="007A3941"/>
    <w:rsid w:val="007A39F2"/>
    <w:rsid w:val="007A3A5B"/>
    <w:rsid w:val="007A3D9D"/>
    <w:rsid w:val="007A3DC3"/>
    <w:rsid w:val="007A412C"/>
    <w:rsid w:val="007A42E4"/>
    <w:rsid w:val="007A43BF"/>
    <w:rsid w:val="007A43C6"/>
    <w:rsid w:val="007A4511"/>
    <w:rsid w:val="007A470F"/>
    <w:rsid w:val="007A4865"/>
    <w:rsid w:val="007A493A"/>
    <w:rsid w:val="007A4945"/>
    <w:rsid w:val="007A4E41"/>
    <w:rsid w:val="007A4F27"/>
    <w:rsid w:val="007A4FDB"/>
    <w:rsid w:val="007A50B3"/>
    <w:rsid w:val="007A5224"/>
    <w:rsid w:val="007A5328"/>
    <w:rsid w:val="007A536A"/>
    <w:rsid w:val="007A53E4"/>
    <w:rsid w:val="007A53E6"/>
    <w:rsid w:val="007A55D7"/>
    <w:rsid w:val="007A5632"/>
    <w:rsid w:val="007A5727"/>
    <w:rsid w:val="007A57AA"/>
    <w:rsid w:val="007A57CE"/>
    <w:rsid w:val="007A58F0"/>
    <w:rsid w:val="007A5A4A"/>
    <w:rsid w:val="007A5AED"/>
    <w:rsid w:val="007A5C87"/>
    <w:rsid w:val="007A5EA1"/>
    <w:rsid w:val="007A606D"/>
    <w:rsid w:val="007A607F"/>
    <w:rsid w:val="007A60F4"/>
    <w:rsid w:val="007A663B"/>
    <w:rsid w:val="007A675F"/>
    <w:rsid w:val="007A68BD"/>
    <w:rsid w:val="007A69AC"/>
    <w:rsid w:val="007A69D5"/>
    <w:rsid w:val="007A6BB1"/>
    <w:rsid w:val="007A6BD9"/>
    <w:rsid w:val="007A6D2A"/>
    <w:rsid w:val="007A6DFD"/>
    <w:rsid w:val="007A6F27"/>
    <w:rsid w:val="007A6FC8"/>
    <w:rsid w:val="007A7098"/>
    <w:rsid w:val="007A72A4"/>
    <w:rsid w:val="007A7364"/>
    <w:rsid w:val="007A7383"/>
    <w:rsid w:val="007A752E"/>
    <w:rsid w:val="007A770E"/>
    <w:rsid w:val="007A7819"/>
    <w:rsid w:val="007A7A77"/>
    <w:rsid w:val="007A7B6B"/>
    <w:rsid w:val="007A7CB5"/>
    <w:rsid w:val="007A7E05"/>
    <w:rsid w:val="007A7EE8"/>
    <w:rsid w:val="007B00F9"/>
    <w:rsid w:val="007B012E"/>
    <w:rsid w:val="007B0667"/>
    <w:rsid w:val="007B06ED"/>
    <w:rsid w:val="007B07F3"/>
    <w:rsid w:val="007B0974"/>
    <w:rsid w:val="007B09C4"/>
    <w:rsid w:val="007B09CB"/>
    <w:rsid w:val="007B0C1D"/>
    <w:rsid w:val="007B0E7D"/>
    <w:rsid w:val="007B0E87"/>
    <w:rsid w:val="007B0F23"/>
    <w:rsid w:val="007B140C"/>
    <w:rsid w:val="007B1664"/>
    <w:rsid w:val="007B17AE"/>
    <w:rsid w:val="007B18C3"/>
    <w:rsid w:val="007B1A20"/>
    <w:rsid w:val="007B1BCC"/>
    <w:rsid w:val="007B1BFA"/>
    <w:rsid w:val="007B1C4C"/>
    <w:rsid w:val="007B1CAE"/>
    <w:rsid w:val="007B1D44"/>
    <w:rsid w:val="007B1EF9"/>
    <w:rsid w:val="007B1F09"/>
    <w:rsid w:val="007B1F4F"/>
    <w:rsid w:val="007B204B"/>
    <w:rsid w:val="007B20D7"/>
    <w:rsid w:val="007B2374"/>
    <w:rsid w:val="007B2395"/>
    <w:rsid w:val="007B23C3"/>
    <w:rsid w:val="007B2461"/>
    <w:rsid w:val="007B2548"/>
    <w:rsid w:val="007B25F9"/>
    <w:rsid w:val="007B26E4"/>
    <w:rsid w:val="007B26EC"/>
    <w:rsid w:val="007B276B"/>
    <w:rsid w:val="007B278E"/>
    <w:rsid w:val="007B281A"/>
    <w:rsid w:val="007B2844"/>
    <w:rsid w:val="007B2874"/>
    <w:rsid w:val="007B2948"/>
    <w:rsid w:val="007B2A9D"/>
    <w:rsid w:val="007B2BC5"/>
    <w:rsid w:val="007B2FB2"/>
    <w:rsid w:val="007B2FD5"/>
    <w:rsid w:val="007B31D0"/>
    <w:rsid w:val="007B3251"/>
    <w:rsid w:val="007B3284"/>
    <w:rsid w:val="007B3407"/>
    <w:rsid w:val="007B3682"/>
    <w:rsid w:val="007B3785"/>
    <w:rsid w:val="007B37F9"/>
    <w:rsid w:val="007B3804"/>
    <w:rsid w:val="007B38C1"/>
    <w:rsid w:val="007B38E6"/>
    <w:rsid w:val="007B3906"/>
    <w:rsid w:val="007B3911"/>
    <w:rsid w:val="007B3BD7"/>
    <w:rsid w:val="007B3BEB"/>
    <w:rsid w:val="007B3C91"/>
    <w:rsid w:val="007B3DDA"/>
    <w:rsid w:val="007B3EA8"/>
    <w:rsid w:val="007B41A2"/>
    <w:rsid w:val="007B4274"/>
    <w:rsid w:val="007B42FE"/>
    <w:rsid w:val="007B440F"/>
    <w:rsid w:val="007B4535"/>
    <w:rsid w:val="007B4748"/>
    <w:rsid w:val="007B4781"/>
    <w:rsid w:val="007B4890"/>
    <w:rsid w:val="007B48DD"/>
    <w:rsid w:val="007B49A7"/>
    <w:rsid w:val="007B49E9"/>
    <w:rsid w:val="007B4A0C"/>
    <w:rsid w:val="007B4A3E"/>
    <w:rsid w:val="007B4C62"/>
    <w:rsid w:val="007B4C6B"/>
    <w:rsid w:val="007B4CEC"/>
    <w:rsid w:val="007B4E97"/>
    <w:rsid w:val="007B5022"/>
    <w:rsid w:val="007B5063"/>
    <w:rsid w:val="007B511C"/>
    <w:rsid w:val="007B542B"/>
    <w:rsid w:val="007B547C"/>
    <w:rsid w:val="007B54ED"/>
    <w:rsid w:val="007B5670"/>
    <w:rsid w:val="007B57D0"/>
    <w:rsid w:val="007B5831"/>
    <w:rsid w:val="007B589E"/>
    <w:rsid w:val="007B58C1"/>
    <w:rsid w:val="007B5B40"/>
    <w:rsid w:val="007B5B88"/>
    <w:rsid w:val="007B5BE7"/>
    <w:rsid w:val="007B5CF7"/>
    <w:rsid w:val="007B5D98"/>
    <w:rsid w:val="007B6146"/>
    <w:rsid w:val="007B64DE"/>
    <w:rsid w:val="007B6526"/>
    <w:rsid w:val="007B66D8"/>
    <w:rsid w:val="007B6A87"/>
    <w:rsid w:val="007B6B6B"/>
    <w:rsid w:val="007B71DC"/>
    <w:rsid w:val="007B7238"/>
    <w:rsid w:val="007B744D"/>
    <w:rsid w:val="007B74D8"/>
    <w:rsid w:val="007B7507"/>
    <w:rsid w:val="007B753D"/>
    <w:rsid w:val="007B7633"/>
    <w:rsid w:val="007B77C0"/>
    <w:rsid w:val="007B780A"/>
    <w:rsid w:val="007B7843"/>
    <w:rsid w:val="007B7C7F"/>
    <w:rsid w:val="007B7CDD"/>
    <w:rsid w:val="007B7D91"/>
    <w:rsid w:val="007B7DDE"/>
    <w:rsid w:val="007B7FAA"/>
    <w:rsid w:val="007B7FDD"/>
    <w:rsid w:val="007C0360"/>
    <w:rsid w:val="007C03C4"/>
    <w:rsid w:val="007C0451"/>
    <w:rsid w:val="007C0883"/>
    <w:rsid w:val="007C0927"/>
    <w:rsid w:val="007C0945"/>
    <w:rsid w:val="007C0965"/>
    <w:rsid w:val="007C09DC"/>
    <w:rsid w:val="007C0A44"/>
    <w:rsid w:val="007C0AB1"/>
    <w:rsid w:val="007C0B55"/>
    <w:rsid w:val="007C0CF4"/>
    <w:rsid w:val="007C0D55"/>
    <w:rsid w:val="007C0F4E"/>
    <w:rsid w:val="007C0F53"/>
    <w:rsid w:val="007C0F7D"/>
    <w:rsid w:val="007C15F6"/>
    <w:rsid w:val="007C1784"/>
    <w:rsid w:val="007C1938"/>
    <w:rsid w:val="007C1949"/>
    <w:rsid w:val="007C19DA"/>
    <w:rsid w:val="007C1C1E"/>
    <w:rsid w:val="007C1C3D"/>
    <w:rsid w:val="007C1D82"/>
    <w:rsid w:val="007C1E2D"/>
    <w:rsid w:val="007C1EDB"/>
    <w:rsid w:val="007C1F4F"/>
    <w:rsid w:val="007C2156"/>
    <w:rsid w:val="007C2522"/>
    <w:rsid w:val="007C25AD"/>
    <w:rsid w:val="007C263D"/>
    <w:rsid w:val="007C269B"/>
    <w:rsid w:val="007C26DE"/>
    <w:rsid w:val="007C26EE"/>
    <w:rsid w:val="007C26F4"/>
    <w:rsid w:val="007C292F"/>
    <w:rsid w:val="007C2B14"/>
    <w:rsid w:val="007C2C70"/>
    <w:rsid w:val="007C2FDA"/>
    <w:rsid w:val="007C3149"/>
    <w:rsid w:val="007C329A"/>
    <w:rsid w:val="007C33C0"/>
    <w:rsid w:val="007C3557"/>
    <w:rsid w:val="007C372C"/>
    <w:rsid w:val="007C391E"/>
    <w:rsid w:val="007C399A"/>
    <w:rsid w:val="007C3A8D"/>
    <w:rsid w:val="007C3B5F"/>
    <w:rsid w:val="007C3B8D"/>
    <w:rsid w:val="007C3CC5"/>
    <w:rsid w:val="007C3DE5"/>
    <w:rsid w:val="007C3EC1"/>
    <w:rsid w:val="007C3EDF"/>
    <w:rsid w:val="007C404F"/>
    <w:rsid w:val="007C41F0"/>
    <w:rsid w:val="007C4326"/>
    <w:rsid w:val="007C433B"/>
    <w:rsid w:val="007C4782"/>
    <w:rsid w:val="007C47DB"/>
    <w:rsid w:val="007C484D"/>
    <w:rsid w:val="007C49AA"/>
    <w:rsid w:val="007C4B6F"/>
    <w:rsid w:val="007C4D76"/>
    <w:rsid w:val="007C508B"/>
    <w:rsid w:val="007C5164"/>
    <w:rsid w:val="007C51C0"/>
    <w:rsid w:val="007C5218"/>
    <w:rsid w:val="007C52DC"/>
    <w:rsid w:val="007C556E"/>
    <w:rsid w:val="007C55C5"/>
    <w:rsid w:val="007C55D9"/>
    <w:rsid w:val="007C589A"/>
    <w:rsid w:val="007C5AA7"/>
    <w:rsid w:val="007C60E3"/>
    <w:rsid w:val="007C61D6"/>
    <w:rsid w:val="007C64D7"/>
    <w:rsid w:val="007C6661"/>
    <w:rsid w:val="007C66EE"/>
    <w:rsid w:val="007C6850"/>
    <w:rsid w:val="007C6A41"/>
    <w:rsid w:val="007C6A96"/>
    <w:rsid w:val="007C6AE4"/>
    <w:rsid w:val="007C6C71"/>
    <w:rsid w:val="007C6F56"/>
    <w:rsid w:val="007C6F57"/>
    <w:rsid w:val="007C6F85"/>
    <w:rsid w:val="007C70F5"/>
    <w:rsid w:val="007C7315"/>
    <w:rsid w:val="007C736F"/>
    <w:rsid w:val="007C7456"/>
    <w:rsid w:val="007C7492"/>
    <w:rsid w:val="007C75ED"/>
    <w:rsid w:val="007C764D"/>
    <w:rsid w:val="007C77E7"/>
    <w:rsid w:val="007C7890"/>
    <w:rsid w:val="007C79A8"/>
    <w:rsid w:val="007C7A6F"/>
    <w:rsid w:val="007C7AAE"/>
    <w:rsid w:val="007C7C73"/>
    <w:rsid w:val="007C7CE4"/>
    <w:rsid w:val="007C7D7D"/>
    <w:rsid w:val="007C7E24"/>
    <w:rsid w:val="007C7E63"/>
    <w:rsid w:val="007C7FB0"/>
    <w:rsid w:val="007D0008"/>
    <w:rsid w:val="007D000F"/>
    <w:rsid w:val="007D04B4"/>
    <w:rsid w:val="007D063F"/>
    <w:rsid w:val="007D0A2C"/>
    <w:rsid w:val="007D0E6D"/>
    <w:rsid w:val="007D0EEE"/>
    <w:rsid w:val="007D1042"/>
    <w:rsid w:val="007D10DA"/>
    <w:rsid w:val="007D1218"/>
    <w:rsid w:val="007D1481"/>
    <w:rsid w:val="007D1523"/>
    <w:rsid w:val="007D17C9"/>
    <w:rsid w:val="007D17F3"/>
    <w:rsid w:val="007D182F"/>
    <w:rsid w:val="007D19D5"/>
    <w:rsid w:val="007D1B08"/>
    <w:rsid w:val="007D1CE9"/>
    <w:rsid w:val="007D1D58"/>
    <w:rsid w:val="007D1DB4"/>
    <w:rsid w:val="007D1DCA"/>
    <w:rsid w:val="007D1ED2"/>
    <w:rsid w:val="007D1F30"/>
    <w:rsid w:val="007D216B"/>
    <w:rsid w:val="007D2607"/>
    <w:rsid w:val="007D26F8"/>
    <w:rsid w:val="007D2853"/>
    <w:rsid w:val="007D29F4"/>
    <w:rsid w:val="007D2AC7"/>
    <w:rsid w:val="007D2B13"/>
    <w:rsid w:val="007D2B45"/>
    <w:rsid w:val="007D2BFC"/>
    <w:rsid w:val="007D2CFB"/>
    <w:rsid w:val="007D2DA3"/>
    <w:rsid w:val="007D2FFA"/>
    <w:rsid w:val="007D309A"/>
    <w:rsid w:val="007D30B2"/>
    <w:rsid w:val="007D3129"/>
    <w:rsid w:val="007D3170"/>
    <w:rsid w:val="007D31B7"/>
    <w:rsid w:val="007D31B8"/>
    <w:rsid w:val="007D32EC"/>
    <w:rsid w:val="007D330D"/>
    <w:rsid w:val="007D331C"/>
    <w:rsid w:val="007D33D7"/>
    <w:rsid w:val="007D3456"/>
    <w:rsid w:val="007D34EE"/>
    <w:rsid w:val="007D36C9"/>
    <w:rsid w:val="007D3954"/>
    <w:rsid w:val="007D3970"/>
    <w:rsid w:val="007D3A09"/>
    <w:rsid w:val="007D3A8E"/>
    <w:rsid w:val="007D3AFC"/>
    <w:rsid w:val="007D3B70"/>
    <w:rsid w:val="007D3C60"/>
    <w:rsid w:val="007D3CC6"/>
    <w:rsid w:val="007D3D70"/>
    <w:rsid w:val="007D44D8"/>
    <w:rsid w:val="007D4AA5"/>
    <w:rsid w:val="007D4AE1"/>
    <w:rsid w:val="007D4B6D"/>
    <w:rsid w:val="007D4CE5"/>
    <w:rsid w:val="007D4E06"/>
    <w:rsid w:val="007D4E5F"/>
    <w:rsid w:val="007D4E9E"/>
    <w:rsid w:val="007D4EDC"/>
    <w:rsid w:val="007D4FCA"/>
    <w:rsid w:val="007D50A6"/>
    <w:rsid w:val="007D50EC"/>
    <w:rsid w:val="007D5270"/>
    <w:rsid w:val="007D52A6"/>
    <w:rsid w:val="007D5340"/>
    <w:rsid w:val="007D55BB"/>
    <w:rsid w:val="007D55CA"/>
    <w:rsid w:val="007D55E3"/>
    <w:rsid w:val="007D55EB"/>
    <w:rsid w:val="007D5850"/>
    <w:rsid w:val="007D5A7C"/>
    <w:rsid w:val="007D5FD8"/>
    <w:rsid w:val="007D615F"/>
    <w:rsid w:val="007D63B4"/>
    <w:rsid w:val="007D63F3"/>
    <w:rsid w:val="007D6402"/>
    <w:rsid w:val="007D6551"/>
    <w:rsid w:val="007D65A7"/>
    <w:rsid w:val="007D66A4"/>
    <w:rsid w:val="007D66A8"/>
    <w:rsid w:val="007D6748"/>
    <w:rsid w:val="007D680E"/>
    <w:rsid w:val="007D685B"/>
    <w:rsid w:val="007D69FB"/>
    <w:rsid w:val="007D6A38"/>
    <w:rsid w:val="007D6BE3"/>
    <w:rsid w:val="007D6D96"/>
    <w:rsid w:val="007D6E01"/>
    <w:rsid w:val="007D6E5E"/>
    <w:rsid w:val="007D7073"/>
    <w:rsid w:val="007D709A"/>
    <w:rsid w:val="007D70AC"/>
    <w:rsid w:val="007D70E2"/>
    <w:rsid w:val="007D72C0"/>
    <w:rsid w:val="007D75AD"/>
    <w:rsid w:val="007D7660"/>
    <w:rsid w:val="007D776C"/>
    <w:rsid w:val="007D7A85"/>
    <w:rsid w:val="007D7C51"/>
    <w:rsid w:val="007D7C9E"/>
    <w:rsid w:val="007D7E89"/>
    <w:rsid w:val="007E01CF"/>
    <w:rsid w:val="007E069F"/>
    <w:rsid w:val="007E0A25"/>
    <w:rsid w:val="007E0A5D"/>
    <w:rsid w:val="007E0B93"/>
    <w:rsid w:val="007E0D42"/>
    <w:rsid w:val="007E0DCD"/>
    <w:rsid w:val="007E0E5F"/>
    <w:rsid w:val="007E0F3D"/>
    <w:rsid w:val="007E131A"/>
    <w:rsid w:val="007E14B7"/>
    <w:rsid w:val="007E16EC"/>
    <w:rsid w:val="007E1AA9"/>
    <w:rsid w:val="007E1C25"/>
    <w:rsid w:val="007E1C62"/>
    <w:rsid w:val="007E1D0B"/>
    <w:rsid w:val="007E1D4C"/>
    <w:rsid w:val="007E22FC"/>
    <w:rsid w:val="007E23BD"/>
    <w:rsid w:val="007E275F"/>
    <w:rsid w:val="007E2824"/>
    <w:rsid w:val="007E2860"/>
    <w:rsid w:val="007E28E7"/>
    <w:rsid w:val="007E2A33"/>
    <w:rsid w:val="007E2A56"/>
    <w:rsid w:val="007E2AEF"/>
    <w:rsid w:val="007E2C8F"/>
    <w:rsid w:val="007E2CE9"/>
    <w:rsid w:val="007E2DE3"/>
    <w:rsid w:val="007E2E24"/>
    <w:rsid w:val="007E3452"/>
    <w:rsid w:val="007E34AA"/>
    <w:rsid w:val="007E34D2"/>
    <w:rsid w:val="007E3507"/>
    <w:rsid w:val="007E3552"/>
    <w:rsid w:val="007E35DC"/>
    <w:rsid w:val="007E366B"/>
    <w:rsid w:val="007E38DA"/>
    <w:rsid w:val="007E39BB"/>
    <w:rsid w:val="007E39E6"/>
    <w:rsid w:val="007E3AEF"/>
    <w:rsid w:val="007E3B5C"/>
    <w:rsid w:val="007E3DA3"/>
    <w:rsid w:val="007E4385"/>
    <w:rsid w:val="007E473C"/>
    <w:rsid w:val="007E47E8"/>
    <w:rsid w:val="007E4D1D"/>
    <w:rsid w:val="007E4F6A"/>
    <w:rsid w:val="007E4FF2"/>
    <w:rsid w:val="007E50DB"/>
    <w:rsid w:val="007E51C6"/>
    <w:rsid w:val="007E51DF"/>
    <w:rsid w:val="007E5279"/>
    <w:rsid w:val="007E531A"/>
    <w:rsid w:val="007E5382"/>
    <w:rsid w:val="007E5470"/>
    <w:rsid w:val="007E54AD"/>
    <w:rsid w:val="007E54DA"/>
    <w:rsid w:val="007E5581"/>
    <w:rsid w:val="007E56F7"/>
    <w:rsid w:val="007E5AD3"/>
    <w:rsid w:val="007E5CB7"/>
    <w:rsid w:val="007E602E"/>
    <w:rsid w:val="007E603F"/>
    <w:rsid w:val="007E608E"/>
    <w:rsid w:val="007E6148"/>
    <w:rsid w:val="007E6245"/>
    <w:rsid w:val="007E631C"/>
    <w:rsid w:val="007E634F"/>
    <w:rsid w:val="007E650F"/>
    <w:rsid w:val="007E65B2"/>
    <w:rsid w:val="007E677B"/>
    <w:rsid w:val="007E68E9"/>
    <w:rsid w:val="007E6977"/>
    <w:rsid w:val="007E699A"/>
    <w:rsid w:val="007E6AFA"/>
    <w:rsid w:val="007E6BBD"/>
    <w:rsid w:val="007E6C2D"/>
    <w:rsid w:val="007E6F43"/>
    <w:rsid w:val="007E7146"/>
    <w:rsid w:val="007E726E"/>
    <w:rsid w:val="007E75EC"/>
    <w:rsid w:val="007E76F7"/>
    <w:rsid w:val="007E7918"/>
    <w:rsid w:val="007E7A35"/>
    <w:rsid w:val="007E7E18"/>
    <w:rsid w:val="007F00C3"/>
    <w:rsid w:val="007F00ED"/>
    <w:rsid w:val="007F00F6"/>
    <w:rsid w:val="007F0113"/>
    <w:rsid w:val="007F0241"/>
    <w:rsid w:val="007F0358"/>
    <w:rsid w:val="007F0655"/>
    <w:rsid w:val="007F072A"/>
    <w:rsid w:val="007F072B"/>
    <w:rsid w:val="007F09F8"/>
    <w:rsid w:val="007F0BBE"/>
    <w:rsid w:val="007F0BF0"/>
    <w:rsid w:val="007F0DC8"/>
    <w:rsid w:val="007F0E3A"/>
    <w:rsid w:val="007F0EA9"/>
    <w:rsid w:val="007F0FC1"/>
    <w:rsid w:val="007F0FD8"/>
    <w:rsid w:val="007F11F3"/>
    <w:rsid w:val="007F16EC"/>
    <w:rsid w:val="007F177A"/>
    <w:rsid w:val="007F1964"/>
    <w:rsid w:val="007F1A7D"/>
    <w:rsid w:val="007F1AE9"/>
    <w:rsid w:val="007F1B5B"/>
    <w:rsid w:val="007F1B8C"/>
    <w:rsid w:val="007F1C84"/>
    <w:rsid w:val="007F1CD8"/>
    <w:rsid w:val="007F1DD8"/>
    <w:rsid w:val="007F1F01"/>
    <w:rsid w:val="007F218E"/>
    <w:rsid w:val="007F2380"/>
    <w:rsid w:val="007F23F2"/>
    <w:rsid w:val="007F240C"/>
    <w:rsid w:val="007F29E8"/>
    <w:rsid w:val="007F2A30"/>
    <w:rsid w:val="007F2AA6"/>
    <w:rsid w:val="007F2E29"/>
    <w:rsid w:val="007F2EF2"/>
    <w:rsid w:val="007F2F1C"/>
    <w:rsid w:val="007F2F27"/>
    <w:rsid w:val="007F30C8"/>
    <w:rsid w:val="007F3377"/>
    <w:rsid w:val="007F3422"/>
    <w:rsid w:val="007F34B7"/>
    <w:rsid w:val="007F3504"/>
    <w:rsid w:val="007F361D"/>
    <w:rsid w:val="007F3644"/>
    <w:rsid w:val="007F372A"/>
    <w:rsid w:val="007F381F"/>
    <w:rsid w:val="007F386A"/>
    <w:rsid w:val="007F39E3"/>
    <w:rsid w:val="007F3A20"/>
    <w:rsid w:val="007F3D6C"/>
    <w:rsid w:val="007F3D75"/>
    <w:rsid w:val="007F3D8B"/>
    <w:rsid w:val="007F3DD1"/>
    <w:rsid w:val="007F3E7D"/>
    <w:rsid w:val="007F3F7F"/>
    <w:rsid w:val="007F3FAF"/>
    <w:rsid w:val="007F412D"/>
    <w:rsid w:val="007F4136"/>
    <w:rsid w:val="007F42EE"/>
    <w:rsid w:val="007F4363"/>
    <w:rsid w:val="007F4562"/>
    <w:rsid w:val="007F46C5"/>
    <w:rsid w:val="007F49D0"/>
    <w:rsid w:val="007F4A8A"/>
    <w:rsid w:val="007F4BEE"/>
    <w:rsid w:val="007F4E9F"/>
    <w:rsid w:val="007F4EF7"/>
    <w:rsid w:val="007F5007"/>
    <w:rsid w:val="007F5093"/>
    <w:rsid w:val="007F51E6"/>
    <w:rsid w:val="007F51EE"/>
    <w:rsid w:val="007F5234"/>
    <w:rsid w:val="007F5467"/>
    <w:rsid w:val="007F5702"/>
    <w:rsid w:val="007F5800"/>
    <w:rsid w:val="007F5870"/>
    <w:rsid w:val="007F58C8"/>
    <w:rsid w:val="007F595B"/>
    <w:rsid w:val="007F5A69"/>
    <w:rsid w:val="007F5DDD"/>
    <w:rsid w:val="007F60A1"/>
    <w:rsid w:val="007F626A"/>
    <w:rsid w:val="007F62EB"/>
    <w:rsid w:val="007F6384"/>
    <w:rsid w:val="007F6481"/>
    <w:rsid w:val="007F6513"/>
    <w:rsid w:val="007F658D"/>
    <w:rsid w:val="007F66C9"/>
    <w:rsid w:val="007F67F3"/>
    <w:rsid w:val="007F681E"/>
    <w:rsid w:val="007F6919"/>
    <w:rsid w:val="007F69D8"/>
    <w:rsid w:val="007F6AF9"/>
    <w:rsid w:val="007F6C74"/>
    <w:rsid w:val="007F6CE6"/>
    <w:rsid w:val="007F6E2D"/>
    <w:rsid w:val="007F6EFE"/>
    <w:rsid w:val="007F7088"/>
    <w:rsid w:val="007F70D1"/>
    <w:rsid w:val="007F7130"/>
    <w:rsid w:val="007F713A"/>
    <w:rsid w:val="007F735F"/>
    <w:rsid w:val="007F7376"/>
    <w:rsid w:val="007F7390"/>
    <w:rsid w:val="007F739A"/>
    <w:rsid w:val="007F7411"/>
    <w:rsid w:val="007F78AA"/>
    <w:rsid w:val="007F78ED"/>
    <w:rsid w:val="007F7A45"/>
    <w:rsid w:val="007F7A9F"/>
    <w:rsid w:val="007F7DB5"/>
    <w:rsid w:val="007F7F12"/>
    <w:rsid w:val="00800049"/>
    <w:rsid w:val="0080008E"/>
    <w:rsid w:val="00800334"/>
    <w:rsid w:val="00800379"/>
    <w:rsid w:val="008003A1"/>
    <w:rsid w:val="008004AA"/>
    <w:rsid w:val="008004D9"/>
    <w:rsid w:val="00800566"/>
    <w:rsid w:val="0080078E"/>
    <w:rsid w:val="00800809"/>
    <w:rsid w:val="00800C73"/>
    <w:rsid w:val="00800E0D"/>
    <w:rsid w:val="00801029"/>
    <w:rsid w:val="00801115"/>
    <w:rsid w:val="00801147"/>
    <w:rsid w:val="00801701"/>
    <w:rsid w:val="0080171B"/>
    <w:rsid w:val="00801726"/>
    <w:rsid w:val="00801799"/>
    <w:rsid w:val="00801848"/>
    <w:rsid w:val="00801A5D"/>
    <w:rsid w:val="00801AEF"/>
    <w:rsid w:val="00801D45"/>
    <w:rsid w:val="00801E23"/>
    <w:rsid w:val="00801F58"/>
    <w:rsid w:val="00801F88"/>
    <w:rsid w:val="00801F94"/>
    <w:rsid w:val="0080224A"/>
    <w:rsid w:val="008022CC"/>
    <w:rsid w:val="00802665"/>
    <w:rsid w:val="00802943"/>
    <w:rsid w:val="00802B04"/>
    <w:rsid w:val="00802CA3"/>
    <w:rsid w:val="00802D3B"/>
    <w:rsid w:val="00802F16"/>
    <w:rsid w:val="008031C4"/>
    <w:rsid w:val="008031DC"/>
    <w:rsid w:val="0080321B"/>
    <w:rsid w:val="008032AC"/>
    <w:rsid w:val="00803335"/>
    <w:rsid w:val="00803545"/>
    <w:rsid w:val="008036EF"/>
    <w:rsid w:val="008036F1"/>
    <w:rsid w:val="008037E1"/>
    <w:rsid w:val="008038DD"/>
    <w:rsid w:val="00803916"/>
    <w:rsid w:val="0080391B"/>
    <w:rsid w:val="00803D67"/>
    <w:rsid w:val="00803DC6"/>
    <w:rsid w:val="00803E4E"/>
    <w:rsid w:val="00804019"/>
    <w:rsid w:val="008040DC"/>
    <w:rsid w:val="0080430B"/>
    <w:rsid w:val="0080447F"/>
    <w:rsid w:val="008044F5"/>
    <w:rsid w:val="00804810"/>
    <w:rsid w:val="0080498D"/>
    <w:rsid w:val="00804A54"/>
    <w:rsid w:val="00804AAB"/>
    <w:rsid w:val="00804CC6"/>
    <w:rsid w:val="00805094"/>
    <w:rsid w:val="008050A5"/>
    <w:rsid w:val="00805361"/>
    <w:rsid w:val="00805389"/>
    <w:rsid w:val="00805520"/>
    <w:rsid w:val="00805572"/>
    <w:rsid w:val="008055FE"/>
    <w:rsid w:val="00805816"/>
    <w:rsid w:val="008058C1"/>
    <w:rsid w:val="0080590D"/>
    <w:rsid w:val="00805A2A"/>
    <w:rsid w:val="00805A92"/>
    <w:rsid w:val="00805BF5"/>
    <w:rsid w:val="00805C60"/>
    <w:rsid w:val="00805CA7"/>
    <w:rsid w:val="00805D50"/>
    <w:rsid w:val="00805E04"/>
    <w:rsid w:val="00805F3C"/>
    <w:rsid w:val="00805FF9"/>
    <w:rsid w:val="00806165"/>
    <w:rsid w:val="00806167"/>
    <w:rsid w:val="00806212"/>
    <w:rsid w:val="0080641B"/>
    <w:rsid w:val="00806491"/>
    <w:rsid w:val="0080653C"/>
    <w:rsid w:val="00806607"/>
    <w:rsid w:val="00806620"/>
    <w:rsid w:val="0080686E"/>
    <w:rsid w:val="00806890"/>
    <w:rsid w:val="0080694F"/>
    <w:rsid w:val="008069CD"/>
    <w:rsid w:val="00806C98"/>
    <w:rsid w:val="00806ECA"/>
    <w:rsid w:val="00806EDD"/>
    <w:rsid w:val="00806F24"/>
    <w:rsid w:val="0080707B"/>
    <w:rsid w:val="008071A5"/>
    <w:rsid w:val="008071F6"/>
    <w:rsid w:val="008074DB"/>
    <w:rsid w:val="0080755A"/>
    <w:rsid w:val="008075FA"/>
    <w:rsid w:val="008079B9"/>
    <w:rsid w:val="00807E29"/>
    <w:rsid w:val="00807E54"/>
    <w:rsid w:val="00807FFD"/>
    <w:rsid w:val="00810176"/>
    <w:rsid w:val="0081022F"/>
    <w:rsid w:val="008102BE"/>
    <w:rsid w:val="00810367"/>
    <w:rsid w:val="0081046B"/>
    <w:rsid w:val="00810489"/>
    <w:rsid w:val="008107D2"/>
    <w:rsid w:val="00810834"/>
    <w:rsid w:val="00810D70"/>
    <w:rsid w:val="00810E67"/>
    <w:rsid w:val="0081116C"/>
    <w:rsid w:val="00811265"/>
    <w:rsid w:val="00811485"/>
    <w:rsid w:val="008115DC"/>
    <w:rsid w:val="00811609"/>
    <w:rsid w:val="00811765"/>
    <w:rsid w:val="008118A3"/>
    <w:rsid w:val="00811ABA"/>
    <w:rsid w:val="00811B50"/>
    <w:rsid w:val="00811E84"/>
    <w:rsid w:val="00811EB6"/>
    <w:rsid w:val="008121B9"/>
    <w:rsid w:val="0081224E"/>
    <w:rsid w:val="00812387"/>
    <w:rsid w:val="00812405"/>
    <w:rsid w:val="008125FF"/>
    <w:rsid w:val="00812692"/>
    <w:rsid w:val="008126DD"/>
    <w:rsid w:val="0081273E"/>
    <w:rsid w:val="008129B5"/>
    <w:rsid w:val="00812AFB"/>
    <w:rsid w:val="00812B29"/>
    <w:rsid w:val="00812CA1"/>
    <w:rsid w:val="00812E29"/>
    <w:rsid w:val="00812F94"/>
    <w:rsid w:val="0081309D"/>
    <w:rsid w:val="00813330"/>
    <w:rsid w:val="008134A9"/>
    <w:rsid w:val="00813543"/>
    <w:rsid w:val="00813592"/>
    <w:rsid w:val="008137A4"/>
    <w:rsid w:val="008137D8"/>
    <w:rsid w:val="008137F4"/>
    <w:rsid w:val="00813805"/>
    <w:rsid w:val="00813961"/>
    <w:rsid w:val="008139FB"/>
    <w:rsid w:val="00813A1F"/>
    <w:rsid w:val="00813A95"/>
    <w:rsid w:val="00813D2A"/>
    <w:rsid w:val="00813DC8"/>
    <w:rsid w:val="00813E1F"/>
    <w:rsid w:val="00813E60"/>
    <w:rsid w:val="00813EE5"/>
    <w:rsid w:val="00813F20"/>
    <w:rsid w:val="00813F24"/>
    <w:rsid w:val="0081438A"/>
    <w:rsid w:val="008143AC"/>
    <w:rsid w:val="0081441A"/>
    <w:rsid w:val="00814506"/>
    <w:rsid w:val="008145CB"/>
    <w:rsid w:val="0081466C"/>
    <w:rsid w:val="0081480D"/>
    <w:rsid w:val="00814AA7"/>
    <w:rsid w:val="00814B39"/>
    <w:rsid w:val="00814B67"/>
    <w:rsid w:val="00814C14"/>
    <w:rsid w:val="00814C68"/>
    <w:rsid w:val="00814E16"/>
    <w:rsid w:val="00814EAF"/>
    <w:rsid w:val="00814F13"/>
    <w:rsid w:val="00814F75"/>
    <w:rsid w:val="00814FD9"/>
    <w:rsid w:val="00815009"/>
    <w:rsid w:val="008153F2"/>
    <w:rsid w:val="00815428"/>
    <w:rsid w:val="008155F9"/>
    <w:rsid w:val="00815985"/>
    <w:rsid w:val="008159C3"/>
    <w:rsid w:val="008159EC"/>
    <w:rsid w:val="008159FC"/>
    <w:rsid w:val="00815A91"/>
    <w:rsid w:val="00815B4A"/>
    <w:rsid w:val="00815D4C"/>
    <w:rsid w:val="00815DA8"/>
    <w:rsid w:val="00815DD8"/>
    <w:rsid w:val="00815E00"/>
    <w:rsid w:val="00815E5C"/>
    <w:rsid w:val="0081604A"/>
    <w:rsid w:val="0081616B"/>
    <w:rsid w:val="008161B8"/>
    <w:rsid w:val="00816265"/>
    <w:rsid w:val="00816270"/>
    <w:rsid w:val="00816536"/>
    <w:rsid w:val="00816715"/>
    <w:rsid w:val="00816823"/>
    <w:rsid w:val="008169B3"/>
    <w:rsid w:val="00816A28"/>
    <w:rsid w:val="00816D5F"/>
    <w:rsid w:val="00816DFD"/>
    <w:rsid w:val="00816E6E"/>
    <w:rsid w:val="00816E91"/>
    <w:rsid w:val="0081722F"/>
    <w:rsid w:val="00817462"/>
    <w:rsid w:val="008174F7"/>
    <w:rsid w:val="0081765D"/>
    <w:rsid w:val="0081768C"/>
    <w:rsid w:val="00817AA5"/>
    <w:rsid w:val="00817B22"/>
    <w:rsid w:val="00817C6C"/>
    <w:rsid w:val="00817D14"/>
    <w:rsid w:val="00817DE2"/>
    <w:rsid w:val="00817E0D"/>
    <w:rsid w:val="00817F86"/>
    <w:rsid w:val="00820052"/>
    <w:rsid w:val="008202CB"/>
    <w:rsid w:val="0082033A"/>
    <w:rsid w:val="00820373"/>
    <w:rsid w:val="008203C4"/>
    <w:rsid w:val="00820602"/>
    <w:rsid w:val="0082064E"/>
    <w:rsid w:val="0082097B"/>
    <w:rsid w:val="00820994"/>
    <w:rsid w:val="00820A33"/>
    <w:rsid w:val="00820ADB"/>
    <w:rsid w:val="00820CE1"/>
    <w:rsid w:val="00820E3E"/>
    <w:rsid w:val="00820EA1"/>
    <w:rsid w:val="00820FC9"/>
    <w:rsid w:val="0082104A"/>
    <w:rsid w:val="00821110"/>
    <w:rsid w:val="00821183"/>
    <w:rsid w:val="008212A6"/>
    <w:rsid w:val="008212F0"/>
    <w:rsid w:val="00821756"/>
    <w:rsid w:val="00821813"/>
    <w:rsid w:val="00821829"/>
    <w:rsid w:val="00821905"/>
    <w:rsid w:val="00821A71"/>
    <w:rsid w:val="00821B72"/>
    <w:rsid w:val="00821B8D"/>
    <w:rsid w:val="00821C58"/>
    <w:rsid w:val="00821C5F"/>
    <w:rsid w:val="00821CC8"/>
    <w:rsid w:val="00821DB3"/>
    <w:rsid w:val="00821EFB"/>
    <w:rsid w:val="00821F59"/>
    <w:rsid w:val="00822068"/>
    <w:rsid w:val="00822092"/>
    <w:rsid w:val="008220A4"/>
    <w:rsid w:val="008220B5"/>
    <w:rsid w:val="00822138"/>
    <w:rsid w:val="008221EB"/>
    <w:rsid w:val="00822575"/>
    <w:rsid w:val="0082258E"/>
    <w:rsid w:val="008226B1"/>
    <w:rsid w:val="0082271D"/>
    <w:rsid w:val="008227A6"/>
    <w:rsid w:val="008227BA"/>
    <w:rsid w:val="0082280A"/>
    <w:rsid w:val="00822881"/>
    <w:rsid w:val="00822A6A"/>
    <w:rsid w:val="00822A95"/>
    <w:rsid w:val="00822B82"/>
    <w:rsid w:val="00822BFE"/>
    <w:rsid w:val="00822E39"/>
    <w:rsid w:val="00822EFA"/>
    <w:rsid w:val="00822F18"/>
    <w:rsid w:val="008231BD"/>
    <w:rsid w:val="008232BB"/>
    <w:rsid w:val="008233C8"/>
    <w:rsid w:val="00823540"/>
    <w:rsid w:val="00823609"/>
    <w:rsid w:val="0082363D"/>
    <w:rsid w:val="00823659"/>
    <w:rsid w:val="00823669"/>
    <w:rsid w:val="008236DE"/>
    <w:rsid w:val="00823989"/>
    <w:rsid w:val="00823F68"/>
    <w:rsid w:val="00824117"/>
    <w:rsid w:val="0082415C"/>
    <w:rsid w:val="00824233"/>
    <w:rsid w:val="00824415"/>
    <w:rsid w:val="0082455E"/>
    <w:rsid w:val="008245DA"/>
    <w:rsid w:val="008245F7"/>
    <w:rsid w:val="008246E9"/>
    <w:rsid w:val="00824794"/>
    <w:rsid w:val="0082483C"/>
    <w:rsid w:val="00824909"/>
    <w:rsid w:val="00824994"/>
    <w:rsid w:val="008249AD"/>
    <w:rsid w:val="00824AD0"/>
    <w:rsid w:val="00824B2C"/>
    <w:rsid w:val="00824C9F"/>
    <w:rsid w:val="00824CD3"/>
    <w:rsid w:val="00824E18"/>
    <w:rsid w:val="00824FAC"/>
    <w:rsid w:val="00825478"/>
    <w:rsid w:val="0082557E"/>
    <w:rsid w:val="00825655"/>
    <w:rsid w:val="008256D2"/>
    <w:rsid w:val="008258D0"/>
    <w:rsid w:val="008258D5"/>
    <w:rsid w:val="00825A3E"/>
    <w:rsid w:val="00825C2D"/>
    <w:rsid w:val="00825D62"/>
    <w:rsid w:val="00825E18"/>
    <w:rsid w:val="00825FCC"/>
    <w:rsid w:val="00826083"/>
    <w:rsid w:val="00826087"/>
    <w:rsid w:val="0082618F"/>
    <w:rsid w:val="00826570"/>
    <w:rsid w:val="00826933"/>
    <w:rsid w:val="00826A08"/>
    <w:rsid w:val="00826AD7"/>
    <w:rsid w:val="00826B78"/>
    <w:rsid w:val="00826E1D"/>
    <w:rsid w:val="00826F9C"/>
    <w:rsid w:val="00827031"/>
    <w:rsid w:val="008270A2"/>
    <w:rsid w:val="00827237"/>
    <w:rsid w:val="008273C7"/>
    <w:rsid w:val="00827519"/>
    <w:rsid w:val="008277CB"/>
    <w:rsid w:val="00827850"/>
    <w:rsid w:val="008278AA"/>
    <w:rsid w:val="008278EF"/>
    <w:rsid w:val="00827BA0"/>
    <w:rsid w:val="00827CC4"/>
    <w:rsid w:val="00827D5F"/>
    <w:rsid w:val="00827E21"/>
    <w:rsid w:val="008301AA"/>
    <w:rsid w:val="008303EE"/>
    <w:rsid w:val="0083052E"/>
    <w:rsid w:val="0083060F"/>
    <w:rsid w:val="00830630"/>
    <w:rsid w:val="00830715"/>
    <w:rsid w:val="0083074B"/>
    <w:rsid w:val="00830ACB"/>
    <w:rsid w:val="00830C05"/>
    <w:rsid w:val="00830DAF"/>
    <w:rsid w:val="00830F43"/>
    <w:rsid w:val="00830FFE"/>
    <w:rsid w:val="0083129E"/>
    <w:rsid w:val="00831344"/>
    <w:rsid w:val="00831507"/>
    <w:rsid w:val="008315A5"/>
    <w:rsid w:val="008315C8"/>
    <w:rsid w:val="00831626"/>
    <w:rsid w:val="00831974"/>
    <w:rsid w:val="00831AD9"/>
    <w:rsid w:val="00831B87"/>
    <w:rsid w:val="00831BEE"/>
    <w:rsid w:val="00831FBA"/>
    <w:rsid w:val="00832062"/>
    <w:rsid w:val="00832285"/>
    <w:rsid w:val="00832374"/>
    <w:rsid w:val="008323C8"/>
    <w:rsid w:val="00832415"/>
    <w:rsid w:val="0083255E"/>
    <w:rsid w:val="008328EA"/>
    <w:rsid w:val="0083293C"/>
    <w:rsid w:val="008329C4"/>
    <w:rsid w:val="008329F5"/>
    <w:rsid w:val="00832B44"/>
    <w:rsid w:val="00832B50"/>
    <w:rsid w:val="00832DA9"/>
    <w:rsid w:val="00832EBD"/>
    <w:rsid w:val="0083315D"/>
    <w:rsid w:val="0083317E"/>
    <w:rsid w:val="008333A3"/>
    <w:rsid w:val="0083341C"/>
    <w:rsid w:val="0083341E"/>
    <w:rsid w:val="0083346D"/>
    <w:rsid w:val="0083352A"/>
    <w:rsid w:val="00833558"/>
    <w:rsid w:val="00833564"/>
    <w:rsid w:val="0083371C"/>
    <w:rsid w:val="008338F4"/>
    <w:rsid w:val="00833902"/>
    <w:rsid w:val="0083391E"/>
    <w:rsid w:val="00833BA6"/>
    <w:rsid w:val="00834099"/>
    <w:rsid w:val="00834120"/>
    <w:rsid w:val="00834158"/>
    <w:rsid w:val="008341D8"/>
    <w:rsid w:val="008343D6"/>
    <w:rsid w:val="008346C5"/>
    <w:rsid w:val="00834939"/>
    <w:rsid w:val="00834AF8"/>
    <w:rsid w:val="008351CF"/>
    <w:rsid w:val="0083528F"/>
    <w:rsid w:val="0083536D"/>
    <w:rsid w:val="008354D9"/>
    <w:rsid w:val="00835561"/>
    <w:rsid w:val="0083577C"/>
    <w:rsid w:val="0083588C"/>
    <w:rsid w:val="00835A65"/>
    <w:rsid w:val="00835B9A"/>
    <w:rsid w:val="00835CA7"/>
    <w:rsid w:val="00835DBD"/>
    <w:rsid w:val="00835E55"/>
    <w:rsid w:val="00835E69"/>
    <w:rsid w:val="00835FDB"/>
    <w:rsid w:val="0083602B"/>
    <w:rsid w:val="008362F1"/>
    <w:rsid w:val="0083631E"/>
    <w:rsid w:val="00836358"/>
    <w:rsid w:val="0083649A"/>
    <w:rsid w:val="0083660A"/>
    <w:rsid w:val="008368D0"/>
    <w:rsid w:val="008368E0"/>
    <w:rsid w:val="008368F6"/>
    <w:rsid w:val="00836A1B"/>
    <w:rsid w:val="00836ABF"/>
    <w:rsid w:val="00836C7B"/>
    <w:rsid w:val="008370BA"/>
    <w:rsid w:val="00837159"/>
    <w:rsid w:val="00837238"/>
    <w:rsid w:val="0083724D"/>
    <w:rsid w:val="00837452"/>
    <w:rsid w:val="0083750D"/>
    <w:rsid w:val="0083751B"/>
    <w:rsid w:val="00837661"/>
    <w:rsid w:val="00837677"/>
    <w:rsid w:val="00837829"/>
    <w:rsid w:val="0083788F"/>
    <w:rsid w:val="00837A66"/>
    <w:rsid w:val="00837E44"/>
    <w:rsid w:val="00837E5D"/>
    <w:rsid w:val="00837EBD"/>
    <w:rsid w:val="0084007F"/>
    <w:rsid w:val="008400F4"/>
    <w:rsid w:val="008402A4"/>
    <w:rsid w:val="0084044C"/>
    <w:rsid w:val="0084070B"/>
    <w:rsid w:val="008408B5"/>
    <w:rsid w:val="00840910"/>
    <w:rsid w:val="00840913"/>
    <w:rsid w:val="00840951"/>
    <w:rsid w:val="008409B4"/>
    <w:rsid w:val="00840AD2"/>
    <w:rsid w:val="00840AE4"/>
    <w:rsid w:val="00840D9E"/>
    <w:rsid w:val="00840DE2"/>
    <w:rsid w:val="00840E18"/>
    <w:rsid w:val="00840E67"/>
    <w:rsid w:val="0084141B"/>
    <w:rsid w:val="00841453"/>
    <w:rsid w:val="008415EE"/>
    <w:rsid w:val="008416B5"/>
    <w:rsid w:val="008417F6"/>
    <w:rsid w:val="00841B43"/>
    <w:rsid w:val="00841BA8"/>
    <w:rsid w:val="00841BC1"/>
    <w:rsid w:val="00841C7B"/>
    <w:rsid w:val="00841CC4"/>
    <w:rsid w:val="00841EDF"/>
    <w:rsid w:val="00841F9A"/>
    <w:rsid w:val="00842158"/>
    <w:rsid w:val="0084244D"/>
    <w:rsid w:val="00842558"/>
    <w:rsid w:val="0084266E"/>
    <w:rsid w:val="0084274A"/>
    <w:rsid w:val="008428A5"/>
    <w:rsid w:val="0084290C"/>
    <w:rsid w:val="00842B13"/>
    <w:rsid w:val="00842C53"/>
    <w:rsid w:val="00842E41"/>
    <w:rsid w:val="00843001"/>
    <w:rsid w:val="0084301B"/>
    <w:rsid w:val="00843080"/>
    <w:rsid w:val="008432EB"/>
    <w:rsid w:val="00843333"/>
    <w:rsid w:val="008433A3"/>
    <w:rsid w:val="00843497"/>
    <w:rsid w:val="008434F3"/>
    <w:rsid w:val="00843644"/>
    <w:rsid w:val="00843721"/>
    <w:rsid w:val="0084375D"/>
    <w:rsid w:val="008437BA"/>
    <w:rsid w:val="0084397D"/>
    <w:rsid w:val="00843D06"/>
    <w:rsid w:val="00843F4F"/>
    <w:rsid w:val="00844566"/>
    <w:rsid w:val="008445AA"/>
    <w:rsid w:val="008447D4"/>
    <w:rsid w:val="0084480A"/>
    <w:rsid w:val="008448EE"/>
    <w:rsid w:val="00844A32"/>
    <w:rsid w:val="00844A7F"/>
    <w:rsid w:val="00844AA4"/>
    <w:rsid w:val="00844ACB"/>
    <w:rsid w:val="00844B93"/>
    <w:rsid w:val="00844BA2"/>
    <w:rsid w:val="00844DF1"/>
    <w:rsid w:val="00845053"/>
    <w:rsid w:val="008450C4"/>
    <w:rsid w:val="00845296"/>
    <w:rsid w:val="008452E4"/>
    <w:rsid w:val="00845460"/>
    <w:rsid w:val="0084566D"/>
    <w:rsid w:val="0084596A"/>
    <w:rsid w:val="008459BB"/>
    <w:rsid w:val="00845AFD"/>
    <w:rsid w:val="00845B74"/>
    <w:rsid w:val="00845C38"/>
    <w:rsid w:val="00845E45"/>
    <w:rsid w:val="00846056"/>
    <w:rsid w:val="008462BE"/>
    <w:rsid w:val="00846330"/>
    <w:rsid w:val="00846371"/>
    <w:rsid w:val="0084642B"/>
    <w:rsid w:val="008464F5"/>
    <w:rsid w:val="008465D6"/>
    <w:rsid w:val="008467F5"/>
    <w:rsid w:val="008469A3"/>
    <w:rsid w:val="00846A82"/>
    <w:rsid w:val="00846B2C"/>
    <w:rsid w:val="00846EF0"/>
    <w:rsid w:val="00846F7E"/>
    <w:rsid w:val="00847094"/>
    <w:rsid w:val="0084730E"/>
    <w:rsid w:val="00847312"/>
    <w:rsid w:val="008473A3"/>
    <w:rsid w:val="008473E4"/>
    <w:rsid w:val="008473EE"/>
    <w:rsid w:val="0084759A"/>
    <w:rsid w:val="00847747"/>
    <w:rsid w:val="00847767"/>
    <w:rsid w:val="00847888"/>
    <w:rsid w:val="00847965"/>
    <w:rsid w:val="00847A21"/>
    <w:rsid w:val="00847A74"/>
    <w:rsid w:val="00847B79"/>
    <w:rsid w:val="00847C92"/>
    <w:rsid w:val="00847F09"/>
    <w:rsid w:val="00847F72"/>
    <w:rsid w:val="00847FA3"/>
    <w:rsid w:val="00850086"/>
    <w:rsid w:val="008502FB"/>
    <w:rsid w:val="00850622"/>
    <w:rsid w:val="008506EC"/>
    <w:rsid w:val="00850701"/>
    <w:rsid w:val="00850754"/>
    <w:rsid w:val="00850853"/>
    <w:rsid w:val="0085092A"/>
    <w:rsid w:val="008509C2"/>
    <w:rsid w:val="00850B14"/>
    <w:rsid w:val="00850D78"/>
    <w:rsid w:val="00850DD3"/>
    <w:rsid w:val="00850EEC"/>
    <w:rsid w:val="0085100C"/>
    <w:rsid w:val="00851060"/>
    <w:rsid w:val="008513B1"/>
    <w:rsid w:val="008514E1"/>
    <w:rsid w:val="008516B8"/>
    <w:rsid w:val="008517FD"/>
    <w:rsid w:val="00851C55"/>
    <w:rsid w:val="00851CD6"/>
    <w:rsid w:val="00851DA3"/>
    <w:rsid w:val="008520BB"/>
    <w:rsid w:val="0085210B"/>
    <w:rsid w:val="0085222A"/>
    <w:rsid w:val="00852311"/>
    <w:rsid w:val="0085234C"/>
    <w:rsid w:val="00852386"/>
    <w:rsid w:val="00852462"/>
    <w:rsid w:val="0085246E"/>
    <w:rsid w:val="00852486"/>
    <w:rsid w:val="008524D9"/>
    <w:rsid w:val="008525B2"/>
    <w:rsid w:val="008525DB"/>
    <w:rsid w:val="0085272A"/>
    <w:rsid w:val="00852800"/>
    <w:rsid w:val="008528D2"/>
    <w:rsid w:val="00852931"/>
    <w:rsid w:val="008529D2"/>
    <w:rsid w:val="00852B0F"/>
    <w:rsid w:val="00852D8B"/>
    <w:rsid w:val="00852DE8"/>
    <w:rsid w:val="008533AB"/>
    <w:rsid w:val="00853607"/>
    <w:rsid w:val="00853691"/>
    <w:rsid w:val="00853696"/>
    <w:rsid w:val="008539AB"/>
    <w:rsid w:val="00853A90"/>
    <w:rsid w:val="00853EA9"/>
    <w:rsid w:val="00853EDE"/>
    <w:rsid w:val="00853F18"/>
    <w:rsid w:val="0085425B"/>
    <w:rsid w:val="00854283"/>
    <w:rsid w:val="00854332"/>
    <w:rsid w:val="00854398"/>
    <w:rsid w:val="0085439F"/>
    <w:rsid w:val="0085466A"/>
    <w:rsid w:val="008546C4"/>
    <w:rsid w:val="008547C5"/>
    <w:rsid w:val="00854C62"/>
    <w:rsid w:val="0085508C"/>
    <w:rsid w:val="0085510F"/>
    <w:rsid w:val="0085519A"/>
    <w:rsid w:val="008553A2"/>
    <w:rsid w:val="008553E3"/>
    <w:rsid w:val="00855462"/>
    <w:rsid w:val="0085548B"/>
    <w:rsid w:val="00855500"/>
    <w:rsid w:val="008557FF"/>
    <w:rsid w:val="008558C4"/>
    <w:rsid w:val="00855ACB"/>
    <w:rsid w:val="00855BBD"/>
    <w:rsid w:val="00855CDB"/>
    <w:rsid w:val="00855DF6"/>
    <w:rsid w:val="00855E0D"/>
    <w:rsid w:val="00855E21"/>
    <w:rsid w:val="00855E9C"/>
    <w:rsid w:val="00855EBE"/>
    <w:rsid w:val="00855F55"/>
    <w:rsid w:val="00856189"/>
    <w:rsid w:val="008561BD"/>
    <w:rsid w:val="0085626C"/>
    <w:rsid w:val="00856427"/>
    <w:rsid w:val="008564B9"/>
    <w:rsid w:val="00856579"/>
    <w:rsid w:val="00856728"/>
    <w:rsid w:val="0085692F"/>
    <w:rsid w:val="008569B5"/>
    <w:rsid w:val="00856BE7"/>
    <w:rsid w:val="00856C4F"/>
    <w:rsid w:val="00856EE8"/>
    <w:rsid w:val="00856EFA"/>
    <w:rsid w:val="00856EFE"/>
    <w:rsid w:val="00857356"/>
    <w:rsid w:val="008573E5"/>
    <w:rsid w:val="008574A4"/>
    <w:rsid w:val="00857595"/>
    <w:rsid w:val="008575F1"/>
    <w:rsid w:val="00857675"/>
    <w:rsid w:val="0085796C"/>
    <w:rsid w:val="00857AC2"/>
    <w:rsid w:val="00857D4B"/>
    <w:rsid w:val="00857D91"/>
    <w:rsid w:val="00857E74"/>
    <w:rsid w:val="00857F03"/>
    <w:rsid w:val="00860272"/>
    <w:rsid w:val="008603C7"/>
    <w:rsid w:val="00860569"/>
    <w:rsid w:val="00860636"/>
    <w:rsid w:val="0086070E"/>
    <w:rsid w:val="008607A4"/>
    <w:rsid w:val="0086092D"/>
    <w:rsid w:val="00860947"/>
    <w:rsid w:val="008609E9"/>
    <w:rsid w:val="00860ACE"/>
    <w:rsid w:val="00860BF0"/>
    <w:rsid w:val="00860D2C"/>
    <w:rsid w:val="00860DEC"/>
    <w:rsid w:val="00860F12"/>
    <w:rsid w:val="008611CA"/>
    <w:rsid w:val="008611D9"/>
    <w:rsid w:val="008612C5"/>
    <w:rsid w:val="008616BA"/>
    <w:rsid w:val="008618E8"/>
    <w:rsid w:val="00861A11"/>
    <w:rsid w:val="00861A2E"/>
    <w:rsid w:val="00861AC2"/>
    <w:rsid w:val="00861B03"/>
    <w:rsid w:val="00861B63"/>
    <w:rsid w:val="00861C0E"/>
    <w:rsid w:val="00861D68"/>
    <w:rsid w:val="00861D9C"/>
    <w:rsid w:val="00861F18"/>
    <w:rsid w:val="00862112"/>
    <w:rsid w:val="00862132"/>
    <w:rsid w:val="00862343"/>
    <w:rsid w:val="008624F9"/>
    <w:rsid w:val="00862666"/>
    <w:rsid w:val="008628E2"/>
    <w:rsid w:val="0086299D"/>
    <w:rsid w:val="00862A74"/>
    <w:rsid w:val="00862C73"/>
    <w:rsid w:val="00862F1E"/>
    <w:rsid w:val="008632FF"/>
    <w:rsid w:val="00863808"/>
    <w:rsid w:val="00863FE4"/>
    <w:rsid w:val="00864283"/>
    <w:rsid w:val="008642A9"/>
    <w:rsid w:val="00864305"/>
    <w:rsid w:val="008643B2"/>
    <w:rsid w:val="008644B6"/>
    <w:rsid w:val="0086458C"/>
    <w:rsid w:val="008645BB"/>
    <w:rsid w:val="008645DD"/>
    <w:rsid w:val="00864959"/>
    <w:rsid w:val="00864A2C"/>
    <w:rsid w:val="00864B07"/>
    <w:rsid w:val="00864D39"/>
    <w:rsid w:val="00864DB1"/>
    <w:rsid w:val="00864DD6"/>
    <w:rsid w:val="00865044"/>
    <w:rsid w:val="008650A9"/>
    <w:rsid w:val="008651BF"/>
    <w:rsid w:val="00865415"/>
    <w:rsid w:val="0086578E"/>
    <w:rsid w:val="0086582A"/>
    <w:rsid w:val="008658CB"/>
    <w:rsid w:val="0086596A"/>
    <w:rsid w:val="00865B04"/>
    <w:rsid w:val="00865B29"/>
    <w:rsid w:val="00865B82"/>
    <w:rsid w:val="00865CDB"/>
    <w:rsid w:val="00865FFC"/>
    <w:rsid w:val="008660FB"/>
    <w:rsid w:val="008661D0"/>
    <w:rsid w:val="0086621E"/>
    <w:rsid w:val="00866277"/>
    <w:rsid w:val="0086645A"/>
    <w:rsid w:val="0086659F"/>
    <w:rsid w:val="0086687D"/>
    <w:rsid w:val="00866CAC"/>
    <w:rsid w:val="00866DF7"/>
    <w:rsid w:val="0086708B"/>
    <w:rsid w:val="00867149"/>
    <w:rsid w:val="00867198"/>
    <w:rsid w:val="00867275"/>
    <w:rsid w:val="0086733B"/>
    <w:rsid w:val="0086738C"/>
    <w:rsid w:val="008673E8"/>
    <w:rsid w:val="008676FC"/>
    <w:rsid w:val="0086773E"/>
    <w:rsid w:val="008677EE"/>
    <w:rsid w:val="00867C66"/>
    <w:rsid w:val="00867CFD"/>
    <w:rsid w:val="00867D01"/>
    <w:rsid w:val="00867DDF"/>
    <w:rsid w:val="00867E32"/>
    <w:rsid w:val="00870110"/>
    <w:rsid w:val="0087027D"/>
    <w:rsid w:val="008702A7"/>
    <w:rsid w:val="008706F2"/>
    <w:rsid w:val="00870820"/>
    <w:rsid w:val="00870961"/>
    <w:rsid w:val="00870B03"/>
    <w:rsid w:val="00870B6D"/>
    <w:rsid w:val="00870B93"/>
    <w:rsid w:val="00870BBB"/>
    <w:rsid w:val="00870CF5"/>
    <w:rsid w:val="00870E0E"/>
    <w:rsid w:val="008710B7"/>
    <w:rsid w:val="00871124"/>
    <w:rsid w:val="00871164"/>
    <w:rsid w:val="0087123E"/>
    <w:rsid w:val="00871278"/>
    <w:rsid w:val="008712D7"/>
    <w:rsid w:val="008713B2"/>
    <w:rsid w:val="008713BB"/>
    <w:rsid w:val="0087154E"/>
    <w:rsid w:val="008715FC"/>
    <w:rsid w:val="00871663"/>
    <w:rsid w:val="008716E2"/>
    <w:rsid w:val="00871A65"/>
    <w:rsid w:val="00871C51"/>
    <w:rsid w:val="00872091"/>
    <w:rsid w:val="0087210D"/>
    <w:rsid w:val="00872126"/>
    <w:rsid w:val="0087223C"/>
    <w:rsid w:val="008723CE"/>
    <w:rsid w:val="00872603"/>
    <w:rsid w:val="008726DB"/>
    <w:rsid w:val="008727B8"/>
    <w:rsid w:val="00872857"/>
    <w:rsid w:val="00872AEC"/>
    <w:rsid w:val="00872B89"/>
    <w:rsid w:val="00872CC5"/>
    <w:rsid w:val="00872D80"/>
    <w:rsid w:val="00872E28"/>
    <w:rsid w:val="00872E94"/>
    <w:rsid w:val="00872FE6"/>
    <w:rsid w:val="00873000"/>
    <w:rsid w:val="00873015"/>
    <w:rsid w:val="0087311E"/>
    <w:rsid w:val="0087313C"/>
    <w:rsid w:val="00873211"/>
    <w:rsid w:val="00873374"/>
    <w:rsid w:val="008733AA"/>
    <w:rsid w:val="008733B1"/>
    <w:rsid w:val="008734F8"/>
    <w:rsid w:val="0087366A"/>
    <w:rsid w:val="00873959"/>
    <w:rsid w:val="00873A33"/>
    <w:rsid w:val="00873DFE"/>
    <w:rsid w:val="00873E7F"/>
    <w:rsid w:val="00873FEC"/>
    <w:rsid w:val="00874074"/>
    <w:rsid w:val="0087417C"/>
    <w:rsid w:val="0087420D"/>
    <w:rsid w:val="0087425C"/>
    <w:rsid w:val="008742B8"/>
    <w:rsid w:val="00874632"/>
    <w:rsid w:val="008746B7"/>
    <w:rsid w:val="008747F8"/>
    <w:rsid w:val="00874B70"/>
    <w:rsid w:val="00874BD0"/>
    <w:rsid w:val="00874DB4"/>
    <w:rsid w:val="00874DF0"/>
    <w:rsid w:val="00874FB0"/>
    <w:rsid w:val="00874FDA"/>
    <w:rsid w:val="00875112"/>
    <w:rsid w:val="00875224"/>
    <w:rsid w:val="00875294"/>
    <w:rsid w:val="0087543A"/>
    <w:rsid w:val="00875446"/>
    <w:rsid w:val="008757A2"/>
    <w:rsid w:val="008758FA"/>
    <w:rsid w:val="00875A63"/>
    <w:rsid w:val="00875A77"/>
    <w:rsid w:val="00875CED"/>
    <w:rsid w:val="00875DE6"/>
    <w:rsid w:val="00875ED0"/>
    <w:rsid w:val="00875F37"/>
    <w:rsid w:val="00875F6B"/>
    <w:rsid w:val="00875F7E"/>
    <w:rsid w:val="00876087"/>
    <w:rsid w:val="008760C0"/>
    <w:rsid w:val="00876188"/>
    <w:rsid w:val="0087636F"/>
    <w:rsid w:val="008763C2"/>
    <w:rsid w:val="008765B2"/>
    <w:rsid w:val="00876809"/>
    <w:rsid w:val="0087689F"/>
    <w:rsid w:val="008768EE"/>
    <w:rsid w:val="00876A72"/>
    <w:rsid w:val="00876CB0"/>
    <w:rsid w:val="00876D41"/>
    <w:rsid w:val="00876D4C"/>
    <w:rsid w:val="00876D8B"/>
    <w:rsid w:val="00876E13"/>
    <w:rsid w:val="00876E2A"/>
    <w:rsid w:val="00876ECC"/>
    <w:rsid w:val="00876EDA"/>
    <w:rsid w:val="0087718F"/>
    <w:rsid w:val="00877229"/>
    <w:rsid w:val="00877381"/>
    <w:rsid w:val="008773C6"/>
    <w:rsid w:val="008773D3"/>
    <w:rsid w:val="0087757A"/>
    <w:rsid w:val="00877750"/>
    <w:rsid w:val="0087792C"/>
    <w:rsid w:val="00877B28"/>
    <w:rsid w:val="00877B47"/>
    <w:rsid w:val="00877C11"/>
    <w:rsid w:val="00877C24"/>
    <w:rsid w:val="00877CBB"/>
    <w:rsid w:val="00877D25"/>
    <w:rsid w:val="00877F0F"/>
    <w:rsid w:val="00877F85"/>
    <w:rsid w:val="00877FA1"/>
    <w:rsid w:val="0088015D"/>
    <w:rsid w:val="0088024D"/>
    <w:rsid w:val="008803C7"/>
    <w:rsid w:val="0088058E"/>
    <w:rsid w:val="008806B5"/>
    <w:rsid w:val="008806E2"/>
    <w:rsid w:val="00880746"/>
    <w:rsid w:val="00880774"/>
    <w:rsid w:val="0088077D"/>
    <w:rsid w:val="00880A99"/>
    <w:rsid w:val="00880AF1"/>
    <w:rsid w:val="00880C91"/>
    <w:rsid w:val="00880D74"/>
    <w:rsid w:val="00880ED9"/>
    <w:rsid w:val="00880F3A"/>
    <w:rsid w:val="008811D5"/>
    <w:rsid w:val="0088120B"/>
    <w:rsid w:val="00881381"/>
    <w:rsid w:val="008813C3"/>
    <w:rsid w:val="00881419"/>
    <w:rsid w:val="00881440"/>
    <w:rsid w:val="00881499"/>
    <w:rsid w:val="008816A2"/>
    <w:rsid w:val="0088188B"/>
    <w:rsid w:val="008819C9"/>
    <w:rsid w:val="00881D3B"/>
    <w:rsid w:val="00881D4D"/>
    <w:rsid w:val="00881E1B"/>
    <w:rsid w:val="00881EB3"/>
    <w:rsid w:val="00881FA2"/>
    <w:rsid w:val="00882199"/>
    <w:rsid w:val="00882277"/>
    <w:rsid w:val="008823AE"/>
    <w:rsid w:val="00882435"/>
    <w:rsid w:val="008824D2"/>
    <w:rsid w:val="008825B8"/>
    <w:rsid w:val="00882771"/>
    <w:rsid w:val="00882792"/>
    <w:rsid w:val="00882BD3"/>
    <w:rsid w:val="00882BE8"/>
    <w:rsid w:val="00882C7F"/>
    <w:rsid w:val="00882D21"/>
    <w:rsid w:val="008832DE"/>
    <w:rsid w:val="008833B2"/>
    <w:rsid w:val="008833DB"/>
    <w:rsid w:val="0088343E"/>
    <w:rsid w:val="00883609"/>
    <w:rsid w:val="0088366B"/>
    <w:rsid w:val="008837CF"/>
    <w:rsid w:val="00883AD3"/>
    <w:rsid w:val="00883B62"/>
    <w:rsid w:val="00883D2F"/>
    <w:rsid w:val="00883DCF"/>
    <w:rsid w:val="0088406F"/>
    <w:rsid w:val="008840DD"/>
    <w:rsid w:val="0088444D"/>
    <w:rsid w:val="00884488"/>
    <w:rsid w:val="0088455A"/>
    <w:rsid w:val="008846B2"/>
    <w:rsid w:val="0088471B"/>
    <w:rsid w:val="008847AF"/>
    <w:rsid w:val="008848B6"/>
    <w:rsid w:val="0088499F"/>
    <w:rsid w:val="00884D02"/>
    <w:rsid w:val="00884D28"/>
    <w:rsid w:val="00884DFF"/>
    <w:rsid w:val="00884F15"/>
    <w:rsid w:val="00884F61"/>
    <w:rsid w:val="00884F64"/>
    <w:rsid w:val="00885182"/>
    <w:rsid w:val="008851BE"/>
    <w:rsid w:val="00885601"/>
    <w:rsid w:val="0088564A"/>
    <w:rsid w:val="00885650"/>
    <w:rsid w:val="008858F0"/>
    <w:rsid w:val="0088593A"/>
    <w:rsid w:val="00885C40"/>
    <w:rsid w:val="00885EB6"/>
    <w:rsid w:val="0088609A"/>
    <w:rsid w:val="008863B2"/>
    <w:rsid w:val="00886407"/>
    <w:rsid w:val="00886484"/>
    <w:rsid w:val="008865EA"/>
    <w:rsid w:val="00886641"/>
    <w:rsid w:val="008866A3"/>
    <w:rsid w:val="00886880"/>
    <w:rsid w:val="008869AF"/>
    <w:rsid w:val="00886BD3"/>
    <w:rsid w:val="00886C5C"/>
    <w:rsid w:val="00886D13"/>
    <w:rsid w:val="00886D5F"/>
    <w:rsid w:val="00887116"/>
    <w:rsid w:val="0088718B"/>
    <w:rsid w:val="0088720D"/>
    <w:rsid w:val="008874EA"/>
    <w:rsid w:val="00887877"/>
    <w:rsid w:val="008879E4"/>
    <w:rsid w:val="00887A0A"/>
    <w:rsid w:val="00887ACD"/>
    <w:rsid w:val="00887B23"/>
    <w:rsid w:val="00887B26"/>
    <w:rsid w:val="00887C1B"/>
    <w:rsid w:val="00887C28"/>
    <w:rsid w:val="00887CB5"/>
    <w:rsid w:val="00887E36"/>
    <w:rsid w:val="00887E4C"/>
    <w:rsid w:val="00887EC8"/>
    <w:rsid w:val="00890093"/>
    <w:rsid w:val="00890149"/>
    <w:rsid w:val="00890234"/>
    <w:rsid w:val="0089034C"/>
    <w:rsid w:val="00890374"/>
    <w:rsid w:val="0089056B"/>
    <w:rsid w:val="008905BE"/>
    <w:rsid w:val="008906EE"/>
    <w:rsid w:val="008906F3"/>
    <w:rsid w:val="00890705"/>
    <w:rsid w:val="008908DD"/>
    <w:rsid w:val="00890936"/>
    <w:rsid w:val="00890977"/>
    <w:rsid w:val="00890AC3"/>
    <w:rsid w:val="00890AD8"/>
    <w:rsid w:val="00890D21"/>
    <w:rsid w:val="00890D8A"/>
    <w:rsid w:val="00890F20"/>
    <w:rsid w:val="00891070"/>
    <w:rsid w:val="008911E7"/>
    <w:rsid w:val="008911FF"/>
    <w:rsid w:val="0089125B"/>
    <w:rsid w:val="008914E4"/>
    <w:rsid w:val="008916D4"/>
    <w:rsid w:val="00891749"/>
    <w:rsid w:val="0089178A"/>
    <w:rsid w:val="008918FA"/>
    <w:rsid w:val="00891927"/>
    <w:rsid w:val="00891A2D"/>
    <w:rsid w:val="00891BE0"/>
    <w:rsid w:val="00891C8C"/>
    <w:rsid w:val="00891D8F"/>
    <w:rsid w:val="00891E1A"/>
    <w:rsid w:val="00891EFF"/>
    <w:rsid w:val="00891FD3"/>
    <w:rsid w:val="00892183"/>
    <w:rsid w:val="0089227F"/>
    <w:rsid w:val="00892856"/>
    <w:rsid w:val="00892E14"/>
    <w:rsid w:val="0089323C"/>
    <w:rsid w:val="00893260"/>
    <w:rsid w:val="00893268"/>
    <w:rsid w:val="008934B0"/>
    <w:rsid w:val="008934F4"/>
    <w:rsid w:val="00893903"/>
    <w:rsid w:val="00893A45"/>
    <w:rsid w:val="00893A7E"/>
    <w:rsid w:val="00893B1A"/>
    <w:rsid w:val="00893B1D"/>
    <w:rsid w:val="00893E1F"/>
    <w:rsid w:val="00893FCA"/>
    <w:rsid w:val="00894014"/>
    <w:rsid w:val="008940DB"/>
    <w:rsid w:val="0089411A"/>
    <w:rsid w:val="008941D5"/>
    <w:rsid w:val="008941E3"/>
    <w:rsid w:val="008942E6"/>
    <w:rsid w:val="00894322"/>
    <w:rsid w:val="008943D2"/>
    <w:rsid w:val="0089440C"/>
    <w:rsid w:val="008944BB"/>
    <w:rsid w:val="008945FB"/>
    <w:rsid w:val="00894857"/>
    <w:rsid w:val="00894858"/>
    <w:rsid w:val="008949EE"/>
    <w:rsid w:val="00894A7C"/>
    <w:rsid w:val="00894AD4"/>
    <w:rsid w:val="00894BB7"/>
    <w:rsid w:val="00894CC3"/>
    <w:rsid w:val="00894DF7"/>
    <w:rsid w:val="00894E21"/>
    <w:rsid w:val="008951B8"/>
    <w:rsid w:val="008951F3"/>
    <w:rsid w:val="008952DA"/>
    <w:rsid w:val="0089533B"/>
    <w:rsid w:val="008954A8"/>
    <w:rsid w:val="008954FC"/>
    <w:rsid w:val="00895671"/>
    <w:rsid w:val="008956F7"/>
    <w:rsid w:val="00895866"/>
    <w:rsid w:val="00895C9D"/>
    <w:rsid w:val="00895D7C"/>
    <w:rsid w:val="00895DA8"/>
    <w:rsid w:val="00895DCB"/>
    <w:rsid w:val="00895E1C"/>
    <w:rsid w:val="00895E84"/>
    <w:rsid w:val="00895F28"/>
    <w:rsid w:val="00895F5E"/>
    <w:rsid w:val="00895FE4"/>
    <w:rsid w:val="00896200"/>
    <w:rsid w:val="008962F0"/>
    <w:rsid w:val="00896515"/>
    <w:rsid w:val="008967D0"/>
    <w:rsid w:val="00896838"/>
    <w:rsid w:val="00896972"/>
    <w:rsid w:val="00896A15"/>
    <w:rsid w:val="00896E57"/>
    <w:rsid w:val="008970C7"/>
    <w:rsid w:val="00897109"/>
    <w:rsid w:val="008971BD"/>
    <w:rsid w:val="00897221"/>
    <w:rsid w:val="00897293"/>
    <w:rsid w:val="008973A4"/>
    <w:rsid w:val="008973BD"/>
    <w:rsid w:val="008973E6"/>
    <w:rsid w:val="00897438"/>
    <w:rsid w:val="00897439"/>
    <w:rsid w:val="00897516"/>
    <w:rsid w:val="008975A5"/>
    <w:rsid w:val="0089760C"/>
    <w:rsid w:val="008976DD"/>
    <w:rsid w:val="00897701"/>
    <w:rsid w:val="008977E2"/>
    <w:rsid w:val="00897A6B"/>
    <w:rsid w:val="00897AA7"/>
    <w:rsid w:val="00897CC8"/>
    <w:rsid w:val="00897ED9"/>
    <w:rsid w:val="00897FEA"/>
    <w:rsid w:val="008A0244"/>
    <w:rsid w:val="008A051C"/>
    <w:rsid w:val="008A0549"/>
    <w:rsid w:val="008A0598"/>
    <w:rsid w:val="008A05F1"/>
    <w:rsid w:val="008A0786"/>
    <w:rsid w:val="008A07A0"/>
    <w:rsid w:val="008A07BB"/>
    <w:rsid w:val="008A0A37"/>
    <w:rsid w:val="008A0E13"/>
    <w:rsid w:val="008A0F1B"/>
    <w:rsid w:val="008A10AC"/>
    <w:rsid w:val="008A114F"/>
    <w:rsid w:val="008A11B3"/>
    <w:rsid w:val="008A11D8"/>
    <w:rsid w:val="008A11E8"/>
    <w:rsid w:val="008A1441"/>
    <w:rsid w:val="008A168D"/>
    <w:rsid w:val="008A1B3A"/>
    <w:rsid w:val="008A2183"/>
    <w:rsid w:val="008A21CB"/>
    <w:rsid w:val="008A21F0"/>
    <w:rsid w:val="008A2211"/>
    <w:rsid w:val="008A22F8"/>
    <w:rsid w:val="008A23D6"/>
    <w:rsid w:val="008A23EF"/>
    <w:rsid w:val="008A26AF"/>
    <w:rsid w:val="008A27A9"/>
    <w:rsid w:val="008A2A5C"/>
    <w:rsid w:val="008A2B7D"/>
    <w:rsid w:val="008A2C5E"/>
    <w:rsid w:val="008A30C8"/>
    <w:rsid w:val="008A30E7"/>
    <w:rsid w:val="008A3114"/>
    <w:rsid w:val="008A320E"/>
    <w:rsid w:val="008A3365"/>
    <w:rsid w:val="008A33E8"/>
    <w:rsid w:val="008A3540"/>
    <w:rsid w:val="008A35ED"/>
    <w:rsid w:val="008A36E0"/>
    <w:rsid w:val="008A3858"/>
    <w:rsid w:val="008A389F"/>
    <w:rsid w:val="008A39FC"/>
    <w:rsid w:val="008A3BE1"/>
    <w:rsid w:val="008A3C0A"/>
    <w:rsid w:val="008A3EA8"/>
    <w:rsid w:val="008A3FCE"/>
    <w:rsid w:val="008A3FD8"/>
    <w:rsid w:val="008A4061"/>
    <w:rsid w:val="008A418E"/>
    <w:rsid w:val="008A4212"/>
    <w:rsid w:val="008A4572"/>
    <w:rsid w:val="008A4764"/>
    <w:rsid w:val="008A4909"/>
    <w:rsid w:val="008A4A67"/>
    <w:rsid w:val="008A4E56"/>
    <w:rsid w:val="008A4E79"/>
    <w:rsid w:val="008A4E96"/>
    <w:rsid w:val="008A4F92"/>
    <w:rsid w:val="008A5060"/>
    <w:rsid w:val="008A52F1"/>
    <w:rsid w:val="008A5386"/>
    <w:rsid w:val="008A5442"/>
    <w:rsid w:val="008A5458"/>
    <w:rsid w:val="008A545E"/>
    <w:rsid w:val="008A56B8"/>
    <w:rsid w:val="008A5955"/>
    <w:rsid w:val="008A5958"/>
    <w:rsid w:val="008A5AA7"/>
    <w:rsid w:val="008A5AF2"/>
    <w:rsid w:val="008A5B0D"/>
    <w:rsid w:val="008A5F69"/>
    <w:rsid w:val="008A6031"/>
    <w:rsid w:val="008A618E"/>
    <w:rsid w:val="008A63FE"/>
    <w:rsid w:val="008A6601"/>
    <w:rsid w:val="008A6637"/>
    <w:rsid w:val="008A6693"/>
    <w:rsid w:val="008A6760"/>
    <w:rsid w:val="008A6906"/>
    <w:rsid w:val="008A6932"/>
    <w:rsid w:val="008A69AE"/>
    <w:rsid w:val="008A6CDD"/>
    <w:rsid w:val="008A6DA5"/>
    <w:rsid w:val="008A6FF8"/>
    <w:rsid w:val="008A70D5"/>
    <w:rsid w:val="008A72A2"/>
    <w:rsid w:val="008A7303"/>
    <w:rsid w:val="008A7336"/>
    <w:rsid w:val="008A77A5"/>
    <w:rsid w:val="008A7871"/>
    <w:rsid w:val="008A78AB"/>
    <w:rsid w:val="008A78F3"/>
    <w:rsid w:val="008A799E"/>
    <w:rsid w:val="008A7AF1"/>
    <w:rsid w:val="008A7CF7"/>
    <w:rsid w:val="008A7D9C"/>
    <w:rsid w:val="008A7E23"/>
    <w:rsid w:val="008A7E76"/>
    <w:rsid w:val="008B01F6"/>
    <w:rsid w:val="008B028D"/>
    <w:rsid w:val="008B0361"/>
    <w:rsid w:val="008B05EC"/>
    <w:rsid w:val="008B08DA"/>
    <w:rsid w:val="008B0919"/>
    <w:rsid w:val="008B0AFC"/>
    <w:rsid w:val="008B0C05"/>
    <w:rsid w:val="008B0EC3"/>
    <w:rsid w:val="008B1014"/>
    <w:rsid w:val="008B1121"/>
    <w:rsid w:val="008B1136"/>
    <w:rsid w:val="008B1284"/>
    <w:rsid w:val="008B1644"/>
    <w:rsid w:val="008B1839"/>
    <w:rsid w:val="008B185E"/>
    <w:rsid w:val="008B1B21"/>
    <w:rsid w:val="008B1C51"/>
    <w:rsid w:val="008B1CE1"/>
    <w:rsid w:val="008B1D7E"/>
    <w:rsid w:val="008B1DDE"/>
    <w:rsid w:val="008B1EFC"/>
    <w:rsid w:val="008B219C"/>
    <w:rsid w:val="008B247B"/>
    <w:rsid w:val="008B25B4"/>
    <w:rsid w:val="008B27F8"/>
    <w:rsid w:val="008B2806"/>
    <w:rsid w:val="008B285A"/>
    <w:rsid w:val="008B2A00"/>
    <w:rsid w:val="008B2E30"/>
    <w:rsid w:val="008B30D3"/>
    <w:rsid w:val="008B3203"/>
    <w:rsid w:val="008B331A"/>
    <w:rsid w:val="008B340F"/>
    <w:rsid w:val="008B34FB"/>
    <w:rsid w:val="008B351F"/>
    <w:rsid w:val="008B3659"/>
    <w:rsid w:val="008B37BF"/>
    <w:rsid w:val="008B38B4"/>
    <w:rsid w:val="008B3900"/>
    <w:rsid w:val="008B3931"/>
    <w:rsid w:val="008B3A46"/>
    <w:rsid w:val="008B3BCA"/>
    <w:rsid w:val="008B3E8B"/>
    <w:rsid w:val="008B3E97"/>
    <w:rsid w:val="008B3F21"/>
    <w:rsid w:val="008B3FAE"/>
    <w:rsid w:val="008B40C5"/>
    <w:rsid w:val="008B4137"/>
    <w:rsid w:val="008B449C"/>
    <w:rsid w:val="008B4634"/>
    <w:rsid w:val="008B467F"/>
    <w:rsid w:val="008B486E"/>
    <w:rsid w:val="008B499C"/>
    <w:rsid w:val="008B4B10"/>
    <w:rsid w:val="008B4E2F"/>
    <w:rsid w:val="008B4E83"/>
    <w:rsid w:val="008B502E"/>
    <w:rsid w:val="008B50E7"/>
    <w:rsid w:val="008B5207"/>
    <w:rsid w:val="008B587D"/>
    <w:rsid w:val="008B58B4"/>
    <w:rsid w:val="008B5911"/>
    <w:rsid w:val="008B5924"/>
    <w:rsid w:val="008B599D"/>
    <w:rsid w:val="008B5A20"/>
    <w:rsid w:val="008B5A2E"/>
    <w:rsid w:val="008B5A7C"/>
    <w:rsid w:val="008B5B6D"/>
    <w:rsid w:val="008B5BF5"/>
    <w:rsid w:val="008B5D07"/>
    <w:rsid w:val="008B5D6C"/>
    <w:rsid w:val="008B5DE4"/>
    <w:rsid w:val="008B5EF4"/>
    <w:rsid w:val="008B5EF6"/>
    <w:rsid w:val="008B6211"/>
    <w:rsid w:val="008B6373"/>
    <w:rsid w:val="008B639D"/>
    <w:rsid w:val="008B6634"/>
    <w:rsid w:val="008B664F"/>
    <w:rsid w:val="008B668C"/>
    <w:rsid w:val="008B66B1"/>
    <w:rsid w:val="008B6908"/>
    <w:rsid w:val="008B6D1D"/>
    <w:rsid w:val="008B6DCD"/>
    <w:rsid w:val="008B6DDD"/>
    <w:rsid w:val="008B6EE9"/>
    <w:rsid w:val="008B7023"/>
    <w:rsid w:val="008B703F"/>
    <w:rsid w:val="008B708A"/>
    <w:rsid w:val="008B7208"/>
    <w:rsid w:val="008B7383"/>
    <w:rsid w:val="008B76B7"/>
    <w:rsid w:val="008B7BB7"/>
    <w:rsid w:val="008B7DC2"/>
    <w:rsid w:val="008B7EA8"/>
    <w:rsid w:val="008C015B"/>
    <w:rsid w:val="008C0245"/>
    <w:rsid w:val="008C043E"/>
    <w:rsid w:val="008C04EE"/>
    <w:rsid w:val="008C052C"/>
    <w:rsid w:val="008C057F"/>
    <w:rsid w:val="008C05D6"/>
    <w:rsid w:val="008C075F"/>
    <w:rsid w:val="008C07FA"/>
    <w:rsid w:val="008C08D0"/>
    <w:rsid w:val="008C0A57"/>
    <w:rsid w:val="008C0A8B"/>
    <w:rsid w:val="008C0A98"/>
    <w:rsid w:val="008C0AC3"/>
    <w:rsid w:val="008C0D31"/>
    <w:rsid w:val="008C0DFD"/>
    <w:rsid w:val="008C1021"/>
    <w:rsid w:val="008C116F"/>
    <w:rsid w:val="008C1568"/>
    <w:rsid w:val="008C15D8"/>
    <w:rsid w:val="008C172E"/>
    <w:rsid w:val="008C1AD2"/>
    <w:rsid w:val="008C1B00"/>
    <w:rsid w:val="008C1C23"/>
    <w:rsid w:val="008C2071"/>
    <w:rsid w:val="008C20A2"/>
    <w:rsid w:val="008C2144"/>
    <w:rsid w:val="008C22E7"/>
    <w:rsid w:val="008C23AC"/>
    <w:rsid w:val="008C279D"/>
    <w:rsid w:val="008C2A98"/>
    <w:rsid w:val="008C2AA9"/>
    <w:rsid w:val="008C2B81"/>
    <w:rsid w:val="008C2BDC"/>
    <w:rsid w:val="008C312F"/>
    <w:rsid w:val="008C319F"/>
    <w:rsid w:val="008C31DC"/>
    <w:rsid w:val="008C32B9"/>
    <w:rsid w:val="008C35CE"/>
    <w:rsid w:val="008C36AA"/>
    <w:rsid w:val="008C3774"/>
    <w:rsid w:val="008C3795"/>
    <w:rsid w:val="008C3879"/>
    <w:rsid w:val="008C38C8"/>
    <w:rsid w:val="008C3B1F"/>
    <w:rsid w:val="008C3BA9"/>
    <w:rsid w:val="008C3E3E"/>
    <w:rsid w:val="008C3E70"/>
    <w:rsid w:val="008C3EA5"/>
    <w:rsid w:val="008C3F13"/>
    <w:rsid w:val="008C3FC3"/>
    <w:rsid w:val="008C4143"/>
    <w:rsid w:val="008C4376"/>
    <w:rsid w:val="008C4580"/>
    <w:rsid w:val="008C474D"/>
    <w:rsid w:val="008C491A"/>
    <w:rsid w:val="008C4943"/>
    <w:rsid w:val="008C49F7"/>
    <w:rsid w:val="008C4C1D"/>
    <w:rsid w:val="008C4CD8"/>
    <w:rsid w:val="008C4D68"/>
    <w:rsid w:val="008C4E14"/>
    <w:rsid w:val="008C4E36"/>
    <w:rsid w:val="008C4FE1"/>
    <w:rsid w:val="008C4FF2"/>
    <w:rsid w:val="008C5157"/>
    <w:rsid w:val="008C52EC"/>
    <w:rsid w:val="008C531B"/>
    <w:rsid w:val="008C53F3"/>
    <w:rsid w:val="008C5510"/>
    <w:rsid w:val="008C5567"/>
    <w:rsid w:val="008C55FA"/>
    <w:rsid w:val="008C5C94"/>
    <w:rsid w:val="008C5C97"/>
    <w:rsid w:val="008C5D1E"/>
    <w:rsid w:val="008C5DC1"/>
    <w:rsid w:val="008C5DF0"/>
    <w:rsid w:val="008C5E64"/>
    <w:rsid w:val="008C5E94"/>
    <w:rsid w:val="008C60EE"/>
    <w:rsid w:val="008C6120"/>
    <w:rsid w:val="008C6135"/>
    <w:rsid w:val="008C6142"/>
    <w:rsid w:val="008C61A0"/>
    <w:rsid w:val="008C61BB"/>
    <w:rsid w:val="008C6266"/>
    <w:rsid w:val="008C63CF"/>
    <w:rsid w:val="008C64BC"/>
    <w:rsid w:val="008C6673"/>
    <w:rsid w:val="008C6997"/>
    <w:rsid w:val="008C6B4A"/>
    <w:rsid w:val="008C6D5B"/>
    <w:rsid w:val="008C6F77"/>
    <w:rsid w:val="008C6F7B"/>
    <w:rsid w:val="008C6FB3"/>
    <w:rsid w:val="008C7013"/>
    <w:rsid w:val="008C70B1"/>
    <w:rsid w:val="008C722B"/>
    <w:rsid w:val="008C72EC"/>
    <w:rsid w:val="008C7477"/>
    <w:rsid w:val="008C76A3"/>
    <w:rsid w:val="008C772C"/>
    <w:rsid w:val="008C77CC"/>
    <w:rsid w:val="008C783B"/>
    <w:rsid w:val="008C78E8"/>
    <w:rsid w:val="008C7AAE"/>
    <w:rsid w:val="008C7B55"/>
    <w:rsid w:val="008C7D02"/>
    <w:rsid w:val="008C7E22"/>
    <w:rsid w:val="008C7E6F"/>
    <w:rsid w:val="008C7F79"/>
    <w:rsid w:val="008C7FC5"/>
    <w:rsid w:val="008C7FE1"/>
    <w:rsid w:val="008D011B"/>
    <w:rsid w:val="008D016D"/>
    <w:rsid w:val="008D044A"/>
    <w:rsid w:val="008D04CF"/>
    <w:rsid w:val="008D050A"/>
    <w:rsid w:val="008D07C5"/>
    <w:rsid w:val="008D0940"/>
    <w:rsid w:val="008D0B1F"/>
    <w:rsid w:val="008D0B43"/>
    <w:rsid w:val="008D0B6B"/>
    <w:rsid w:val="008D0B8A"/>
    <w:rsid w:val="008D0CA4"/>
    <w:rsid w:val="008D0CBB"/>
    <w:rsid w:val="008D0FBB"/>
    <w:rsid w:val="008D0FBD"/>
    <w:rsid w:val="008D110A"/>
    <w:rsid w:val="008D111C"/>
    <w:rsid w:val="008D1423"/>
    <w:rsid w:val="008D1540"/>
    <w:rsid w:val="008D15EF"/>
    <w:rsid w:val="008D1744"/>
    <w:rsid w:val="008D19C0"/>
    <w:rsid w:val="008D1A42"/>
    <w:rsid w:val="008D1AA1"/>
    <w:rsid w:val="008D1B9C"/>
    <w:rsid w:val="008D1C66"/>
    <w:rsid w:val="008D1DDF"/>
    <w:rsid w:val="008D1F96"/>
    <w:rsid w:val="008D1FC4"/>
    <w:rsid w:val="008D21C7"/>
    <w:rsid w:val="008D21CB"/>
    <w:rsid w:val="008D2375"/>
    <w:rsid w:val="008D23D4"/>
    <w:rsid w:val="008D25AA"/>
    <w:rsid w:val="008D25C6"/>
    <w:rsid w:val="008D27F6"/>
    <w:rsid w:val="008D2AA5"/>
    <w:rsid w:val="008D2ADA"/>
    <w:rsid w:val="008D2B76"/>
    <w:rsid w:val="008D2C58"/>
    <w:rsid w:val="008D2ED1"/>
    <w:rsid w:val="008D3023"/>
    <w:rsid w:val="008D30A4"/>
    <w:rsid w:val="008D30F3"/>
    <w:rsid w:val="008D30F6"/>
    <w:rsid w:val="008D3334"/>
    <w:rsid w:val="008D3502"/>
    <w:rsid w:val="008D3599"/>
    <w:rsid w:val="008D3644"/>
    <w:rsid w:val="008D3BD1"/>
    <w:rsid w:val="008D3E97"/>
    <w:rsid w:val="008D3EF3"/>
    <w:rsid w:val="008D3F6E"/>
    <w:rsid w:val="008D3FD2"/>
    <w:rsid w:val="008D40FD"/>
    <w:rsid w:val="008D4116"/>
    <w:rsid w:val="008D4152"/>
    <w:rsid w:val="008D4293"/>
    <w:rsid w:val="008D4396"/>
    <w:rsid w:val="008D43A6"/>
    <w:rsid w:val="008D4483"/>
    <w:rsid w:val="008D449C"/>
    <w:rsid w:val="008D470D"/>
    <w:rsid w:val="008D48A8"/>
    <w:rsid w:val="008D49F5"/>
    <w:rsid w:val="008D4AC1"/>
    <w:rsid w:val="008D4B7A"/>
    <w:rsid w:val="008D4B96"/>
    <w:rsid w:val="008D5137"/>
    <w:rsid w:val="008D51B5"/>
    <w:rsid w:val="008D52CA"/>
    <w:rsid w:val="008D54E8"/>
    <w:rsid w:val="008D56E3"/>
    <w:rsid w:val="008D5ACF"/>
    <w:rsid w:val="008D5AD7"/>
    <w:rsid w:val="008D5C3C"/>
    <w:rsid w:val="008D5E15"/>
    <w:rsid w:val="008D5E1B"/>
    <w:rsid w:val="008D5EE7"/>
    <w:rsid w:val="008D5F65"/>
    <w:rsid w:val="008D61C7"/>
    <w:rsid w:val="008D6391"/>
    <w:rsid w:val="008D6428"/>
    <w:rsid w:val="008D6724"/>
    <w:rsid w:val="008D69F8"/>
    <w:rsid w:val="008D6B2D"/>
    <w:rsid w:val="008D6B36"/>
    <w:rsid w:val="008D6FA4"/>
    <w:rsid w:val="008D7070"/>
    <w:rsid w:val="008D71D9"/>
    <w:rsid w:val="008D74D4"/>
    <w:rsid w:val="008D7671"/>
    <w:rsid w:val="008D76E6"/>
    <w:rsid w:val="008D789C"/>
    <w:rsid w:val="008D7951"/>
    <w:rsid w:val="008D7F52"/>
    <w:rsid w:val="008E033A"/>
    <w:rsid w:val="008E0442"/>
    <w:rsid w:val="008E0AAD"/>
    <w:rsid w:val="008E0B7E"/>
    <w:rsid w:val="008E0C62"/>
    <w:rsid w:val="008E0F9D"/>
    <w:rsid w:val="008E1081"/>
    <w:rsid w:val="008E10B9"/>
    <w:rsid w:val="008E10F7"/>
    <w:rsid w:val="008E11A8"/>
    <w:rsid w:val="008E11B2"/>
    <w:rsid w:val="008E136E"/>
    <w:rsid w:val="008E1390"/>
    <w:rsid w:val="008E14A2"/>
    <w:rsid w:val="008E158A"/>
    <w:rsid w:val="008E1649"/>
    <w:rsid w:val="008E168A"/>
    <w:rsid w:val="008E172B"/>
    <w:rsid w:val="008E17D2"/>
    <w:rsid w:val="008E1961"/>
    <w:rsid w:val="008E1A06"/>
    <w:rsid w:val="008E1A94"/>
    <w:rsid w:val="008E1AE0"/>
    <w:rsid w:val="008E1B28"/>
    <w:rsid w:val="008E1CFB"/>
    <w:rsid w:val="008E201A"/>
    <w:rsid w:val="008E20BB"/>
    <w:rsid w:val="008E216D"/>
    <w:rsid w:val="008E23A3"/>
    <w:rsid w:val="008E24BE"/>
    <w:rsid w:val="008E2672"/>
    <w:rsid w:val="008E2720"/>
    <w:rsid w:val="008E2840"/>
    <w:rsid w:val="008E2896"/>
    <w:rsid w:val="008E28F3"/>
    <w:rsid w:val="008E2992"/>
    <w:rsid w:val="008E2A99"/>
    <w:rsid w:val="008E2B98"/>
    <w:rsid w:val="008E2E22"/>
    <w:rsid w:val="008E2F0D"/>
    <w:rsid w:val="008E3057"/>
    <w:rsid w:val="008E310B"/>
    <w:rsid w:val="008E31C9"/>
    <w:rsid w:val="008E31F6"/>
    <w:rsid w:val="008E32A4"/>
    <w:rsid w:val="008E3542"/>
    <w:rsid w:val="008E3635"/>
    <w:rsid w:val="008E366E"/>
    <w:rsid w:val="008E39E9"/>
    <w:rsid w:val="008E3B89"/>
    <w:rsid w:val="008E3B97"/>
    <w:rsid w:val="008E3D32"/>
    <w:rsid w:val="008E3EF2"/>
    <w:rsid w:val="008E40FC"/>
    <w:rsid w:val="008E422E"/>
    <w:rsid w:val="008E42A2"/>
    <w:rsid w:val="008E43EE"/>
    <w:rsid w:val="008E4574"/>
    <w:rsid w:val="008E4A63"/>
    <w:rsid w:val="008E4BBC"/>
    <w:rsid w:val="008E4C6B"/>
    <w:rsid w:val="008E4D9E"/>
    <w:rsid w:val="008E4F49"/>
    <w:rsid w:val="008E517D"/>
    <w:rsid w:val="008E519D"/>
    <w:rsid w:val="008E52FE"/>
    <w:rsid w:val="008E5422"/>
    <w:rsid w:val="008E5451"/>
    <w:rsid w:val="008E5511"/>
    <w:rsid w:val="008E5625"/>
    <w:rsid w:val="008E5728"/>
    <w:rsid w:val="008E5B7C"/>
    <w:rsid w:val="008E6105"/>
    <w:rsid w:val="008E616D"/>
    <w:rsid w:val="008E6472"/>
    <w:rsid w:val="008E670B"/>
    <w:rsid w:val="008E69DE"/>
    <w:rsid w:val="008E6B04"/>
    <w:rsid w:val="008E6B2F"/>
    <w:rsid w:val="008E6C0C"/>
    <w:rsid w:val="008E6C4F"/>
    <w:rsid w:val="008E6D18"/>
    <w:rsid w:val="008E6EC6"/>
    <w:rsid w:val="008E6F8B"/>
    <w:rsid w:val="008E71DC"/>
    <w:rsid w:val="008E7298"/>
    <w:rsid w:val="008E739E"/>
    <w:rsid w:val="008E7764"/>
    <w:rsid w:val="008E77E1"/>
    <w:rsid w:val="008E78F1"/>
    <w:rsid w:val="008E7992"/>
    <w:rsid w:val="008E7A06"/>
    <w:rsid w:val="008E7AB6"/>
    <w:rsid w:val="008E7E7D"/>
    <w:rsid w:val="008E7F81"/>
    <w:rsid w:val="008F0392"/>
    <w:rsid w:val="008F0683"/>
    <w:rsid w:val="008F0785"/>
    <w:rsid w:val="008F09AD"/>
    <w:rsid w:val="008F09B7"/>
    <w:rsid w:val="008F0A64"/>
    <w:rsid w:val="008F0A85"/>
    <w:rsid w:val="008F0ACE"/>
    <w:rsid w:val="008F0B17"/>
    <w:rsid w:val="008F0B32"/>
    <w:rsid w:val="008F0B50"/>
    <w:rsid w:val="008F0C05"/>
    <w:rsid w:val="008F0D34"/>
    <w:rsid w:val="008F0DCA"/>
    <w:rsid w:val="008F0F41"/>
    <w:rsid w:val="008F1011"/>
    <w:rsid w:val="008F117A"/>
    <w:rsid w:val="008F12AF"/>
    <w:rsid w:val="008F13C0"/>
    <w:rsid w:val="008F156D"/>
    <w:rsid w:val="008F160A"/>
    <w:rsid w:val="008F16EB"/>
    <w:rsid w:val="008F172C"/>
    <w:rsid w:val="008F199A"/>
    <w:rsid w:val="008F1AFC"/>
    <w:rsid w:val="008F1B58"/>
    <w:rsid w:val="008F1B9D"/>
    <w:rsid w:val="008F1CFD"/>
    <w:rsid w:val="008F1E40"/>
    <w:rsid w:val="008F208E"/>
    <w:rsid w:val="008F21C8"/>
    <w:rsid w:val="008F2228"/>
    <w:rsid w:val="008F2273"/>
    <w:rsid w:val="008F22A8"/>
    <w:rsid w:val="008F23B4"/>
    <w:rsid w:val="008F2464"/>
    <w:rsid w:val="008F24AD"/>
    <w:rsid w:val="008F2657"/>
    <w:rsid w:val="008F27EB"/>
    <w:rsid w:val="008F2842"/>
    <w:rsid w:val="008F287B"/>
    <w:rsid w:val="008F29B4"/>
    <w:rsid w:val="008F2A78"/>
    <w:rsid w:val="008F2C8F"/>
    <w:rsid w:val="008F2CB2"/>
    <w:rsid w:val="008F2D96"/>
    <w:rsid w:val="008F2F2C"/>
    <w:rsid w:val="008F2FD7"/>
    <w:rsid w:val="008F3028"/>
    <w:rsid w:val="008F31B8"/>
    <w:rsid w:val="008F3207"/>
    <w:rsid w:val="008F33B3"/>
    <w:rsid w:val="008F348B"/>
    <w:rsid w:val="008F3503"/>
    <w:rsid w:val="008F365B"/>
    <w:rsid w:val="008F366F"/>
    <w:rsid w:val="008F37F5"/>
    <w:rsid w:val="008F38A8"/>
    <w:rsid w:val="008F3C04"/>
    <w:rsid w:val="008F3CD3"/>
    <w:rsid w:val="008F3DA6"/>
    <w:rsid w:val="008F3F19"/>
    <w:rsid w:val="008F3F2C"/>
    <w:rsid w:val="008F3FA6"/>
    <w:rsid w:val="008F3FED"/>
    <w:rsid w:val="008F40B4"/>
    <w:rsid w:val="008F418D"/>
    <w:rsid w:val="008F425E"/>
    <w:rsid w:val="008F4289"/>
    <w:rsid w:val="008F42A9"/>
    <w:rsid w:val="008F45AA"/>
    <w:rsid w:val="008F46E2"/>
    <w:rsid w:val="008F4BAA"/>
    <w:rsid w:val="008F4DC2"/>
    <w:rsid w:val="008F4FB8"/>
    <w:rsid w:val="008F5031"/>
    <w:rsid w:val="008F5041"/>
    <w:rsid w:val="008F50B6"/>
    <w:rsid w:val="008F5260"/>
    <w:rsid w:val="008F534C"/>
    <w:rsid w:val="008F55CE"/>
    <w:rsid w:val="008F5631"/>
    <w:rsid w:val="008F5784"/>
    <w:rsid w:val="008F57A7"/>
    <w:rsid w:val="008F58A1"/>
    <w:rsid w:val="008F5AC0"/>
    <w:rsid w:val="008F5B10"/>
    <w:rsid w:val="008F5D44"/>
    <w:rsid w:val="008F5E98"/>
    <w:rsid w:val="008F5EDF"/>
    <w:rsid w:val="008F5F06"/>
    <w:rsid w:val="008F5FE1"/>
    <w:rsid w:val="008F5FFE"/>
    <w:rsid w:val="008F60BF"/>
    <w:rsid w:val="008F6152"/>
    <w:rsid w:val="008F62C9"/>
    <w:rsid w:val="008F63BA"/>
    <w:rsid w:val="008F650F"/>
    <w:rsid w:val="008F6A2C"/>
    <w:rsid w:val="008F6A3D"/>
    <w:rsid w:val="008F6AC1"/>
    <w:rsid w:val="008F6BA5"/>
    <w:rsid w:val="008F6C80"/>
    <w:rsid w:val="008F6D4A"/>
    <w:rsid w:val="008F6DFC"/>
    <w:rsid w:val="008F6F2C"/>
    <w:rsid w:val="008F71CE"/>
    <w:rsid w:val="008F7476"/>
    <w:rsid w:val="008F7617"/>
    <w:rsid w:val="008F764F"/>
    <w:rsid w:val="008F775C"/>
    <w:rsid w:val="008F796B"/>
    <w:rsid w:val="008F7A3F"/>
    <w:rsid w:val="008F7B0F"/>
    <w:rsid w:val="008F7B6B"/>
    <w:rsid w:val="008F7CA9"/>
    <w:rsid w:val="008F7DB5"/>
    <w:rsid w:val="008F7DBB"/>
    <w:rsid w:val="009001A3"/>
    <w:rsid w:val="00900331"/>
    <w:rsid w:val="0090052B"/>
    <w:rsid w:val="009005E9"/>
    <w:rsid w:val="00900731"/>
    <w:rsid w:val="00900897"/>
    <w:rsid w:val="009008A3"/>
    <w:rsid w:val="00900A4C"/>
    <w:rsid w:val="00900D69"/>
    <w:rsid w:val="00900E23"/>
    <w:rsid w:val="00900F33"/>
    <w:rsid w:val="00900FC7"/>
    <w:rsid w:val="009010E8"/>
    <w:rsid w:val="00901376"/>
    <w:rsid w:val="009014F8"/>
    <w:rsid w:val="009016F0"/>
    <w:rsid w:val="00901901"/>
    <w:rsid w:val="009019FA"/>
    <w:rsid w:val="00901B97"/>
    <w:rsid w:val="00901C3A"/>
    <w:rsid w:val="00901D5F"/>
    <w:rsid w:val="00901DC2"/>
    <w:rsid w:val="00901E46"/>
    <w:rsid w:val="00901ED5"/>
    <w:rsid w:val="00902047"/>
    <w:rsid w:val="0090215D"/>
    <w:rsid w:val="009023AF"/>
    <w:rsid w:val="00902468"/>
    <w:rsid w:val="0090250C"/>
    <w:rsid w:val="009025C7"/>
    <w:rsid w:val="0090271B"/>
    <w:rsid w:val="0090294E"/>
    <w:rsid w:val="0090296E"/>
    <w:rsid w:val="00902DC8"/>
    <w:rsid w:val="00902F2E"/>
    <w:rsid w:val="00902FFF"/>
    <w:rsid w:val="009031E1"/>
    <w:rsid w:val="009032CC"/>
    <w:rsid w:val="00903306"/>
    <w:rsid w:val="0090348F"/>
    <w:rsid w:val="009034EF"/>
    <w:rsid w:val="009034F4"/>
    <w:rsid w:val="00903567"/>
    <w:rsid w:val="00903604"/>
    <w:rsid w:val="00903625"/>
    <w:rsid w:val="009037D2"/>
    <w:rsid w:val="00903ADD"/>
    <w:rsid w:val="00903D12"/>
    <w:rsid w:val="00903E26"/>
    <w:rsid w:val="00904087"/>
    <w:rsid w:val="009044DF"/>
    <w:rsid w:val="009045F3"/>
    <w:rsid w:val="00904601"/>
    <w:rsid w:val="009046ED"/>
    <w:rsid w:val="00904788"/>
    <w:rsid w:val="0090481E"/>
    <w:rsid w:val="009048D1"/>
    <w:rsid w:val="009048FE"/>
    <w:rsid w:val="00904A0D"/>
    <w:rsid w:val="00904AF0"/>
    <w:rsid w:val="00904B13"/>
    <w:rsid w:val="00904B8F"/>
    <w:rsid w:val="00904DF3"/>
    <w:rsid w:val="00904EC3"/>
    <w:rsid w:val="0090509B"/>
    <w:rsid w:val="00905141"/>
    <w:rsid w:val="00905280"/>
    <w:rsid w:val="00905333"/>
    <w:rsid w:val="009053E7"/>
    <w:rsid w:val="009054B8"/>
    <w:rsid w:val="00905897"/>
    <w:rsid w:val="0090591F"/>
    <w:rsid w:val="0090594B"/>
    <w:rsid w:val="0090597C"/>
    <w:rsid w:val="00905A62"/>
    <w:rsid w:val="00905C17"/>
    <w:rsid w:val="00905D53"/>
    <w:rsid w:val="00905D74"/>
    <w:rsid w:val="00905E05"/>
    <w:rsid w:val="00905E7F"/>
    <w:rsid w:val="00905EF4"/>
    <w:rsid w:val="00905F7F"/>
    <w:rsid w:val="00905FB2"/>
    <w:rsid w:val="009060BF"/>
    <w:rsid w:val="00906171"/>
    <w:rsid w:val="0090618F"/>
    <w:rsid w:val="00906328"/>
    <w:rsid w:val="009063B8"/>
    <w:rsid w:val="009064AC"/>
    <w:rsid w:val="009065BB"/>
    <w:rsid w:val="009066AE"/>
    <w:rsid w:val="00906745"/>
    <w:rsid w:val="009067EE"/>
    <w:rsid w:val="00906986"/>
    <w:rsid w:val="00906C22"/>
    <w:rsid w:val="00906C36"/>
    <w:rsid w:val="00906CB9"/>
    <w:rsid w:val="00906E58"/>
    <w:rsid w:val="00906F43"/>
    <w:rsid w:val="00907184"/>
    <w:rsid w:val="00907253"/>
    <w:rsid w:val="0090725B"/>
    <w:rsid w:val="00907606"/>
    <w:rsid w:val="009076AC"/>
    <w:rsid w:val="0090771B"/>
    <w:rsid w:val="00907807"/>
    <w:rsid w:val="00907BA5"/>
    <w:rsid w:val="00907CD3"/>
    <w:rsid w:val="00907CDB"/>
    <w:rsid w:val="00907D74"/>
    <w:rsid w:val="00907E8F"/>
    <w:rsid w:val="0091001B"/>
    <w:rsid w:val="009101B5"/>
    <w:rsid w:val="00910216"/>
    <w:rsid w:val="0091028B"/>
    <w:rsid w:val="00910390"/>
    <w:rsid w:val="009103E8"/>
    <w:rsid w:val="00910475"/>
    <w:rsid w:val="0091050B"/>
    <w:rsid w:val="00910590"/>
    <w:rsid w:val="0091088D"/>
    <w:rsid w:val="00910920"/>
    <w:rsid w:val="00910A1C"/>
    <w:rsid w:val="00910ACA"/>
    <w:rsid w:val="00910BC9"/>
    <w:rsid w:val="00910D90"/>
    <w:rsid w:val="00910E17"/>
    <w:rsid w:val="00910EC8"/>
    <w:rsid w:val="00911089"/>
    <w:rsid w:val="009111D3"/>
    <w:rsid w:val="0091146B"/>
    <w:rsid w:val="00911574"/>
    <w:rsid w:val="00911583"/>
    <w:rsid w:val="00911853"/>
    <w:rsid w:val="00911AC2"/>
    <w:rsid w:val="00911AC9"/>
    <w:rsid w:val="00911B2E"/>
    <w:rsid w:val="00911D5A"/>
    <w:rsid w:val="00911DB4"/>
    <w:rsid w:val="00911E12"/>
    <w:rsid w:val="0091208A"/>
    <w:rsid w:val="009120AE"/>
    <w:rsid w:val="00912724"/>
    <w:rsid w:val="0091279B"/>
    <w:rsid w:val="009127C2"/>
    <w:rsid w:val="00912829"/>
    <w:rsid w:val="00912A11"/>
    <w:rsid w:val="00912AB1"/>
    <w:rsid w:val="00912E21"/>
    <w:rsid w:val="009132D8"/>
    <w:rsid w:val="00913308"/>
    <w:rsid w:val="00913380"/>
    <w:rsid w:val="009133D2"/>
    <w:rsid w:val="00913440"/>
    <w:rsid w:val="00913644"/>
    <w:rsid w:val="009137A2"/>
    <w:rsid w:val="00913822"/>
    <w:rsid w:val="00913924"/>
    <w:rsid w:val="0091393D"/>
    <w:rsid w:val="00913B23"/>
    <w:rsid w:val="00913C28"/>
    <w:rsid w:val="00913DE4"/>
    <w:rsid w:val="00913E2F"/>
    <w:rsid w:val="00913E78"/>
    <w:rsid w:val="00914267"/>
    <w:rsid w:val="009144B3"/>
    <w:rsid w:val="0091465B"/>
    <w:rsid w:val="00914715"/>
    <w:rsid w:val="00914724"/>
    <w:rsid w:val="00914979"/>
    <w:rsid w:val="00914A22"/>
    <w:rsid w:val="00914B80"/>
    <w:rsid w:val="00914B8B"/>
    <w:rsid w:val="00914D5C"/>
    <w:rsid w:val="00914DE7"/>
    <w:rsid w:val="00915078"/>
    <w:rsid w:val="00915243"/>
    <w:rsid w:val="009154BB"/>
    <w:rsid w:val="0091551A"/>
    <w:rsid w:val="0091556C"/>
    <w:rsid w:val="009156AC"/>
    <w:rsid w:val="00915711"/>
    <w:rsid w:val="00915796"/>
    <w:rsid w:val="0091579C"/>
    <w:rsid w:val="0091587E"/>
    <w:rsid w:val="009159B6"/>
    <w:rsid w:val="00915AA9"/>
    <w:rsid w:val="00915DFF"/>
    <w:rsid w:val="00915EDB"/>
    <w:rsid w:val="00915FE7"/>
    <w:rsid w:val="0091602D"/>
    <w:rsid w:val="0091605D"/>
    <w:rsid w:val="0091617A"/>
    <w:rsid w:val="009161B3"/>
    <w:rsid w:val="0091627C"/>
    <w:rsid w:val="0091641C"/>
    <w:rsid w:val="00916485"/>
    <w:rsid w:val="009165F2"/>
    <w:rsid w:val="00916A4D"/>
    <w:rsid w:val="00916B8C"/>
    <w:rsid w:val="00916E25"/>
    <w:rsid w:val="00916E63"/>
    <w:rsid w:val="00916F95"/>
    <w:rsid w:val="00917085"/>
    <w:rsid w:val="009171EC"/>
    <w:rsid w:val="009171F8"/>
    <w:rsid w:val="00917260"/>
    <w:rsid w:val="00917422"/>
    <w:rsid w:val="009177E8"/>
    <w:rsid w:val="00917806"/>
    <w:rsid w:val="00917C63"/>
    <w:rsid w:val="00917CF1"/>
    <w:rsid w:val="00917E2F"/>
    <w:rsid w:val="00920003"/>
    <w:rsid w:val="00920188"/>
    <w:rsid w:val="009202FA"/>
    <w:rsid w:val="00920374"/>
    <w:rsid w:val="0092038D"/>
    <w:rsid w:val="0092059B"/>
    <w:rsid w:val="009205AA"/>
    <w:rsid w:val="00920630"/>
    <w:rsid w:val="009206D0"/>
    <w:rsid w:val="00920705"/>
    <w:rsid w:val="00920724"/>
    <w:rsid w:val="00920A3A"/>
    <w:rsid w:val="00920F73"/>
    <w:rsid w:val="00920F76"/>
    <w:rsid w:val="009211A3"/>
    <w:rsid w:val="009211FF"/>
    <w:rsid w:val="00921218"/>
    <w:rsid w:val="009212EB"/>
    <w:rsid w:val="009213B1"/>
    <w:rsid w:val="009219E2"/>
    <w:rsid w:val="00921CD6"/>
    <w:rsid w:val="00921D4F"/>
    <w:rsid w:val="00921D55"/>
    <w:rsid w:val="00921E46"/>
    <w:rsid w:val="009220AF"/>
    <w:rsid w:val="00922143"/>
    <w:rsid w:val="0092219C"/>
    <w:rsid w:val="0092257A"/>
    <w:rsid w:val="00922702"/>
    <w:rsid w:val="0092278C"/>
    <w:rsid w:val="00922932"/>
    <w:rsid w:val="009229AA"/>
    <w:rsid w:val="00922A3D"/>
    <w:rsid w:val="00922E64"/>
    <w:rsid w:val="00922EC2"/>
    <w:rsid w:val="00922EF8"/>
    <w:rsid w:val="00923293"/>
    <w:rsid w:val="00923373"/>
    <w:rsid w:val="0092338C"/>
    <w:rsid w:val="0092340C"/>
    <w:rsid w:val="0092367E"/>
    <w:rsid w:val="009236C8"/>
    <w:rsid w:val="009236E6"/>
    <w:rsid w:val="00923703"/>
    <w:rsid w:val="0092379D"/>
    <w:rsid w:val="00923860"/>
    <w:rsid w:val="00923872"/>
    <w:rsid w:val="00923D22"/>
    <w:rsid w:val="00923FA4"/>
    <w:rsid w:val="009241B9"/>
    <w:rsid w:val="009241D9"/>
    <w:rsid w:val="00924243"/>
    <w:rsid w:val="0092446A"/>
    <w:rsid w:val="009244AE"/>
    <w:rsid w:val="0092454B"/>
    <w:rsid w:val="0092456E"/>
    <w:rsid w:val="00924585"/>
    <w:rsid w:val="00924759"/>
    <w:rsid w:val="00924771"/>
    <w:rsid w:val="009249C8"/>
    <w:rsid w:val="00924A93"/>
    <w:rsid w:val="00924CFB"/>
    <w:rsid w:val="0092501D"/>
    <w:rsid w:val="0092529A"/>
    <w:rsid w:val="009254CF"/>
    <w:rsid w:val="009254D3"/>
    <w:rsid w:val="009254D8"/>
    <w:rsid w:val="009254F2"/>
    <w:rsid w:val="00925682"/>
    <w:rsid w:val="009258F9"/>
    <w:rsid w:val="0092599A"/>
    <w:rsid w:val="00925D38"/>
    <w:rsid w:val="00925E88"/>
    <w:rsid w:val="00925FE0"/>
    <w:rsid w:val="0092624E"/>
    <w:rsid w:val="00926299"/>
    <w:rsid w:val="00926486"/>
    <w:rsid w:val="009265F6"/>
    <w:rsid w:val="00926651"/>
    <w:rsid w:val="009267F7"/>
    <w:rsid w:val="0092694B"/>
    <w:rsid w:val="00926AB8"/>
    <w:rsid w:val="00926B78"/>
    <w:rsid w:val="00926CC8"/>
    <w:rsid w:val="00926DCD"/>
    <w:rsid w:val="00926DD3"/>
    <w:rsid w:val="00926DDB"/>
    <w:rsid w:val="00926E0C"/>
    <w:rsid w:val="00927149"/>
    <w:rsid w:val="0092728F"/>
    <w:rsid w:val="00927309"/>
    <w:rsid w:val="0092748A"/>
    <w:rsid w:val="00927563"/>
    <w:rsid w:val="009275DB"/>
    <w:rsid w:val="00927792"/>
    <w:rsid w:val="0092789F"/>
    <w:rsid w:val="009278BB"/>
    <w:rsid w:val="009278BF"/>
    <w:rsid w:val="00927A48"/>
    <w:rsid w:val="00927C22"/>
    <w:rsid w:val="00927CAB"/>
    <w:rsid w:val="00927D5A"/>
    <w:rsid w:val="00927F84"/>
    <w:rsid w:val="009301F6"/>
    <w:rsid w:val="00930280"/>
    <w:rsid w:val="00930376"/>
    <w:rsid w:val="00930524"/>
    <w:rsid w:val="009306BB"/>
    <w:rsid w:val="00930716"/>
    <w:rsid w:val="009307BD"/>
    <w:rsid w:val="0093084D"/>
    <w:rsid w:val="0093093C"/>
    <w:rsid w:val="00930C81"/>
    <w:rsid w:val="00930C8A"/>
    <w:rsid w:val="00930CBD"/>
    <w:rsid w:val="00930D2E"/>
    <w:rsid w:val="00930F40"/>
    <w:rsid w:val="00930F7A"/>
    <w:rsid w:val="00930FA5"/>
    <w:rsid w:val="009310BB"/>
    <w:rsid w:val="00931189"/>
    <w:rsid w:val="0093125B"/>
    <w:rsid w:val="0093147C"/>
    <w:rsid w:val="0093148C"/>
    <w:rsid w:val="00931611"/>
    <w:rsid w:val="00931762"/>
    <w:rsid w:val="009317BB"/>
    <w:rsid w:val="009317F3"/>
    <w:rsid w:val="009319EC"/>
    <w:rsid w:val="00931A05"/>
    <w:rsid w:val="00931DAF"/>
    <w:rsid w:val="00931DCE"/>
    <w:rsid w:val="00931DE8"/>
    <w:rsid w:val="00931F59"/>
    <w:rsid w:val="00932066"/>
    <w:rsid w:val="009323BD"/>
    <w:rsid w:val="009323C1"/>
    <w:rsid w:val="00932439"/>
    <w:rsid w:val="009324C4"/>
    <w:rsid w:val="009326B4"/>
    <w:rsid w:val="0093299C"/>
    <w:rsid w:val="00932A9E"/>
    <w:rsid w:val="00932B20"/>
    <w:rsid w:val="00932B8B"/>
    <w:rsid w:val="00932BEF"/>
    <w:rsid w:val="00932C2D"/>
    <w:rsid w:val="00932D23"/>
    <w:rsid w:val="00933174"/>
    <w:rsid w:val="0093378E"/>
    <w:rsid w:val="0093397D"/>
    <w:rsid w:val="00933995"/>
    <w:rsid w:val="00933A4E"/>
    <w:rsid w:val="00933B69"/>
    <w:rsid w:val="00933C35"/>
    <w:rsid w:val="00933C5A"/>
    <w:rsid w:val="00933CFE"/>
    <w:rsid w:val="00933DA7"/>
    <w:rsid w:val="00933DD8"/>
    <w:rsid w:val="00933EA7"/>
    <w:rsid w:val="00934331"/>
    <w:rsid w:val="00934411"/>
    <w:rsid w:val="0093442E"/>
    <w:rsid w:val="00934565"/>
    <w:rsid w:val="0093465C"/>
    <w:rsid w:val="0093476C"/>
    <w:rsid w:val="009348E3"/>
    <w:rsid w:val="00934989"/>
    <w:rsid w:val="00934AAC"/>
    <w:rsid w:val="00934AC7"/>
    <w:rsid w:val="00934E39"/>
    <w:rsid w:val="00934E60"/>
    <w:rsid w:val="00934F07"/>
    <w:rsid w:val="00934FED"/>
    <w:rsid w:val="00935267"/>
    <w:rsid w:val="00935336"/>
    <w:rsid w:val="0093534A"/>
    <w:rsid w:val="009353E8"/>
    <w:rsid w:val="0093552B"/>
    <w:rsid w:val="0093555D"/>
    <w:rsid w:val="00935979"/>
    <w:rsid w:val="009359F5"/>
    <w:rsid w:val="00935A53"/>
    <w:rsid w:val="00935ABA"/>
    <w:rsid w:val="00935B0F"/>
    <w:rsid w:val="00935C77"/>
    <w:rsid w:val="00935D09"/>
    <w:rsid w:val="00935D8A"/>
    <w:rsid w:val="00935DF5"/>
    <w:rsid w:val="00935E00"/>
    <w:rsid w:val="00936128"/>
    <w:rsid w:val="00936280"/>
    <w:rsid w:val="009362BA"/>
    <w:rsid w:val="009363E6"/>
    <w:rsid w:val="0093643B"/>
    <w:rsid w:val="009364DE"/>
    <w:rsid w:val="009365C4"/>
    <w:rsid w:val="00936753"/>
    <w:rsid w:val="009368CB"/>
    <w:rsid w:val="00936927"/>
    <w:rsid w:val="00936965"/>
    <w:rsid w:val="00936C57"/>
    <w:rsid w:val="00936CAE"/>
    <w:rsid w:val="00936EBD"/>
    <w:rsid w:val="00936F63"/>
    <w:rsid w:val="00936FC8"/>
    <w:rsid w:val="0093728F"/>
    <w:rsid w:val="0093729A"/>
    <w:rsid w:val="009375DA"/>
    <w:rsid w:val="009379AD"/>
    <w:rsid w:val="00937B88"/>
    <w:rsid w:val="00937E17"/>
    <w:rsid w:val="00937ECF"/>
    <w:rsid w:val="00937ED9"/>
    <w:rsid w:val="00940102"/>
    <w:rsid w:val="00940369"/>
    <w:rsid w:val="009403E2"/>
    <w:rsid w:val="00940559"/>
    <w:rsid w:val="0094064A"/>
    <w:rsid w:val="00940708"/>
    <w:rsid w:val="009408F5"/>
    <w:rsid w:val="00940BA9"/>
    <w:rsid w:val="00940CD8"/>
    <w:rsid w:val="009410F7"/>
    <w:rsid w:val="00941126"/>
    <w:rsid w:val="009412A9"/>
    <w:rsid w:val="00941326"/>
    <w:rsid w:val="0094133A"/>
    <w:rsid w:val="009415AE"/>
    <w:rsid w:val="009415B6"/>
    <w:rsid w:val="009416D4"/>
    <w:rsid w:val="009419B5"/>
    <w:rsid w:val="00941B43"/>
    <w:rsid w:val="00941C8B"/>
    <w:rsid w:val="00941D0B"/>
    <w:rsid w:val="00941D91"/>
    <w:rsid w:val="00941F2F"/>
    <w:rsid w:val="00941F65"/>
    <w:rsid w:val="00941FBA"/>
    <w:rsid w:val="009420D8"/>
    <w:rsid w:val="00942171"/>
    <w:rsid w:val="0094233E"/>
    <w:rsid w:val="00942503"/>
    <w:rsid w:val="00942898"/>
    <w:rsid w:val="0094292F"/>
    <w:rsid w:val="00942A91"/>
    <w:rsid w:val="00942B16"/>
    <w:rsid w:val="00942C54"/>
    <w:rsid w:val="00942CDC"/>
    <w:rsid w:val="00942D0A"/>
    <w:rsid w:val="00942DFA"/>
    <w:rsid w:val="009431A0"/>
    <w:rsid w:val="009431CA"/>
    <w:rsid w:val="00943256"/>
    <w:rsid w:val="0094337F"/>
    <w:rsid w:val="0094351D"/>
    <w:rsid w:val="0094360E"/>
    <w:rsid w:val="0094365C"/>
    <w:rsid w:val="00943987"/>
    <w:rsid w:val="009439CE"/>
    <w:rsid w:val="00943A29"/>
    <w:rsid w:val="00943C5C"/>
    <w:rsid w:val="00943C71"/>
    <w:rsid w:val="00943DF1"/>
    <w:rsid w:val="00943E2D"/>
    <w:rsid w:val="009440FB"/>
    <w:rsid w:val="00944215"/>
    <w:rsid w:val="00944264"/>
    <w:rsid w:val="00944276"/>
    <w:rsid w:val="00944280"/>
    <w:rsid w:val="009442B5"/>
    <w:rsid w:val="0094433C"/>
    <w:rsid w:val="009443B3"/>
    <w:rsid w:val="00944417"/>
    <w:rsid w:val="009444DD"/>
    <w:rsid w:val="0094475D"/>
    <w:rsid w:val="009448B0"/>
    <w:rsid w:val="009448BD"/>
    <w:rsid w:val="00944A49"/>
    <w:rsid w:val="00944BC2"/>
    <w:rsid w:val="00944C46"/>
    <w:rsid w:val="00944FC9"/>
    <w:rsid w:val="009452FF"/>
    <w:rsid w:val="0094549C"/>
    <w:rsid w:val="009455D5"/>
    <w:rsid w:val="009455E7"/>
    <w:rsid w:val="00945638"/>
    <w:rsid w:val="00945657"/>
    <w:rsid w:val="00945686"/>
    <w:rsid w:val="009458B2"/>
    <w:rsid w:val="009458C6"/>
    <w:rsid w:val="009458CC"/>
    <w:rsid w:val="00945ADF"/>
    <w:rsid w:val="00945BE5"/>
    <w:rsid w:val="00945D75"/>
    <w:rsid w:val="00945DE0"/>
    <w:rsid w:val="009460CB"/>
    <w:rsid w:val="0094628C"/>
    <w:rsid w:val="00946298"/>
    <w:rsid w:val="0094657B"/>
    <w:rsid w:val="00946588"/>
    <w:rsid w:val="009468DE"/>
    <w:rsid w:val="0094698D"/>
    <w:rsid w:val="00946A97"/>
    <w:rsid w:val="00946B1E"/>
    <w:rsid w:val="00946E24"/>
    <w:rsid w:val="00947222"/>
    <w:rsid w:val="00947261"/>
    <w:rsid w:val="0094728D"/>
    <w:rsid w:val="009472E4"/>
    <w:rsid w:val="0094739D"/>
    <w:rsid w:val="00947508"/>
    <w:rsid w:val="009475C5"/>
    <w:rsid w:val="009475FD"/>
    <w:rsid w:val="009476B9"/>
    <w:rsid w:val="00947939"/>
    <w:rsid w:val="00947989"/>
    <w:rsid w:val="00947A08"/>
    <w:rsid w:val="00947A48"/>
    <w:rsid w:val="00947CD8"/>
    <w:rsid w:val="00947D2A"/>
    <w:rsid w:val="00947F65"/>
    <w:rsid w:val="00950028"/>
    <w:rsid w:val="00950154"/>
    <w:rsid w:val="00950518"/>
    <w:rsid w:val="00950555"/>
    <w:rsid w:val="00950B13"/>
    <w:rsid w:val="00950B4F"/>
    <w:rsid w:val="00950BE1"/>
    <w:rsid w:val="00950F05"/>
    <w:rsid w:val="00950F19"/>
    <w:rsid w:val="00951040"/>
    <w:rsid w:val="0095114D"/>
    <w:rsid w:val="00951154"/>
    <w:rsid w:val="00951190"/>
    <w:rsid w:val="009511A7"/>
    <w:rsid w:val="00951319"/>
    <w:rsid w:val="0095140A"/>
    <w:rsid w:val="0095141E"/>
    <w:rsid w:val="00951492"/>
    <w:rsid w:val="009517A9"/>
    <w:rsid w:val="00951929"/>
    <w:rsid w:val="00951ACB"/>
    <w:rsid w:val="00951B69"/>
    <w:rsid w:val="00951BCA"/>
    <w:rsid w:val="00951BE6"/>
    <w:rsid w:val="00951C6C"/>
    <w:rsid w:val="00951D96"/>
    <w:rsid w:val="00951E2D"/>
    <w:rsid w:val="00951E7C"/>
    <w:rsid w:val="009523F5"/>
    <w:rsid w:val="00952540"/>
    <w:rsid w:val="00952591"/>
    <w:rsid w:val="0095269F"/>
    <w:rsid w:val="00952719"/>
    <w:rsid w:val="0095273E"/>
    <w:rsid w:val="0095276F"/>
    <w:rsid w:val="0095279D"/>
    <w:rsid w:val="00952963"/>
    <w:rsid w:val="009529F0"/>
    <w:rsid w:val="00952A44"/>
    <w:rsid w:val="00952BA7"/>
    <w:rsid w:val="00952D6C"/>
    <w:rsid w:val="00952E36"/>
    <w:rsid w:val="00952F97"/>
    <w:rsid w:val="00953256"/>
    <w:rsid w:val="00953382"/>
    <w:rsid w:val="009533F6"/>
    <w:rsid w:val="00953463"/>
    <w:rsid w:val="009534AE"/>
    <w:rsid w:val="009534DE"/>
    <w:rsid w:val="00953721"/>
    <w:rsid w:val="009537C9"/>
    <w:rsid w:val="00953818"/>
    <w:rsid w:val="00953915"/>
    <w:rsid w:val="00953959"/>
    <w:rsid w:val="00953A2D"/>
    <w:rsid w:val="00953A73"/>
    <w:rsid w:val="00953CD7"/>
    <w:rsid w:val="00953E3A"/>
    <w:rsid w:val="00953F36"/>
    <w:rsid w:val="0095401F"/>
    <w:rsid w:val="00954153"/>
    <w:rsid w:val="009541E6"/>
    <w:rsid w:val="00954206"/>
    <w:rsid w:val="009547B0"/>
    <w:rsid w:val="0095486F"/>
    <w:rsid w:val="0095489A"/>
    <w:rsid w:val="009548EC"/>
    <w:rsid w:val="009548F9"/>
    <w:rsid w:val="00954A2C"/>
    <w:rsid w:val="00954A80"/>
    <w:rsid w:val="00954AF6"/>
    <w:rsid w:val="00954BFE"/>
    <w:rsid w:val="00954FB2"/>
    <w:rsid w:val="00955198"/>
    <w:rsid w:val="00955264"/>
    <w:rsid w:val="00955269"/>
    <w:rsid w:val="009554C9"/>
    <w:rsid w:val="009555B3"/>
    <w:rsid w:val="00955657"/>
    <w:rsid w:val="0095567A"/>
    <w:rsid w:val="009556FC"/>
    <w:rsid w:val="00955957"/>
    <w:rsid w:val="00955BBE"/>
    <w:rsid w:val="00955C75"/>
    <w:rsid w:val="00955CA1"/>
    <w:rsid w:val="00955EAF"/>
    <w:rsid w:val="009560DC"/>
    <w:rsid w:val="0095628B"/>
    <w:rsid w:val="00956379"/>
    <w:rsid w:val="009563EC"/>
    <w:rsid w:val="0095645E"/>
    <w:rsid w:val="00956462"/>
    <w:rsid w:val="009564B9"/>
    <w:rsid w:val="00956510"/>
    <w:rsid w:val="0095672B"/>
    <w:rsid w:val="00956A8B"/>
    <w:rsid w:val="00956D2F"/>
    <w:rsid w:val="00956E42"/>
    <w:rsid w:val="00956E93"/>
    <w:rsid w:val="00956F94"/>
    <w:rsid w:val="00956FB1"/>
    <w:rsid w:val="00957077"/>
    <w:rsid w:val="009570A3"/>
    <w:rsid w:val="00957109"/>
    <w:rsid w:val="00957397"/>
    <w:rsid w:val="009573C8"/>
    <w:rsid w:val="00957510"/>
    <w:rsid w:val="00957652"/>
    <w:rsid w:val="00957762"/>
    <w:rsid w:val="0095778F"/>
    <w:rsid w:val="009578A1"/>
    <w:rsid w:val="009579E3"/>
    <w:rsid w:val="009579E4"/>
    <w:rsid w:val="00957B6D"/>
    <w:rsid w:val="00957E82"/>
    <w:rsid w:val="009601E4"/>
    <w:rsid w:val="009603A8"/>
    <w:rsid w:val="00960444"/>
    <w:rsid w:val="00960532"/>
    <w:rsid w:val="009605E7"/>
    <w:rsid w:val="009609DA"/>
    <w:rsid w:val="00960A72"/>
    <w:rsid w:val="00960AD2"/>
    <w:rsid w:val="00960B71"/>
    <w:rsid w:val="00960B75"/>
    <w:rsid w:val="00960ED8"/>
    <w:rsid w:val="00960EDA"/>
    <w:rsid w:val="00960F75"/>
    <w:rsid w:val="00961208"/>
    <w:rsid w:val="009613F4"/>
    <w:rsid w:val="00961558"/>
    <w:rsid w:val="009616C8"/>
    <w:rsid w:val="009617C0"/>
    <w:rsid w:val="009618FE"/>
    <w:rsid w:val="009619B9"/>
    <w:rsid w:val="00961A45"/>
    <w:rsid w:val="00961A79"/>
    <w:rsid w:val="00961E35"/>
    <w:rsid w:val="00962086"/>
    <w:rsid w:val="0096213B"/>
    <w:rsid w:val="009624ED"/>
    <w:rsid w:val="00962537"/>
    <w:rsid w:val="009625EA"/>
    <w:rsid w:val="00962696"/>
    <w:rsid w:val="00962793"/>
    <w:rsid w:val="0096299A"/>
    <w:rsid w:val="009629BB"/>
    <w:rsid w:val="009629D3"/>
    <w:rsid w:val="00962A16"/>
    <w:rsid w:val="00962D0A"/>
    <w:rsid w:val="00962E7D"/>
    <w:rsid w:val="00963097"/>
    <w:rsid w:val="009630DB"/>
    <w:rsid w:val="009632EB"/>
    <w:rsid w:val="00963386"/>
    <w:rsid w:val="00963452"/>
    <w:rsid w:val="0096350C"/>
    <w:rsid w:val="009635C6"/>
    <w:rsid w:val="0096389C"/>
    <w:rsid w:val="0096392B"/>
    <w:rsid w:val="00963E9F"/>
    <w:rsid w:val="00963FA5"/>
    <w:rsid w:val="009642B2"/>
    <w:rsid w:val="00964542"/>
    <w:rsid w:val="00964587"/>
    <w:rsid w:val="009645C2"/>
    <w:rsid w:val="00964664"/>
    <w:rsid w:val="00964723"/>
    <w:rsid w:val="00964899"/>
    <w:rsid w:val="00964C22"/>
    <w:rsid w:val="00964DAD"/>
    <w:rsid w:val="00964E06"/>
    <w:rsid w:val="00964E0A"/>
    <w:rsid w:val="00964E8F"/>
    <w:rsid w:val="00964F98"/>
    <w:rsid w:val="0096537A"/>
    <w:rsid w:val="009655A5"/>
    <w:rsid w:val="009655E0"/>
    <w:rsid w:val="00965600"/>
    <w:rsid w:val="009656DC"/>
    <w:rsid w:val="00965702"/>
    <w:rsid w:val="00965B00"/>
    <w:rsid w:val="00965B04"/>
    <w:rsid w:val="00965BF5"/>
    <w:rsid w:val="00965D96"/>
    <w:rsid w:val="00965F0D"/>
    <w:rsid w:val="00965F12"/>
    <w:rsid w:val="00965F36"/>
    <w:rsid w:val="00966001"/>
    <w:rsid w:val="00966254"/>
    <w:rsid w:val="0096627E"/>
    <w:rsid w:val="009662CC"/>
    <w:rsid w:val="009662F8"/>
    <w:rsid w:val="00966363"/>
    <w:rsid w:val="009663BE"/>
    <w:rsid w:val="0096657D"/>
    <w:rsid w:val="009667E2"/>
    <w:rsid w:val="009667F7"/>
    <w:rsid w:val="0096680B"/>
    <w:rsid w:val="00966880"/>
    <w:rsid w:val="00966B04"/>
    <w:rsid w:val="00966DB7"/>
    <w:rsid w:val="00966EB2"/>
    <w:rsid w:val="009672CF"/>
    <w:rsid w:val="0096746C"/>
    <w:rsid w:val="0096749F"/>
    <w:rsid w:val="009674F9"/>
    <w:rsid w:val="00967654"/>
    <w:rsid w:val="009676D8"/>
    <w:rsid w:val="0096778A"/>
    <w:rsid w:val="009677AE"/>
    <w:rsid w:val="00967BB6"/>
    <w:rsid w:val="00967DBB"/>
    <w:rsid w:val="00967FB3"/>
    <w:rsid w:val="009700E0"/>
    <w:rsid w:val="0097011F"/>
    <w:rsid w:val="00970588"/>
    <w:rsid w:val="0097058A"/>
    <w:rsid w:val="00970654"/>
    <w:rsid w:val="009708FE"/>
    <w:rsid w:val="00970A58"/>
    <w:rsid w:val="00970B14"/>
    <w:rsid w:val="00970BE6"/>
    <w:rsid w:val="00970BF0"/>
    <w:rsid w:val="00970D47"/>
    <w:rsid w:val="00970EDD"/>
    <w:rsid w:val="00970F62"/>
    <w:rsid w:val="00970FF8"/>
    <w:rsid w:val="00971226"/>
    <w:rsid w:val="009712A8"/>
    <w:rsid w:val="009712C1"/>
    <w:rsid w:val="009713A6"/>
    <w:rsid w:val="0097184D"/>
    <w:rsid w:val="009718EF"/>
    <w:rsid w:val="00971974"/>
    <w:rsid w:val="00971AB8"/>
    <w:rsid w:val="00971ADE"/>
    <w:rsid w:val="00971B4B"/>
    <w:rsid w:val="00971C0D"/>
    <w:rsid w:val="00971FA6"/>
    <w:rsid w:val="009720EC"/>
    <w:rsid w:val="0097218F"/>
    <w:rsid w:val="009721FD"/>
    <w:rsid w:val="00972235"/>
    <w:rsid w:val="009723D3"/>
    <w:rsid w:val="00972477"/>
    <w:rsid w:val="0097250D"/>
    <w:rsid w:val="009725B0"/>
    <w:rsid w:val="0097266A"/>
    <w:rsid w:val="00972751"/>
    <w:rsid w:val="009727D2"/>
    <w:rsid w:val="0097298E"/>
    <w:rsid w:val="00972C5F"/>
    <w:rsid w:val="00972CB4"/>
    <w:rsid w:val="00972DB8"/>
    <w:rsid w:val="00972EE5"/>
    <w:rsid w:val="00972F74"/>
    <w:rsid w:val="0097305A"/>
    <w:rsid w:val="009731A8"/>
    <w:rsid w:val="0097323C"/>
    <w:rsid w:val="00973292"/>
    <w:rsid w:val="009737EC"/>
    <w:rsid w:val="00973A27"/>
    <w:rsid w:val="00973ECD"/>
    <w:rsid w:val="009741AB"/>
    <w:rsid w:val="009741E3"/>
    <w:rsid w:val="009742BF"/>
    <w:rsid w:val="00974664"/>
    <w:rsid w:val="00974863"/>
    <w:rsid w:val="00974951"/>
    <w:rsid w:val="00974B7D"/>
    <w:rsid w:val="00974BBB"/>
    <w:rsid w:val="00974CF1"/>
    <w:rsid w:val="00974D0D"/>
    <w:rsid w:val="00974E2E"/>
    <w:rsid w:val="00974EAD"/>
    <w:rsid w:val="00975090"/>
    <w:rsid w:val="00975117"/>
    <w:rsid w:val="0097527B"/>
    <w:rsid w:val="00975390"/>
    <w:rsid w:val="009754F5"/>
    <w:rsid w:val="0097563D"/>
    <w:rsid w:val="009756A3"/>
    <w:rsid w:val="00975831"/>
    <w:rsid w:val="00975935"/>
    <w:rsid w:val="00975A47"/>
    <w:rsid w:val="00975A6C"/>
    <w:rsid w:val="00975D15"/>
    <w:rsid w:val="00975E39"/>
    <w:rsid w:val="00975EC0"/>
    <w:rsid w:val="0097604D"/>
    <w:rsid w:val="0097612D"/>
    <w:rsid w:val="0097628B"/>
    <w:rsid w:val="0097643B"/>
    <w:rsid w:val="009765B8"/>
    <w:rsid w:val="009766C5"/>
    <w:rsid w:val="00976718"/>
    <w:rsid w:val="0097690C"/>
    <w:rsid w:val="00976B6C"/>
    <w:rsid w:val="00976B75"/>
    <w:rsid w:val="00976C1D"/>
    <w:rsid w:val="00976E86"/>
    <w:rsid w:val="00976F5D"/>
    <w:rsid w:val="00977030"/>
    <w:rsid w:val="0097716F"/>
    <w:rsid w:val="009771BF"/>
    <w:rsid w:val="0097726B"/>
    <w:rsid w:val="0097732E"/>
    <w:rsid w:val="0097740F"/>
    <w:rsid w:val="0097757F"/>
    <w:rsid w:val="009775AD"/>
    <w:rsid w:val="0097771A"/>
    <w:rsid w:val="00977995"/>
    <w:rsid w:val="00977A82"/>
    <w:rsid w:val="00977D08"/>
    <w:rsid w:val="00977EE7"/>
    <w:rsid w:val="00980081"/>
    <w:rsid w:val="00980109"/>
    <w:rsid w:val="00980194"/>
    <w:rsid w:val="009805E0"/>
    <w:rsid w:val="00980640"/>
    <w:rsid w:val="009807CA"/>
    <w:rsid w:val="00980802"/>
    <w:rsid w:val="0098084C"/>
    <w:rsid w:val="0098092E"/>
    <w:rsid w:val="009809AC"/>
    <w:rsid w:val="00980A8F"/>
    <w:rsid w:val="00980B72"/>
    <w:rsid w:val="00980D14"/>
    <w:rsid w:val="00980E10"/>
    <w:rsid w:val="00980E9E"/>
    <w:rsid w:val="00980EA0"/>
    <w:rsid w:val="00980FEE"/>
    <w:rsid w:val="00981040"/>
    <w:rsid w:val="0098110E"/>
    <w:rsid w:val="009812D0"/>
    <w:rsid w:val="00981468"/>
    <w:rsid w:val="009815AE"/>
    <w:rsid w:val="009815DF"/>
    <w:rsid w:val="009816E2"/>
    <w:rsid w:val="0098188D"/>
    <w:rsid w:val="00981891"/>
    <w:rsid w:val="00981A0E"/>
    <w:rsid w:val="00981A8F"/>
    <w:rsid w:val="00981AE9"/>
    <w:rsid w:val="00981B1C"/>
    <w:rsid w:val="00981B2C"/>
    <w:rsid w:val="00981C39"/>
    <w:rsid w:val="0098210C"/>
    <w:rsid w:val="0098220D"/>
    <w:rsid w:val="0098221C"/>
    <w:rsid w:val="00982347"/>
    <w:rsid w:val="0098237C"/>
    <w:rsid w:val="00982396"/>
    <w:rsid w:val="0098239D"/>
    <w:rsid w:val="00982520"/>
    <w:rsid w:val="00982766"/>
    <w:rsid w:val="009828D4"/>
    <w:rsid w:val="00982A5B"/>
    <w:rsid w:val="00982B63"/>
    <w:rsid w:val="00982BA4"/>
    <w:rsid w:val="00982EBE"/>
    <w:rsid w:val="00982FCA"/>
    <w:rsid w:val="00983077"/>
    <w:rsid w:val="009830FB"/>
    <w:rsid w:val="0098310A"/>
    <w:rsid w:val="00983585"/>
    <w:rsid w:val="00983589"/>
    <w:rsid w:val="00983832"/>
    <w:rsid w:val="00983883"/>
    <w:rsid w:val="009839AE"/>
    <w:rsid w:val="009839B3"/>
    <w:rsid w:val="009839CC"/>
    <w:rsid w:val="00983A35"/>
    <w:rsid w:val="00983CD2"/>
    <w:rsid w:val="0098419B"/>
    <w:rsid w:val="009841AD"/>
    <w:rsid w:val="0098450B"/>
    <w:rsid w:val="00984570"/>
    <w:rsid w:val="0098462D"/>
    <w:rsid w:val="009848A7"/>
    <w:rsid w:val="00984AEE"/>
    <w:rsid w:val="00984E2E"/>
    <w:rsid w:val="00984E44"/>
    <w:rsid w:val="0098517F"/>
    <w:rsid w:val="0098522B"/>
    <w:rsid w:val="00985249"/>
    <w:rsid w:val="0098528C"/>
    <w:rsid w:val="00985325"/>
    <w:rsid w:val="0098567C"/>
    <w:rsid w:val="00985897"/>
    <w:rsid w:val="009859FD"/>
    <w:rsid w:val="00985C27"/>
    <w:rsid w:val="00985CF3"/>
    <w:rsid w:val="00985FCC"/>
    <w:rsid w:val="00986156"/>
    <w:rsid w:val="009863C8"/>
    <w:rsid w:val="009866CD"/>
    <w:rsid w:val="00986769"/>
    <w:rsid w:val="00986912"/>
    <w:rsid w:val="00986B06"/>
    <w:rsid w:val="00986B51"/>
    <w:rsid w:val="00986F59"/>
    <w:rsid w:val="00986FBD"/>
    <w:rsid w:val="00987079"/>
    <w:rsid w:val="009872E5"/>
    <w:rsid w:val="0098761A"/>
    <w:rsid w:val="00987750"/>
    <w:rsid w:val="0098785B"/>
    <w:rsid w:val="00987B1C"/>
    <w:rsid w:val="00987B5E"/>
    <w:rsid w:val="00987D53"/>
    <w:rsid w:val="00987E5C"/>
    <w:rsid w:val="00987E96"/>
    <w:rsid w:val="00987FEA"/>
    <w:rsid w:val="0099016A"/>
    <w:rsid w:val="0099026E"/>
    <w:rsid w:val="00990270"/>
    <w:rsid w:val="0099036B"/>
    <w:rsid w:val="00990387"/>
    <w:rsid w:val="009905E1"/>
    <w:rsid w:val="009906B3"/>
    <w:rsid w:val="00990778"/>
    <w:rsid w:val="0099091B"/>
    <w:rsid w:val="00990AD1"/>
    <w:rsid w:val="00990EF6"/>
    <w:rsid w:val="00991013"/>
    <w:rsid w:val="0099106C"/>
    <w:rsid w:val="009910AB"/>
    <w:rsid w:val="0099114D"/>
    <w:rsid w:val="0099195B"/>
    <w:rsid w:val="0099198D"/>
    <w:rsid w:val="009919AB"/>
    <w:rsid w:val="00991CB6"/>
    <w:rsid w:val="00991DB4"/>
    <w:rsid w:val="00991E48"/>
    <w:rsid w:val="00991E6D"/>
    <w:rsid w:val="00992098"/>
    <w:rsid w:val="009920A2"/>
    <w:rsid w:val="00992100"/>
    <w:rsid w:val="00992257"/>
    <w:rsid w:val="009924F3"/>
    <w:rsid w:val="009924FF"/>
    <w:rsid w:val="00992561"/>
    <w:rsid w:val="009927BF"/>
    <w:rsid w:val="009927F2"/>
    <w:rsid w:val="009929F0"/>
    <w:rsid w:val="00992A88"/>
    <w:rsid w:val="00992BC8"/>
    <w:rsid w:val="00992D21"/>
    <w:rsid w:val="00992D32"/>
    <w:rsid w:val="00992E52"/>
    <w:rsid w:val="00992F3D"/>
    <w:rsid w:val="009931D3"/>
    <w:rsid w:val="009932E3"/>
    <w:rsid w:val="009933C9"/>
    <w:rsid w:val="00993420"/>
    <w:rsid w:val="009934EF"/>
    <w:rsid w:val="00993948"/>
    <w:rsid w:val="00993A38"/>
    <w:rsid w:val="00993E5C"/>
    <w:rsid w:val="00994045"/>
    <w:rsid w:val="00994287"/>
    <w:rsid w:val="0099441F"/>
    <w:rsid w:val="009944C7"/>
    <w:rsid w:val="009944CF"/>
    <w:rsid w:val="00994613"/>
    <w:rsid w:val="0099465C"/>
    <w:rsid w:val="0099475A"/>
    <w:rsid w:val="0099485A"/>
    <w:rsid w:val="0099487D"/>
    <w:rsid w:val="00994A17"/>
    <w:rsid w:val="00994A27"/>
    <w:rsid w:val="00994A3F"/>
    <w:rsid w:val="00994BB3"/>
    <w:rsid w:val="00994BFF"/>
    <w:rsid w:val="00994CB7"/>
    <w:rsid w:val="00994CCC"/>
    <w:rsid w:val="00994D17"/>
    <w:rsid w:val="00994D3A"/>
    <w:rsid w:val="00994DBA"/>
    <w:rsid w:val="00994DE5"/>
    <w:rsid w:val="00995202"/>
    <w:rsid w:val="00995224"/>
    <w:rsid w:val="0099535F"/>
    <w:rsid w:val="00995636"/>
    <w:rsid w:val="00995909"/>
    <w:rsid w:val="00995991"/>
    <w:rsid w:val="00995A21"/>
    <w:rsid w:val="00995ABE"/>
    <w:rsid w:val="00995B20"/>
    <w:rsid w:val="00995C5A"/>
    <w:rsid w:val="00995C92"/>
    <w:rsid w:val="00995D82"/>
    <w:rsid w:val="00995E34"/>
    <w:rsid w:val="009960F2"/>
    <w:rsid w:val="009962B6"/>
    <w:rsid w:val="009962DA"/>
    <w:rsid w:val="009963AB"/>
    <w:rsid w:val="009968CD"/>
    <w:rsid w:val="00996A87"/>
    <w:rsid w:val="00996A95"/>
    <w:rsid w:val="00996ABE"/>
    <w:rsid w:val="00996B68"/>
    <w:rsid w:val="00996B9F"/>
    <w:rsid w:val="00996D2D"/>
    <w:rsid w:val="00996DC1"/>
    <w:rsid w:val="00996F47"/>
    <w:rsid w:val="00996F64"/>
    <w:rsid w:val="0099738F"/>
    <w:rsid w:val="009973AD"/>
    <w:rsid w:val="009973FA"/>
    <w:rsid w:val="0099740B"/>
    <w:rsid w:val="009975F7"/>
    <w:rsid w:val="0099774A"/>
    <w:rsid w:val="009978BD"/>
    <w:rsid w:val="009979DA"/>
    <w:rsid w:val="00997B56"/>
    <w:rsid w:val="00997CDC"/>
    <w:rsid w:val="00997D43"/>
    <w:rsid w:val="00997D72"/>
    <w:rsid w:val="00997DD1"/>
    <w:rsid w:val="00997EC5"/>
    <w:rsid w:val="00997FA6"/>
    <w:rsid w:val="00997FC8"/>
    <w:rsid w:val="009A023F"/>
    <w:rsid w:val="009A026A"/>
    <w:rsid w:val="009A0318"/>
    <w:rsid w:val="009A0351"/>
    <w:rsid w:val="009A03E9"/>
    <w:rsid w:val="009A0529"/>
    <w:rsid w:val="009A0655"/>
    <w:rsid w:val="009A06A4"/>
    <w:rsid w:val="009A0781"/>
    <w:rsid w:val="009A07BB"/>
    <w:rsid w:val="009A0C2F"/>
    <w:rsid w:val="009A0CCB"/>
    <w:rsid w:val="009A0E5E"/>
    <w:rsid w:val="009A0FE9"/>
    <w:rsid w:val="009A1033"/>
    <w:rsid w:val="009A138B"/>
    <w:rsid w:val="009A13AB"/>
    <w:rsid w:val="009A154D"/>
    <w:rsid w:val="009A163B"/>
    <w:rsid w:val="009A1777"/>
    <w:rsid w:val="009A18D8"/>
    <w:rsid w:val="009A18DF"/>
    <w:rsid w:val="009A19DA"/>
    <w:rsid w:val="009A19E4"/>
    <w:rsid w:val="009A19FE"/>
    <w:rsid w:val="009A1B3F"/>
    <w:rsid w:val="009A1BCE"/>
    <w:rsid w:val="009A1CC2"/>
    <w:rsid w:val="009A1CC7"/>
    <w:rsid w:val="009A201B"/>
    <w:rsid w:val="009A211E"/>
    <w:rsid w:val="009A21A3"/>
    <w:rsid w:val="009A2222"/>
    <w:rsid w:val="009A2260"/>
    <w:rsid w:val="009A24AB"/>
    <w:rsid w:val="009A2884"/>
    <w:rsid w:val="009A2B73"/>
    <w:rsid w:val="009A2BF6"/>
    <w:rsid w:val="009A2CC2"/>
    <w:rsid w:val="009A2DA2"/>
    <w:rsid w:val="009A3069"/>
    <w:rsid w:val="009A3237"/>
    <w:rsid w:val="009A3334"/>
    <w:rsid w:val="009A3338"/>
    <w:rsid w:val="009A34EA"/>
    <w:rsid w:val="009A3576"/>
    <w:rsid w:val="009A390A"/>
    <w:rsid w:val="009A39E8"/>
    <w:rsid w:val="009A3A52"/>
    <w:rsid w:val="009A3AC7"/>
    <w:rsid w:val="009A3C33"/>
    <w:rsid w:val="009A3D72"/>
    <w:rsid w:val="009A4202"/>
    <w:rsid w:val="009A423E"/>
    <w:rsid w:val="009A42CE"/>
    <w:rsid w:val="009A4325"/>
    <w:rsid w:val="009A43CD"/>
    <w:rsid w:val="009A4428"/>
    <w:rsid w:val="009A44CF"/>
    <w:rsid w:val="009A4636"/>
    <w:rsid w:val="009A4887"/>
    <w:rsid w:val="009A499B"/>
    <w:rsid w:val="009A4A64"/>
    <w:rsid w:val="009A4AFF"/>
    <w:rsid w:val="009A4BD2"/>
    <w:rsid w:val="009A4C18"/>
    <w:rsid w:val="009A4D0B"/>
    <w:rsid w:val="009A4E16"/>
    <w:rsid w:val="009A4E59"/>
    <w:rsid w:val="009A4ECB"/>
    <w:rsid w:val="009A4F47"/>
    <w:rsid w:val="009A4F53"/>
    <w:rsid w:val="009A5046"/>
    <w:rsid w:val="009A507A"/>
    <w:rsid w:val="009A515D"/>
    <w:rsid w:val="009A5192"/>
    <w:rsid w:val="009A52FB"/>
    <w:rsid w:val="009A53D5"/>
    <w:rsid w:val="009A54A0"/>
    <w:rsid w:val="009A5745"/>
    <w:rsid w:val="009A5B0E"/>
    <w:rsid w:val="009A5DDF"/>
    <w:rsid w:val="009A5DED"/>
    <w:rsid w:val="009A5E5A"/>
    <w:rsid w:val="009A6028"/>
    <w:rsid w:val="009A6302"/>
    <w:rsid w:val="009A64C0"/>
    <w:rsid w:val="009A64F6"/>
    <w:rsid w:val="009A670D"/>
    <w:rsid w:val="009A6B33"/>
    <w:rsid w:val="009A6DB8"/>
    <w:rsid w:val="009A6DDA"/>
    <w:rsid w:val="009A6EB2"/>
    <w:rsid w:val="009A6F57"/>
    <w:rsid w:val="009A70EA"/>
    <w:rsid w:val="009A71F4"/>
    <w:rsid w:val="009A749E"/>
    <w:rsid w:val="009A74BC"/>
    <w:rsid w:val="009A77E0"/>
    <w:rsid w:val="009A79AD"/>
    <w:rsid w:val="009A7C24"/>
    <w:rsid w:val="009A7CC4"/>
    <w:rsid w:val="009A7D0D"/>
    <w:rsid w:val="009A7D19"/>
    <w:rsid w:val="009A7DDD"/>
    <w:rsid w:val="009A7E15"/>
    <w:rsid w:val="009A7FAD"/>
    <w:rsid w:val="009B00F0"/>
    <w:rsid w:val="009B02C5"/>
    <w:rsid w:val="009B0387"/>
    <w:rsid w:val="009B044E"/>
    <w:rsid w:val="009B0486"/>
    <w:rsid w:val="009B0695"/>
    <w:rsid w:val="009B0942"/>
    <w:rsid w:val="009B09D9"/>
    <w:rsid w:val="009B0A10"/>
    <w:rsid w:val="009B0ADC"/>
    <w:rsid w:val="009B0DFE"/>
    <w:rsid w:val="009B0EC1"/>
    <w:rsid w:val="009B0F1A"/>
    <w:rsid w:val="009B0F30"/>
    <w:rsid w:val="009B10CF"/>
    <w:rsid w:val="009B1224"/>
    <w:rsid w:val="009B12F4"/>
    <w:rsid w:val="009B13E3"/>
    <w:rsid w:val="009B1782"/>
    <w:rsid w:val="009B1A52"/>
    <w:rsid w:val="009B1B13"/>
    <w:rsid w:val="009B1C39"/>
    <w:rsid w:val="009B1F21"/>
    <w:rsid w:val="009B224F"/>
    <w:rsid w:val="009B22EA"/>
    <w:rsid w:val="009B2307"/>
    <w:rsid w:val="009B236D"/>
    <w:rsid w:val="009B24AA"/>
    <w:rsid w:val="009B2821"/>
    <w:rsid w:val="009B2984"/>
    <w:rsid w:val="009B2BE6"/>
    <w:rsid w:val="009B2BFA"/>
    <w:rsid w:val="009B2ED2"/>
    <w:rsid w:val="009B2EE1"/>
    <w:rsid w:val="009B318D"/>
    <w:rsid w:val="009B31B2"/>
    <w:rsid w:val="009B3214"/>
    <w:rsid w:val="009B3272"/>
    <w:rsid w:val="009B327A"/>
    <w:rsid w:val="009B329D"/>
    <w:rsid w:val="009B34C7"/>
    <w:rsid w:val="009B35ED"/>
    <w:rsid w:val="009B36BF"/>
    <w:rsid w:val="009B36C7"/>
    <w:rsid w:val="009B3816"/>
    <w:rsid w:val="009B3986"/>
    <w:rsid w:val="009B3A2A"/>
    <w:rsid w:val="009B3A44"/>
    <w:rsid w:val="009B3A89"/>
    <w:rsid w:val="009B3C0F"/>
    <w:rsid w:val="009B3CAB"/>
    <w:rsid w:val="009B3D2B"/>
    <w:rsid w:val="009B3D8D"/>
    <w:rsid w:val="009B3E90"/>
    <w:rsid w:val="009B3E9C"/>
    <w:rsid w:val="009B3EE4"/>
    <w:rsid w:val="009B3FD3"/>
    <w:rsid w:val="009B3FF4"/>
    <w:rsid w:val="009B41B6"/>
    <w:rsid w:val="009B426E"/>
    <w:rsid w:val="009B4346"/>
    <w:rsid w:val="009B4379"/>
    <w:rsid w:val="009B44F5"/>
    <w:rsid w:val="009B4684"/>
    <w:rsid w:val="009B4752"/>
    <w:rsid w:val="009B47BA"/>
    <w:rsid w:val="009B4831"/>
    <w:rsid w:val="009B4956"/>
    <w:rsid w:val="009B495A"/>
    <w:rsid w:val="009B4993"/>
    <w:rsid w:val="009B49E6"/>
    <w:rsid w:val="009B4A6A"/>
    <w:rsid w:val="009B4D97"/>
    <w:rsid w:val="009B4DD6"/>
    <w:rsid w:val="009B4E05"/>
    <w:rsid w:val="009B4F7A"/>
    <w:rsid w:val="009B516B"/>
    <w:rsid w:val="009B51D2"/>
    <w:rsid w:val="009B522B"/>
    <w:rsid w:val="009B5249"/>
    <w:rsid w:val="009B5323"/>
    <w:rsid w:val="009B5447"/>
    <w:rsid w:val="009B5555"/>
    <w:rsid w:val="009B557D"/>
    <w:rsid w:val="009B55F0"/>
    <w:rsid w:val="009B56B4"/>
    <w:rsid w:val="009B57BE"/>
    <w:rsid w:val="009B5818"/>
    <w:rsid w:val="009B5A87"/>
    <w:rsid w:val="009B5B75"/>
    <w:rsid w:val="009B5C69"/>
    <w:rsid w:val="009B5DC8"/>
    <w:rsid w:val="009B5E28"/>
    <w:rsid w:val="009B5FCA"/>
    <w:rsid w:val="009B5FCE"/>
    <w:rsid w:val="009B60B7"/>
    <w:rsid w:val="009B626F"/>
    <w:rsid w:val="009B639D"/>
    <w:rsid w:val="009B65B5"/>
    <w:rsid w:val="009B684B"/>
    <w:rsid w:val="009B6877"/>
    <w:rsid w:val="009B6B87"/>
    <w:rsid w:val="009B6D0B"/>
    <w:rsid w:val="009B6E60"/>
    <w:rsid w:val="009B6FC6"/>
    <w:rsid w:val="009B7033"/>
    <w:rsid w:val="009B7186"/>
    <w:rsid w:val="009B7301"/>
    <w:rsid w:val="009B7338"/>
    <w:rsid w:val="009B74CD"/>
    <w:rsid w:val="009B762A"/>
    <w:rsid w:val="009B765F"/>
    <w:rsid w:val="009B7727"/>
    <w:rsid w:val="009B7755"/>
    <w:rsid w:val="009B7B83"/>
    <w:rsid w:val="009B7DF6"/>
    <w:rsid w:val="009B7EE1"/>
    <w:rsid w:val="009C02B5"/>
    <w:rsid w:val="009C04E9"/>
    <w:rsid w:val="009C073E"/>
    <w:rsid w:val="009C0A43"/>
    <w:rsid w:val="009C0A55"/>
    <w:rsid w:val="009C0B1B"/>
    <w:rsid w:val="009C0CF6"/>
    <w:rsid w:val="009C0F25"/>
    <w:rsid w:val="009C0F71"/>
    <w:rsid w:val="009C12E7"/>
    <w:rsid w:val="009C1318"/>
    <w:rsid w:val="009C150E"/>
    <w:rsid w:val="009C15A6"/>
    <w:rsid w:val="009C1658"/>
    <w:rsid w:val="009C17D0"/>
    <w:rsid w:val="009C17DB"/>
    <w:rsid w:val="009C192E"/>
    <w:rsid w:val="009C1AE8"/>
    <w:rsid w:val="009C1BB9"/>
    <w:rsid w:val="009C1BE7"/>
    <w:rsid w:val="009C1C4D"/>
    <w:rsid w:val="009C1D3E"/>
    <w:rsid w:val="009C1E12"/>
    <w:rsid w:val="009C1F1A"/>
    <w:rsid w:val="009C1F8A"/>
    <w:rsid w:val="009C221B"/>
    <w:rsid w:val="009C22D7"/>
    <w:rsid w:val="009C232B"/>
    <w:rsid w:val="009C260A"/>
    <w:rsid w:val="009C261C"/>
    <w:rsid w:val="009C2843"/>
    <w:rsid w:val="009C28F7"/>
    <w:rsid w:val="009C29E5"/>
    <w:rsid w:val="009C2AA1"/>
    <w:rsid w:val="009C2B6B"/>
    <w:rsid w:val="009C2B70"/>
    <w:rsid w:val="009C2B95"/>
    <w:rsid w:val="009C2BBE"/>
    <w:rsid w:val="009C2C24"/>
    <w:rsid w:val="009C2CA7"/>
    <w:rsid w:val="009C2D0A"/>
    <w:rsid w:val="009C2D0E"/>
    <w:rsid w:val="009C2F34"/>
    <w:rsid w:val="009C3555"/>
    <w:rsid w:val="009C36EB"/>
    <w:rsid w:val="009C3736"/>
    <w:rsid w:val="009C387B"/>
    <w:rsid w:val="009C3A27"/>
    <w:rsid w:val="009C3BCC"/>
    <w:rsid w:val="009C3C5E"/>
    <w:rsid w:val="009C3C8D"/>
    <w:rsid w:val="009C3CDF"/>
    <w:rsid w:val="009C3DB0"/>
    <w:rsid w:val="009C3DDF"/>
    <w:rsid w:val="009C3EB3"/>
    <w:rsid w:val="009C3ED2"/>
    <w:rsid w:val="009C404D"/>
    <w:rsid w:val="009C405C"/>
    <w:rsid w:val="009C40AD"/>
    <w:rsid w:val="009C40C6"/>
    <w:rsid w:val="009C415A"/>
    <w:rsid w:val="009C41CC"/>
    <w:rsid w:val="009C426D"/>
    <w:rsid w:val="009C4319"/>
    <w:rsid w:val="009C4349"/>
    <w:rsid w:val="009C44DC"/>
    <w:rsid w:val="009C451B"/>
    <w:rsid w:val="009C4631"/>
    <w:rsid w:val="009C46AA"/>
    <w:rsid w:val="009C46C5"/>
    <w:rsid w:val="009C485A"/>
    <w:rsid w:val="009C4941"/>
    <w:rsid w:val="009C4A3A"/>
    <w:rsid w:val="009C4A4D"/>
    <w:rsid w:val="009C4B75"/>
    <w:rsid w:val="009C4B97"/>
    <w:rsid w:val="009C4BA4"/>
    <w:rsid w:val="009C4C15"/>
    <w:rsid w:val="009C4CED"/>
    <w:rsid w:val="009C4EC2"/>
    <w:rsid w:val="009C4ECD"/>
    <w:rsid w:val="009C4FEC"/>
    <w:rsid w:val="009C51C4"/>
    <w:rsid w:val="009C52F0"/>
    <w:rsid w:val="009C531D"/>
    <w:rsid w:val="009C5364"/>
    <w:rsid w:val="009C538E"/>
    <w:rsid w:val="009C54F8"/>
    <w:rsid w:val="009C564C"/>
    <w:rsid w:val="009C56DF"/>
    <w:rsid w:val="009C577C"/>
    <w:rsid w:val="009C57F3"/>
    <w:rsid w:val="009C5840"/>
    <w:rsid w:val="009C59A4"/>
    <w:rsid w:val="009C5C47"/>
    <w:rsid w:val="009C5C9F"/>
    <w:rsid w:val="009C5E31"/>
    <w:rsid w:val="009C61C3"/>
    <w:rsid w:val="009C61C5"/>
    <w:rsid w:val="009C6334"/>
    <w:rsid w:val="009C658E"/>
    <w:rsid w:val="009C65D8"/>
    <w:rsid w:val="009C66A0"/>
    <w:rsid w:val="009C6714"/>
    <w:rsid w:val="009C6823"/>
    <w:rsid w:val="009C6838"/>
    <w:rsid w:val="009C683B"/>
    <w:rsid w:val="009C686B"/>
    <w:rsid w:val="009C690C"/>
    <w:rsid w:val="009C69C3"/>
    <w:rsid w:val="009C69DC"/>
    <w:rsid w:val="009C69E6"/>
    <w:rsid w:val="009C6A24"/>
    <w:rsid w:val="009C6AD2"/>
    <w:rsid w:val="009C6AF5"/>
    <w:rsid w:val="009C6FFC"/>
    <w:rsid w:val="009C71A3"/>
    <w:rsid w:val="009C731C"/>
    <w:rsid w:val="009C74E5"/>
    <w:rsid w:val="009C76F6"/>
    <w:rsid w:val="009C7845"/>
    <w:rsid w:val="009C7A4A"/>
    <w:rsid w:val="009C7B3A"/>
    <w:rsid w:val="009C7BE7"/>
    <w:rsid w:val="009C7E4D"/>
    <w:rsid w:val="009C7F43"/>
    <w:rsid w:val="009C7F89"/>
    <w:rsid w:val="009C7FC0"/>
    <w:rsid w:val="009C7FC1"/>
    <w:rsid w:val="009D00C9"/>
    <w:rsid w:val="009D01FE"/>
    <w:rsid w:val="009D0514"/>
    <w:rsid w:val="009D05B8"/>
    <w:rsid w:val="009D0603"/>
    <w:rsid w:val="009D0607"/>
    <w:rsid w:val="009D09EB"/>
    <w:rsid w:val="009D0FA9"/>
    <w:rsid w:val="009D1093"/>
    <w:rsid w:val="009D1332"/>
    <w:rsid w:val="009D1500"/>
    <w:rsid w:val="009D15A1"/>
    <w:rsid w:val="009D15C1"/>
    <w:rsid w:val="009D1734"/>
    <w:rsid w:val="009D18F7"/>
    <w:rsid w:val="009D1A04"/>
    <w:rsid w:val="009D1DBD"/>
    <w:rsid w:val="009D1DF7"/>
    <w:rsid w:val="009D1E8E"/>
    <w:rsid w:val="009D2088"/>
    <w:rsid w:val="009D213F"/>
    <w:rsid w:val="009D21BB"/>
    <w:rsid w:val="009D2278"/>
    <w:rsid w:val="009D2286"/>
    <w:rsid w:val="009D22F9"/>
    <w:rsid w:val="009D231D"/>
    <w:rsid w:val="009D247A"/>
    <w:rsid w:val="009D26D3"/>
    <w:rsid w:val="009D296A"/>
    <w:rsid w:val="009D298F"/>
    <w:rsid w:val="009D2AE6"/>
    <w:rsid w:val="009D2B57"/>
    <w:rsid w:val="009D2B90"/>
    <w:rsid w:val="009D2BC2"/>
    <w:rsid w:val="009D2C4F"/>
    <w:rsid w:val="009D2D8C"/>
    <w:rsid w:val="009D2E27"/>
    <w:rsid w:val="009D2E46"/>
    <w:rsid w:val="009D30CA"/>
    <w:rsid w:val="009D3433"/>
    <w:rsid w:val="009D35B8"/>
    <w:rsid w:val="009D363D"/>
    <w:rsid w:val="009D3CEB"/>
    <w:rsid w:val="009D3D92"/>
    <w:rsid w:val="009D3E28"/>
    <w:rsid w:val="009D3E69"/>
    <w:rsid w:val="009D4105"/>
    <w:rsid w:val="009D4169"/>
    <w:rsid w:val="009D418D"/>
    <w:rsid w:val="009D4191"/>
    <w:rsid w:val="009D4192"/>
    <w:rsid w:val="009D43D2"/>
    <w:rsid w:val="009D4474"/>
    <w:rsid w:val="009D449A"/>
    <w:rsid w:val="009D4540"/>
    <w:rsid w:val="009D4585"/>
    <w:rsid w:val="009D467F"/>
    <w:rsid w:val="009D46D2"/>
    <w:rsid w:val="009D472D"/>
    <w:rsid w:val="009D4B1B"/>
    <w:rsid w:val="009D4BFD"/>
    <w:rsid w:val="009D4DB4"/>
    <w:rsid w:val="009D4F1C"/>
    <w:rsid w:val="009D4FB3"/>
    <w:rsid w:val="009D4FBB"/>
    <w:rsid w:val="009D5250"/>
    <w:rsid w:val="009D53E7"/>
    <w:rsid w:val="009D5453"/>
    <w:rsid w:val="009D55D1"/>
    <w:rsid w:val="009D5682"/>
    <w:rsid w:val="009D5745"/>
    <w:rsid w:val="009D58C2"/>
    <w:rsid w:val="009D58C6"/>
    <w:rsid w:val="009D596B"/>
    <w:rsid w:val="009D5CB2"/>
    <w:rsid w:val="009D6132"/>
    <w:rsid w:val="009D6469"/>
    <w:rsid w:val="009D64B5"/>
    <w:rsid w:val="009D64FF"/>
    <w:rsid w:val="009D6802"/>
    <w:rsid w:val="009D6A0B"/>
    <w:rsid w:val="009D6A18"/>
    <w:rsid w:val="009D6BE2"/>
    <w:rsid w:val="009D6C21"/>
    <w:rsid w:val="009D6C92"/>
    <w:rsid w:val="009D6DA1"/>
    <w:rsid w:val="009D6DD1"/>
    <w:rsid w:val="009D6E66"/>
    <w:rsid w:val="009D7037"/>
    <w:rsid w:val="009D71EA"/>
    <w:rsid w:val="009D727F"/>
    <w:rsid w:val="009D7354"/>
    <w:rsid w:val="009D7512"/>
    <w:rsid w:val="009D751B"/>
    <w:rsid w:val="009D75E5"/>
    <w:rsid w:val="009D76E4"/>
    <w:rsid w:val="009D7A59"/>
    <w:rsid w:val="009D7D0A"/>
    <w:rsid w:val="009D7D7D"/>
    <w:rsid w:val="009D7E67"/>
    <w:rsid w:val="009D7EB5"/>
    <w:rsid w:val="009D7EF0"/>
    <w:rsid w:val="009E00C1"/>
    <w:rsid w:val="009E02A5"/>
    <w:rsid w:val="009E03F0"/>
    <w:rsid w:val="009E04D2"/>
    <w:rsid w:val="009E04EC"/>
    <w:rsid w:val="009E060C"/>
    <w:rsid w:val="009E0652"/>
    <w:rsid w:val="009E074A"/>
    <w:rsid w:val="009E08B7"/>
    <w:rsid w:val="009E0A56"/>
    <w:rsid w:val="009E0BD4"/>
    <w:rsid w:val="009E0CC4"/>
    <w:rsid w:val="009E0DB3"/>
    <w:rsid w:val="009E0E52"/>
    <w:rsid w:val="009E0EC3"/>
    <w:rsid w:val="009E0F61"/>
    <w:rsid w:val="009E1072"/>
    <w:rsid w:val="009E129D"/>
    <w:rsid w:val="009E14B0"/>
    <w:rsid w:val="009E14C8"/>
    <w:rsid w:val="009E1709"/>
    <w:rsid w:val="009E1741"/>
    <w:rsid w:val="009E18E0"/>
    <w:rsid w:val="009E194D"/>
    <w:rsid w:val="009E1B4A"/>
    <w:rsid w:val="009E1C01"/>
    <w:rsid w:val="009E1C83"/>
    <w:rsid w:val="009E1CEC"/>
    <w:rsid w:val="009E1D5F"/>
    <w:rsid w:val="009E1F3E"/>
    <w:rsid w:val="009E1F43"/>
    <w:rsid w:val="009E23C9"/>
    <w:rsid w:val="009E2560"/>
    <w:rsid w:val="009E25E2"/>
    <w:rsid w:val="009E2647"/>
    <w:rsid w:val="009E26BE"/>
    <w:rsid w:val="009E27E3"/>
    <w:rsid w:val="009E2813"/>
    <w:rsid w:val="009E2867"/>
    <w:rsid w:val="009E29C4"/>
    <w:rsid w:val="009E29DE"/>
    <w:rsid w:val="009E2A29"/>
    <w:rsid w:val="009E2A81"/>
    <w:rsid w:val="009E2B40"/>
    <w:rsid w:val="009E2BF8"/>
    <w:rsid w:val="009E2C4E"/>
    <w:rsid w:val="009E2D39"/>
    <w:rsid w:val="009E2DC5"/>
    <w:rsid w:val="009E2DF1"/>
    <w:rsid w:val="009E2E27"/>
    <w:rsid w:val="009E2E77"/>
    <w:rsid w:val="009E318D"/>
    <w:rsid w:val="009E31F1"/>
    <w:rsid w:val="009E3260"/>
    <w:rsid w:val="009E3502"/>
    <w:rsid w:val="009E3650"/>
    <w:rsid w:val="009E36C8"/>
    <w:rsid w:val="009E37AF"/>
    <w:rsid w:val="009E37C4"/>
    <w:rsid w:val="009E3804"/>
    <w:rsid w:val="009E3878"/>
    <w:rsid w:val="009E38BF"/>
    <w:rsid w:val="009E39A8"/>
    <w:rsid w:val="009E3A93"/>
    <w:rsid w:val="009E3B73"/>
    <w:rsid w:val="009E3C57"/>
    <w:rsid w:val="009E3F75"/>
    <w:rsid w:val="009E409B"/>
    <w:rsid w:val="009E41F3"/>
    <w:rsid w:val="009E431F"/>
    <w:rsid w:val="009E4345"/>
    <w:rsid w:val="009E4396"/>
    <w:rsid w:val="009E4976"/>
    <w:rsid w:val="009E499B"/>
    <w:rsid w:val="009E4DDB"/>
    <w:rsid w:val="009E5062"/>
    <w:rsid w:val="009E51FB"/>
    <w:rsid w:val="009E5215"/>
    <w:rsid w:val="009E5243"/>
    <w:rsid w:val="009E54A6"/>
    <w:rsid w:val="009E56AD"/>
    <w:rsid w:val="009E5775"/>
    <w:rsid w:val="009E5799"/>
    <w:rsid w:val="009E59E0"/>
    <w:rsid w:val="009E5A16"/>
    <w:rsid w:val="009E5A79"/>
    <w:rsid w:val="009E5C1A"/>
    <w:rsid w:val="009E5C3D"/>
    <w:rsid w:val="009E5C5B"/>
    <w:rsid w:val="009E5D67"/>
    <w:rsid w:val="009E5D7A"/>
    <w:rsid w:val="009E5D80"/>
    <w:rsid w:val="009E5DBB"/>
    <w:rsid w:val="009E5DD0"/>
    <w:rsid w:val="009E5F3F"/>
    <w:rsid w:val="009E607D"/>
    <w:rsid w:val="009E60C9"/>
    <w:rsid w:val="009E6190"/>
    <w:rsid w:val="009E61FD"/>
    <w:rsid w:val="009E620F"/>
    <w:rsid w:val="009E631D"/>
    <w:rsid w:val="009E6367"/>
    <w:rsid w:val="009E639E"/>
    <w:rsid w:val="009E63F7"/>
    <w:rsid w:val="009E655D"/>
    <w:rsid w:val="009E664C"/>
    <w:rsid w:val="009E672E"/>
    <w:rsid w:val="009E6759"/>
    <w:rsid w:val="009E6880"/>
    <w:rsid w:val="009E6BC5"/>
    <w:rsid w:val="009E6C48"/>
    <w:rsid w:val="009E6F12"/>
    <w:rsid w:val="009E6F35"/>
    <w:rsid w:val="009E7220"/>
    <w:rsid w:val="009E767D"/>
    <w:rsid w:val="009E77B2"/>
    <w:rsid w:val="009E784B"/>
    <w:rsid w:val="009E7876"/>
    <w:rsid w:val="009E7A03"/>
    <w:rsid w:val="009E7A98"/>
    <w:rsid w:val="009E7AC2"/>
    <w:rsid w:val="009E7B78"/>
    <w:rsid w:val="009E7BC3"/>
    <w:rsid w:val="009E7BC8"/>
    <w:rsid w:val="009E7E19"/>
    <w:rsid w:val="009E7EEC"/>
    <w:rsid w:val="009E7F08"/>
    <w:rsid w:val="009F009E"/>
    <w:rsid w:val="009F01D9"/>
    <w:rsid w:val="009F0433"/>
    <w:rsid w:val="009F05BA"/>
    <w:rsid w:val="009F075E"/>
    <w:rsid w:val="009F0760"/>
    <w:rsid w:val="009F079C"/>
    <w:rsid w:val="009F0809"/>
    <w:rsid w:val="009F0A8B"/>
    <w:rsid w:val="009F0D54"/>
    <w:rsid w:val="009F103D"/>
    <w:rsid w:val="009F142B"/>
    <w:rsid w:val="009F157F"/>
    <w:rsid w:val="009F159C"/>
    <w:rsid w:val="009F168D"/>
    <w:rsid w:val="009F1754"/>
    <w:rsid w:val="009F1AA8"/>
    <w:rsid w:val="009F1D2E"/>
    <w:rsid w:val="009F1D54"/>
    <w:rsid w:val="009F1DF3"/>
    <w:rsid w:val="009F1E5D"/>
    <w:rsid w:val="009F2085"/>
    <w:rsid w:val="009F21A0"/>
    <w:rsid w:val="009F21D3"/>
    <w:rsid w:val="009F22F8"/>
    <w:rsid w:val="009F235E"/>
    <w:rsid w:val="009F24C7"/>
    <w:rsid w:val="009F25C2"/>
    <w:rsid w:val="009F2661"/>
    <w:rsid w:val="009F2CF0"/>
    <w:rsid w:val="009F2CF6"/>
    <w:rsid w:val="009F2E8A"/>
    <w:rsid w:val="009F2ED2"/>
    <w:rsid w:val="009F2F04"/>
    <w:rsid w:val="009F30BA"/>
    <w:rsid w:val="009F31F4"/>
    <w:rsid w:val="009F334B"/>
    <w:rsid w:val="009F3838"/>
    <w:rsid w:val="009F396A"/>
    <w:rsid w:val="009F3ADE"/>
    <w:rsid w:val="009F3B9C"/>
    <w:rsid w:val="009F3D87"/>
    <w:rsid w:val="009F3DC2"/>
    <w:rsid w:val="009F3E24"/>
    <w:rsid w:val="009F3F1C"/>
    <w:rsid w:val="009F4009"/>
    <w:rsid w:val="009F415E"/>
    <w:rsid w:val="009F4280"/>
    <w:rsid w:val="009F42C4"/>
    <w:rsid w:val="009F42F9"/>
    <w:rsid w:val="009F431A"/>
    <w:rsid w:val="009F444A"/>
    <w:rsid w:val="009F4461"/>
    <w:rsid w:val="009F46FC"/>
    <w:rsid w:val="009F481D"/>
    <w:rsid w:val="009F4A4F"/>
    <w:rsid w:val="009F4C21"/>
    <w:rsid w:val="009F4D36"/>
    <w:rsid w:val="009F4DA4"/>
    <w:rsid w:val="009F4E61"/>
    <w:rsid w:val="009F4EE1"/>
    <w:rsid w:val="009F4FAE"/>
    <w:rsid w:val="009F5120"/>
    <w:rsid w:val="009F5632"/>
    <w:rsid w:val="009F5901"/>
    <w:rsid w:val="009F5DFA"/>
    <w:rsid w:val="009F5E65"/>
    <w:rsid w:val="009F5EAE"/>
    <w:rsid w:val="009F5FDB"/>
    <w:rsid w:val="009F60F1"/>
    <w:rsid w:val="009F6254"/>
    <w:rsid w:val="009F63AA"/>
    <w:rsid w:val="009F65FF"/>
    <w:rsid w:val="009F674C"/>
    <w:rsid w:val="009F67F7"/>
    <w:rsid w:val="009F688B"/>
    <w:rsid w:val="009F6A7A"/>
    <w:rsid w:val="009F6A88"/>
    <w:rsid w:val="009F6B2B"/>
    <w:rsid w:val="009F6B53"/>
    <w:rsid w:val="009F6BFD"/>
    <w:rsid w:val="009F6C2D"/>
    <w:rsid w:val="009F6C44"/>
    <w:rsid w:val="009F6D4A"/>
    <w:rsid w:val="009F72E8"/>
    <w:rsid w:val="009F7324"/>
    <w:rsid w:val="009F73AB"/>
    <w:rsid w:val="009F73DA"/>
    <w:rsid w:val="009F7552"/>
    <w:rsid w:val="009F7651"/>
    <w:rsid w:val="009F7678"/>
    <w:rsid w:val="009F7700"/>
    <w:rsid w:val="009F780E"/>
    <w:rsid w:val="009F786B"/>
    <w:rsid w:val="009F7992"/>
    <w:rsid w:val="009F7A1F"/>
    <w:rsid w:val="009F7A53"/>
    <w:rsid w:val="009F7B3F"/>
    <w:rsid w:val="009F7BE9"/>
    <w:rsid w:val="009F7C0C"/>
    <w:rsid w:val="009F7D2C"/>
    <w:rsid w:val="009F7DA2"/>
    <w:rsid w:val="009F7F7C"/>
    <w:rsid w:val="00A00045"/>
    <w:rsid w:val="00A001FD"/>
    <w:rsid w:val="00A0020D"/>
    <w:rsid w:val="00A0024E"/>
    <w:rsid w:val="00A00372"/>
    <w:rsid w:val="00A004D2"/>
    <w:rsid w:val="00A00BFE"/>
    <w:rsid w:val="00A00C13"/>
    <w:rsid w:val="00A00C4D"/>
    <w:rsid w:val="00A00D63"/>
    <w:rsid w:val="00A00F6F"/>
    <w:rsid w:val="00A01209"/>
    <w:rsid w:val="00A014AA"/>
    <w:rsid w:val="00A0155F"/>
    <w:rsid w:val="00A0158E"/>
    <w:rsid w:val="00A01696"/>
    <w:rsid w:val="00A01719"/>
    <w:rsid w:val="00A017C6"/>
    <w:rsid w:val="00A01803"/>
    <w:rsid w:val="00A0185E"/>
    <w:rsid w:val="00A01974"/>
    <w:rsid w:val="00A01984"/>
    <w:rsid w:val="00A019F4"/>
    <w:rsid w:val="00A01BAD"/>
    <w:rsid w:val="00A01F38"/>
    <w:rsid w:val="00A01F67"/>
    <w:rsid w:val="00A020C6"/>
    <w:rsid w:val="00A02261"/>
    <w:rsid w:val="00A02430"/>
    <w:rsid w:val="00A024C3"/>
    <w:rsid w:val="00A0266F"/>
    <w:rsid w:val="00A026CD"/>
    <w:rsid w:val="00A02908"/>
    <w:rsid w:val="00A029E9"/>
    <w:rsid w:val="00A02C31"/>
    <w:rsid w:val="00A02CEB"/>
    <w:rsid w:val="00A02CFA"/>
    <w:rsid w:val="00A02D22"/>
    <w:rsid w:val="00A02E9C"/>
    <w:rsid w:val="00A02EA3"/>
    <w:rsid w:val="00A02EB8"/>
    <w:rsid w:val="00A03067"/>
    <w:rsid w:val="00A030EE"/>
    <w:rsid w:val="00A03124"/>
    <w:rsid w:val="00A03183"/>
    <w:rsid w:val="00A03670"/>
    <w:rsid w:val="00A039EA"/>
    <w:rsid w:val="00A03A24"/>
    <w:rsid w:val="00A03AFF"/>
    <w:rsid w:val="00A03B37"/>
    <w:rsid w:val="00A03C46"/>
    <w:rsid w:val="00A03E28"/>
    <w:rsid w:val="00A03E54"/>
    <w:rsid w:val="00A03F40"/>
    <w:rsid w:val="00A04204"/>
    <w:rsid w:val="00A04310"/>
    <w:rsid w:val="00A0431B"/>
    <w:rsid w:val="00A043CB"/>
    <w:rsid w:val="00A043D3"/>
    <w:rsid w:val="00A0452D"/>
    <w:rsid w:val="00A046D8"/>
    <w:rsid w:val="00A04703"/>
    <w:rsid w:val="00A049F6"/>
    <w:rsid w:val="00A04C0B"/>
    <w:rsid w:val="00A050A2"/>
    <w:rsid w:val="00A0514C"/>
    <w:rsid w:val="00A0517F"/>
    <w:rsid w:val="00A052C4"/>
    <w:rsid w:val="00A057BA"/>
    <w:rsid w:val="00A05A03"/>
    <w:rsid w:val="00A05C61"/>
    <w:rsid w:val="00A05D38"/>
    <w:rsid w:val="00A05D9D"/>
    <w:rsid w:val="00A05DD4"/>
    <w:rsid w:val="00A05E0E"/>
    <w:rsid w:val="00A05E1D"/>
    <w:rsid w:val="00A05EA3"/>
    <w:rsid w:val="00A05F9B"/>
    <w:rsid w:val="00A0614D"/>
    <w:rsid w:val="00A062E0"/>
    <w:rsid w:val="00A0632A"/>
    <w:rsid w:val="00A0643F"/>
    <w:rsid w:val="00A06464"/>
    <w:rsid w:val="00A064CF"/>
    <w:rsid w:val="00A064F9"/>
    <w:rsid w:val="00A0651B"/>
    <w:rsid w:val="00A06670"/>
    <w:rsid w:val="00A0674E"/>
    <w:rsid w:val="00A06858"/>
    <w:rsid w:val="00A06B95"/>
    <w:rsid w:val="00A06F1A"/>
    <w:rsid w:val="00A06F2E"/>
    <w:rsid w:val="00A06F40"/>
    <w:rsid w:val="00A06F74"/>
    <w:rsid w:val="00A06F9C"/>
    <w:rsid w:val="00A07227"/>
    <w:rsid w:val="00A072C5"/>
    <w:rsid w:val="00A07655"/>
    <w:rsid w:val="00A07C44"/>
    <w:rsid w:val="00A07F83"/>
    <w:rsid w:val="00A1020C"/>
    <w:rsid w:val="00A10498"/>
    <w:rsid w:val="00A104F1"/>
    <w:rsid w:val="00A10668"/>
    <w:rsid w:val="00A108D1"/>
    <w:rsid w:val="00A10919"/>
    <w:rsid w:val="00A1094D"/>
    <w:rsid w:val="00A10B2D"/>
    <w:rsid w:val="00A10C7B"/>
    <w:rsid w:val="00A10E72"/>
    <w:rsid w:val="00A10E86"/>
    <w:rsid w:val="00A10F29"/>
    <w:rsid w:val="00A10F2E"/>
    <w:rsid w:val="00A10F67"/>
    <w:rsid w:val="00A110B2"/>
    <w:rsid w:val="00A1114A"/>
    <w:rsid w:val="00A1146F"/>
    <w:rsid w:val="00A1151E"/>
    <w:rsid w:val="00A1155A"/>
    <w:rsid w:val="00A116BA"/>
    <w:rsid w:val="00A118C5"/>
    <w:rsid w:val="00A11903"/>
    <w:rsid w:val="00A11A85"/>
    <w:rsid w:val="00A11A93"/>
    <w:rsid w:val="00A11B60"/>
    <w:rsid w:val="00A11CEA"/>
    <w:rsid w:val="00A11CF0"/>
    <w:rsid w:val="00A11E42"/>
    <w:rsid w:val="00A11F19"/>
    <w:rsid w:val="00A11F8B"/>
    <w:rsid w:val="00A1208C"/>
    <w:rsid w:val="00A122BC"/>
    <w:rsid w:val="00A12334"/>
    <w:rsid w:val="00A12377"/>
    <w:rsid w:val="00A12403"/>
    <w:rsid w:val="00A12481"/>
    <w:rsid w:val="00A124D6"/>
    <w:rsid w:val="00A12666"/>
    <w:rsid w:val="00A12729"/>
    <w:rsid w:val="00A1287E"/>
    <w:rsid w:val="00A129AC"/>
    <w:rsid w:val="00A12AE0"/>
    <w:rsid w:val="00A12DEA"/>
    <w:rsid w:val="00A12E8A"/>
    <w:rsid w:val="00A1308C"/>
    <w:rsid w:val="00A13286"/>
    <w:rsid w:val="00A134DE"/>
    <w:rsid w:val="00A13722"/>
    <w:rsid w:val="00A137C5"/>
    <w:rsid w:val="00A139A0"/>
    <w:rsid w:val="00A13AAB"/>
    <w:rsid w:val="00A13B8B"/>
    <w:rsid w:val="00A13CA4"/>
    <w:rsid w:val="00A13EEE"/>
    <w:rsid w:val="00A13F9F"/>
    <w:rsid w:val="00A140E5"/>
    <w:rsid w:val="00A143CB"/>
    <w:rsid w:val="00A14427"/>
    <w:rsid w:val="00A144C1"/>
    <w:rsid w:val="00A145F4"/>
    <w:rsid w:val="00A14614"/>
    <w:rsid w:val="00A1470C"/>
    <w:rsid w:val="00A14781"/>
    <w:rsid w:val="00A14899"/>
    <w:rsid w:val="00A14A4C"/>
    <w:rsid w:val="00A14AF9"/>
    <w:rsid w:val="00A14BDF"/>
    <w:rsid w:val="00A14CD3"/>
    <w:rsid w:val="00A14D17"/>
    <w:rsid w:val="00A14D25"/>
    <w:rsid w:val="00A14EAC"/>
    <w:rsid w:val="00A151B5"/>
    <w:rsid w:val="00A151C3"/>
    <w:rsid w:val="00A1520D"/>
    <w:rsid w:val="00A152B8"/>
    <w:rsid w:val="00A152DF"/>
    <w:rsid w:val="00A1557C"/>
    <w:rsid w:val="00A155D5"/>
    <w:rsid w:val="00A15607"/>
    <w:rsid w:val="00A1570A"/>
    <w:rsid w:val="00A157C6"/>
    <w:rsid w:val="00A15817"/>
    <w:rsid w:val="00A1582D"/>
    <w:rsid w:val="00A158A9"/>
    <w:rsid w:val="00A15B49"/>
    <w:rsid w:val="00A15C49"/>
    <w:rsid w:val="00A15D3F"/>
    <w:rsid w:val="00A15E1C"/>
    <w:rsid w:val="00A15FE9"/>
    <w:rsid w:val="00A16045"/>
    <w:rsid w:val="00A16056"/>
    <w:rsid w:val="00A16567"/>
    <w:rsid w:val="00A165F2"/>
    <w:rsid w:val="00A16670"/>
    <w:rsid w:val="00A1670F"/>
    <w:rsid w:val="00A169F6"/>
    <w:rsid w:val="00A16CDC"/>
    <w:rsid w:val="00A16CED"/>
    <w:rsid w:val="00A16D94"/>
    <w:rsid w:val="00A16FC3"/>
    <w:rsid w:val="00A17033"/>
    <w:rsid w:val="00A170C9"/>
    <w:rsid w:val="00A1718B"/>
    <w:rsid w:val="00A1733C"/>
    <w:rsid w:val="00A17393"/>
    <w:rsid w:val="00A1742A"/>
    <w:rsid w:val="00A17481"/>
    <w:rsid w:val="00A17595"/>
    <w:rsid w:val="00A17EF4"/>
    <w:rsid w:val="00A20106"/>
    <w:rsid w:val="00A20457"/>
    <w:rsid w:val="00A205FC"/>
    <w:rsid w:val="00A207C0"/>
    <w:rsid w:val="00A20A3D"/>
    <w:rsid w:val="00A20DEC"/>
    <w:rsid w:val="00A20F8E"/>
    <w:rsid w:val="00A21290"/>
    <w:rsid w:val="00A21368"/>
    <w:rsid w:val="00A217B3"/>
    <w:rsid w:val="00A217E4"/>
    <w:rsid w:val="00A21900"/>
    <w:rsid w:val="00A21BBE"/>
    <w:rsid w:val="00A21FA6"/>
    <w:rsid w:val="00A220D3"/>
    <w:rsid w:val="00A220F4"/>
    <w:rsid w:val="00A2212D"/>
    <w:rsid w:val="00A2225E"/>
    <w:rsid w:val="00A2247B"/>
    <w:rsid w:val="00A22A9F"/>
    <w:rsid w:val="00A22AC9"/>
    <w:rsid w:val="00A22B0E"/>
    <w:rsid w:val="00A22BCC"/>
    <w:rsid w:val="00A22C84"/>
    <w:rsid w:val="00A22CA7"/>
    <w:rsid w:val="00A22E80"/>
    <w:rsid w:val="00A2307D"/>
    <w:rsid w:val="00A23162"/>
    <w:rsid w:val="00A231A1"/>
    <w:rsid w:val="00A232E1"/>
    <w:rsid w:val="00A23370"/>
    <w:rsid w:val="00A23372"/>
    <w:rsid w:val="00A23472"/>
    <w:rsid w:val="00A23607"/>
    <w:rsid w:val="00A2370F"/>
    <w:rsid w:val="00A23859"/>
    <w:rsid w:val="00A23974"/>
    <w:rsid w:val="00A23BAC"/>
    <w:rsid w:val="00A23D02"/>
    <w:rsid w:val="00A23DAB"/>
    <w:rsid w:val="00A243BF"/>
    <w:rsid w:val="00A24850"/>
    <w:rsid w:val="00A2486E"/>
    <w:rsid w:val="00A2489D"/>
    <w:rsid w:val="00A24930"/>
    <w:rsid w:val="00A2499D"/>
    <w:rsid w:val="00A24AC8"/>
    <w:rsid w:val="00A24CE3"/>
    <w:rsid w:val="00A24CE7"/>
    <w:rsid w:val="00A24D16"/>
    <w:rsid w:val="00A24E12"/>
    <w:rsid w:val="00A24ED1"/>
    <w:rsid w:val="00A2520B"/>
    <w:rsid w:val="00A2520C"/>
    <w:rsid w:val="00A252E3"/>
    <w:rsid w:val="00A252E5"/>
    <w:rsid w:val="00A25361"/>
    <w:rsid w:val="00A254A6"/>
    <w:rsid w:val="00A25532"/>
    <w:rsid w:val="00A2572E"/>
    <w:rsid w:val="00A25730"/>
    <w:rsid w:val="00A2583B"/>
    <w:rsid w:val="00A259FF"/>
    <w:rsid w:val="00A25C72"/>
    <w:rsid w:val="00A25C80"/>
    <w:rsid w:val="00A25C91"/>
    <w:rsid w:val="00A25D1C"/>
    <w:rsid w:val="00A25D56"/>
    <w:rsid w:val="00A25E0E"/>
    <w:rsid w:val="00A25F37"/>
    <w:rsid w:val="00A25F48"/>
    <w:rsid w:val="00A262DE"/>
    <w:rsid w:val="00A264D3"/>
    <w:rsid w:val="00A26533"/>
    <w:rsid w:val="00A26596"/>
    <w:rsid w:val="00A26681"/>
    <w:rsid w:val="00A2682D"/>
    <w:rsid w:val="00A268B1"/>
    <w:rsid w:val="00A2699E"/>
    <w:rsid w:val="00A26B3D"/>
    <w:rsid w:val="00A26CC2"/>
    <w:rsid w:val="00A26E6D"/>
    <w:rsid w:val="00A26F64"/>
    <w:rsid w:val="00A2708C"/>
    <w:rsid w:val="00A272EE"/>
    <w:rsid w:val="00A2734D"/>
    <w:rsid w:val="00A27368"/>
    <w:rsid w:val="00A273E2"/>
    <w:rsid w:val="00A273EB"/>
    <w:rsid w:val="00A27478"/>
    <w:rsid w:val="00A2750B"/>
    <w:rsid w:val="00A27523"/>
    <w:rsid w:val="00A27635"/>
    <w:rsid w:val="00A27642"/>
    <w:rsid w:val="00A2765D"/>
    <w:rsid w:val="00A277EB"/>
    <w:rsid w:val="00A27BFD"/>
    <w:rsid w:val="00A27C08"/>
    <w:rsid w:val="00A27C76"/>
    <w:rsid w:val="00A27D90"/>
    <w:rsid w:val="00A27E62"/>
    <w:rsid w:val="00A27EEF"/>
    <w:rsid w:val="00A27EFD"/>
    <w:rsid w:val="00A27F15"/>
    <w:rsid w:val="00A27F5F"/>
    <w:rsid w:val="00A27FAB"/>
    <w:rsid w:val="00A30155"/>
    <w:rsid w:val="00A301E9"/>
    <w:rsid w:val="00A30223"/>
    <w:rsid w:val="00A302C3"/>
    <w:rsid w:val="00A3040B"/>
    <w:rsid w:val="00A30423"/>
    <w:rsid w:val="00A3058F"/>
    <w:rsid w:val="00A30693"/>
    <w:rsid w:val="00A30895"/>
    <w:rsid w:val="00A309A5"/>
    <w:rsid w:val="00A30B4E"/>
    <w:rsid w:val="00A30C54"/>
    <w:rsid w:val="00A30DE1"/>
    <w:rsid w:val="00A30E72"/>
    <w:rsid w:val="00A31075"/>
    <w:rsid w:val="00A3107A"/>
    <w:rsid w:val="00A31113"/>
    <w:rsid w:val="00A31156"/>
    <w:rsid w:val="00A31613"/>
    <w:rsid w:val="00A3186E"/>
    <w:rsid w:val="00A31A25"/>
    <w:rsid w:val="00A31A39"/>
    <w:rsid w:val="00A31A44"/>
    <w:rsid w:val="00A31BD2"/>
    <w:rsid w:val="00A31DC8"/>
    <w:rsid w:val="00A31FC8"/>
    <w:rsid w:val="00A32058"/>
    <w:rsid w:val="00A32077"/>
    <w:rsid w:val="00A32115"/>
    <w:rsid w:val="00A32126"/>
    <w:rsid w:val="00A321AE"/>
    <w:rsid w:val="00A324BE"/>
    <w:rsid w:val="00A327FE"/>
    <w:rsid w:val="00A32823"/>
    <w:rsid w:val="00A32933"/>
    <w:rsid w:val="00A32935"/>
    <w:rsid w:val="00A329A3"/>
    <w:rsid w:val="00A329DA"/>
    <w:rsid w:val="00A32C1F"/>
    <w:rsid w:val="00A32D8D"/>
    <w:rsid w:val="00A32DA9"/>
    <w:rsid w:val="00A32DEF"/>
    <w:rsid w:val="00A33123"/>
    <w:rsid w:val="00A334E9"/>
    <w:rsid w:val="00A337EB"/>
    <w:rsid w:val="00A33800"/>
    <w:rsid w:val="00A33A14"/>
    <w:rsid w:val="00A33A43"/>
    <w:rsid w:val="00A33B0F"/>
    <w:rsid w:val="00A33C98"/>
    <w:rsid w:val="00A33CF1"/>
    <w:rsid w:val="00A33DBD"/>
    <w:rsid w:val="00A33EFB"/>
    <w:rsid w:val="00A342A6"/>
    <w:rsid w:val="00A34670"/>
    <w:rsid w:val="00A3481C"/>
    <w:rsid w:val="00A34CAF"/>
    <w:rsid w:val="00A34D46"/>
    <w:rsid w:val="00A34FA6"/>
    <w:rsid w:val="00A3511A"/>
    <w:rsid w:val="00A3519B"/>
    <w:rsid w:val="00A351ED"/>
    <w:rsid w:val="00A35562"/>
    <w:rsid w:val="00A3566A"/>
    <w:rsid w:val="00A3574D"/>
    <w:rsid w:val="00A357C4"/>
    <w:rsid w:val="00A357CB"/>
    <w:rsid w:val="00A35A4D"/>
    <w:rsid w:val="00A35B2C"/>
    <w:rsid w:val="00A35B3F"/>
    <w:rsid w:val="00A35C96"/>
    <w:rsid w:val="00A35CB0"/>
    <w:rsid w:val="00A35D84"/>
    <w:rsid w:val="00A35E5B"/>
    <w:rsid w:val="00A35F5F"/>
    <w:rsid w:val="00A36022"/>
    <w:rsid w:val="00A36144"/>
    <w:rsid w:val="00A36315"/>
    <w:rsid w:val="00A3650E"/>
    <w:rsid w:val="00A36668"/>
    <w:rsid w:val="00A36A63"/>
    <w:rsid w:val="00A36A69"/>
    <w:rsid w:val="00A36CA7"/>
    <w:rsid w:val="00A36D66"/>
    <w:rsid w:val="00A36EDD"/>
    <w:rsid w:val="00A36F3A"/>
    <w:rsid w:val="00A36FA4"/>
    <w:rsid w:val="00A3702A"/>
    <w:rsid w:val="00A3707C"/>
    <w:rsid w:val="00A371FD"/>
    <w:rsid w:val="00A37296"/>
    <w:rsid w:val="00A37303"/>
    <w:rsid w:val="00A374B1"/>
    <w:rsid w:val="00A374D0"/>
    <w:rsid w:val="00A37674"/>
    <w:rsid w:val="00A37764"/>
    <w:rsid w:val="00A37BE3"/>
    <w:rsid w:val="00A37C1D"/>
    <w:rsid w:val="00A37CE1"/>
    <w:rsid w:val="00A37CE9"/>
    <w:rsid w:val="00A37E21"/>
    <w:rsid w:val="00A37E77"/>
    <w:rsid w:val="00A40083"/>
    <w:rsid w:val="00A400A0"/>
    <w:rsid w:val="00A40297"/>
    <w:rsid w:val="00A4029B"/>
    <w:rsid w:val="00A402C9"/>
    <w:rsid w:val="00A402CE"/>
    <w:rsid w:val="00A4031E"/>
    <w:rsid w:val="00A4037A"/>
    <w:rsid w:val="00A4039F"/>
    <w:rsid w:val="00A40484"/>
    <w:rsid w:val="00A40592"/>
    <w:rsid w:val="00A405F3"/>
    <w:rsid w:val="00A40638"/>
    <w:rsid w:val="00A40822"/>
    <w:rsid w:val="00A408FC"/>
    <w:rsid w:val="00A4099E"/>
    <w:rsid w:val="00A40A07"/>
    <w:rsid w:val="00A40AB4"/>
    <w:rsid w:val="00A40C5D"/>
    <w:rsid w:val="00A40DCD"/>
    <w:rsid w:val="00A40E72"/>
    <w:rsid w:val="00A41017"/>
    <w:rsid w:val="00A4111D"/>
    <w:rsid w:val="00A41568"/>
    <w:rsid w:val="00A41580"/>
    <w:rsid w:val="00A415DF"/>
    <w:rsid w:val="00A417DF"/>
    <w:rsid w:val="00A4180B"/>
    <w:rsid w:val="00A4186D"/>
    <w:rsid w:val="00A41DA6"/>
    <w:rsid w:val="00A42079"/>
    <w:rsid w:val="00A4217A"/>
    <w:rsid w:val="00A423F5"/>
    <w:rsid w:val="00A42484"/>
    <w:rsid w:val="00A424A0"/>
    <w:rsid w:val="00A424C3"/>
    <w:rsid w:val="00A4251D"/>
    <w:rsid w:val="00A425E9"/>
    <w:rsid w:val="00A426C9"/>
    <w:rsid w:val="00A42775"/>
    <w:rsid w:val="00A42B62"/>
    <w:rsid w:val="00A42D5C"/>
    <w:rsid w:val="00A42EEA"/>
    <w:rsid w:val="00A42FF7"/>
    <w:rsid w:val="00A434B4"/>
    <w:rsid w:val="00A435BE"/>
    <w:rsid w:val="00A4374C"/>
    <w:rsid w:val="00A43793"/>
    <w:rsid w:val="00A43795"/>
    <w:rsid w:val="00A43931"/>
    <w:rsid w:val="00A43AAE"/>
    <w:rsid w:val="00A43B88"/>
    <w:rsid w:val="00A43BAB"/>
    <w:rsid w:val="00A43CCC"/>
    <w:rsid w:val="00A43D06"/>
    <w:rsid w:val="00A43D9D"/>
    <w:rsid w:val="00A43F90"/>
    <w:rsid w:val="00A443F4"/>
    <w:rsid w:val="00A443FC"/>
    <w:rsid w:val="00A444BF"/>
    <w:rsid w:val="00A44508"/>
    <w:rsid w:val="00A446EC"/>
    <w:rsid w:val="00A447C2"/>
    <w:rsid w:val="00A447D3"/>
    <w:rsid w:val="00A448C6"/>
    <w:rsid w:val="00A44ADB"/>
    <w:rsid w:val="00A44BBF"/>
    <w:rsid w:val="00A44CED"/>
    <w:rsid w:val="00A44E9F"/>
    <w:rsid w:val="00A44ED5"/>
    <w:rsid w:val="00A4508E"/>
    <w:rsid w:val="00A4519F"/>
    <w:rsid w:val="00A4520F"/>
    <w:rsid w:val="00A452BE"/>
    <w:rsid w:val="00A4531A"/>
    <w:rsid w:val="00A454A7"/>
    <w:rsid w:val="00A45565"/>
    <w:rsid w:val="00A45976"/>
    <w:rsid w:val="00A45ACF"/>
    <w:rsid w:val="00A45B6E"/>
    <w:rsid w:val="00A45B79"/>
    <w:rsid w:val="00A45C0C"/>
    <w:rsid w:val="00A45C3E"/>
    <w:rsid w:val="00A45C7D"/>
    <w:rsid w:val="00A45E13"/>
    <w:rsid w:val="00A45F1D"/>
    <w:rsid w:val="00A45F3E"/>
    <w:rsid w:val="00A46171"/>
    <w:rsid w:val="00A461E3"/>
    <w:rsid w:val="00A4625F"/>
    <w:rsid w:val="00A46488"/>
    <w:rsid w:val="00A46523"/>
    <w:rsid w:val="00A46595"/>
    <w:rsid w:val="00A466FD"/>
    <w:rsid w:val="00A4673A"/>
    <w:rsid w:val="00A46794"/>
    <w:rsid w:val="00A468CF"/>
    <w:rsid w:val="00A4695D"/>
    <w:rsid w:val="00A469ED"/>
    <w:rsid w:val="00A46A84"/>
    <w:rsid w:val="00A46BFF"/>
    <w:rsid w:val="00A46D95"/>
    <w:rsid w:val="00A46E4C"/>
    <w:rsid w:val="00A46FC3"/>
    <w:rsid w:val="00A47012"/>
    <w:rsid w:val="00A4725E"/>
    <w:rsid w:val="00A475FA"/>
    <w:rsid w:val="00A476E0"/>
    <w:rsid w:val="00A476F9"/>
    <w:rsid w:val="00A4772D"/>
    <w:rsid w:val="00A4787F"/>
    <w:rsid w:val="00A47976"/>
    <w:rsid w:val="00A479E5"/>
    <w:rsid w:val="00A47A77"/>
    <w:rsid w:val="00A47AB7"/>
    <w:rsid w:val="00A47B68"/>
    <w:rsid w:val="00A47B99"/>
    <w:rsid w:val="00A47BA6"/>
    <w:rsid w:val="00A47DE1"/>
    <w:rsid w:val="00A50404"/>
    <w:rsid w:val="00A5049C"/>
    <w:rsid w:val="00A505A6"/>
    <w:rsid w:val="00A50690"/>
    <w:rsid w:val="00A50764"/>
    <w:rsid w:val="00A507C0"/>
    <w:rsid w:val="00A5084F"/>
    <w:rsid w:val="00A50BEF"/>
    <w:rsid w:val="00A50C3C"/>
    <w:rsid w:val="00A50C85"/>
    <w:rsid w:val="00A50D08"/>
    <w:rsid w:val="00A50D8B"/>
    <w:rsid w:val="00A50DA6"/>
    <w:rsid w:val="00A50FBD"/>
    <w:rsid w:val="00A51299"/>
    <w:rsid w:val="00A512C6"/>
    <w:rsid w:val="00A514B8"/>
    <w:rsid w:val="00A51734"/>
    <w:rsid w:val="00A5183E"/>
    <w:rsid w:val="00A518EF"/>
    <w:rsid w:val="00A5195C"/>
    <w:rsid w:val="00A51AB5"/>
    <w:rsid w:val="00A51D76"/>
    <w:rsid w:val="00A52042"/>
    <w:rsid w:val="00A5208E"/>
    <w:rsid w:val="00A52588"/>
    <w:rsid w:val="00A52699"/>
    <w:rsid w:val="00A52733"/>
    <w:rsid w:val="00A52AF0"/>
    <w:rsid w:val="00A52CA3"/>
    <w:rsid w:val="00A52CD1"/>
    <w:rsid w:val="00A52EC0"/>
    <w:rsid w:val="00A5335B"/>
    <w:rsid w:val="00A533D5"/>
    <w:rsid w:val="00A5344E"/>
    <w:rsid w:val="00A53451"/>
    <w:rsid w:val="00A538DA"/>
    <w:rsid w:val="00A53922"/>
    <w:rsid w:val="00A5394C"/>
    <w:rsid w:val="00A53A25"/>
    <w:rsid w:val="00A53B42"/>
    <w:rsid w:val="00A53C09"/>
    <w:rsid w:val="00A53C1C"/>
    <w:rsid w:val="00A53C36"/>
    <w:rsid w:val="00A53D62"/>
    <w:rsid w:val="00A53E14"/>
    <w:rsid w:val="00A5403D"/>
    <w:rsid w:val="00A54412"/>
    <w:rsid w:val="00A54446"/>
    <w:rsid w:val="00A54502"/>
    <w:rsid w:val="00A5457E"/>
    <w:rsid w:val="00A5467A"/>
    <w:rsid w:val="00A546FF"/>
    <w:rsid w:val="00A5472D"/>
    <w:rsid w:val="00A549AC"/>
    <w:rsid w:val="00A54C15"/>
    <w:rsid w:val="00A54EDD"/>
    <w:rsid w:val="00A54F74"/>
    <w:rsid w:val="00A54FF2"/>
    <w:rsid w:val="00A5523C"/>
    <w:rsid w:val="00A55584"/>
    <w:rsid w:val="00A55714"/>
    <w:rsid w:val="00A55733"/>
    <w:rsid w:val="00A55761"/>
    <w:rsid w:val="00A559F9"/>
    <w:rsid w:val="00A55C92"/>
    <w:rsid w:val="00A55E09"/>
    <w:rsid w:val="00A55ED3"/>
    <w:rsid w:val="00A55F43"/>
    <w:rsid w:val="00A55F98"/>
    <w:rsid w:val="00A56088"/>
    <w:rsid w:val="00A560F6"/>
    <w:rsid w:val="00A56175"/>
    <w:rsid w:val="00A561E8"/>
    <w:rsid w:val="00A56207"/>
    <w:rsid w:val="00A562BC"/>
    <w:rsid w:val="00A562FB"/>
    <w:rsid w:val="00A564EC"/>
    <w:rsid w:val="00A564FD"/>
    <w:rsid w:val="00A5657C"/>
    <w:rsid w:val="00A56719"/>
    <w:rsid w:val="00A5693B"/>
    <w:rsid w:val="00A56951"/>
    <w:rsid w:val="00A56A31"/>
    <w:rsid w:val="00A56A5E"/>
    <w:rsid w:val="00A56B64"/>
    <w:rsid w:val="00A56BD3"/>
    <w:rsid w:val="00A56C1C"/>
    <w:rsid w:val="00A56E27"/>
    <w:rsid w:val="00A56E8C"/>
    <w:rsid w:val="00A57254"/>
    <w:rsid w:val="00A572A1"/>
    <w:rsid w:val="00A5734E"/>
    <w:rsid w:val="00A57447"/>
    <w:rsid w:val="00A5756A"/>
    <w:rsid w:val="00A576AB"/>
    <w:rsid w:val="00A576D9"/>
    <w:rsid w:val="00A576E2"/>
    <w:rsid w:val="00A577C9"/>
    <w:rsid w:val="00A57991"/>
    <w:rsid w:val="00A579CA"/>
    <w:rsid w:val="00A57A2D"/>
    <w:rsid w:val="00A57AAF"/>
    <w:rsid w:val="00A57F48"/>
    <w:rsid w:val="00A6004F"/>
    <w:rsid w:val="00A603A2"/>
    <w:rsid w:val="00A60674"/>
    <w:rsid w:val="00A60835"/>
    <w:rsid w:val="00A6096A"/>
    <w:rsid w:val="00A609CB"/>
    <w:rsid w:val="00A60C2A"/>
    <w:rsid w:val="00A60C64"/>
    <w:rsid w:val="00A60EAD"/>
    <w:rsid w:val="00A60EBC"/>
    <w:rsid w:val="00A6112D"/>
    <w:rsid w:val="00A6122C"/>
    <w:rsid w:val="00A6127D"/>
    <w:rsid w:val="00A6152A"/>
    <w:rsid w:val="00A61709"/>
    <w:rsid w:val="00A61740"/>
    <w:rsid w:val="00A61749"/>
    <w:rsid w:val="00A6189D"/>
    <w:rsid w:val="00A6190E"/>
    <w:rsid w:val="00A61F22"/>
    <w:rsid w:val="00A62066"/>
    <w:rsid w:val="00A6208B"/>
    <w:rsid w:val="00A621A7"/>
    <w:rsid w:val="00A622BC"/>
    <w:rsid w:val="00A6232E"/>
    <w:rsid w:val="00A62337"/>
    <w:rsid w:val="00A623D4"/>
    <w:rsid w:val="00A623F9"/>
    <w:rsid w:val="00A62517"/>
    <w:rsid w:val="00A62524"/>
    <w:rsid w:val="00A625E2"/>
    <w:rsid w:val="00A625E6"/>
    <w:rsid w:val="00A62A62"/>
    <w:rsid w:val="00A62B73"/>
    <w:rsid w:val="00A62C59"/>
    <w:rsid w:val="00A62CFB"/>
    <w:rsid w:val="00A62D9A"/>
    <w:rsid w:val="00A62F01"/>
    <w:rsid w:val="00A62FCD"/>
    <w:rsid w:val="00A630F9"/>
    <w:rsid w:val="00A63497"/>
    <w:rsid w:val="00A63691"/>
    <w:rsid w:val="00A63765"/>
    <w:rsid w:val="00A6377B"/>
    <w:rsid w:val="00A63A46"/>
    <w:rsid w:val="00A63A98"/>
    <w:rsid w:val="00A63B53"/>
    <w:rsid w:val="00A63C8A"/>
    <w:rsid w:val="00A640CA"/>
    <w:rsid w:val="00A640CF"/>
    <w:rsid w:val="00A641DB"/>
    <w:rsid w:val="00A64484"/>
    <w:rsid w:val="00A647D3"/>
    <w:rsid w:val="00A64805"/>
    <w:rsid w:val="00A6491D"/>
    <w:rsid w:val="00A64A9F"/>
    <w:rsid w:val="00A64D52"/>
    <w:rsid w:val="00A64D5E"/>
    <w:rsid w:val="00A64EF0"/>
    <w:rsid w:val="00A6520B"/>
    <w:rsid w:val="00A65301"/>
    <w:rsid w:val="00A65410"/>
    <w:rsid w:val="00A6548E"/>
    <w:rsid w:val="00A654E8"/>
    <w:rsid w:val="00A65579"/>
    <w:rsid w:val="00A65689"/>
    <w:rsid w:val="00A6570D"/>
    <w:rsid w:val="00A65768"/>
    <w:rsid w:val="00A659F9"/>
    <w:rsid w:val="00A65C07"/>
    <w:rsid w:val="00A65F86"/>
    <w:rsid w:val="00A662ED"/>
    <w:rsid w:val="00A663BB"/>
    <w:rsid w:val="00A664C5"/>
    <w:rsid w:val="00A66511"/>
    <w:rsid w:val="00A66556"/>
    <w:rsid w:val="00A667B2"/>
    <w:rsid w:val="00A66876"/>
    <w:rsid w:val="00A6690B"/>
    <w:rsid w:val="00A66924"/>
    <w:rsid w:val="00A66B59"/>
    <w:rsid w:val="00A66BD7"/>
    <w:rsid w:val="00A66C2B"/>
    <w:rsid w:val="00A66C68"/>
    <w:rsid w:val="00A66D0C"/>
    <w:rsid w:val="00A66E52"/>
    <w:rsid w:val="00A66EA7"/>
    <w:rsid w:val="00A66F78"/>
    <w:rsid w:val="00A66FCB"/>
    <w:rsid w:val="00A670A5"/>
    <w:rsid w:val="00A6764D"/>
    <w:rsid w:val="00A67674"/>
    <w:rsid w:val="00A67701"/>
    <w:rsid w:val="00A67AA5"/>
    <w:rsid w:val="00A67B50"/>
    <w:rsid w:val="00A70034"/>
    <w:rsid w:val="00A70203"/>
    <w:rsid w:val="00A7021D"/>
    <w:rsid w:val="00A7032D"/>
    <w:rsid w:val="00A70452"/>
    <w:rsid w:val="00A705FF"/>
    <w:rsid w:val="00A70601"/>
    <w:rsid w:val="00A706B5"/>
    <w:rsid w:val="00A7080B"/>
    <w:rsid w:val="00A709FD"/>
    <w:rsid w:val="00A70B67"/>
    <w:rsid w:val="00A70C50"/>
    <w:rsid w:val="00A70D80"/>
    <w:rsid w:val="00A7106A"/>
    <w:rsid w:val="00A71143"/>
    <w:rsid w:val="00A7115F"/>
    <w:rsid w:val="00A71218"/>
    <w:rsid w:val="00A71518"/>
    <w:rsid w:val="00A7151C"/>
    <w:rsid w:val="00A715C5"/>
    <w:rsid w:val="00A718C9"/>
    <w:rsid w:val="00A71D61"/>
    <w:rsid w:val="00A71EA5"/>
    <w:rsid w:val="00A71F24"/>
    <w:rsid w:val="00A71FD0"/>
    <w:rsid w:val="00A72244"/>
    <w:rsid w:val="00A722E1"/>
    <w:rsid w:val="00A72363"/>
    <w:rsid w:val="00A72375"/>
    <w:rsid w:val="00A72422"/>
    <w:rsid w:val="00A724BA"/>
    <w:rsid w:val="00A726C7"/>
    <w:rsid w:val="00A726FC"/>
    <w:rsid w:val="00A728B6"/>
    <w:rsid w:val="00A729B4"/>
    <w:rsid w:val="00A72A6E"/>
    <w:rsid w:val="00A72CD2"/>
    <w:rsid w:val="00A72D2C"/>
    <w:rsid w:val="00A72DFF"/>
    <w:rsid w:val="00A72F4B"/>
    <w:rsid w:val="00A73045"/>
    <w:rsid w:val="00A73178"/>
    <w:rsid w:val="00A731DC"/>
    <w:rsid w:val="00A7347A"/>
    <w:rsid w:val="00A737E8"/>
    <w:rsid w:val="00A73AC5"/>
    <w:rsid w:val="00A73AFD"/>
    <w:rsid w:val="00A73BFF"/>
    <w:rsid w:val="00A73C28"/>
    <w:rsid w:val="00A73C43"/>
    <w:rsid w:val="00A741EB"/>
    <w:rsid w:val="00A74225"/>
    <w:rsid w:val="00A74250"/>
    <w:rsid w:val="00A744CA"/>
    <w:rsid w:val="00A744E1"/>
    <w:rsid w:val="00A744FD"/>
    <w:rsid w:val="00A74814"/>
    <w:rsid w:val="00A749DF"/>
    <w:rsid w:val="00A74A88"/>
    <w:rsid w:val="00A74BCE"/>
    <w:rsid w:val="00A74D04"/>
    <w:rsid w:val="00A74D21"/>
    <w:rsid w:val="00A74FC2"/>
    <w:rsid w:val="00A751E6"/>
    <w:rsid w:val="00A751FD"/>
    <w:rsid w:val="00A7543D"/>
    <w:rsid w:val="00A75450"/>
    <w:rsid w:val="00A75467"/>
    <w:rsid w:val="00A75678"/>
    <w:rsid w:val="00A759D2"/>
    <w:rsid w:val="00A75A08"/>
    <w:rsid w:val="00A75D34"/>
    <w:rsid w:val="00A75DF4"/>
    <w:rsid w:val="00A75EC8"/>
    <w:rsid w:val="00A75F27"/>
    <w:rsid w:val="00A762B5"/>
    <w:rsid w:val="00A7654B"/>
    <w:rsid w:val="00A76665"/>
    <w:rsid w:val="00A7679C"/>
    <w:rsid w:val="00A76843"/>
    <w:rsid w:val="00A76861"/>
    <w:rsid w:val="00A76864"/>
    <w:rsid w:val="00A76AD8"/>
    <w:rsid w:val="00A76B73"/>
    <w:rsid w:val="00A76C5A"/>
    <w:rsid w:val="00A76C5F"/>
    <w:rsid w:val="00A76E27"/>
    <w:rsid w:val="00A76F0C"/>
    <w:rsid w:val="00A76F89"/>
    <w:rsid w:val="00A7700F"/>
    <w:rsid w:val="00A77256"/>
    <w:rsid w:val="00A7726F"/>
    <w:rsid w:val="00A772A8"/>
    <w:rsid w:val="00A77418"/>
    <w:rsid w:val="00A774E1"/>
    <w:rsid w:val="00A7759F"/>
    <w:rsid w:val="00A776D8"/>
    <w:rsid w:val="00A77A0E"/>
    <w:rsid w:val="00A77B34"/>
    <w:rsid w:val="00A77BC4"/>
    <w:rsid w:val="00A77C96"/>
    <w:rsid w:val="00A77CBE"/>
    <w:rsid w:val="00A77D79"/>
    <w:rsid w:val="00A800A5"/>
    <w:rsid w:val="00A801AD"/>
    <w:rsid w:val="00A801B6"/>
    <w:rsid w:val="00A80268"/>
    <w:rsid w:val="00A803D9"/>
    <w:rsid w:val="00A80449"/>
    <w:rsid w:val="00A80482"/>
    <w:rsid w:val="00A8051D"/>
    <w:rsid w:val="00A8054B"/>
    <w:rsid w:val="00A80570"/>
    <w:rsid w:val="00A805BA"/>
    <w:rsid w:val="00A80857"/>
    <w:rsid w:val="00A80AA3"/>
    <w:rsid w:val="00A80B0E"/>
    <w:rsid w:val="00A80BA8"/>
    <w:rsid w:val="00A80C13"/>
    <w:rsid w:val="00A80C5C"/>
    <w:rsid w:val="00A80ED2"/>
    <w:rsid w:val="00A810BD"/>
    <w:rsid w:val="00A811D7"/>
    <w:rsid w:val="00A816AD"/>
    <w:rsid w:val="00A81773"/>
    <w:rsid w:val="00A8186E"/>
    <w:rsid w:val="00A81936"/>
    <w:rsid w:val="00A81A07"/>
    <w:rsid w:val="00A81AF0"/>
    <w:rsid w:val="00A81AF3"/>
    <w:rsid w:val="00A81BFE"/>
    <w:rsid w:val="00A81C63"/>
    <w:rsid w:val="00A81D90"/>
    <w:rsid w:val="00A81DA2"/>
    <w:rsid w:val="00A82046"/>
    <w:rsid w:val="00A8223C"/>
    <w:rsid w:val="00A822B0"/>
    <w:rsid w:val="00A82341"/>
    <w:rsid w:val="00A82517"/>
    <w:rsid w:val="00A82519"/>
    <w:rsid w:val="00A826C7"/>
    <w:rsid w:val="00A82BC3"/>
    <w:rsid w:val="00A82C89"/>
    <w:rsid w:val="00A82D98"/>
    <w:rsid w:val="00A82DA2"/>
    <w:rsid w:val="00A82F7D"/>
    <w:rsid w:val="00A83116"/>
    <w:rsid w:val="00A831D8"/>
    <w:rsid w:val="00A8349F"/>
    <w:rsid w:val="00A83620"/>
    <w:rsid w:val="00A8366A"/>
    <w:rsid w:val="00A83714"/>
    <w:rsid w:val="00A83822"/>
    <w:rsid w:val="00A83973"/>
    <w:rsid w:val="00A83C50"/>
    <w:rsid w:val="00A83CF5"/>
    <w:rsid w:val="00A83E03"/>
    <w:rsid w:val="00A83E1D"/>
    <w:rsid w:val="00A83E64"/>
    <w:rsid w:val="00A83F14"/>
    <w:rsid w:val="00A83F48"/>
    <w:rsid w:val="00A83F91"/>
    <w:rsid w:val="00A83FD8"/>
    <w:rsid w:val="00A84008"/>
    <w:rsid w:val="00A84112"/>
    <w:rsid w:val="00A84656"/>
    <w:rsid w:val="00A84764"/>
    <w:rsid w:val="00A84890"/>
    <w:rsid w:val="00A84A02"/>
    <w:rsid w:val="00A84AC2"/>
    <w:rsid w:val="00A84C54"/>
    <w:rsid w:val="00A84CFC"/>
    <w:rsid w:val="00A84D61"/>
    <w:rsid w:val="00A84FBC"/>
    <w:rsid w:val="00A850FD"/>
    <w:rsid w:val="00A8511A"/>
    <w:rsid w:val="00A851C8"/>
    <w:rsid w:val="00A8525C"/>
    <w:rsid w:val="00A852BB"/>
    <w:rsid w:val="00A853F3"/>
    <w:rsid w:val="00A8549E"/>
    <w:rsid w:val="00A854B8"/>
    <w:rsid w:val="00A85615"/>
    <w:rsid w:val="00A856A4"/>
    <w:rsid w:val="00A857B2"/>
    <w:rsid w:val="00A857E1"/>
    <w:rsid w:val="00A85813"/>
    <w:rsid w:val="00A85A39"/>
    <w:rsid w:val="00A85A4A"/>
    <w:rsid w:val="00A85D59"/>
    <w:rsid w:val="00A85E20"/>
    <w:rsid w:val="00A86094"/>
    <w:rsid w:val="00A860E1"/>
    <w:rsid w:val="00A86108"/>
    <w:rsid w:val="00A86172"/>
    <w:rsid w:val="00A861B0"/>
    <w:rsid w:val="00A8620D"/>
    <w:rsid w:val="00A8628F"/>
    <w:rsid w:val="00A8644A"/>
    <w:rsid w:val="00A8663B"/>
    <w:rsid w:val="00A8666A"/>
    <w:rsid w:val="00A867DC"/>
    <w:rsid w:val="00A86828"/>
    <w:rsid w:val="00A868D9"/>
    <w:rsid w:val="00A86E61"/>
    <w:rsid w:val="00A86F09"/>
    <w:rsid w:val="00A86FF2"/>
    <w:rsid w:val="00A870A8"/>
    <w:rsid w:val="00A871BA"/>
    <w:rsid w:val="00A8724A"/>
    <w:rsid w:val="00A8745F"/>
    <w:rsid w:val="00A87473"/>
    <w:rsid w:val="00A87555"/>
    <w:rsid w:val="00A8769F"/>
    <w:rsid w:val="00A87812"/>
    <w:rsid w:val="00A878ED"/>
    <w:rsid w:val="00A878F9"/>
    <w:rsid w:val="00A87B4B"/>
    <w:rsid w:val="00A87CCB"/>
    <w:rsid w:val="00A87DBE"/>
    <w:rsid w:val="00A87E14"/>
    <w:rsid w:val="00A87E41"/>
    <w:rsid w:val="00A87F24"/>
    <w:rsid w:val="00A90186"/>
    <w:rsid w:val="00A90207"/>
    <w:rsid w:val="00A90326"/>
    <w:rsid w:val="00A905E5"/>
    <w:rsid w:val="00A9072D"/>
    <w:rsid w:val="00A90888"/>
    <w:rsid w:val="00A90DB4"/>
    <w:rsid w:val="00A90E21"/>
    <w:rsid w:val="00A90FF7"/>
    <w:rsid w:val="00A9117E"/>
    <w:rsid w:val="00A91185"/>
    <w:rsid w:val="00A912AF"/>
    <w:rsid w:val="00A9134B"/>
    <w:rsid w:val="00A913D8"/>
    <w:rsid w:val="00A913F2"/>
    <w:rsid w:val="00A9145A"/>
    <w:rsid w:val="00A91699"/>
    <w:rsid w:val="00A91718"/>
    <w:rsid w:val="00A917B4"/>
    <w:rsid w:val="00A917E7"/>
    <w:rsid w:val="00A918FE"/>
    <w:rsid w:val="00A919A0"/>
    <w:rsid w:val="00A91A93"/>
    <w:rsid w:val="00A91AEA"/>
    <w:rsid w:val="00A91B20"/>
    <w:rsid w:val="00A91CD4"/>
    <w:rsid w:val="00A91E16"/>
    <w:rsid w:val="00A9200A"/>
    <w:rsid w:val="00A92185"/>
    <w:rsid w:val="00A9226B"/>
    <w:rsid w:val="00A92381"/>
    <w:rsid w:val="00A92554"/>
    <w:rsid w:val="00A92583"/>
    <w:rsid w:val="00A92757"/>
    <w:rsid w:val="00A92899"/>
    <w:rsid w:val="00A92A83"/>
    <w:rsid w:val="00A92B22"/>
    <w:rsid w:val="00A92BD8"/>
    <w:rsid w:val="00A92C87"/>
    <w:rsid w:val="00A92DBA"/>
    <w:rsid w:val="00A930F6"/>
    <w:rsid w:val="00A93177"/>
    <w:rsid w:val="00A93196"/>
    <w:rsid w:val="00A932DC"/>
    <w:rsid w:val="00A932DD"/>
    <w:rsid w:val="00A933A9"/>
    <w:rsid w:val="00A933DE"/>
    <w:rsid w:val="00A93445"/>
    <w:rsid w:val="00A937F4"/>
    <w:rsid w:val="00A93809"/>
    <w:rsid w:val="00A93817"/>
    <w:rsid w:val="00A938B1"/>
    <w:rsid w:val="00A93A48"/>
    <w:rsid w:val="00A93B56"/>
    <w:rsid w:val="00A93D7A"/>
    <w:rsid w:val="00A93E2F"/>
    <w:rsid w:val="00A93EDB"/>
    <w:rsid w:val="00A93FA2"/>
    <w:rsid w:val="00A946CE"/>
    <w:rsid w:val="00A9477E"/>
    <w:rsid w:val="00A9484D"/>
    <w:rsid w:val="00A94A14"/>
    <w:rsid w:val="00A94ACE"/>
    <w:rsid w:val="00A94B23"/>
    <w:rsid w:val="00A94B46"/>
    <w:rsid w:val="00A94B86"/>
    <w:rsid w:val="00A94E98"/>
    <w:rsid w:val="00A94E9A"/>
    <w:rsid w:val="00A94ED0"/>
    <w:rsid w:val="00A95012"/>
    <w:rsid w:val="00A952B4"/>
    <w:rsid w:val="00A952C1"/>
    <w:rsid w:val="00A95380"/>
    <w:rsid w:val="00A9542F"/>
    <w:rsid w:val="00A954FD"/>
    <w:rsid w:val="00A95639"/>
    <w:rsid w:val="00A956E2"/>
    <w:rsid w:val="00A95727"/>
    <w:rsid w:val="00A957D8"/>
    <w:rsid w:val="00A95A17"/>
    <w:rsid w:val="00A95B7D"/>
    <w:rsid w:val="00A95CE7"/>
    <w:rsid w:val="00A95CEE"/>
    <w:rsid w:val="00A95DD2"/>
    <w:rsid w:val="00A95E30"/>
    <w:rsid w:val="00A95E65"/>
    <w:rsid w:val="00A95EED"/>
    <w:rsid w:val="00A95F27"/>
    <w:rsid w:val="00A961B8"/>
    <w:rsid w:val="00A963B0"/>
    <w:rsid w:val="00A96442"/>
    <w:rsid w:val="00A96532"/>
    <w:rsid w:val="00A965E4"/>
    <w:rsid w:val="00A9662A"/>
    <w:rsid w:val="00A96636"/>
    <w:rsid w:val="00A96652"/>
    <w:rsid w:val="00A96719"/>
    <w:rsid w:val="00A9685D"/>
    <w:rsid w:val="00A96A0A"/>
    <w:rsid w:val="00A96AF1"/>
    <w:rsid w:val="00A96B55"/>
    <w:rsid w:val="00A96CA7"/>
    <w:rsid w:val="00A96FE0"/>
    <w:rsid w:val="00A97082"/>
    <w:rsid w:val="00A970DE"/>
    <w:rsid w:val="00A971E4"/>
    <w:rsid w:val="00A97255"/>
    <w:rsid w:val="00A97258"/>
    <w:rsid w:val="00A9752C"/>
    <w:rsid w:val="00A9754E"/>
    <w:rsid w:val="00A976E9"/>
    <w:rsid w:val="00A977BA"/>
    <w:rsid w:val="00A97871"/>
    <w:rsid w:val="00A9799C"/>
    <w:rsid w:val="00A979D4"/>
    <w:rsid w:val="00A979D7"/>
    <w:rsid w:val="00A97B46"/>
    <w:rsid w:val="00A97CEE"/>
    <w:rsid w:val="00A97E34"/>
    <w:rsid w:val="00A97EEE"/>
    <w:rsid w:val="00A97F0B"/>
    <w:rsid w:val="00A97FDF"/>
    <w:rsid w:val="00A97FE6"/>
    <w:rsid w:val="00AA0038"/>
    <w:rsid w:val="00AA0070"/>
    <w:rsid w:val="00AA00F7"/>
    <w:rsid w:val="00AA0142"/>
    <w:rsid w:val="00AA0154"/>
    <w:rsid w:val="00AA0319"/>
    <w:rsid w:val="00AA07B8"/>
    <w:rsid w:val="00AA08F5"/>
    <w:rsid w:val="00AA09A0"/>
    <w:rsid w:val="00AA0B9D"/>
    <w:rsid w:val="00AA0DAF"/>
    <w:rsid w:val="00AA0DB3"/>
    <w:rsid w:val="00AA0DDE"/>
    <w:rsid w:val="00AA1015"/>
    <w:rsid w:val="00AA1085"/>
    <w:rsid w:val="00AA1102"/>
    <w:rsid w:val="00AA11B9"/>
    <w:rsid w:val="00AA13FB"/>
    <w:rsid w:val="00AA14B6"/>
    <w:rsid w:val="00AA15BB"/>
    <w:rsid w:val="00AA17F6"/>
    <w:rsid w:val="00AA1A70"/>
    <w:rsid w:val="00AA1BBC"/>
    <w:rsid w:val="00AA1D5C"/>
    <w:rsid w:val="00AA2035"/>
    <w:rsid w:val="00AA20CE"/>
    <w:rsid w:val="00AA2113"/>
    <w:rsid w:val="00AA233B"/>
    <w:rsid w:val="00AA2426"/>
    <w:rsid w:val="00AA2455"/>
    <w:rsid w:val="00AA263F"/>
    <w:rsid w:val="00AA26B4"/>
    <w:rsid w:val="00AA26D3"/>
    <w:rsid w:val="00AA27FF"/>
    <w:rsid w:val="00AA290C"/>
    <w:rsid w:val="00AA2A2F"/>
    <w:rsid w:val="00AA2B39"/>
    <w:rsid w:val="00AA2CA0"/>
    <w:rsid w:val="00AA2EB5"/>
    <w:rsid w:val="00AA3058"/>
    <w:rsid w:val="00AA31DE"/>
    <w:rsid w:val="00AA320E"/>
    <w:rsid w:val="00AA32AD"/>
    <w:rsid w:val="00AA345B"/>
    <w:rsid w:val="00AA3929"/>
    <w:rsid w:val="00AA3A21"/>
    <w:rsid w:val="00AA3C40"/>
    <w:rsid w:val="00AA3C6A"/>
    <w:rsid w:val="00AA3D1C"/>
    <w:rsid w:val="00AA3D20"/>
    <w:rsid w:val="00AA3E8F"/>
    <w:rsid w:val="00AA3EC7"/>
    <w:rsid w:val="00AA3FDB"/>
    <w:rsid w:val="00AA40A3"/>
    <w:rsid w:val="00AA40E8"/>
    <w:rsid w:val="00AA4134"/>
    <w:rsid w:val="00AA42C3"/>
    <w:rsid w:val="00AA437D"/>
    <w:rsid w:val="00AA44F1"/>
    <w:rsid w:val="00AA4517"/>
    <w:rsid w:val="00AA4544"/>
    <w:rsid w:val="00AA4656"/>
    <w:rsid w:val="00AA46B4"/>
    <w:rsid w:val="00AA4719"/>
    <w:rsid w:val="00AA4793"/>
    <w:rsid w:val="00AA4806"/>
    <w:rsid w:val="00AA486E"/>
    <w:rsid w:val="00AA4B87"/>
    <w:rsid w:val="00AA4C1B"/>
    <w:rsid w:val="00AA4DE1"/>
    <w:rsid w:val="00AA4E99"/>
    <w:rsid w:val="00AA508B"/>
    <w:rsid w:val="00AA5156"/>
    <w:rsid w:val="00AA5176"/>
    <w:rsid w:val="00AA51EF"/>
    <w:rsid w:val="00AA52CA"/>
    <w:rsid w:val="00AA54C8"/>
    <w:rsid w:val="00AA553D"/>
    <w:rsid w:val="00AA5662"/>
    <w:rsid w:val="00AA5890"/>
    <w:rsid w:val="00AA592E"/>
    <w:rsid w:val="00AA59B1"/>
    <w:rsid w:val="00AA5A0E"/>
    <w:rsid w:val="00AA5C81"/>
    <w:rsid w:val="00AA5DE6"/>
    <w:rsid w:val="00AA5DFD"/>
    <w:rsid w:val="00AA5E23"/>
    <w:rsid w:val="00AA5FCE"/>
    <w:rsid w:val="00AA5FE6"/>
    <w:rsid w:val="00AA5FFE"/>
    <w:rsid w:val="00AA60F8"/>
    <w:rsid w:val="00AA6208"/>
    <w:rsid w:val="00AA632E"/>
    <w:rsid w:val="00AA6575"/>
    <w:rsid w:val="00AA6780"/>
    <w:rsid w:val="00AA67D7"/>
    <w:rsid w:val="00AA687B"/>
    <w:rsid w:val="00AA68C9"/>
    <w:rsid w:val="00AA69BE"/>
    <w:rsid w:val="00AA6A28"/>
    <w:rsid w:val="00AA6A52"/>
    <w:rsid w:val="00AA6AC6"/>
    <w:rsid w:val="00AA6C63"/>
    <w:rsid w:val="00AA6E90"/>
    <w:rsid w:val="00AA6EC1"/>
    <w:rsid w:val="00AA7017"/>
    <w:rsid w:val="00AA70D9"/>
    <w:rsid w:val="00AA714F"/>
    <w:rsid w:val="00AA720F"/>
    <w:rsid w:val="00AA74F5"/>
    <w:rsid w:val="00AA752C"/>
    <w:rsid w:val="00AA7595"/>
    <w:rsid w:val="00AA763A"/>
    <w:rsid w:val="00AA7724"/>
    <w:rsid w:val="00AA78AE"/>
    <w:rsid w:val="00AA7A39"/>
    <w:rsid w:val="00AA7CE3"/>
    <w:rsid w:val="00AA7D07"/>
    <w:rsid w:val="00AA7F81"/>
    <w:rsid w:val="00AB00E3"/>
    <w:rsid w:val="00AB0206"/>
    <w:rsid w:val="00AB04FA"/>
    <w:rsid w:val="00AB0965"/>
    <w:rsid w:val="00AB0CB0"/>
    <w:rsid w:val="00AB0D1D"/>
    <w:rsid w:val="00AB0DB6"/>
    <w:rsid w:val="00AB0DDC"/>
    <w:rsid w:val="00AB0E9E"/>
    <w:rsid w:val="00AB0FDB"/>
    <w:rsid w:val="00AB10A3"/>
    <w:rsid w:val="00AB1113"/>
    <w:rsid w:val="00AB1131"/>
    <w:rsid w:val="00AB11D7"/>
    <w:rsid w:val="00AB1290"/>
    <w:rsid w:val="00AB12A5"/>
    <w:rsid w:val="00AB1768"/>
    <w:rsid w:val="00AB1835"/>
    <w:rsid w:val="00AB191D"/>
    <w:rsid w:val="00AB197A"/>
    <w:rsid w:val="00AB1A6C"/>
    <w:rsid w:val="00AB1C1C"/>
    <w:rsid w:val="00AB1CEB"/>
    <w:rsid w:val="00AB1D17"/>
    <w:rsid w:val="00AB1D3E"/>
    <w:rsid w:val="00AB1E79"/>
    <w:rsid w:val="00AB1F24"/>
    <w:rsid w:val="00AB2237"/>
    <w:rsid w:val="00AB22CF"/>
    <w:rsid w:val="00AB2538"/>
    <w:rsid w:val="00AB2598"/>
    <w:rsid w:val="00AB26E4"/>
    <w:rsid w:val="00AB272A"/>
    <w:rsid w:val="00AB2806"/>
    <w:rsid w:val="00AB2949"/>
    <w:rsid w:val="00AB295C"/>
    <w:rsid w:val="00AB2973"/>
    <w:rsid w:val="00AB2E6E"/>
    <w:rsid w:val="00AB3131"/>
    <w:rsid w:val="00AB31F1"/>
    <w:rsid w:val="00AB337E"/>
    <w:rsid w:val="00AB354A"/>
    <w:rsid w:val="00AB35AA"/>
    <w:rsid w:val="00AB36E5"/>
    <w:rsid w:val="00AB3759"/>
    <w:rsid w:val="00AB37B1"/>
    <w:rsid w:val="00AB37D1"/>
    <w:rsid w:val="00AB3883"/>
    <w:rsid w:val="00AB3905"/>
    <w:rsid w:val="00AB3A67"/>
    <w:rsid w:val="00AB3BFC"/>
    <w:rsid w:val="00AB3D13"/>
    <w:rsid w:val="00AB3E6B"/>
    <w:rsid w:val="00AB4070"/>
    <w:rsid w:val="00AB4264"/>
    <w:rsid w:val="00AB4295"/>
    <w:rsid w:val="00AB4504"/>
    <w:rsid w:val="00AB450F"/>
    <w:rsid w:val="00AB452B"/>
    <w:rsid w:val="00AB4535"/>
    <w:rsid w:val="00AB45C1"/>
    <w:rsid w:val="00AB463C"/>
    <w:rsid w:val="00AB472E"/>
    <w:rsid w:val="00AB47F4"/>
    <w:rsid w:val="00AB482F"/>
    <w:rsid w:val="00AB488E"/>
    <w:rsid w:val="00AB48D4"/>
    <w:rsid w:val="00AB499C"/>
    <w:rsid w:val="00AB49AF"/>
    <w:rsid w:val="00AB4B0E"/>
    <w:rsid w:val="00AB4D6B"/>
    <w:rsid w:val="00AB4EBE"/>
    <w:rsid w:val="00AB506E"/>
    <w:rsid w:val="00AB522A"/>
    <w:rsid w:val="00AB5394"/>
    <w:rsid w:val="00AB54E2"/>
    <w:rsid w:val="00AB5579"/>
    <w:rsid w:val="00AB569C"/>
    <w:rsid w:val="00AB571C"/>
    <w:rsid w:val="00AB58C2"/>
    <w:rsid w:val="00AB58D5"/>
    <w:rsid w:val="00AB591B"/>
    <w:rsid w:val="00AB59A0"/>
    <w:rsid w:val="00AB5D6B"/>
    <w:rsid w:val="00AB5E30"/>
    <w:rsid w:val="00AB5ED6"/>
    <w:rsid w:val="00AB5F40"/>
    <w:rsid w:val="00AB604A"/>
    <w:rsid w:val="00AB6080"/>
    <w:rsid w:val="00AB615F"/>
    <w:rsid w:val="00AB61A4"/>
    <w:rsid w:val="00AB61DB"/>
    <w:rsid w:val="00AB61F2"/>
    <w:rsid w:val="00AB6412"/>
    <w:rsid w:val="00AB644F"/>
    <w:rsid w:val="00AB6517"/>
    <w:rsid w:val="00AB665A"/>
    <w:rsid w:val="00AB6B50"/>
    <w:rsid w:val="00AB6D5F"/>
    <w:rsid w:val="00AB6F2A"/>
    <w:rsid w:val="00AB72CE"/>
    <w:rsid w:val="00AB734F"/>
    <w:rsid w:val="00AB7502"/>
    <w:rsid w:val="00AB7798"/>
    <w:rsid w:val="00AB77C6"/>
    <w:rsid w:val="00AB7858"/>
    <w:rsid w:val="00AB78D2"/>
    <w:rsid w:val="00AB78EB"/>
    <w:rsid w:val="00AB790E"/>
    <w:rsid w:val="00AB7929"/>
    <w:rsid w:val="00AB7A9F"/>
    <w:rsid w:val="00AB7C1D"/>
    <w:rsid w:val="00AB7C69"/>
    <w:rsid w:val="00AB7CD7"/>
    <w:rsid w:val="00AB7E0E"/>
    <w:rsid w:val="00AB7E2D"/>
    <w:rsid w:val="00AB7F64"/>
    <w:rsid w:val="00AC000F"/>
    <w:rsid w:val="00AC0041"/>
    <w:rsid w:val="00AC016C"/>
    <w:rsid w:val="00AC0548"/>
    <w:rsid w:val="00AC0563"/>
    <w:rsid w:val="00AC0612"/>
    <w:rsid w:val="00AC0720"/>
    <w:rsid w:val="00AC074C"/>
    <w:rsid w:val="00AC08EE"/>
    <w:rsid w:val="00AC0925"/>
    <w:rsid w:val="00AC0950"/>
    <w:rsid w:val="00AC0A53"/>
    <w:rsid w:val="00AC0BA1"/>
    <w:rsid w:val="00AC0DC9"/>
    <w:rsid w:val="00AC0F74"/>
    <w:rsid w:val="00AC10FE"/>
    <w:rsid w:val="00AC1138"/>
    <w:rsid w:val="00AC125E"/>
    <w:rsid w:val="00AC13FF"/>
    <w:rsid w:val="00AC14EA"/>
    <w:rsid w:val="00AC15BA"/>
    <w:rsid w:val="00AC162A"/>
    <w:rsid w:val="00AC16A3"/>
    <w:rsid w:val="00AC195D"/>
    <w:rsid w:val="00AC19DA"/>
    <w:rsid w:val="00AC1A9B"/>
    <w:rsid w:val="00AC1C47"/>
    <w:rsid w:val="00AC1C66"/>
    <w:rsid w:val="00AC1DD1"/>
    <w:rsid w:val="00AC1DD4"/>
    <w:rsid w:val="00AC1EB3"/>
    <w:rsid w:val="00AC1F1D"/>
    <w:rsid w:val="00AC22A6"/>
    <w:rsid w:val="00AC264E"/>
    <w:rsid w:val="00AC26CB"/>
    <w:rsid w:val="00AC29DE"/>
    <w:rsid w:val="00AC2B2C"/>
    <w:rsid w:val="00AC2B39"/>
    <w:rsid w:val="00AC2D0E"/>
    <w:rsid w:val="00AC2D22"/>
    <w:rsid w:val="00AC2EF1"/>
    <w:rsid w:val="00AC2FE2"/>
    <w:rsid w:val="00AC3010"/>
    <w:rsid w:val="00AC33B0"/>
    <w:rsid w:val="00AC36D1"/>
    <w:rsid w:val="00AC36EB"/>
    <w:rsid w:val="00AC3857"/>
    <w:rsid w:val="00AC3B2E"/>
    <w:rsid w:val="00AC3B4A"/>
    <w:rsid w:val="00AC3B75"/>
    <w:rsid w:val="00AC3B9F"/>
    <w:rsid w:val="00AC3CA2"/>
    <w:rsid w:val="00AC3D28"/>
    <w:rsid w:val="00AC3D43"/>
    <w:rsid w:val="00AC3E2C"/>
    <w:rsid w:val="00AC3FA6"/>
    <w:rsid w:val="00AC4031"/>
    <w:rsid w:val="00AC4440"/>
    <w:rsid w:val="00AC4453"/>
    <w:rsid w:val="00AC4713"/>
    <w:rsid w:val="00AC492F"/>
    <w:rsid w:val="00AC49E0"/>
    <w:rsid w:val="00AC4C18"/>
    <w:rsid w:val="00AC4D1E"/>
    <w:rsid w:val="00AC4D59"/>
    <w:rsid w:val="00AC4DB4"/>
    <w:rsid w:val="00AC5107"/>
    <w:rsid w:val="00AC513F"/>
    <w:rsid w:val="00AC51C1"/>
    <w:rsid w:val="00AC549D"/>
    <w:rsid w:val="00AC54E8"/>
    <w:rsid w:val="00AC5A92"/>
    <w:rsid w:val="00AC5CBB"/>
    <w:rsid w:val="00AC5ECE"/>
    <w:rsid w:val="00AC623D"/>
    <w:rsid w:val="00AC629A"/>
    <w:rsid w:val="00AC631E"/>
    <w:rsid w:val="00AC646C"/>
    <w:rsid w:val="00AC6690"/>
    <w:rsid w:val="00AC6984"/>
    <w:rsid w:val="00AC6B80"/>
    <w:rsid w:val="00AC6C3F"/>
    <w:rsid w:val="00AC7118"/>
    <w:rsid w:val="00AC7203"/>
    <w:rsid w:val="00AC74EE"/>
    <w:rsid w:val="00AC7521"/>
    <w:rsid w:val="00AC7627"/>
    <w:rsid w:val="00AC763A"/>
    <w:rsid w:val="00AC76E6"/>
    <w:rsid w:val="00AC78CC"/>
    <w:rsid w:val="00AC78E1"/>
    <w:rsid w:val="00AC7986"/>
    <w:rsid w:val="00AC79F0"/>
    <w:rsid w:val="00AC7C69"/>
    <w:rsid w:val="00AC7CCC"/>
    <w:rsid w:val="00AC7D39"/>
    <w:rsid w:val="00AC7D9C"/>
    <w:rsid w:val="00AC7E50"/>
    <w:rsid w:val="00AD01BE"/>
    <w:rsid w:val="00AD0334"/>
    <w:rsid w:val="00AD0429"/>
    <w:rsid w:val="00AD0581"/>
    <w:rsid w:val="00AD0608"/>
    <w:rsid w:val="00AD061B"/>
    <w:rsid w:val="00AD07FF"/>
    <w:rsid w:val="00AD09F9"/>
    <w:rsid w:val="00AD0B06"/>
    <w:rsid w:val="00AD0BA8"/>
    <w:rsid w:val="00AD0C3A"/>
    <w:rsid w:val="00AD0FB0"/>
    <w:rsid w:val="00AD119B"/>
    <w:rsid w:val="00AD120F"/>
    <w:rsid w:val="00AD1310"/>
    <w:rsid w:val="00AD14A7"/>
    <w:rsid w:val="00AD1558"/>
    <w:rsid w:val="00AD1669"/>
    <w:rsid w:val="00AD17C3"/>
    <w:rsid w:val="00AD1896"/>
    <w:rsid w:val="00AD1A4C"/>
    <w:rsid w:val="00AD1BA8"/>
    <w:rsid w:val="00AD1D53"/>
    <w:rsid w:val="00AD1D83"/>
    <w:rsid w:val="00AD1F5B"/>
    <w:rsid w:val="00AD200B"/>
    <w:rsid w:val="00AD2059"/>
    <w:rsid w:val="00AD2574"/>
    <w:rsid w:val="00AD2675"/>
    <w:rsid w:val="00AD28C5"/>
    <w:rsid w:val="00AD29D5"/>
    <w:rsid w:val="00AD2A5F"/>
    <w:rsid w:val="00AD2A95"/>
    <w:rsid w:val="00AD2AA7"/>
    <w:rsid w:val="00AD2AED"/>
    <w:rsid w:val="00AD2EC4"/>
    <w:rsid w:val="00AD313C"/>
    <w:rsid w:val="00AD3287"/>
    <w:rsid w:val="00AD3390"/>
    <w:rsid w:val="00AD33D1"/>
    <w:rsid w:val="00AD3476"/>
    <w:rsid w:val="00AD3480"/>
    <w:rsid w:val="00AD3610"/>
    <w:rsid w:val="00AD3765"/>
    <w:rsid w:val="00AD37E6"/>
    <w:rsid w:val="00AD384A"/>
    <w:rsid w:val="00AD3876"/>
    <w:rsid w:val="00AD39DF"/>
    <w:rsid w:val="00AD3B3D"/>
    <w:rsid w:val="00AD3CE8"/>
    <w:rsid w:val="00AD3EDA"/>
    <w:rsid w:val="00AD42DA"/>
    <w:rsid w:val="00AD448A"/>
    <w:rsid w:val="00AD4644"/>
    <w:rsid w:val="00AD4846"/>
    <w:rsid w:val="00AD4876"/>
    <w:rsid w:val="00AD48D4"/>
    <w:rsid w:val="00AD48DB"/>
    <w:rsid w:val="00AD4A6C"/>
    <w:rsid w:val="00AD4A96"/>
    <w:rsid w:val="00AD4ADB"/>
    <w:rsid w:val="00AD4B69"/>
    <w:rsid w:val="00AD4C6B"/>
    <w:rsid w:val="00AD4C97"/>
    <w:rsid w:val="00AD4CA9"/>
    <w:rsid w:val="00AD4CF1"/>
    <w:rsid w:val="00AD4D7D"/>
    <w:rsid w:val="00AD4DE3"/>
    <w:rsid w:val="00AD4EF3"/>
    <w:rsid w:val="00AD4FB9"/>
    <w:rsid w:val="00AD4FEC"/>
    <w:rsid w:val="00AD5288"/>
    <w:rsid w:val="00AD534D"/>
    <w:rsid w:val="00AD554D"/>
    <w:rsid w:val="00AD562B"/>
    <w:rsid w:val="00AD584F"/>
    <w:rsid w:val="00AD5AC0"/>
    <w:rsid w:val="00AD5AE8"/>
    <w:rsid w:val="00AD5C33"/>
    <w:rsid w:val="00AD5C9A"/>
    <w:rsid w:val="00AD5C9B"/>
    <w:rsid w:val="00AD5CC9"/>
    <w:rsid w:val="00AD5CF4"/>
    <w:rsid w:val="00AD60E1"/>
    <w:rsid w:val="00AD6189"/>
    <w:rsid w:val="00AD6264"/>
    <w:rsid w:val="00AD62BD"/>
    <w:rsid w:val="00AD634F"/>
    <w:rsid w:val="00AD64CA"/>
    <w:rsid w:val="00AD6511"/>
    <w:rsid w:val="00AD66AB"/>
    <w:rsid w:val="00AD6938"/>
    <w:rsid w:val="00AD6ABB"/>
    <w:rsid w:val="00AD6AD0"/>
    <w:rsid w:val="00AD6B41"/>
    <w:rsid w:val="00AD6DF5"/>
    <w:rsid w:val="00AD7069"/>
    <w:rsid w:val="00AD711C"/>
    <w:rsid w:val="00AD7123"/>
    <w:rsid w:val="00AD72D1"/>
    <w:rsid w:val="00AD7381"/>
    <w:rsid w:val="00AD7556"/>
    <w:rsid w:val="00AD7750"/>
    <w:rsid w:val="00AD79FA"/>
    <w:rsid w:val="00AD7A10"/>
    <w:rsid w:val="00AD7E47"/>
    <w:rsid w:val="00AD7E56"/>
    <w:rsid w:val="00AD7EE4"/>
    <w:rsid w:val="00AD7EFD"/>
    <w:rsid w:val="00AD7F48"/>
    <w:rsid w:val="00AE00AB"/>
    <w:rsid w:val="00AE05A4"/>
    <w:rsid w:val="00AE07F7"/>
    <w:rsid w:val="00AE0B80"/>
    <w:rsid w:val="00AE0E5E"/>
    <w:rsid w:val="00AE0E68"/>
    <w:rsid w:val="00AE0F44"/>
    <w:rsid w:val="00AE104E"/>
    <w:rsid w:val="00AE1066"/>
    <w:rsid w:val="00AE11D5"/>
    <w:rsid w:val="00AE11F8"/>
    <w:rsid w:val="00AE1314"/>
    <w:rsid w:val="00AE136A"/>
    <w:rsid w:val="00AE13B3"/>
    <w:rsid w:val="00AE1498"/>
    <w:rsid w:val="00AE1559"/>
    <w:rsid w:val="00AE1691"/>
    <w:rsid w:val="00AE16F6"/>
    <w:rsid w:val="00AE16FD"/>
    <w:rsid w:val="00AE1839"/>
    <w:rsid w:val="00AE1928"/>
    <w:rsid w:val="00AE1998"/>
    <w:rsid w:val="00AE1A3A"/>
    <w:rsid w:val="00AE1B05"/>
    <w:rsid w:val="00AE1B4D"/>
    <w:rsid w:val="00AE1D73"/>
    <w:rsid w:val="00AE2188"/>
    <w:rsid w:val="00AE2196"/>
    <w:rsid w:val="00AE2257"/>
    <w:rsid w:val="00AE23E9"/>
    <w:rsid w:val="00AE2403"/>
    <w:rsid w:val="00AE241F"/>
    <w:rsid w:val="00AE246F"/>
    <w:rsid w:val="00AE2538"/>
    <w:rsid w:val="00AE25D5"/>
    <w:rsid w:val="00AE2692"/>
    <w:rsid w:val="00AE274C"/>
    <w:rsid w:val="00AE277E"/>
    <w:rsid w:val="00AE27B2"/>
    <w:rsid w:val="00AE2861"/>
    <w:rsid w:val="00AE2965"/>
    <w:rsid w:val="00AE2977"/>
    <w:rsid w:val="00AE2C04"/>
    <w:rsid w:val="00AE2E55"/>
    <w:rsid w:val="00AE2E79"/>
    <w:rsid w:val="00AE2E9A"/>
    <w:rsid w:val="00AE3146"/>
    <w:rsid w:val="00AE31F9"/>
    <w:rsid w:val="00AE3204"/>
    <w:rsid w:val="00AE3421"/>
    <w:rsid w:val="00AE3496"/>
    <w:rsid w:val="00AE3547"/>
    <w:rsid w:val="00AE359D"/>
    <w:rsid w:val="00AE35D1"/>
    <w:rsid w:val="00AE361A"/>
    <w:rsid w:val="00AE369F"/>
    <w:rsid w:val="00AE3789"/>
    <w:rsid w:val="00AE37B2"/>
    <w:rsid w:val="00AE3BCE"/>
    <w:rsid w:val="00AE3D18"/>
    <w:rsid w:val="00AE3D43"/>
    <w:rsid w:val="00AE3DF8"/>
    <w:rsid w:val="00AE3E3F"/>
    <w:rsid w:val="00AE445C"/>
    <w:rsid w:val="00AE4541"/>
    <w:rsid w:val="00AE4655"/>
    <w:rsid w:val="00AE4886"/>
    <w:rsid w:val="00AE48A6"/>
    <w:rsid w:val="00AE48E7"/>
    <w:rsid w:val="00AE4A74"/>
    <w:rsid w:val="00AE4BB8"/>
    <w:rsid w:val="00AE4BD3"/>
    <w:rsid w:val="00AE4D7A"/>
    <w:rsid w:val="00AE4E79"/>
    <w:rsid w:val="00AE52A9"/>
    <w:rsid w:val="00AE52C0"/>
    <w:rsid w:val="00AE5376"/>
    <w:rsid w:val="00AE53E8"/>
    <w:rsid w:val="00AE549B"/>
    <w:rsid w:val="00AE5502"/>
    <w:rsid w:val="00AE560F"/>
    <w:rsid w:val="00AE568E"/>
    <w:rsid w:val="00AE58DC"/>
    <w:rsid w:val="00AE5902"/>
    <w:rsid w:val="00AE5905"/>
    <w:rsid w:val="00AE592A"/>
    <w:rsid w:val="00AE5991"/>
    <w:rsid w:val="00AE5B2F"/>
    <w:rsid w:val="00AE5D12"/>
    <w:rsid w:val="00AE5E78"/>
    <w:rsid w:val="00AE62E6"/>
    <w:rsid w:val="00AE639F"/>
    <w:rsid w:val="00AE6723"/>
    <w:rsid w:val="00AE67C6"/>
    <w:rsid w:val="00AE68A3"/>
    <w:rsid w:val="00AE6989"/>
    <w:rsid w:val="00AE6A4B"/>
    <w:rsid w:val="00AE6B61"/>
    <w:rsid w:val="00AE6BFC"/>
    <w:rsid w:val="00AE6F35"/>
    <w:rsid w:val="00AE7037"/>
    <w:rsid w:val="00AE7052"/>
    <w:rsid w:val="00AE70F3"/>
    <w:rsid w:val="00AE72B1"/>
    <w:rsid w:val="00AE73BC"/>
    <w:rsid w:val="00AE7452"/>
    <w:rsid w:val="00AE7614"/>
    <w:rsid w:val="00AE7743"/>
    <w:rsid w:val="00AE77AC"/>
    <w:rsid w:val="00AE7886"/>
    <w:rsid w:val="00AE78FC"/>
    <w:rsid w:val="00AE7A10"/>
    <w:rsid w:val="00AE7A37"/>
    <w:rsid w:val="00AE7C0C"/>
    <w:rsid w:val="00AE7C20"/>
    <w:rsid w:val="00AE7D13"/>
    <w:rsid w:val="00AE7D62"/>
    <w:rsid w:val="00AF006F"/>
    <w:rsid w:val="00AF00AA"/>
    <w:rsid w:val="00AF00C8"/>
    <w:rsid w:val="00AF016A"/>
    <w:rsid w:val="00AF0193"/>
    <w:rsid w:val="00AF0261"/>
    <w:rsid w:val="00AF02BE"/>
    <w:rsid w:val="00AF032D"/>
    <w:rsid w:val="00AF0612"/>
    <w:rsid w:val="00AF0821"/>
    <w:rsid w:val="00AF0844"/>
    <w:rsid w:val="00AF0925"/>
    <w:rsid w:val="00AF09EC"/>
    <w:rsid w:val="00AF0B75"/>
    <w:rsid w:val="00AF0CF5"/>
    <w:rsid w:val="00AF0F16"/>
    <w:rsid w:val="00AF101D"/>
    <w:rsid w:val="00AF11D8"/>
    <w:rsid w:val="00AF13D3"/>
    <w:rsid w:val="00AF145A"/>
    <w:rsid w:val="00AF1556"/>
    <w:rsid w:val="00AF165B"/>
    <w:rsid w:val="00AF1737"/>
    <w:rsid w:val="00AF18F0"/>
    <w:rsid w:val="00AF199B"/>
    <w:rsid w:val="00AF19E4"/>
    <w:rsid w:val="00AF1B6E"/>
    <w:rsid w:val="00AF1BB3"/>
    <w:rsid w:val="00AF1CF5"/>
    <w:rsid w:val="00AF1DC6"/>
    <w:rsid w:val="00AF1DD3"/>
    <w:rsid w:val="00AF1EF1"/>
    <w:rsid w:val="00AF1EFE"/>
    <w:rsid w:val="00AF1F80"/>
    <w:rsid w:val="00AF2117"/>
    <w:rsid w:val="00AF2137"/>
    <w:rsid w:val="00AF229C"/>
    <w:rsid w:val="00AF22CC"/>
    <w:rsid w:val="00AF2323"/>
    <w:rsid w:val="00AF23C7"/>
    <w:rsid w:val="00AF256F"/>
    <w:rsid w:val="00AF2626"/>
    <w:rsid w:val="00AF2854"/>
    <w:rsid w:val="00AF29DF"/>
    <w:rsid w:val="00AF2C52"/>
    <w:rsid w:val="00AF2CC9"/>
    <w:rsid w:val="00AF2D69"/>
    <w:rsid w:val="00AF2DCB"/>
    <w:rsid w:val="00AF2E35"/>
    <w:rsid w:val="00AF30C8"/>
    <w:rsid w:val="00AF3257"/>
    <w:rsid w:val="00AF3471"/>
    <w:rsid w:val="00AF34F1"/>
    <w:rsid w:val="00AF34FD"/>
    <w:rsid w:val="00AF360A"/>
    <w:rsid w:val="00AF388D"/>
    <w:rsid w:val="00AF3AC1"/>
    <w:rsid w:val="00AF3B19"/>
    <w:rsid w:val="00AF3C01"/>
    <w:rsid w:val="00AF3C2C"/>
    <w:rsid w:val="00AF3CD9"/>
    <w:rsid w:val="00AF4077"/>
    <w:rsid w:val="00AF42CE"/>
    <w:rsid w:val="00AF43D7"/>
    <w:rsid w:val="00AF45B5"/>
    <w:rsid w:val="00AF469D"/>
    <w:rsid w:val="00AF4712"/>
    <w:rsid w:val="00AF486A"/>
    <w:rsid w:val="00AF4A39"/>
    <w:rsid w:val="00AF4AE8"/>
    <w:rsid w:val="00AF4FCA"/>
    <w:rsid w:val="00AF5317"/>
    <w:rsid w:val="00AF53B0"/>
    <w:rsid w:val="00AF553C"/>
    <w:rsid w:val="00AF55FE"/>
    <w:rsid w:val="00AF5744"/>
    <w:rsid w:val="00AF5A24"/>
    <w:rsid w:val="00AF6088"/>
    <w:rsid w:val="00AF60F1"/>
    <w:rsid w:val="00AF627C"/>
    <w:rsid w:val="00AF62D7"/>
    <w:rsid w:val="00AF6358"/>
    <w:rsid w:val="00AF64F8"/>
    <w:rsid w:val="00AF6568"/>
    <w:rsid w:val="00AF66C1"/>
    <w:rsid w:val="00AF6A19"/>
    <w:rsid w:val="00AF6AEF"/>
    <w:rsid w:val="00AF6B03"/>
    <w:rsid w:val="00AF6B15"/>
    <w:rsid w:val="00AF6C81"/>
    <w:rsid w:val="00AF6CB5"/>
    <w:rsid w:val="00AF6F7E"/>
    <w:rsid w:val="00AF722C"/>
    <w:rsid w:val="00AF72EA"/>
    <w:rsid w:val="00AF7487"/>
    <w:rsid w:val="00AF7505"/>
    <w:rsid w:val="00AF755E"/>
    <w:rsid w:val="00AF7570"/>
    <w:rsid w:val="00AF7593"/>
    <w:rsid w:val="00AF75F7"/>
    <w:rsid w:val="00AF76AA"/>
    <w:rsid w:val="00AF7873"/>
    <w:rsid w:val="00AF7A32"/>
    <w:rsid w:val="00AF7BB8"/>
    <w:rsid w:val="00AF7CA0"/>
    <w:rsid w:val="00AF7D23"/>
    <w:rsid w:val="00AF7D8A"/>
    <w:rsid w:val="00AF7DF5"/>
    <w:rsid w:val="00AF7EE7"/>
    <w:rsid w:val="00AF7F66"/>
    <w:rsid w:val="00AF7FE2"/>
    <w:rsid w:val="00B002C1"/>
    <w:rsid w:val="00B00790"/>
    <w:rsid w:val="00B00857"/>
    <w:rsid w:val="00B00A70"/>
    <w:rsid w:val="00B00BA4"/>
    <w:rsid w:val="00B00BC1"/>
    <w:rsid w:val="00B00D1C"/>
    <w:rsid w:val="00B00D36"/>
    <w:rsid w:val="00B00E3E"/>
    <w:rsid w:val="00B01045"/>
    <w:rsid w:val="00B01220"/>
    <w:rsid w:val="00B012B4"/>
    <w:rsid w:val="00B0145E"/>
    <w:rsid w:val="00B01576"/>
    <w:rsid w:val="00B016BC"/>
    <w:rsid w:val="00B019D1"/>
    <w:rsid w:val="00B01ABA"/>
    <w:rsid w:val="00B01C3F"/>
    <w:rsid w:val="00B01CBB"/>
    <w:rsid w:val="00B02148"/>
    <w:rsid w:val="00B02210"/>
    <w:rsid w:val="00B022CB"/>
    <w:rsid w:val="00B02331"/>
    <w:rsid w:val="00B02403"/>
    <w:rsid w:val="00B024F2"/>
    <w:rsid w:val="00B0268E"/>
    <w:rsid w:val="00B028B3"/>
    <w:rsid w:val="00B02934"/>
    <w:rsid w:val="00B02A3A"/>
    <w:rsid w:val="00B02E8C"/>
    <w:rsid w:val="00B02F3A"/>
    <w:rsid w:val="00B030C7"/>
    <w:rsid w:val="00B031BF"/>
    <w:rsid w:val="00B03522"/>
    <w:rsid w:val="00B03541"/>
    <w:rsid w:val="00B0354D"/>
    <w:rsid w:val="00B03658"/>
    <w:rsid w:val="00B0366A"/>
    <w:rsid w:val="00B036B4"/>
    <w:rsid w:val="00B03702"/>
    <w:rsid w:val="00B03BBA"/>
    <w:rsid w:val="00B03C0A"/>
    <w:rsid w:val="00B03C40"/>
    <w:rsid w:val="00B03C62"/>
    <w:rsid w:val="00B03CC7"/>
    <w:rsid w:val="00B03D97"/>
    <w:rsid w:val="00B03F02"/>
    <w:rsid w:val="00B03FDD"/>
    <w:rsid w:val="00B04138"/>
    <w:rsid w:val="00B04470"/>
    <w:rsid w:val="00B044A0"/>
    <w:rsid w:val="00B04525"/>
    <w:rsid w:val="00B046CA"/>
    <w:rsid w:val="00B046EC"/>
    <w:rsid w:val="00B048A8"/>
    <w:rsid w:val="00B04B03"/>
    <w:rsid w:val="00B04F63"/>
    <w:rsid w:val="00B05043"/>
    <w:rsid w:val="00B050CE"/>
    <w:rsid w:val="00B051B4"/>
    <w:rsid w:val="00B05259"/>
    <w:rsid w:val="00B052CE"/>
    <w:rsid w:val="00B0560B"/>
    <w:rsid w:val="00B05683"/>
    <w:rsid w:val="00B056FC"/>
    <w:rsid w:val="00B0571D"/>
    <w:rsid w:val="00B0589A"/>
    <w:rsid w:val="00B05953"/>
    <w:rsid w:val="00B05A4A"/>
    <w:rsid w:val="00B05B6E"/>
    <w:rsid w:val="00B05E42"/>
    <w:rsid w:val="00B05EDB"/>
    <w:rsid w:val="00B05F90"/>
    <w:rsid w:val="00B05FB6"/>
    <w:rsid w:val="00B061A3"/>
    <w:rsid w:val="00B06240"/>
    <w:rsid w:val="00B0635D"/>
    <w:rsid w:val="00B06442"/>
    <w:rsid w:val="00B0651F"/>
    <w:rsid w:val="00B06580"/>
    <w:rsid w:val="00B065B9"/>
    <w:rsid w:val="00B0669E"/>
    <w:rsid w:val="00B0682F"/>
    <w:rsid w:val="00B069AB"/>
    <w:rsid w:val="00B06D71"/>
    <w:rsid w:val="00B071C5"/>
    <w:rsid w:val="00B071EB"/>
    <w:rsid w:val="00B0724A"/>
    <w:rsid w:val="00B0739C"/>
    <w:rsid w:val="00B073A1"/>
    <w:rsid w:val="00B07B14"/>
    <w:rsid w:val="00B07BA5"/>
    <w:rsid w:val="00B07C13"/>
    <w:rsid w:val="00B07C89"/>
    <w:rsid w:val="00B07D37"/>
    <w:rsid w:val="00B1006A"/>
    <w:rsid w:val="00B10181"/>
    <w:rsid w:val="00B1044E"/>
    <w:rsid w:val="00B10489"/>
    <w:rsid w:val="00B1049D"/>
    <w:rsid w:val="00B104F8"/>
    <w:rsid w:val="00B105CA"/>
    <w:rsid w:val="00B106CC"/>
    <w:rsid w:val="00B10714"/>
    <w:rsid w:val="00B1093A"/>
    <w:rsid w:val="00B109BE"/>
    <w:rsid w:val="00B109DC"/>
    <w:rsid w:val="00B10A57"/>
    <w:rsid w:val="00B10B8A"/>
    <w:rsid w:val="00B10B8F"/>
    <w:rsid w:val="00B10CAB"/>
    <w:rsid w:val="00B10CC2"/>
    <w:rsid w:val="00B10D87"/>
    <w:rsid w:val="00B10EED"/>
    <w:rsid w:val="00B113D6"/>
    <w:rsid w:val="00B115F7"/>
    <w:rsid w:val="00B1163E"/>
    <w:rsid w:val="00B116C5"/>
    <w:rsid w:val="00B119B7"/>
    <w:rsid w:val="00B119E2"/>
    <w:rsid w:val="00B11AA5"/>
    <w:rsid w:val="00B11B4E"/>
    <w:rsid w:val="00B11D10"/>
    <w:rsid w:val="00B11D31"/>
    <w:rsid w:val="00B11D53"/>
    <w:rsid w:val="00B11DEB"/>
    <w:rsid w:val="00B11F3F"/>
    <w:rsid w:val="00B12166"/>
    <w:rsid w:val="00B1220D"/>
    <w:rsid w:val="00B12896"/>
    <w:rsid w:val="00B12A2D"/>
    <w:rsid w:val="00B12B1F"/>
    <w:rsid w:val="00B12C98"/>
    <w:rsid w:val="00B12E61"/>
    <w:rsid w:val="00B12F1B"/>
    <w:rsid w:val="00B12F44"/>
    <w:rsid w:val="00B130FA"/>
    <w:rsid w:val="00B13306"/>
    <w:rsid w:val="00B1332B"/>
    <w:rsid w:val="00B135A2"/>
    <w:rsid w:val="00B1377F"/>
    <w:rsid w:val="00B138BB"/>
    <w:rsid w:val="00B13940"/>
    <w:rsid w:val="00B13A69"/>
    <w:rsid w:val="00B13E6E"/>
    <w:rsid w:val="00B13E9E"/>
    <w:rsid w:val="00B140C2"/>
    <w:rsid w:val="00B1433F"/>
    <w:rsid w:val="00B144C8"/>
    <w:rsid w:val="00B146A6"/>
    <w:rsid w:val="00B147CC"/>
    <w:rsid w:val="00B1499B"/>
    <w:rsid w:val="00B14C1D"/>
    <w:rsid w:val="00B14C4C"/>
    <w:rsid w:val="00B14C84"/>
    <w:rsid w:val="00B14D31"/>
    <w:rsid w:val="00B14F52"/>
    <w:rsid w:val="00B14F7B"/>
    <w:rsid w:val="00B1531E"/>
    <w:rsid w:val="00B155D4"/>
    <w:rsid w:val="00B15630"/>
    <w:rsid w:val="00B15985"/>
    <w:rsid w:val="00B1598C"/>
    <w:rsid w:val="00B15C33"/>
    <w:rsid w:val="00B15E1D"/>
    <w:rsid w:val="00B15F5A"/>
    <w:rsid w:val="00B15F60"/>
    <w:rsid w:val="00B15F8A"/>
    <w:rsid w:val="00B15FBF"/>
    <w:rsid w:val="00B160A3"/>
    <w:rsid w:val="00B160B4"/>
    <w:rsid w:val="00B16304"/>
    <w:rsid w:val="00B163FB"/>
    <w:rsid w:val="00B16535"/>
    <w:rsid w:val="00B16732"/>
    <w:rsid w:val="00B167BD"/>
    <w:rsid w:val="00B16E16"/>
    <w:rsid w:val="00B16FBB"/>
    <w:rsid w:val="00B170DB"/>
    <w:rsid w:val="00B17129"/>
    <w:rsid w:val="00B17195"/>
    <w:rsid w:val="00B173D0"/>
    <w:rsid w:val="00B175A0"/>
    <w:rsid w:val="00B17680"/>
    <w:rsid w:val="00B17788"/>
    <w:rsid w:val="00B179A7"/>
    <w:rsid w:val="00B179E8"/>
    <w:rsid w:val="00B17BA2"/>
    <w:rsid w:val="00B17BB3"/>
    <w:rsid w:val="00B17BED"/>
    <w:rsid w:val="00B17CE3"/>
    <w:rsid w:val="00B17EBD"/>
    <w:rsid w:val="00B17EE0"/>
    <w:rsid w:val="00B17FC8"/>
    <w:rsid w:val="00B2005A"/>
    <w:rsid w:val="00B20305"/>
    <w:rsid w:val="00B203A1"/>
    <w:rsid w:val="00B20664"/>
    <w:rsid w:val="00B20818"/>
    <w:rsid w:val="00B20870"/>
    <w:rsid w:val="00B208EF"/>
    <w:rsid w:val="00B208F5"/>
    <w:rsid w:val="00B20C27"/>
    <w:rsid w:val="00B20D54"/>
    <w:rsid w:val="00B20D55"/>
    <w:rsid w:val="00B20ED8"/>
    <w:rsid w:val="00B21185"/>
    <w:rsid w:val="00B212C2"/>
    <w:rsid w:val="00B212FB"/>
    <w:rsid w:val="00B21452"/>
    <w:rsid w:val="00B2166C"/>
    <w:rsid w:val="00B21675"/>
    <w:rsid w:val="00B216B8"/>
    <w:rsid w:val="00B216DB"/>
    <w:rsid w:val="00B21802"/>
    <w:rsid w:val="00B21892"/>
    <w:rsid w:val="00B2191E"/>
    <w:rsid w:val="00B21945"/>
    <w:rsid w:val="00B2195A"/>
    <w:rsid w:val="00B21B80"/>
    <w:rsid w:val="00B21C6D"/>
    <w:rsid w:val="00B21F65"/>
    <w:rsid w:val="00B22134"/>
    <w:rsid w:val="00B22464"/>
    <w:rsid w:val="00B227AA"/>
    <w:rsid w:val="00B22892"/>
    <w:rsid w:val="00B22BB6"/>
    <w:rsid w:val="00B22BE8"/>
    <w:rsid w:val="00B22C9F"/>
    <w:rsid w:val="00B22DA3"/>
    <w:rsid w:val="00B22E07"/>
    <w:rsid w:val="00B22E3F"/>
    <w:rsid w:val="00B22EB7"/>
    <w:rsid w:val="00B2335C"/>
    <w:rsid w:val="00B233D5"/>
    <w:rsid w:val="00B239AA"/>
    <w:rsid w:val="00B23D13"/>
    <w:rsid w:val="00B23DF1"/>
    <w:rsid w:val="00B23E9C"/>
    <w:rsid w:val="00B23F1A"/>
    <w:rsid w:val="00B24056"/>
    <w:rsid w:val="00B240B1"/>
    <w:rsid w:val="00B2435F"/>
    <w:rsid w:val="00B2474C"/>
    <w:rsid w:val="00B2478E"/>
    <w:rsid w:val="00B2484F"/>
    <w:rsid w:val="00B24854"/>
    <w:rsid w:val="00B2498D"/>
    <w:rsid w:val="00B24C06"/>
    <w:rsid w:val="00B24C0B"/>
    <w:rsid w:val="00B24C81"/>
    <w:rsid w:val="00B24CE3"/>
    <w:rsid w:val="00B24E31"/>
    <w:rsid w:val="00B2513F"/>
    <w:rsid w:val="00B251C6"/>
    <w:rsid w:val="00B251EF"/>
    <w:rsid w:val="00B253DC"/>
    <w:rsid w:val="00B254DF"/>
    <w:rsid w:val="00B25532"/>
    <w:rsid w:val="00B2556A"/>
    <w:rsid w:val="00B255EB"/>
    <w:rsid w:val="00B259F3"/>
    <w:rsid w:val="00B25A6B"/>
    <w:rsid w:val="00B25D10"/>
    <w:rsid w:val="00B25E63"/>
    <w:rsid w:val="00B25F63"/>
    <w:rsid w:val="00B2608B"/>
    <w:rsid w:val="00B260D2"/>
    <w:rsid w:val="00B26122"/>
    <w:rsid w:val="00B2618E"/>
    <w:rsid w:val="00B261C6"/>
    <w:rsid w:val="00B26386"/>
    <w:rsid w:val="00B264A5"/>
    <w:rsid w:val="00B26570"/>
    <w:rsid w:val="00B267E3"/>
    <w:rsid w:val="00B2696F"/>
    <w:rsid w:val="00B26974"/>
    <w:rsid w:val="00B26A39"/>
    <w:rsid w:val="00B26C07"/>
    <w:rsid w:val="00B26C84"/>
    <w:rsid w:val="00B26D98"/>
    <w:rsid w:val="00B26E6F"/>
    <w:rsid w:val="00B26F15"/>
    <w:rsid w:val="00B270D9"/>
    <w:rsid w:val="00B271F9"/>
    <w:rsid w:val="00B2741D"/>
    <w:rsid w:val="00B27664"/>
    <w:rsid w:val="00B276FB"/>
    <w:rsid w:val="00B277BD"/>
    <w:rsid w:val="00B277F0"/>
    <w:rsid w:val="00B27946"/>
    <w:rsid w:val="00B2796A"/>
    <w:rsid w:val="00B27A5F"/>
    <w:rsid w:val="00B27BA9"/>
    <w:rsid w:val="00B27F36"/>
    <w:rsid w:val="00B27F9F"/>
    <w:rsid w:val="00B303D1"/>
    <w:rsid w:val="00B30429"/>
    <w:rsid w:val="00B304B7"/>
    <w:rsid w:val="00B304C1"/>
    <w:rsid w:val="00B304E5"/>
    <w:rsid w:val="00B306D9"/>
    <w:rsid w:val="00B306FD"/>
    <w:rsid w:val="00B308D5"/>
    <w:rsid w:val="00B30BEA"/>
    <w:rsid w:val="00B30CB8"/>
    <w:rsid w:val="00B30D9F"/>
    <w:rsid w:val="00B30E9A"/>
    <w:rsid w:val="00B30EBD"/>
    <w:rsid w:val="00B30F1F"/>
    <w:rsid w:val="00B30F55"/>
    <w:rsid w:val="00B31081"/>
    <w:rsid w:val="00B3109C"/>
    <w:rsid w:val="00B311A9"/>
    <w:rsid w:val="00B3156F"/>
    <w:rsid w:val="00B3175B"/>
    <w:rsid w:val="00B318FF"/>
    <w:rsid w:val="00B31AB5"/>
    <w:rsid w:val="00B31B58"/>
    <w:rsid w:val="00B31E44"/>
    <w:rsid w:val="00B32073"/>
    <w:rsid w:val="00B32152"/>
    <w:rsid w:val="00B322F3"/>
    <w:rsid w:val="00B326CD"/>
    <w:rsid w:val="00B3297B"/>
    <w:rsid w:val="00B32A3E"/>
    <w:rsid w:val="00B32B4B"/>
    <w:rsid w:val="00B32BAE"/>
    <w:rsid w:val="00B32C36"/>
    <w:rsid w:val="00B32DD6"/>
    <w:rsid w:val="00B32E00"/>
    <w:rsid w:val="00B32E71"/>
    <w:rsid w:val="00B32E8D"/>
    <w:rsid w:val="00B32F4D"/>
    <w:rsid w:val="00B32FA1"/>
    <w:rsid w:val="00B332F4"/>
    <w:rsid w:val="00B3338D"/>
    <w:rsid w:val="00B33410"/>
    <w:rsid w:val="00B334A9"/>
    <w:rsid w:val="00B33532"/>
    <w:rsid w:val="00B33734"/>
    <w:rsid w:val="00B33908"/>
    <w:rsid w:val="00B3391D"/>
    <w:rsid w:val="00B33AF6"/>
    <w:rsid w:val="00B33B47"/>
    <w:rsid w:val="00B33BDE"/>
    <w:rsid w:val="00B33CB8"/>
    <w:rsid w:val="00B33EA2"/>
    <w:rsid w:val="00B33F32"/>
    <w:rsid w:val="00B33FB9"/>
    <w:rsid w:val="00B3407B"/>
    <w:rsid w:val="00B340ED"/>
    <w:rsid w:val="00B34179"/>
    <w:rsid w:val="00B3421C"/>
    <w:rsid w:val="00B3431F"/>
    <w:rsid w:val="00B34332"/>
    <w:rsid w:val="00B34333"/>
    <w:rsid w:val="00B344A9"/>
    <w:rsid w:val="00B344CE"/>
    <w:rsid w:val="00B345DC"/>
    <w:rsid w:val="00B34768"/>
    <w:rsid w:val="00B3496F"/>
    <w:rsid w:val="00B3499D"/>
    <w:rsid w:val="00B34B7B"/>
    <w:rsid w:val="00B34E27"/>
    <w:rsid w:val="00B34E70"/>
    <w:rsid w:val="00B34E82"/>
    <w:rsid w:val="00B351BA"/>
    <w:rsid w:val="00B35323"/>
    <w:rsid w:val="00B35570"/>
    <w:rsid w:val="00B358AA"/>
    <w:rsid w:val="00B35915"/>
    <w:rsid w:val="00B359C3"/>
    <w:rsid w:val="00B35B7B"/>
    <w:rsid w:val="00B35BE8"/>
    <w:rsid w:val="00B35BF3"/>
    <w:rsid w:val="00B35C90"/>
    <w:rsid w:val="00B35CA0"/>
    <w:rsid w:val="00B3606C"/>
    <w:rsid w:val="00B36070"/>
    <w:rsid w:val="00B36283"/>
    <w:rsid w:val="00B36347"/>
    <w:rsid w:val="00B3648E"/>
    <w:rsid w:val="00B3654A"/>
    <w:rsid w:val="00B36556"/>
    <w:rsid w:val="00B365D8"/>
    <w:rsid w:val="00B3661B"/>
    <w:rsid w:val="00B3661F"/>
    <w:rsid w:val="00B36668"/>
    <w:rsid w:val="00B36711"/>
    <w:rsid w:val="00B369BB"/>
    <w:rsid w:val="00B36B29"/>
    <w:rsid w:val="00B36C59"/>
    <w:rsid w:val="00B36F78"/>
    <w:rsid w:val="00B36FE9"/>
    <w:rsid w:val="00B3725D"/>
    <w:rsid w:val="00B37343"/>
    <w:rsid w:val="00B37438"/>
    <w:rsid w:val="00B375E1"/>
    <w:rsid w:val="00B3762C"/>
    <w:rsid w:val="00B376F7"/>
    <w:rsid w:val="00B377E7"/>
    <w:rsid w:val="00B378F1"/>
    <w:rsid w:val="00B37924"/>
    <w:rsid w:val="00B379C7"/>
    <w:rsid w:val="00B37AC7"/>
    <w:rsid w:val="00B37C31"/>
    <w:rsid w:val="00B37F81"/>
    <w:rsid w:val="00B37FB7"/>
    <w:rsid w:val="00B40228"/>
    <w:rsid w:val="00B4029D"/>
    <w:rsid w:val="00B40583"/>
    <w:rsid w:val="00B406A4"/>
    <w:rsid w:val="00B40760"/>
    <w:rsid w:val="00B40806"/>
    <w:rsid w:val="00B408F9"/>
    <w:rsid w:val="00B40947"/>
    <w:rsid w:val="00B40A87"/>
    <w:rsid w:val="00B40C7C"/>
    <w:rsid w:val="00B40DD7"/>
    <w:rsid w:val="00B40E00"/>
    <w:rsid w:val="00B40EC3"/>
    <w:rsid w:val="00B40FAE"/>
    <w:rsid w:val="00B41095"/>
    <w:rsid w:val="00B4124E"/>
    <w:rsid w:val="00B41272"/>
    <w:rsid w:val="00B41331"/>
    <w:rsid w:val="00B413DC"/>
    <w:rsid w:val="00B414F7"/>
    <w:rsid w:val="00B414FC"/>
    <w:rsid w:val="00B4151E"/>
    <w:rsid w:val="00B417D8"/>
    <w:rsid w:val="00B41CFB"/>
    <w:rsid w:val="00B41DF9"/>
    <w:rsid w:val="00B41FBC"/>
    <w:rsid w:val="00B42056"/>
    <w:rsid w:val="00B42328"/>
    <w:rsid w:val="00B42376"/>
    <w:rsid w:val="00B423FF"/>
    <w:rsid w:val="00B4242D"/>
    <w:rsid w:val="00B428C7"/>
    <w:rsid w:val="00B42C3B"/>
    <w:rsid w:val="00B42CEE"/>
    <w:rsid w:val="00B42E1A"/>
    <w:rsid w:val="00B42E22"/>
    <w:rsid w:val="00B42E55"/>
    <w:rsid w:val="00B43069"/>
    <w:rsid w:val="00B430B8"/>
    <w:rsid w:val="00B434FF"/>
    <w:rsid w:val="00B435AA"/>
    <w:rsid w:val="00B4366F"/>
    <w:rsid w:val="00B436D0"/>
    <w:rsid w:val="00B43A6E"/>
    <w:rsid w:val="00B43BBC"/>
    <w:rsid w:val="00B43CA6"/>
    <w:rsid w:val="00B43CB6"/>
    <w:rsid w:val="00B43D03"/>
    <w:rsid w:val="00B43E42"/>
    <w:rsid w:val="00B43E66"/>
    <w:rsid w:val="00B44133"/>
    <w:rsid w:val="00B4426D"/>
    <w:rsid w:val="00B442DF"/>
    <w:rsid w:val="00B4438A"/>
    <w:rsid w:val="00B4459C"/>
    <w:rsid w:val="00B445B9"/>
    <w:rsid w:val="00B44949"/>
    <w:rsid w:val="00B44A7E"/>
    <w:rsid w:val="00B44AA8"/>
    <w:rsid w:val="00B44CDB"/>
    <w:rsid w:val="00B44D3A"/>
    <w:rsid w:val="00B44DC7"/>
    <w:rsid w:val="00B44F37"/>
    <w:rsid w:val="00B44F77"/>
    <w:rsid w:val="00B45042"/>
    <w:rsid w:val="00B45385"/>
    <w:rsid w:val="00B45592"/>
    <w:rsid w:val="00B456C9"/>
    <w:rsid w:val="00B45859"/>
    <w:rsid w:val="00B45A52"/>
    <w:rsid w:val="00B45BB4"/>
    <w:rsid w:val="00B45BBE"/>
    <w:rsid w:val="00B45CEF"/>
    <w:rsid w:val="00B45EB7"/>
    <w:rsid w:val="00B46238"/>
    <w:rsid w:val="00B4634F"/>
    <w:rsid w:val="00B46837"/>
    <w:rsid w:val="00B4698C"/>
    <w:rsid w:val="00B46A95"/>
    <w:rsid w:val="00B46B06"/>
    <w:rsid w:val="00B46B5A"/>
    <w:rsid w:val="00B46BD5"/>
    <w:rsid w:val="00B46C8C"/>
    <w:rsid w:val="00B46C8E"/>
    <w:rsid w:val="00B46D40"/>
    <w:rsid w:val="00B46D82"/>
    <w:rsid w:val="00B46DEE"/>
    <w:rsid w:val="00B46EB5"/>
    <w:rsid w:val="00B46F6C"/>
    <w:rsid w:val="00B46F76"/>
    <w:rsid w:val="00B46F7C"/>
    <w:rsid w:val="00B47278"/>
    <w:rsid w:val="00B4743A"/>
    <w:rsid w:val="00B47511"/>
    <w:rsid w:val="00B478B4"/>
    <w:rsid w:val="00B478F6"/>
    <w:rsid w:val="00B479DE"/>
    <w:rsid w:val="00B479F2"/>
    <w:rsid w:val="00B47B0C"/>
    <w:rsid w:val="00B47CC5"/>
    <w:rsid w:val="00B47EF2"/>
    <w:rsid w:val="00B50064"/>
    <w:rsid w:val="00B503F9"/>
    <w:rsid w:val="00B50660"/>
    <w:rsid w:val="00B50996"/>
    <w:rsid w:val="00B50A58"/>
    <w:rsid w:val="00B50D6C"/>
    <w:rsid w:val="00B50E0C"/>
    <w:rsid w:val="00B50F13"/>
    <w:rsid w:val="00B512F7"/>
    <w:rsid w:val="00B51415"/>
    <w:rsid w:val="00B5145D"/>
    <w:rsid w:val="00B5147F"/>
    <w:rsid w:val="00B516EB"/>
    <w:rsid w:val="00B517BD"/>
    <w:rsid w:val="00B51895"/>
    <w:rsid w:val="00B5199C"/>
    <w:rsid w:val="00B51AAB"/>
    <w:rsid w:val="00B51B63"/>
    <w:rsid w:val="00B51B86"/>
    <w:rsid w:val="00B51D5F"/>
    <w:rsid w:val="00B51E62"/>
    <w:rsid w:val="00B51F53"/>
    <w:rsid w:val="00B520C6"/>
    <w:rsid w:val="00B521A9"/>
    <w:rsid w:val="00B52489"/>
    <w:rsid w:val="00B524E9"/>
    <w:rsid w:val="00B52628"/>
    <w:rsid w:val="00B5264E"/>
    <w:rsid w:val="00B527C1"/>
    <w:rsid w:val="00B52823"/>
    <w:rsid w:val="00B52848"/>
    <w:rsid w:val="00B52B5C"/>
    <w:rsid w:val="00B52C42"/>
    <w:rsid w:val="00B52CB8"/>
    <w:rsid w:val="00B52DCB"/>
    <w:rsid w:val="00B52ECB"/>
    <w:rsid w:val="00B52F67"/>
    <w:rsid w:val="00B5346D"/>
    <w:rsid w:val="00B534D8"/>
    <w:rsid w:val="00B53502"/>
    <w:rsid w:val="00B53560"/>
    <w:rsid w:val="00B5378B"/>
    <w:rsid w:val="00B53808"/>
    <w:rsid w:val="00B53979"/>
    <w:rsid w:val="00B539DD"/>
    <w:rsid w:val="00B53A3F"/>
    <w:rsid w:val="00B53B04"/>
    <w:rsid w:val="00B53B99"/>
    <w:rsid w:val="00B53C0F"/>
    <w:rsid w:val="00B53C48"/>
    <w:rsid w:val="00B53C6B"/>
    <w:rsid w:val="00B540E2"/>
    <w:rsid w:val="00B5417C"/>
    <w:rsid w:val="00B5418C"/>
    <w:rsid w:val="00B542CE"/>
    <w:rsid w:val="00B54326"/>
    <w:rsid w:val="00B54332"/>
    <w:rsid w:val="00B545DC"/>
    <w:rsid w:val="00B547BE"/>
    <w:rsid w:val="00B54868"/>
    <w:rsid w:val="00B54B64"/>
    <w:rsid w:val="00B54BD0"/>
    <w:rsid w:val="00B54C1F"/>
    <w:rsid w:val="00B54CEA"/>
    <w:rsid w:val="00B54EE4"/>
    <w:rsid w:val="00B54F84"/>
    <w:rsid w:val="00B550B1"/>
    <w:rsid w:val="00B55356"/>
    <w:rsid w:val="00B554DC"/>
    <w:rsid w:val="00B554F9"/>
    <w:rsid w:val="00B55694"/>
    <w:rsid w:val="00B557FA"/>
    <w:rsid w:val="00B559A4"/>
    <w:rsid w:val="00B55BCC"/>
    <w:rsid w:val="00B55C2F"/>
    <w:rsid w:val="00B55D0A"/>
    <w:rsid w:val="00B55D36"/>
    <w:rsid w:val="00B55F45"/>
    <w:rsid w:val="00B56080"/>
    <w:rsid w:val="00B563C7"/>
    <w:rsid w:val="00B563EB"/>
    <w:rsid w:val="00B563FA"/>
    <w:rsid w:val="00B5651C"/>
    <w:rsid w:val="00B56525"/>
    <w:rsid w:val="00B565B1"/>
    <w:rsid w:val="00B566D9"/>
    <w:rsid w:val="00B56712"/>
    <w:rsid w:val="00B56AF9"/>
    <w:rsid w:val="00B56D03"/>
    <w:rsid w:val="00B56D36"/>
    <w:rsid w:val="00B56D82"/>
    <w:rsid w:val="00B56D84"/>
    <w:rsid w:val="00B56DA2"/>
    <w:rsid w:val="00B56E9B"/>
    <w:rsid w:val="00B57007"/>
    <w:rsid w:val="00B5708C"/>
    <w:rsid w:val="00B57153"/>
    <w:rsid w:val="00B5742C"/>
    <w:rsid w:val="00B575AF"/>
    <w:rsid w:val="00B575D5"/>
    <w:rsid w:val="00B5776C"/>
    <w:rsid w:val="00B5778F"/>
    <w:rsid w:val="00B57994"/>
    <w:rsid w:val="00B579BA"/>
    <w:rsid w:val="00B579C5"/>
    <w:rsid w:val="00B57B01"/>
    <w:rsid w:val="00B57BF5"/>
    <w:rsid w:val="00B57F45"/>
    <w:rsid w:val="00B600FE"/>
    <w:rsid w:val="00B602E3"/>
    <w:rsid w:val="00B60603"/>
    <w:rsid w:val="00B60644"/>
    <w:rsid w:val="00B6069D"/>
    <w:rsid w:val="00B60824"/>
    <w:rsid w:val="00B60997"/>
    <w:rsid w:val="00B60B05"/>
    <w:rsid w:val="00B60DBE"/>
    <w:rsid w:val="00B60E21"/>
    <w:rsid w:val="00B60EBA"/>
    <w:rsid w:val="00B60F9F"/>
    <w:rsid w:val="00B60FE4"/>
    <w:rsid w:val="00B60FF2"/>
    <w:rsid w:val="00B61231"/>
    <w:rsid w:val="00B613BB"/>
    <w:rsid w:val="00B61646"/>
    <w:rsid w:val="00B6176B"/>
    <w:rsid w:val="00B61788"/>
    <w:rsid w:val="00B6190E"/>
    <w:rsid w:val="00B619ED"/>
    <w:rsid w:val="00B61A3F"/>
    <w:rsid w:val="00B61CBD"/>
    <w:rsid w:val="00B61FC0"/>
    <w:rsid w:val="00B620A9"/>
    <w:rsid w:val="00B62182"/>
    <w:rsid w:val="00B622F1"/>
    <w:rsid w:val="00B62341"/>
    <w:rsid w:val="00B62429"/>
    <w:rsid w:val="00B62483"/>
    <w:rsid w:val="00B624B5"/>
    <w:rsid w:val="00B62578"/>
    <w:rsid w:val="00B627C2"/>
    <w:rsid w:val="00B6280A"/>
    <w:rsid w:val="00B6287D"/>
    <w:rsid w:val="00B628EB"/>
    <w:rsid w:val="00B62B66"/>
    <w:rsid w:val="00B62CDB"/>
    <w:rsid w:val="00B62D03"/>
    <w:rsid w:val="00B62D1E"/>
    <w:rsid w:val="00B62EA4"/>
    <w:rsid w:val="00B63018"/>
    <w:rsid w:val="00B6325A"/>
    <w:rsid w:val="00B632DA"/>
    <w:rsid w:val="00B632F3"/>
    <w:rsid w:val="00B634DE"/>
    <w:rsid w:val="00B636C0"/>
    <w:rsid w:val="00B636EC"/>
    <w:rsid w:val="00B6388D"/>
    <w:rsid w:val="00B638C2"/>
    <w:rsid w:val="00B639C8"/>
    <w:rsid w:val="00B639F7"/>
    <w:rsid w:val="00B63C48"/>
    <w:rsid w:val="00B63DCF"/>
    <w:rsid w:val="00B63FC4"/>
    <w:rsid w:val="00B64015"/>
    <w:rsid w:val="00B64159"/>
    <w:rsid w:val="00B64205"/>
    <w:rsid w:val="00B642EE"/>
    <w:rsid w:val="00B6434B"/>
    <w:rsid w:val="00B64399"/>
    <w:rsid w:val="00B644BE"/>
    <w:rsid w:val="00B644F1"/>
    <w:rsid w:val="00B6450E"/>
    <w:rsid w:val="00B6460E"/>
    <w:rsid w:val="00B64841"/>
    <w:rsid w:val="00B64935"/>
    <w:rsid w:val="00B64A6D"/>
    <w:rsid w:val="00B64A88"/>
    <w:rsid w:val="00B64AD7"/>
    <w:rsid w:val="00B64BB6"/>
    <w:rsid w:val="00B64C75"/>
    <w:rsid w:val="00B64C86"/>
    <w:rsid w:val="00B64E07"/>
    <w:rsid w:val="00B64EB5"/>
    <w:rsid w:val="00B64FFB"/>
    <w:rsid w:val="00B65005"/>
    <w:rsid w:val="00B650CC"/>
    <w:rsid w:val="00B6523B"/>
    <w:rsid w:val="00B65633"/>
    <w:rsid w:val="00B65661"/>
    <w:rsid w:val="00B65A0B"/>
    <w:rsid w:val="00B65BC0"/>
    <w:rsid w:val="00B65BDF"/>
    <w:rsid w:val="00B65C94"/>
    <w:rsid w:val="00B65F5B"/>
    <w:rsid w:val="00B66011"/>
    <w:rsid w:val="00B66227"/>
    <w:rsid w:val="00B662A1"/>
    <w:rsid w:val="00B664AF"/>
    <w:rsid w:val="00B664C6"/>
    <w:rsid w:val="00B66668"/>
    <w:rsid w:val="00B66676"/>
    <w:rsid w:val="00B66760"/>
    <w:rsid w:val="00B6691C"/>
    <w:rsid w:val="00B6694B"/>
    <w:rsid w:val="00B669D1"/>
    <w:rsid w:val="00B66EBA"/>
    <w:rsid w:val="00B67269"/>
    <w:rsid w:val="00B672A4"/>
    <w:rsid w:val="00B672FD"/>
    <w:rsid w:val="00B67315"/>
    <w:rsid w:val="00B6742B"/>
    <w:rsid w:val="00B6766A"/>
    <w:rsid w:val="00B6793D"/>
    <w:rsid w:val="00B67A42"/>
    <w:rsid w:val="00B67AC3"/>
    <w:rsid w:val="00B67B69"/>
    <w:rsid w:val="00B67BC2"/>
    <w:rsid w:val="00B67CAB"/>
    <w:rsid w:val="00B67CD3"/>
    <w:rsid w:val="00B67D6B"/>
    <w:rsid w:val="00B67F38"/>
    <w:rsid w:val="00B67F48"/>
    <w:rsid w:val="00B70203"/>
    <w:rsid w:val="00B70221"/>
    <w:rsid w:val="00B70329"/>
    <w:rsid w:val="00B70350"/>
    <w:rsid w:val="00B703D8"/>
    <w:rsid w:val="00B70551"/>
    <w:rsid w:val="00B70A06"/>
    <w:rsid w:val="00B713BF"/>
    <w:rsid w:val="00B71545"/>
    <w:rsid w:val="00B71872"/>
    <w:rsid w:val="00B71AF2"/>
    <w:rsid w:val="00B71BF9"/>
    <w:rsid w:val="00B71CD1"/>
    <w:rsid w:val="00B71D70"/>
    <w:rsid w:val="00B71DDA"/>
    <w:rsid w:val="00B71E38"/>
    <w:rsid w:val="00B71ECE"/>
    <w:rsid w:val="00B72045"/>
    <w:rsid w:val="00B72078"/>
    <w:rsid w:val="00B7218B"/>
    <w:rsid w:val="00B721BB"/>
    <w:rsid w:val="00B7225F"/>
    <w:rsid w:val="00B7230C"/>
    <w:rsid w:val="00B723D3"/>
    <w:rsid w:val="00B72428"/>
    <w:rsid w:val="00B724CB"/>
    <w:rsid w:val="00B725E7"/>
    <w:rsid w:val="00B725F2"/>
    <w:rsid w:val="00B7260D"/>
    <w:rsid w:val="00B72877"/>
    <w:rsid w:val="00B72D52"/>
    <w:rsid w:val="00B73157"/>
    <w:rsid w:val="00B7336F"/>
    <w:rsid w:val="00B733A1"/>
    <w:rsid w:val="00B7353D"/>
    <w:rsid w:val="00B7371E"/>
    <w:rsid w:val="00B73C4D"/>
    <w:rsid w:val="00B73F8F"/>
    <w:rsid w:val="00B7417A"/>
    <w:rsid w:val="00B7433B"/>
    <w:rsid w:val="00B74421"/>
    <w:rsid w:val="00B745C8"/>
    <w:rsid w:val="00B74660"/>
    <w:rsid w:val="00B746E9"/>
    <w:rsid w:val="00B74847"/>
    <w:rsid w:val="00B7490B"/>
    <w:rsid w:val="00B7493B"/>
    <w:rsid w:val="00B749A0"/>
    <w:rsid w:val="00B74AC1"/>
    <w:rsid w:val="00B74B32"/>
    <w:rsid w:val="00B74B41"/>
    <w:rsid w:val="00B74B9C"/>
    <w:rsid w:val="00B74E70"/>
    <w:rsid w:val="00B750F5"/>
    <w:rsid w:val="00B751AA"/>
    <w:rsid w:val="00B752C2"/>
    <w:rsid w:val="00B7530A"/>
    <w:rsid w:val="00B75468"/>
    <w:rsid w:val="00B75B54"/>
    <w:rsid w:val="00B75B69"/>
    <w:rsid w:val="00B75CA5"/>
    <w:rsid w:val="00B75D6A"/>
    <w:rsid w:val="00B75DA9"/>
    <w:rsid w:val="00B76116"/>
    <w:rsid w:val="00B7626C"/>
    <w:rsid w:val="00B76397"/>
    <w:rsid w:val="00B76425"/>
    <w:rsid w:val="00B765A2"/>
    <w:rsid w:val="00B7671F"/>
    <w:rsid w:val="00B76727"/>
    <w:rsid w:val="00B76827"/>
    <w:rsid w:val="00B76A11"/>
    <w:rsid w:val="00B76B01"/>
    <w:rsid w:val="00B76F28"/>
    <w:rsid w:val="00B770BB"/>
    <w:rsid w:val="00B77244"/>
    <w:rsid w:val="00B7728F"/>
    <w:rsid w:val="00B773D5"/>
    <w:rsid w:val="00B774D6"/>
    <w:rsid w:val="00B776BC"/>
    <w:rsid w:val="00B777CD"/>
    <w:rsid w:val="00B777F7"/>
    <w:rsid w:val="00B779CF"/>
    <w:rsid w:val="00B77B03"/>
    <w:rsid w:val="00B77ED9"/>
    <w:rsid w:val="00B80040"/>
    <w:rsid w:val="00B80254"/>
    <w:rsid w:val="00B80257"/>
    <w:rsid w:val="00B802D0"/>
    <w:rsid w:val="00B8033F"/>
    <w:rsid w:val="00B8055E"/>
    <w:rsid w:val="00B80571"/>
    <w:rsid w:val="00B80789"/>
    <w:rsid w:val="00B80931"/>
    <w:rsid w:val="00B809BA"/>
    <w:rsid w:val="00B80A24"/>
    <w:rsid w:val="00B80A8D"/>
    <w:rsid w:val="00B80D5A"/>
    <w:rsid w:val="00B80F95"/>
    <w:rsid w:val="00B81037"/>
    <w:rsid w:val="00B812EF"/>
    <w:rsid w:val="00B81316"/>
    <w:rsid w:val="00B8162C"/>
    <w:rsid w:val="00B81792"/>
    <w:rsid w:val="00B81812"/>
    <w:rsid w:val="00B81A99"/>
    <w:rsid w:val="00B81B03"/>
    <w:rsid w:val="00B81ED7"/>
    <w:rsid w:val="00B81F25"/>
    <w:rsid w:val="00B81F5E"/>
    <w:rsid w:val="00B820A3"/>
    <w:rsid w:val="00B82216"/>
    <w:rsid w:val="00B82232"/>
    <w:rsid w:val="00B8249C"/>
    <w:rsid w:val="00B825E8"/>
    <w:rsid w:val="00B82696"/>
    <w:rsid w:val="00B82699"/>
    <w:rsid w:val="00B82939"/>
    <w:rsid w:val="00B82AAE"/>
    <w:rsid w:val="00B82B12"/>
    <w:rsid w:val="00B82BE2"/>
    <w:rsid w:val="00B82BED"/>
    <w:rsid w:val="00B82CED"/>
    <w:rsid w:val="00B82DC6"/>
    <w:rsid w:val="00B82E6B"/>
    <w:rsid w:val="00B82FBC"/>
    <w:rsid w:val="00B830DD"/>
    <w:rsid w:val="00B83110"/>
    <w:rsid w:val="00B83138"/>
    <w:rsid w:val="00B8314B"/>
    <w:rsid w:val="00B831F8"/>
    <w:rsid w:val="00B83792"/>
    <w:rsid w:val="00B837F9"/>
    <w:rsid w:val="00B8389D"/>
    <w:rsid w:val="00B838DC"/>
    <w:rsid w:val="00B83AB1"/>
    <w:rsid w:val="00B83D11"/>
    <w:rsid w:val="00B83ED6"/>
    <w:rsid w:val="00B8400C"/>
    <w:rsid w:val="00B84042"/>
    <w:rsid w:val="00B8405B"/>
    <w:rsid w:val="00B841C0"/>
    <w:rsid w:val="00B8425D"/>
    <w:rsid w:val="00B844B3"/>
    <w:rsid w:val="00B84604"/>
    <w:rsid w:val="00B84680"/>
    <w:rsid w:val="00B8482B"/>
    <w:rsid w:val="00B84E44"/>
    <w:rsid w:val="00B84ED7"/>
    <w:rsid w:val="00B8500B"/>
    <w:rsid w:val="00B85077"/>
    <w:rsid w:val="00B850E1"/>
    <w:rsid w:val="00B851B5"/>
    <w:rsid w:val="00B852DE"/>
    <w:rsid w:val="00B85402"/>
    <w:rsid w:val="00B8549B"/>
    <w:rsid w:val="00B85779"/>
    <w:rsid w:val="00B85791"/>
    <w:rsid w:val="00B8585E"/>
    <w:rsid w:val="00B85B69"/>
    <w:rsid w:val="00B85C5E"/>
    <w:rsid w:val="00B85CBD"/>
    <w:rsid w:val="00B85D55"/>
    <w:rsid w:val="00B85DFA"/>
    <w:rsid w:val="00B85EBF"/>
    <w:rsid w:val="00B85F4A"/>
    <w:rsid w:val="00B85FF8"/>
    <w:rsid w:val="00B863FD"/>
    <w:rsid w:val="00B8640F"/>
    <w:rsid w:val="00B86582"/>
    <w:rsid w:val="00B865D9"/>
    <w:rsid w:val="00B86614"/>
    <w:rsid w:val="00B866AA"/>
    <w:rsid w:val="00B86728"/>
    <w:rsid w:val="00B86800"/>
    <w:rsid w:val="00B86857"/>
    <w:rsid w:val="00B8691D"/>
    <w:rsid w:val="00B86998"/>
    <w:rsid w:val="00B86BC8"/>
    <w:rsid w:val="00B86BEC"/>
    <w:rsid w:val="00B86C08"/>
    <w:rsid w:val="00B86C89"/>
    <w:rsid w:val="00B86D3E"/>
    <w:rsid w:val="00B86DD0"/>
    <w:rsid w:val="00B8704D"/>
    <w:rsid w:val="00B87070"/>
    <w:rsid w:val="00B870B2"/>
    <w:rsid w:val="00B87148"/>
    <w:rsid w:val="00B871BA"/>
    <w:rsid w:val="00B87215"/>
    <w:rsid w:val="00B87255"/>
    <w:rsid w:val="00B872C1"/>
    <w:rsid w:val="00B874CC"/>
    <w:rsid w:val="00B8758F"/>
    <w:rsid w:val="00B875B8"/>
    <w:rsid w:val="00B875F4"/>
    <w:rsid w:val="00B8785C"/>
    <w:rsid w:val="00B878BE"/>
    <w:rsid w:val="00B879E2"/>
    <w:rsid w:val="00B879F0"/>
    <w:rsid w:val="00B87C44"/>
    <w:rsid w:val="00B87D6A"/>
    <w:rsid w:val="00B87EA9"/>
    <w:rsid w:val="00B87FF8"/>
    <w:rsid w:val="00B90070"/>
    <w:rsid w:val="00B9021F"/>
    <w:rsid w:val="00B9022B"/>
    <w:rsid w:val="00B90233"/>
    <w:rsid w:val="00B90298"/>
    <w:rsid w:val="00B902A1"/>
    <w:rsid w:val="00B9071E"/>
    <w:rsid w:val="00B90833"/>
    <w:rsid w:val="00B90939"/>
    <w:rsid w:val="00B90BF1"/>
    <w:rsid w:val="00B90D8B"/>
    <w:rsid w:val="00B90DD1"/>
    <w:rsid w:val="00B90DDF"/>
    <w:rsid w:val="00B90E3E"/>
    <w:rsid w:val="00B90EAE"/>
    <w:rsid w:val="00B90F0C"/>
    <w:rsid w:val="00B90FA8"/>
    <w:rsid w:val="00B9103E"/>
    <w:rsid w:val="00B914E8"/>
    <w:rsid w:val="00B914EB"/>
    <w:rsid w:val="00B91518"/>
    <w:rsid w:val="00B91628"/>
    <w:rsid w:val="00B916B0"/>
    <w:rsid w:val="00B917C0"/>
    <w:rsid w:val="00B91974"/>
    <w:rsid w:val="00B91A64"/>
    <w:rsid w:val="00B91ABE"/>
    <w:rsid w:val="00B91C33"/>
    <w:rsid w:val="00B91CB4"/>
    <w:rsid w:val="00B91D25"/>
    <w:rsid w:val="00B91FFA"/>
    <w:rsid w:val="00B92171"/>
    <w:rsid w:val="00B92179"/>
    <w:rsid w:val="00B9225F"/>
    <w:rsid w:val="00B92272"/>
    <w:rsid w:val="00B924D7"/>
    <w:rsid w:val="00B92571"/>
    <w:rsid w:val="00B92765"/>
    <w:rsid w:val="00B92898"/>
    <w:rsid w:val="00B92D9D"/>
    <w:rsid w:val="00B92DE0"/>
    <w:rsid w:val="00B9335E"/>
    <w:rsid w:val="00B93518"/>
    <w:rsid w:val="00B938B2"/>
    <w:rsid w:val="00B939C3"/>
    <w:rsid w:val="00B93A80"/>
    <w:rsid w:val="00B93A8B"/>
    <w:rsid w:val="00B93D53"/>
    <w:rsid w:val="00B93E85"/>
    <w:rsid w:val="00B93F8E"/>
    <w:rsid w:val="00B93FE8"/>
    <w:rsid w:val="00B94053"/>
    <w:rsid w:val="00B942C0"/>
    <w:rsid w:val="00B9444E"/>
    <w:rsid w:val="00B946AC"/>
    <w:rsid w:val="00B946DA"/>
    <w:rsid w:val="00B9474B"/>
    <w:rsid w:val="00B948B0"/>
    <w:rsid w:val="00B94972"/>
    <w:rsid w:val="00B94A29"/>
    <w:rsid w:val="00B94ACE"/>
    <w:rsid w:val="00B94B02"/>
    <w:rsid w:val="00B94DE5"/>
    <w:rsid w:val="00B94E55"/>
    <w:rsid w:val="00B94F10"/>
    <w:rsid w:val="00B9506E"/>
    <w:rsid w:val="00B9524B"/>
    <w:rsid w:val="00B95294"/>
    <w:rsid w:val="00B95317"/>
    <w:rsid w:val="00B9534D"/>
    <w:rsid w:val="00B953E9"/>
    <w:rsid w:val="00B95401"/>
    <w:rsid w:val="00B9543C"/>
    <w:rsid w:val="00B95591"/>
    <w:rsid w:val="00B95603"/>
    <w:rsid w:val="00B9562D"/>
    <w:rsid w:val="00B956F2"/>
    <w:rsid w:val="00B956F8"/>
    <w:rsid w:val="00B9574D"/>
    <w:rsid w:val="00B95756"/>
    <w:rsid w:val="00B958D9"/>
    <w:rsid w:val="00B95995"/>
    <w:rsid w:val="00B95B02"/>
    <w:rsid w:val="00B95E1B"/>
    <w:rsid w:val="00B95E71"/>
    <w:rsid w:val="00B95E81"/>
    <w:rsid w:val="00B95F0A"/>
    <w:rsid w:val="00B9621B"/>
    <w:rsid w:val="00B96223"/>
    <w:rsid w:val="00B9622C"/>
    <w:rsid w:val="00B96377"/>
    <w:rsid w:val="00B963F3"/>
    <w:rsid w:val="00B96759"/>
    <w:rsid w:val="00B9689F"/>
    <w:rsid w:val="00B968F0"/>
    <w:rsid w:val="00B96A1C"/>
    <w:rsid w:val="00B96A98"/>
    <w:rsid w:val="00B96BBA"/>
    <w:rsid w:val="00B96CC9"/>
    <w:rsid w:val="00B96E0A"/>
    <w:rsid w:val="00B96E0C"/>
    <w:rsid w:val="00B9711D"/>
    <w:rsid w:val="00B97188"/>
    <w:rsid w:val="00B97307"/>
    <w:rsid w:val="00B975B7"/>
    <w:rsid w:val="00B97626"/>
    <w:rsid w:val="00B976B3"/>
    <w:rsid w:val="00B9784B"/>
    <w:rsid w:val="00B97916"/>
    <w:rsid w:val="00B97936"/>
    <w:rsid w:val="00B97972"/>
    <w:rsid w:val="00B97AA5"/>
    <w:rsid w:val="00B97B29"/>
    <w:rsid w:val="00B97B96"/>
    <w:rsid w:val="00B97C94"/>
    <w:rsid w:val="00B97E1C"/>
    <w:rsid w:val="00BA0001"/>
    <w:rsid w:val="00BA0156"/>
    <w:rsid w:val="00BA020D"/>
    <w:rsid w:val="00BA0227"/>
    <w:rsid w:val="00BA02F6"/>
    <w:rsid w:val="00BA034D"/>
    <w:rsid w:val="00BA05BE"/>
    <w:rsid w:val="00BA06B2"/>
    <w:rsid w:val="00BA0A21"/>
    <w:rsid w:val="00BA0AF8"/>
    <w:rsid w:val="00BA0C16"/>
    <w:rsid w:val="00BA0C2E"/>
    <w:rsid w:val="00BA0C92"/>
    <w:rsid w:val="00BA0DDA"/>
    <w:rsid w:val="00BA0E0B"/>
    <w:rsid w:val="00BA0FD7"/>
    <w:rsid w:val="00BA1174"/>
    <w:rsid w:val="00BA12C5"/>
    <w:rsid w:val="00BA14A5"/>
    <w:rsid w:val="00BA14D5"/>
    <w:rsid w:val="00BA14F6"/>
    <w:rsid w:val="00BA160B"/>
    <w:rsid w:val="00BA176E"/>
    <w:rsid w:val="00BA1829"/>
    <w:rsid w:val="00BA1928"/>
    <w:rsid w:val="00BA19DF"/>
    <w:rsid w:val="00BA1A5F"/>
    <w:rsid w:val="00BA1A94"/>
    <w:rsid w:val="00BA1E6F"/>
    <w:rsid w:val="00BA20F8"/>
    <w:rsid w:val="00BA21FE"/>
    <w:rsid w:val="00BA22E2"/>
    <w:rsid w:val="00BA266B"/>
    <w:rsid w:val="00BA2723"/>
    <w:rsid w:val="00BA2A55"/>
    <w:rsid w:val="00BA2BB5"/>
    <w:rsid w:val="00BA2BCC"/>
    <w:rsid w:val="00BA2C75"/>
    <w:rsid w:val="00BA2D61"/>
    <w:rsid w:val="00BA2EF1"/>
    <w:rsid w:val="00BA2F3C"/>
    <w:rsid w:val="00BA3203"/>
    <w:rsid w:val="00BA3388"/>
    <w:rsid w:val="00BA345F"/>
    <w:rsid w:val="00BA353D"/>
    <w:rsid w:val="00BA358F"/>
    <w:rsid w:val="00BA359D"/>
    <w:rsid w:val="00BA37BE"/>
    <w:rsid w:val="00BA3BB5"/>
    <w:rsid w:val="00BA3DB9"/>
    <w:rsid w:val="00BA3E9F"/>
    <w:rsid w:val="00BA3EE3"/>
    <w:rsid w:val="00BA3F57"/>
    <w:rsid w:val="00BA3FDF"/>
    <w:rsid w:val="00BA4180"/>
    <w:rsid w:val="00BA41D5"/>
    <w:rsid w:val="00BA4263"/>
    <w:rsid w:val="00BA4341"/>
    <w:rsid w:val="00BA43E9"/>
    <w:rsid w:val="00BA45DB"/>
    <w:rsid w:val="00BA4849"/>
    <w:rsid w:val="00BA48EE"/>
    <w:rsid w:val="00BA4AFF"/>
    <w:rsid w:val="00BA4BB5"/>
    <w:rsid w:val="00BA4E4E"/>
    <w:rsid w:val="00BA51C9"/>
    <w:rsid w:val="00BA51CF"/>
    <w:rsid w:val="00BA5481"/>
    <w:rsid w:val="00BA5482"/>
    <w:rsid w:val="00BA54CE"/>
    <w:rsid w:val="00BA559F"/>
    <w:rsid w:val="00BA55C4"/>
    <w:rsid w:val="00BA5604"/>
    <w:rsid w:val="00BA56B2"/>
    <w:rsid w:val="00BA56DF"/>
    <w:rsid w:val="00BA5713"/>
    <w:rsid w:val="00BA5737"/>
    <w:rsid w:val="00BA5815"/>
    <w:rsid w:val="00BA597E"/>
    <w:rsid w:val="00BA59CD"/>
    <w:rsid w:val="00BA59FC"/>
    <w:rsid w:val="00BA5BBB"/>
    <w:rsid w:val="00BA5D19"/>
    <w:rsid w:val="00BA5D69"/>
    <w:rsid w:val="00BA5D8E"/>
    <w:rsid w:val="00BA5E06"/>
    <w:rsid w:val="00BA5EEF"/>
    <w:rsid w:val="00BA6178"/>
    <w:rsid w:val="00BA61A5"/>
    <w:rsid w:val="00BA62D2"/>
    <w:rsid w:val="00BA6354"/>
    <w:rsid w:val="00BA63FF"/>
    <w:rsid w:val="00BA6508"/>
    <w:rsid w:val="00BA6688"/>
    <w:rsid w:val="00BA66DF"/>
    <w:rsid w:val="00BA66ED"/>
    <w:rsid w:val="00BA671B"/>
    <w:rsid w:val="00BA67BE"/>
    <w:rsid w:val="00BA6AE2"/>
    <w:rsid w:val="00BA6BF4"/>
    <w:rsid w:val="00BA6DE0"/>
    <w:rsid w:val="00BA6EA0"/>
    <w:rsid w:val="00BA700E"/>
    <w:rsid w:val="00BA7039"/>
    <w:rsid w:val="00BA711F"/>
    <w:rsid w:val="00BA73DF"/>
    <w:rsid w:val="00BA7410"/>
    <w:rsid w:val="00BA7676"/>
    <w:rsid w:val="00BA773E"/>
    <w:rsid w:val="00BA78BF"/>
    <w:rsid w:val="00BA7930"/>
    <w:rsid w:val="00BA7996"/>
    <w:rsid w:val="00BA7B1C"/>
    <w:rsid w:val="00BA7B75"/>
    <w:rsid w:val="00BA7B98"/>
    <w:rsid w:val="00BA7E0F"/>
    <w:rsid w:val="00BA7EC6"/>
    <w:rsid w:val="00BA7F95"/>
    <w:rsid w:val="00BB0119"/>
    <w:rsid w:val="00BB039F"/>
    <w:rsid w:val="00BB05A0"/>
    <w:rsid w:val="00BB0947"/>
    <w:rsid w:val="00BB09AC"/>
    <w:rsid w:val="00BB09DB"/>
    <w:rsid w:val="00BB0BEA"/>
    <w:rsid w:val="00BB0C5C"/>
    <w:rsid w:val="00BB0C60"/>
    <w:rsid w:val="00BB0CB7"/>
    <w:rsid w:val="00BB0D26"/>
    <w:rsid w:val="00BB0D27"/>
    <w:rsid w:val="00BB0D4B"/>
    <w:rsid w:val="00BB0D57"/>
    <w:rsid w:val="00BB0DA8"/>
    <w:rsid w:val="00BB0E1C"/>
    <w:rsid w:val="00BB0EE1"/>
    <w:rsid w:val="00BB0F00"/>
    <w:rsid w:val="00BB1014"/>
    <w:rsid w:val="00BB1050"/>
    <w:rsid w:val="00BB1265"/>
    <w:rsid w:val="00BB1274"/>
    <w:rsid w:val="00BB1338"/>
    <w:rsid w:val="00BB1431"/>
    <w:rsid w:val="00BB144A"/>
    <w:rsid w:val="00BB1522"/>
    <w:rsid w:val="00BB154C"/>
    <w:rsid w:val="00BB154D"/>
    <w:rsid w:val="00BB1574"/>
    <w:rsid w:val="00BB197B"/>
    <w:rsid w:val="00BB1B51"/>
    <w:rsid w:val="00BB1B9F"/>
    <w:rsid w:val="00BB1C4A"/>
    <w:rsid w:val="00BB1FC0"/>
    <w:rsid w:val="00BB2112"/>
    <w:rsid w:val="00BB21B5"/>
    <w:rsid w:val="00BB2240"/>
    <w:rsid w:val="00BB22B8"/>
    <w:rsid w:val="00BB22D0"/>
    <w:rsid w:val="00BB239E"/>
    <w:rsid w:val="00BB23DB"/>
    <w:rsid w:val="00BB2642"/>
    <w:rsid w:val="00BB2767"/>
    <w:rsid w:val="00BB2897"/>
    <w:rsid w:val="00BB2902"/>
    <w:rsid w:val="00BB2949"/>
    <w:rsid w:val="00BB29D9"/>
    <w:rsid w:val="00BB2A44"/>
    <w:rsid w:val="00BB2A5E"/>
    <w:rsid w:val="00BB2A90"/>
    <w:rsid w:val="00BB2C49"/>
    <w:rsid w:val="00BB2DF0"/>
    <w:rsid w:val="00BB2DFF"/>
    <w:rsid w:val="00BB2F0E"/>
    <w:rsid w:val="00BB303B"/>
    <w:rsid w:val="00BB30FB"/>
    <w:rsid w:val="00BB312B"/>
    <w:rsid w:val="00BB3256"/>
    <w:rsid w:val="00BB325A"/>
    <w:rsid w:val="00BB32A7"/>
    <w:rsid w:val="00BB345F"/>
    <w:rsid w:val="00BB3590"/>
    <w:rsid w:val="00BB35C8"/>
    <w:rsid w:val="00BB36E3"/>
    <w:rsid w:val="00BB3A58"/>
    <w:rsid w:val="00BB3B89"/>
    <w:rsid w:val="00BB3FA8"/>
    <w:rsid w:val="00BB410A"/>
    <w:rsid w:val="00BB414B"/>
    <w:rsid w:val="00BB4303"/>
    <w:rsid w:val="00BB4548"/>
    <w:rsid w:val="00BB481B"/>
    <w:rsid w:val="00BB491B"/>
    <w:rsid w:val="00BB49A4"/>
    <w:rsid w:val="00BB49FF"/>
    <w:rsid w:val="00BB4B33"/>
    <w:rsid w:val="00BB4BDC"/>
    <w:rsid w:val="00BB4E33"/>
    <w:rsid w:val="00BB4F43"/>
    <w:rsid w:val="00BB5031"/>
    <w:rsid w:val="00BB50E8"/>
    <w:rsid w:val="00BB5131"/>
    <w:rsid w:val="00BB538F"/>
    <w:rsid w:val="00BB5498"/>
    <w:rsid w:val="00BB5795"/>
    <w:rsid w:val="00BB57D0"/>
    <w:rsid w:val="00BB5B71"/>
    <w:rsid w:val="00BB5C34"/>
    <w:rsid w:val="00BB5D3E"/>
    <w:rsid w:val="00BB5D60"/>
    <w:rsid w:val="00BB5FAB"/>
    <w:rsid w:val="00BB5FEC"/>
    <w:rsid w:val="00BB601C"/>
    <w:rsid w:val="00BB60FB"/>
    <w:rsid w:val="00BB61F6"/>
    <w:rsid w:val="00BB6240"/>
    <w:rsid w:val="00BB6275"/>
    <w:rsid w:val="00BB62E9"/>
    <w:rsid w:val="00BB63A7"/>
    <w:rsid w:val="00BB65F7"/>
    <w:rsid w:val="00BB66FB"/>
    <w:rsid w:val="00BB6712"/>
    <w:rsid w:val="00BB6749"/>
    <w:rsid w:val="00BB678F"/>
    <w:rsid w:val="00BB67FF"/>
    <w:rsid w:val="00BB685E"/>
    <w:rsid w:val="00BB696A"/>
    <w:rsid w:val="00BB69FC"/>
    <w:rsid w:val="00BB6C40"/>
    <w:rsid w:val="00BB6F05"/>
    <w:rsid w:val="00BB6F5A"/>
    <w:rsid w:val="00BB708F"/>
    <w:rsid w:val="00BB72B1"/>
    <w:rsid w:val="00BB7649"/>
    <w:rsid w:val="00BB7759"/>
    <w:rsid w:val="00BB777F"/>
    <w:rsid w:val="00BB78E9"/>
    <w:rsid w:val="00BB79F2"/>
    <w:rsid w:val="00BB7AA7"/>
    <w:rsid w:val="00BB7BC4"/>
    <w:rsid w:val="00BB7C39"/>
    <w:rsid w:val="00BB7CD6"/>
    <w:rsid w:val="00BB7D0A"/>
    <w:rsid w:val="00BB7F5F"/>
    <w:rsid w:val="00BB7F67"/>
    <w:rsid w:val="00BC002C"/>
    <w:rsid w:val="00BC0036"/>
    <w:rsid w:val="00BC0220"/>
    <w:rsid w:val="00BC022B"/>
    <w:rsid w:val="00BC0262"/>
    <w:rsid w:val="00BC02E8"/>
    <w:rsid w:val="00BC02FA"/>
    <w:rsid w:val="00BC033E"/>
    <w:rsid w:val="00BC0578"/>
    <w:rsid w:val="00BC05FE"/>
    <w:rsid w:val="00BC0611"/>
    <w:rsid w:val="00BC0915"/>
    <w:rsid w:val="00BC0981"/>
    <w:rsid w:val="00BC0B0C"/>
    <w:rsid w:val="00BC0C89"/>
    <w:rsid w:val="00BC0CAD"/>
    <w:rsid w:val="00BC0CD4"/>
    <w:rsid w:val="00BC0D51"/>
    <w:rsid w:val="00BC102F"/>
    <w:rsid w:val="00BC104F"/>
    <w:rsid w:val="00BC1153"/>
    <w:rsid w:val="00BC1214"/>
    <w:rsid w:val="00BC12B2"/>
    <w:rsid w:val="00BC14C8"/>
    <w:rsid w:val="00BC15A8"/>
    <w:rsid w:val="00BC15FE"/>
    <w:rsid w:val="00BC16F4"/>
    <w:rsid w:val="00BC17A7"/>
    <w:rsid w:val="00BC18F5"/>
    <w:rsid w:val="00BC1A2D"/>
    <w:rsid w:val="00BC1A63"/>
    <w:rsid w:val="00BC1B53"/>
    <w:rsid w:val="00BC1DA6"/>
    <w:rsid w:val="00BC20D3"/>
    <w:rsid w:val="00BC23D2"/>
    <w:rsid w:val="00BC2638"/>
    <w:rsid w:val="00BC26D6"/>
    <w:rsid w:val="00BC2754"/>
    <w:rsid w:val="00BC27C3"/>
    <w:rsid w:val="00BC29C1"/>
    <w:rsid w:val="00BC2D2A"/>
    <w:rsid w:val="00BC30AC"/>
    <w:rsid w:val="00BC30E5"/>
    <w:rsid w:val="00BC31DD"/>
    <w:rsid w:val="00BC33B7"/>
    <w:rsid w:val="00BC3470"/>
    <w:rsid w:val="00BC34BA"/>
    <w:rsid w:val="00BC35DE"/>
    <w:rsid w:val="00BC360A"/>
    <w:rsid w:val="00BC379E"/>
    <w:rsid w:val="00BC3812"/>
    <w:rsid w:val="00BC3896"/>
    <w:rsid w:val="00BC38CC"/>
    <w:rsid w:val="00BC39D5"/>
    <w:rsid w:val="00BC3ABC"/>
    <w:rsid w:val="00BC3DBB"/>
    <w:rsid w:val="00BC40B3"/>
    <w:rsid w:val="00BC423B"/>
    <w:rsid w:val="00BC44D1"/>
    <w:rsid w:val="00BC46A9"/>
    <w:rsid w:val="00BC482A"/>
    <w:rsid w:val="00BC4881"/>
    <w:rsid w:val="00BC48F7"/>
    <w:rsid w:val="00BC4ADF"/>
    <w:rsid w:val="00BC4BED"/>
    <w:rsid w:val="00BC4DC4"/>
    <w:rsid w:val="00BC4ECE"/>
    <w:rsid w:val="00BC4F11"/>
    <w:rsid w:val="00BC5005"/>
    <w:rsid w:val="00BC500A"/>
    <w:rsid w:val="00BC50A8"/>
    <w:rsid w:val="00BC50F1"/>
    <w:rsid w:val="00BC5165"/>
    <w:rsid w:val="00BC5198"/>
    <w:rsid w:val="00BC51CB"/>
    <w:rsid w:val="00BC529F"/>
    <w:rsid w:val="00BC541C"/>
    <w:rsid w:val="00BC55AA"/>
    <w:rsid w:val="00BC5984"/>
    <w:rsid w:val="00BC5B91"/>
    <w:rsid w:val="00BC5BC9"/>
    <w:rsid w:val="00BC5BD4"/>
    <w:rsid w:val="00BC5C36"/>
    <w:rsid w:val="00BC5CE3"/>
    <w:rsid w:val="00BC5CF1"/>
    <w:rsid w:val="00BC5D03"/>
    <w:rsid w:val="00BC5DB8"/>
    <w:rsid w:val="00BC5DF3"/>
    <w:rsid w:val="00BC5F67"/>
    <w:rsid w:val="00BC606C"/>
    <w:rsid w:val="00BC6090"/>
    <w:rsid w:val="00BC6283"/>
    <w:rsid w:val="00BC6333"/>
    <w:rsid w:val="00BC63BE"/>
    <w:rsid w:val="00BC6447"/>
    <w:rsid w:val="00BC6494"/>
    <w:rsid w:val="00BC65CF"/>
    <w:rsid w:val="00BC65FF"/>
    <w:rsid w:val="00BC666F"/>
    <w:rsid w:val="00BC66D0"/>
    <w:rsid w:val="00BC67B7"/>
    <w:rsid w:val="00BC67EB"/>
    <w:rsid w:val="00BC6881"/>
    <w:rsid w:val="00BC6A5E"/>
    <w:rsid w:val="00BC6C75"/>
    <w:rsid w:val="00BC6FE0"/>
    <w:rsid w:val="00BC70A0"/>
    <w:rsid w:val="00BC70DB"/>
    <w:rsid w:val="00BC71B8"/>
    <w:rsid w:val="00BC71D0"/>
    <w:rsid w:val="00BC7203"/>
    <w:rsid w:val="00BC7205"/>
    <w:rsid w:val="00BC7253"/>
    <w:rsid w:val="00BC727A"/>
    <w:rsid w:val="00BC72E2"/>
    <w:rsid w:val="00BC740F"/>
    <w:rsid w:val="00BC75C7"/>
    <w:rsid w:val="00BC7617"/>
    <w:rsid w:val="00BC782E"/>
    <w:rsid w:val="00BC7856"/>
    <w:rsid w:val="00BC7989"/>
    <w:rsid w:val="00BC7B53"/>
    <w:rsid w:val="00BC7C32"/>
    <w:rsid w:val="00BC7ECA"/>
    <w:rsid w:val="00BD0017"/>
    <w:rsid w:val="00BD00AD"/>
    <w:rsid w:val="00BD010C"/>
    <w:rsid w:val="00BD01CE"/>
    <w:rsid w:val="00BD0381"/>
    <w:rsid w:val="00BD0488"/>
    <w:rsid w:val="00BD04AB"/>
    <w:rsid w:val="00BD0542"/>
    <w:rsid w:val="00BD0718"/>
    <w:rsid w:val="00BD07C1"/>
    <w:rsid w:val="00BD0AD1"/>
    <w:rsid w:val="00BD0C12"/>
    <w:rsid w:val="00BD0DB6"/>
    <w:rsid w:val="00BD0F7E"/>
    <w:rsid w:val="00BD0FD8"/>
    <w:rsid w:val="00BD10AA"/>
    <w:rsid w:val="00BD13F5"/>
    <w:rsid w:val="00BD1515"/>
    <w:rsid w:val="00BD174F"/>
    <w:rsid w:val="00BD181E"/>
    <w:rsid w:val="00BD1950"/>
    <w:rsid w:val="00BD1962"/>
    <w:rsid w:val="00BD1A5F"/>
    <w:rsid w:val="00BD1A7F"/>
    <w:rsid w:val="00BD1CC0"/>
    <w:rsid w:val="00BD1FD8"/>
    <w:rsid w:val="00BD1FE2"/>
    <w:rsid w:val="00BD2036"/>
    <w:rsid w:val="00BD20B4"/>
    <w:rsid w:val="00BD2129"/>
    <w:rsid w:val="00BD2294"/>
    <w:rsid w:val="00BD22C2"/>
    <w:rsid w:val="00BD23E3"/>
    <w:rsid w:val="00BD2403"/>
    <w:rsid w:val="00BD2507"/>
    <w:rsid w:val="00BD27E5"/>
    <w:rsid w:val="00BD2884"/>
    <w:rsid w:val="00BD28D2"/>
    <w:rsid w:val="00BD298B"/>
    <w:rsid w:val="00BD29CD"/>
    <w:rsid w:val="00BD2D5D"/>
    <w:rsid w:val="00BD319B"/>
    <w:rsid w:val="00BD3215"/>
    <w:rsid w:val="00BD3258"/>
    <w:rsid w:val="00BD3685"/>
    <w:rsid w:val="00BD3753"/>
    <w:rsid w:val="00BD3824"/>
    <w:rsid w:val="00BD3941"/>
    <w:rsid w:val="00BD3989"/>
    <w:rsid w:val="00BD3997"/>
    <w:rsid w:val="00BD3B4F"/>
    <w:rsid w:val="00BD3B9B"/>
    <w:rsid w:val="00BD3BCA"/>
    <w:rsid w:val="00BD3D02"/>
    <w:rsid w:val="00BD3D08"/>
    <w:rsid w:val="00BD3EED"/>
    <w:rsid w:val="00BD3F1C"/>
    <w:rsid w:val="00BD3FD0"/>
    <w:rsid w:val="00BD408C"/>
    <w:rsid w:val="00BD421B"/>
    <w:rsid w:val="00BD426B"/>
    <w:rsid w:val="00BD42D6"/>
    <w:rsid w:val="00BD4344"/>
    <w:rsid w:val="00BD45BB"/>
    <w:rsid w:val="00BD467A"/>
    <w:rsid w:val="00BD47F2"/>
    <w:rsid w:val="00BD484C"/>
    <w:rsid w:val="00BD4A4A"/>
    <w:rsid w:val="00BD4D3F"/>
    <w:rsid w:val="00BD4DBD"/>
    <w:rsid w:val="00BD4DCA"/>
    <w:rsid w:val="00BD4F6D"/>
    <w:rsid w:val="00BD5192"/>
    <w:rsid w:val="00BD51B9"/>
    <w:rsid w:val="00BD5370"/>
    <w:rsid w:val="00BD53CA"/>
    <w:rsid w:val="00BD540C"/>
    <w:rsid w:val="00BD54E6"/>
    <w:rsid w:val="00BD57DB"/>
    <w:rsid w:val="00BD5927"/>
    <w:rsid w:val="00BD5A50"/>
    <w:rsid w:val="00BD5B6E"/>
    <w:rsid w:val="00BD5FE2"/>
    <w:rsid w:val="00BD6252"/>
    <w:rsid w:val="00BD6559"/>
    <w:rsid w:val="00BD655F"/>
    <w:rsid w:val="00BD6565"/>
    <w:rsid w:val="00BD6694"/>
    <w:rsid w:val="00BD66C8"/>
    <w:rsid w:val="00BD6BA7"/>
    <w:rsid w:val="00BD6CD7"/>
    <w:rsid w:val="00BD6D11"/>
    <w:rsid w:val="00BD6DB6"/>
    <w:rsid w:val="00BD6E28"/>
    <w:rsid w:val="00BD6FE9"/>
    <w:rsid w:val="00BD70B5"/>
    <w:rsid w:val="00BD7189"/>
    <w:rsid w:val="00BD73BA"/>
    <w:rsid w:val="00BD7430"/>
    <w:rsid w:val="00BD7470"/>
    <w:rsid w:val="00BD775F"/>
    <w:rsid w:val="00BD7761"/>
    <w:rsid w:val="00BD7808"/>
    <w:rsid w:val="00BD785A"/>
    <w:rsid w:val="00BD7A84"/>
    <w:rsid w:val="00BD7A85"/>
    <w:rsid w:val="00BD7B08"/>
    <w:rsid w:val="00BD7DF4"/>
    <w:rsid w:val="00BD7E97"/>
    <w:rsid w:val="00BE00A3"/>
    <w:rsid w:val="00BE0177"/>
    <w:rsid w:val="00BE022A"/>
    <w:rsid w:val="00BE02A2"/>
    <w:rsid w:val="00BE03CD"/>
    <w:rsid w:val="00BE04C9"/>
    <w:rsid w:val="00BE078B"/>
    <w:rsid w:val="00BE08C3"/>
    <w:rsid w:val="00BE0A1F"/>
    <w:rsid w:val="00BE0B0C"/>
    <w:rsid w:val="00BE0BE9"/>
    <w:rsid w:val="00BE0CAD"/>
    <w:rsid w:val="00BE0CB0"/>
    <w:rsid w:val="00BE0E6D"/>
    <w:rsid w:val="00BE0FC5"/>
    <w:rsid w:val="00BE12C5"/>
    <w:rsid w:val="00BE1360"/>
    <w:rsid w:val="00BE13DD"/>
    <w:rsid w:val="00BE1441"/>
    <w:rsid w:val="00BE1692"/>
    <w:rsid w:val="00BE1694"/>
    <w:rsid w:val="00BE17AC"/>
    <w:rsid w:val="00BE17C0"/>
    <w:rsid w:val="00BE17F2"/>
    <w:rsid w:val="00BE189A"/>
    <w:rsid w:val="00BE18DB"/>
    <w:rsid w:val="00BE1A6D"/>
    <w:rsid w:val="00BE1AD4"/>
    <w:rsid w:val="00BE1AF3"/>
    <w:rsid w:val="00BE1BAB"/>
    <w:rsid w:val="00BE1CA9"/>
    <w:rsid w:val="00BE1D9E"/>
    <w:rsid w:val="00BE1DD1"/>
    <w:rsid w:val="00BE1E09"/>
    <w:rsid w:val="00BE1E38"/>
    <w:rsid w:val="00BE1EDD"/>
    <w:rsid w:val="00BE209B"/>
    <w:rsid w:val="00BE2131"/>
    <w:rsid w:val="00BE21BD"/>
    <w:rsid w:val="00BE21BF"/>
    <w:rsid w:val="00BE2234"/>
    <w:rsid w:val="00BE22A9"/>
    <w:rsid w:val="00BE241F"/>
    <w:rsid w:val="00BE24E2"/>
    <w:rsid w:val="00BE25C6"/>
    <w:rsid w:val="00BE25C7"/>
    <w:rsid w:val="00BE2953"/>
    <w:rsid w:val="00BE2AAE"/>
    <w:rsid w:val="00BE2CCC"/>
    <w:rsid w:val="00BE2CFF"/>
    <w:rsid w:val="00BE2D1D"/>
    <w:rsid w:val="00BE2D64"/>
    <w:rsid w:val="00BE2DB9"/>
    <w:rsid w:val="00BE2DEA"/>
    <w:rsid w:val="00BE2F84"/>
    <w:rsid w:val="00BE3016"/>
    <w:rsid w:val="00BE32D3"/>
    <w:rsid w:val="00BE35E4"/>
    <w:rsid w:val="00BE3807"/>
    <w:rsid w:val="00BE38D0"/>
    <w:rsid w:val="00BE3945"/>
    <w:rsid w:val="00BE39BE"/>
    <w:rsid w:val="00BE3D60"/>
    <w:rsid w:val="00BE4004"/>
    <w:rsid w:val="00BE4032"/>
    <w:rsid w:val="00BE436F"/>
    <w:rsid w:val="00BE441F"/>
    <w:rsid w:val="00BE45A0"/>
    <w:rsid w:val="00BE47E7"/>
    <w:rsid w:val="00BE481F"/>
    <w:rsid w:val="00BE4865"/>
    <w:rsid w:val="00BE4881"/>
    <w:rsid w:val="00BE4A7D"/>
    <w:rsid w:val="00BE4B2F"/>
    <w:rsid w:val="00BE4B76"/>
    <w:rsid w:val="00BE4B9C"/>
    <w:rsid w:val="00BE4C43"/>
    <w:rsid w:val="00BE4D11"/>
    <w:rsid w:val="00BE4F1D"/>
    <w:rsid w:val="00BE5042"/>
    <w:rsid w:val="00BE5062"/>
    <w:rsid w:val="00BE5175"/>
    <w:rsid w:val="00BE51CA"/>
    <w:rsid w:val="00BE51E7"/>
    <w:rsid w:val="00BE528F"/>
    <w:rsid w:val="00BE53D3"/>
    <w:rsid w:val="00BE5647"/>
    <w:rsid w:val="00BE56F5"/>
    <w:rsid w:val="00BE57BA"/>
    <w:rsid w:val="00BE5913"/>
    <w:rsid w:val="00BE595C"/>
    <w:rsid w:val="00BE596F"/>
    <w:rsid w:val="00BE5ADB"/>
    <w:rsid w:val="00BE5B4A"/>
    <w:rsid w:val="00BE5BC9"/>
    <w:rsid w:val="00BE5D93"/>
    <w:rsid w:val="00BE6138"/>
    <w:rsid w:val="00BE61BA"/>
    <w:rsid w:val="00BE6473"/>
    <w:rsid w:val="00BE670E"/>
    <w:rsid w:val="00BE69CD"/>
    <w:rsid w:val="00BE69D8"/>
    <w:rsid w:val="00BE6BC1"/>
    <w:rsid w:val="00BE6BDD"/>
    <w:rsid w:val="00BE6E57"/>
    <w:rsid w:val="00BE6F75"/>
    <w:rsid w:val="00BE70EC"/>
    <w:rsid w:val="00BE713B"/>
    <w:rsid w:val="00BE71D8"/>
    <w:rsid w:val="00BE742B"/>
    <w:rsid w:val="00BE7530"/>
    <w:rsid w:val="00BE7559"/>
    <w:rsid w:val="00BE7669"/>
    <w:rsid w:val="00BE76B5"/>
    <w:rsid w:val="00BE76B7"/>
    <w:rsid w:val="00BE76EE"/>
    <w:rsid w:val="00BE783E"/>
    <w:rsid w:val="00BE7970"/>
    <w:rsid w:val="00BE7999"/>
    <w:rsid w:val="00BE7AF3"/>
    <w:rsid w:val="00BE7C2E"/>
    <w:rsid w:val="00BE7C7F"/>
    <w:rsid w:val="00BE7C84"/>
    <w:rsid w:val="00BE7CA2"/>
    <w:rsid w:val="00BE7CB4"/>
    <w:rsid w:val="00BE7E1C"/>
    <w:rsid w:val="00BE7F9E"/>
    <w:rsid w:val="00BF005C"/>
    <w:rsid w:val="00BF02E1"/>
    <w:rsid w:val="00BF03ED"/>
    <w:rsid w:val="00BF04FE"/>
    <w:rsid w:val="00BF05E5"/>
    <w:rsid w:val="00BF0664"/>
    <w:rsid w:val="00BF0987"/>
    <w:rsid w:val="00BF0A02"/>
    <w:rsid w:val="00BF0ACA"/>
    <w:rsid w:val="00BF0B37"/>
    <w:rsid w:val="00BF0F14"/>
    <w:rsid w:val="00BF104C"/>
    <w:rsid w:val="00BF1183"/>
    <w:rsid w:val="00BF1188"/>
    <w:rsid w:val="00BF1245"/>
    <w:rsid w:val="00BF12C9"/>
    <w:rsid w:val="00BF12D0"/>
    <w:rsid w:val="00BF12D7"/>
    <w:rsid w:val="00BF131C"/>
    <w:rsid w:val="00BF15AB"/>
    <w:rsid w:val="00BF179D"/>
    <w:rsid w:val="00BF17C1"/>
    <w:rsid w:val="00BF1A87"/>
    <w:rsid w:val="00BF1B6B"/>
    <w:rsid w:val="00BF1BEF"/>
    <w:rsid w:val="00BF1C13"/>
    <w:rsid w:val="00BF1D32"/>
    <w:rsid w:val="00BF1ED7"/>
    <w:rsid w:val="00BF1F7B"/>
    <w:rsid w:val="00BF21CA"/>
    <w:rsid w:val="00BF2265"/>
    <w:rsid w:val="00BF2843"/>
    <w:rsid w:val="00BF288B"/>
    <w:rsid w:val="00BF2924"/>
    <w:rsid w:val="00BF29B0"/>
    <w:rsid w:val="00BF29CB"/>
    <w:rsid w:val="00BF2A3F"/>
    <w:rsid w:val="00BF2A5F"/>
    <w:rsid w:val="00BF2B8A"/>
    <w:rsid w:val="00BF2D3C"/>
    <w:rsid w:val="00BF2E8B"/>
    <w:rsid w:val="00BF317A"/>
    <w:rsid w:val="00BF3185"/>
    <w:rsid w:val="00BF3318"/>
    <w:rsid w:val="00BF33A7"/>
    <w:rsid w:val="00BF354E"/>
    <w:rsid w:val="00BF3560"/>
    <w:rsid w:val="00BF35FA"/>
    <w:rsid w:val="00BF368D"/>
    <w:rsid w:val="00BF3930"/>
    <w:rsid w:val="00BF39BD"/>
    <w:rsid w:val="00BF3B7A"/>
    <w:rsid w:val="00BF3B95"/>
    <w:rsid w:val="00BF3D3F"/>
    <w:rsid w:val="00BF3DD6"/>
    <w:rsid w:val="00BF3F07"/>
    <w:rsid w:val="00BF4055"/>
    <w:rsid w:val="00BF417E"/>
    <w:rsid w:val="00BF41DF"/>
    <w:rsid w:val="00BF42A7"/>
    <w:rsid w:val="00BF4457"/>
    <w:rsid w:val="00BF448E"/>
    <w:rsid w:val="00BF4585"/>
    <w:rsid w:val="00BF458B"/>
    <w:rsid w:val="00BF46FC"/>
    <w:rsid w:val="00BF47B9"/>
    <w:rsid w:val="00BF47D2"/>
    <w:rsid w:val="00BF4937"/>
    <w:rsid w:val="00BF4A33"/>
    <w:rsid w:val="00BF4A72"/>
    <w:rsid w:val="00BF4ADA"/>
    <w:rsid w:val="00BF4C10"/>
    <w:rsid w:val="00BF4CB1"/>
    <w:rsid w:val="00BF4CFB"/>
    <w:rsid w:val="00BF4E33"/>
    <w:rsid w:val="00BF4FF5"/>
    <w:rsid w:val="00BF5047"/>
    <w:rsid w:val="00BF527F"/>
    <w:rsid w:val="00BF52E5"/>
    <w:rsid w:val="00BF52F7"/>
    <w:rsid w:val="00BF5700"/>
    <w:rsid w:val="00BF573E"/>
    <w:rsid w:val="00BF57CC"/>
    <w:rsid w:val="00BF58E7"/>
    <w:rsid w:val="00BF591E"/>
    <w:rsid w:val="00BF5929"/>
    <w:rsid w:val="00BF59A6"/>
    <w:rsid w:val="00BF5A14"/>
    <w:rsid w:val="00BF5A9A"/>
    <w:rsid w:val="00BF5B88"/>
    <w:rsid w:val="00BF5BB8"/>
    <w:rsid w:val="00BF5BE9"/>
    <w:rsid w:val="00BF5C21"/>
    <w:rsid w:val="00BF5C6C"/>
    <w:rsid w:val="00BF5CF6"/>
    <w:rsid w:val="00BF5E1C"/>
    <w:rsid w:val="00BF5FE2"/>
    <w:rsid w:val="00BF6179"/>
    <w:rsid w:val="00BF620D"/>
    <w:rsid w:val="00BF6504"/>
    <w:rsid w:val="00BF651A"/>
    <w:rsid w:val="00BF65AF"/>
    <w:rsid w:val="00BF6630"/>
    <w:rsid w:val="00BF6711"/>
    <w:rsid w:val="00BF67EF"/>
    <w:rsid w:val="00BF6880"/>
    <w:rsid w:val="00BF68C4"/>
    <w:rsid w:val="00BF698D"/>
    <w:rsid w:val="00BF6A8B"/>
    <w:rsid w:val="00BF6E88"/>
    <w:rsid w:val="00BF6EAF"/>
    <w:rsid w:val="00BF6F4C"/>
    <w:rsid w:val="00BF7247"/>
    <w:rsid w:val="00BF74CC"/>
    <w:rsid w:val="00BF7503"/>
    <w:rsid w:val="00BF7817"/>
    <w:rsid w:val="00BF7866"/>
    <w:rsid w:val="00BF789B"/>
    <w:rsid w:val="00BF791A"/>
    <w:rsid w:val="00BF7A86"/>
    <w:rsid w:val="00BF7B75"/>
    <w:rsid w:val="00BF7C6F"/>
    <w:rsid w:val="00BF7D4F"/>
    <w:rsid w:val="00BF7E2E"/>
    <w:rsid w:val="00C0018B"/>
    <w:rsid w:val="00C00197"/>
    <w:rsid w:val="00C00213"/>
    <w:rsid w:val="00C00252"/>
    <w:rsid w:val="00C0063E"/>
    <w:rsid w:val="00C00642"/>
    <w:rsid w:val="00C00832"/>
    <w:rsid w:val="00C0095E"/>
    <w:rsid w:val="00C009F9"/>
    <w:rsid w:val="00C00A4E"/>
    <w:rsid w:val="00C00A93"/>
    <w:rsid w:val="00C00B58"/>
    <w:rsid w:val="00C00C0B"/>
    <w:rsid w:val="00C00CC8"/>
    <w:rsid w:val="00C00D4D"/>
    <w:rsid w:val="00C00E06"/>
    <w:rsid w:val="00C010F7"/>
    <w:rsid w:val="00C0112B"/>
    <w:rsid w:val="00C01133"/>
    <w:rsid w:val="00C011C1"/>
    <w:rsid w:val="00C01547"/>
    <w:rsid w:val="00C015D1"/>
    <w:rsid w:val="00C01610"/>
    <w:rsid w:val="00C01B97"/>
    <w:rsid w:val="00C01BE0"/>
    <w:rsid w:val="00C02101"/>
    <w:rsid w:val="00C02163"/>
    <w:rsid w:val="00C021F0"/>
    <w:rsid w:val="00C0223F"/>
    <w:rsid w:val="00C02262"/>
    <w:rsid w:val="00C022A2"/>
    <w:rsid w:val="00C0250E"/>
    <w:rsid w:val="00C0265B"/>
    <w:rsid w:val="00C02736"/>
    <w:rsid w:val="00C0285A"/>
    <w:rsid w:val="00C02863"/>
    <w:rsid w:val="00C02B12"/>
    <w:rsid w:val="00C02F58"/>
    <w:rsid w:val="00C03040"/>
    <w:rsid w:val="00C030EB"/>
    <w:rsid w:val="00C031A4"/>
    <w:rsid w:val="00C031D9"/>
    <w:rsid w:val="00C031F5"/>
    <w:rsid w:val="00C032A5"/>
    <w:rsid w:val="00C034CD"/>
    <w:rsid w:val="00C035FC"/>
    <w:rsid w:val="00C036CF"/>
    <w:rsid w:val="00C036DF"/>
    <w:rsid w:val="00C036E0"/>
    <w:rsid w:val="00C03753"/>
    <w:rsid w:val="00C03ABB"/>
    <w:rsid w:val="00C03BB8"/>
    <w:rsid w:val="00C03D1A"/>
    <w:rsid w:val="00C03E25"/>
    <w:rsid w:val="00C03EDF"/>
    <w:rsid w:val="00C041DE"/>
    <w:rsid w:val="00C04279"/>
    <w:rsid w:val="00C04650"/>
    <w:rsid w:val="00C0467B"/>
    <w:rsid w:val="00C04726"/>
    <w:rsid w:val="00C047D6"/>
    <w:rsid w:val="00C04920"/>
    <w:rsid w:val="00C0496C"/>
    <w:rsid w:val="00C0496F"/>
    <w:rsid w:val="00C049B6"/>
    <w:rsid w:val="00C04B3B"/>
    <w:rsid w:val="00C04D4E"/>
    <w:rsid w:val="00C04DCF"/>
    <w:rsid w:val="00C0500B"/>
    <w:rsid w:val="00C05105"/>
    <w:rsid w:val="00C05156"/>
    <w:rsid w:val="00C052C2"/>
    <w:rsid w:val="00C05496"/>
    <w:rsid w:val="00C05EC2"/>
    <w:rsid w:val="00C05EFE"/>
    <w:rsid w:val="00C05F79"/>
    <w:rsid w:val="00C05FE9"/>
    <w:rsid w:val="00C0604C"/>
    <w:rsid w:val="00C060D8"/>
    <w:rsid w:val="00C06298"/>
    <w:rsid w:val="00C062E8"/>
    <w:rsid w:val="00C06326"/>
    <w:rsid w:val="00C0642E"/>
    <w:rsid w:val="00C06487"/>
    <w:rsid w:val="00C06545"/>
    <w:rsid w:val="00C065BE"/>
    <w:rsid w:val="00C06730"/>
    <w:rsid w:val="00C068D2"/>
    <w:rsid w:val="00C06AD6"/>
    <w:rsid w:val="00C06CAB"/>
    <w:rsid w:val="00C06CD5"/>
    <w:rsid w:val="00C06E6B"/>
    <w:rsid w:val="00C06F64"/>
    <w:rsid w:val="00C06FC5"/>
    <w:rsid w:val="00C0705D"/>
    <w:rsid w:val="00C0720B"/>
    <w:rsid w:val="00C075A5"/>
    <w:rsid w:val="00C07677"/>
    <w:rsid w:val="00C076E4"/>
    <w:rsid w:val="00C07903"/>
    <w:rsid w:val="00C0794F"/>
    <w:rsid w:val="00C07A65"/>
    <w:rsid w:val="00C07B30"/>
    <w:rsid w:val="00C07C81"/>
    <w:rsid w:val="00C07C89"/>
    <w:rsid w:val="00C07D69"/>
    <w:rsid w:val="00C07E38"/>
    <w:rsid w:val="00C07E76"/>
    <w:rsid w:val="00C1008F"/>
    <w:rsid w:val="00C100CD"/>
    <w:rsid w:val="00C10115"/>
    <w:rsid w:val="00C101B3"/>
    <w:rsid w:val="00C1028B"/>
    <w:rsid w:val="00C1040C"/>
    <w:rsid w:val="00C1042D"/>
    <w:rsid w:val="00C10460"/>
    <w:rsid w:val="00C105AE"/>
    <w:rsid w:val="00C10723"/>
    <w:rsid w:val="00C10734"/>
    <w:rsid w:val="00C10794"/>
    <w:rsid w:val="00C10906"/>
    <w:rsid w:val="00C109DB"/>
    <w:rsid w:val="00C10B8F"/>
    <w:rsid w:val="00C10BD9"/>
    <w:rsid w:val="00C10C19"/>
    <w:rsid w:val="00C10D66"/>
    <w:rsid w:val="00C10E48"/>
    <w:rsid w:val="00C10EA6"/>
    <w:rsid w:val="00C10FF2"/>
    <w:rsid w:val="00C110BA"/>
    <w:rsid w:val="00C11293"/>
    <w:rsid w:val="00C1131E"/>
    <w:rsid w:val="00C11511"/>
    <w:rsid w:val="00C11571"/>
    <w:rsid w:val="00C11589"/>
    <w:rsid w:val="00C117AE"/>
    <w:rsid w:val="00C1183E"/>
    <w:rsid w:val="00C119A7"/>
    <w:rsid w:val="00C11B28"/>
    <w:rsid w:val="00C11BB8"/>
    <w:rsid w:val="00C120A3"/>
    <w:rsid w:val="00C120FB"/>
    <w:rsid w:val="00C122DE"/>
    <w:rsid w:val="00C12343"/>
    <w:rsid w:val="00C12470"/>
    <w:rsid w:val="00C12531"/>
    <w:rsid w:val="00C1254D"/>
    <w:rsid w:val="00C125AE"/>
    <w:rsid w:val="00C12A97"/>
    <w:rsid w:val="00C12DAF"/>
    <w:rsid w:val="00C12F28"/>
    <w:rsid w:val="00C130D4"/>
    <w:rsid w:val="00C1311E"/>
    <w:rsid w:val="00C13240"/>
    <w:rsid w:val="00C13430"/>
    <w:rsid w:val="00C13579"/>
    <w:rsid w:val="00C137B6"/>
    <w:rsid w:val="00C1398C"/>
    <w:rsid w:val="00C139AB"/>
    <w:rsid w:val="00C13B32"/>
    <w:rsid w:val="00C13BB1"/>
    <w:rsid w:val="00C13C6B"/>
    <w:rsid w:val="00C13EAB"/>
    <w:rsid w:val="00C13F56"/>
    <w:rsid w:val="00C13F76"/>
    <w:rsid w:val="00C14049"/>
    <w:rsid w:val="00C14080"/>
    <w:rsid w:val="00C140AC"/>
    <w:rsid w:val="00C141B0"/>
    <w:rsid w:val="00C14252"/>
    <w:rsid w:val="00C14401"/>
    <w:rsid w:val="00C1454E"/>
    <w:rsid w:val="00C14873"/>
    <w:rsid w:val="00C148B8"/>
    <w:rsid w:val="00C14DBD"/>
    <w:rsid w:val="00C14DE6"/>
    <w:rsid w:val="00C14E6D"/>
    <w:rsid w:val="00C14FC2"/>
    <w:rsid w:val="00C152E1"/>
    <w:rsid w:val="00C153EF"/>
    <w:rsid w:val="00C15469"/>
    <w:rsid w:val="00C15594"/>
    <w:rsid w:val="00C1562A"/>
    <w:rsid w:val="00C15717"/>
    <w:rsid w:val="00C1588F"/>
    <w:rsid w:val="00C15943"/>
    <w:rsid w:val="00C15A09"/>
    <w:rsid w:val="00C15A64"/>
    <w:rsid w:val="00C15BB5"/>
    <w:rsid w:val="00C15BF0"/>
    <w:rsid w:val="00C15C22"/>
    <w:rsid w:val="00C15DE1"/>
    <w:rsid w:val="00C15E2C"/>
    <w:rsid w:val="00C163C9"/>
    <w:rsid w:val="00C1650E"/>
    <w:rsid w:val="00C16681"/>
    <w:rsid w:val="00C166EC"/>
    <w:rsid w:val="00C16716"/>
    <w:rsid w:val="00C1680C"/>
    <w:rsid w:val="00C1685D"/>
    <w:rsid w:val="00C169D8"/>
    <w:rsid w:val="00C169E8"/>
    <w:rsid w:val="00C16BF7"/>
    <w:rsid w:val="00C16C2E"/>
    <w:rsid w:val="00C16D4B"/>
    <w:rsid w:val="00C16E0F"/>
    <w:rsid w:val="00C16E4A"/>
    <w:rsid w:val="00C16F8A"/>
    <w:rsid w:val="00C170AD"/>
    <w:rsid w:val="00C170E8"/>
    <w:rsid w:val="00C17175"/>
    <w:rsid w:val="00C1722A"/>
    <w:rsid w:val="00C17359"/>
    <w:rsid w:val="00C173A5"/>
    <w:rsid w:val="00C17464"/>
    <w:rsid w:val="00C17475"/>
    <w:rsid w:val="00C174D2"/>
    <w:rsid w:val="00C17525"/>
    <w:rsid w:val="00C1752C"/>
    <w:rsid w:val="00C175B1"/>
    <w:rsid w:val="00C176D7"/>
    <w:rsid w:val="00C176EC"/>
    <w:rsid w:val="00C1771D"/>
    <w:rsid w:val="00C178DD"/>
    <w:rsid w:val="00C17909"/>
    <w:rsid w:val="00C17A28"/>
    <w:rsid w:val="00C17C44"/>
    <w:rsid w:val="00C17EA0"/>
    <w:rsid w:val="00C17F80"/>
    <w:rsid w:val="00C2005F"/>
    <w:rsid w:val="00C2010C"/>
    <w:rsid w:val="00C201F7"/>
    <w:rsid w:val="00C2023C"/>
    <w:rsid w:val="00C202CB"/>
    <w:rsid w:val="00C202D7"/>
    <w:rsid w:val="00C203E3"/>
    <w:rsid w:val="00C20445"/>
    <w:rsid w:val="00C20463"/>
    <w:rsid w:val="00C204AB"/>
    <w:rsid w:val="00C205CB"/>
    <w:rsid w:val="00C206D0"/>
    <w:rsid w:val="00C2080C"/>
    <w:rsid w:val="00C20982"/>
    <w:rsid w:val="00C209B3"/>
    <w:rsid w:val="00C20A91"/>
    <w:rsid w:val="00C20EC5"/>
    <w:rsid w:val="00C20FAF"/>
    <w:rsid w:val="00C210A2"/>
    <w:rsid w:val="00C2126D"/>
    <w:rsid w:val="00C212DE"/>
    <w:rsid w:val="00C2141F"/>
    <w:rsid w:val="00C21636"/>
    <w:rsid w:val="00C21658"/>
    <w:rsid w:val="00C21764"/>
    <w:rsid w:val="00C217CE"/>
    <w:rsid w:val="00C2184C"/>
    <w:rsid w:val="00C219A9"/>
    <w:rsid w:val="00C21A40"/>
    <w:rsid w:val="00C21D53"/>
    <w:rsid w:val="00C21F93"/>
    <w:rsid w:val="00C22083"/>
    <w:rsid w:val="00C220DB"/>
    <w:rsid w:val="00C22161"/>
    <w:rsid w:val="00C221F1"/>
    <w:rsid w:val="00C22349"/>
    <w:rsid w:val="00C2262D"/>
    <w:rsid w:val="00C226F9"/>
    <w:rsid w:val="00C22763"/>
    <w:rsid w:val="00C2286D"/>
    <w:rsid w:val="00C228A5"/>
    <w:rsid w:val="00C22A18"/>
    <w:rsid w:val="00C22B0A"/>
    <w:rsid w:val="00C22B77"/>
    <w:rsid w:val="00C22B7A"/>
    <w:rsid w:val="00C22C39"/>
    <w:rsid w:val="00C22EF3"/>
    <w:rsid w:val="00C22FDB"/>
    <w:rsid w:val="00C2305C"/>
    <w:rsid w:val="00C2309E"/>
    <w:rsid w:val="00C231EB"/>
    <w:rsid w:val="00C2322F"/>
    <w:rsid w:val="00C232DA"/>
    <w:rsid w:val="00C234F9"/>
    <w:rsid w:val="00C235DD"/>
    <w:rsid w:val="00C2368C"/>
    <w:rsid w:val="00C23777"/>
    <w:rsid w:val="00C23778"/>
    <w:rsid w:val="00C238D6"/>
    <w:rsid w:val="00C23948"/>
    <w:rsid w:val="00C23AC9"/>
    <w:rsid w:val="00C23B85"/>
    <w:rsid w:val="00C23B99"/>
    <w:rsid w:val="00C23C09"/>
    <w:rsid w:val="00C23C21"/>
    <w:rsid w:val="00C23C67"/>
    <w:rsid w:val="00C23D6C"/>
    <w:rsid w:val="00C23D88"/>
    <w:rsid w:val="00C23F54"/>
    <w:rsid w:val="00C23F9A"/>
    <w:rsid w:val="00C241B3"/>
    <w:rsid w:val="00C24222"/>
    <w:rsid w:val="00C24245"/>
    <w:rsid w:val="00C2427D"/>
    <w:rsid w:val="00C246B3"/>
    <w:rsid w:val="00C24B8A"/>
    <w:rsid w:val="00C24CF1"/>
    <w:rsid w:val="00C24DF9"/>
    <w:rsid w:val="00C24E24"/>
    <w:rsid w:val="00C24E28"/>
    <w:rsid w:val="00C24E69"/>
    <w:rsid w:val="00C24EE8"/>
    <w:rsid w:val="00C24FF6"/>
    <w:rsid w:val="00C25167"/>
    <w:rsid w:val="00C25224"/>
    <w:rsid w:val="00C2524D"/>
    <w:rsid w:val="00C253FB"/>
    <w:rsid w:val="00C2559A"/>
    <w:rsid w:val="00C257BD"/>
    <w:rsid w:val="00C257EF"/>
    <w:rsid w:val="00C25839"/>
    <w:rsid w:val="00C25842"/>
    <w:rsid w:val="00C259B5"/>
    <w:rsid w:val="00C25AE6"/>
    <w:rsid w:val="00C25CD4"/>
    <w:rsid w:val="00C25D94"/>
    <w:rsid w:val="00C25DA4"/>
    <w:rsid w:val="00C25E82"/>
    <w:rsid w:val="00C26184"/>
    <w:rsid w:val="00C26307"/>
    <w:rsid w:val="00C2635A"/>
    <w:rsid w:val="00C26376"/>
    <w:rsid w:val="00C263CE"/>
    <w:rsid w:val="00C265BB"/>
    <w:rsid w:val="00C267B6"/>
    <w:rsid w:val="00C267D1"/>
    <w:rsid w:val="00C26847"/>
    <w:rsid w:val="00C268D6"/>
    <w:rsid w:val="00C2693B"/>
    <w:rsid w:val="00C26B4C"/>
    <w:rsid w:val="00C26C03"/>
    <w:rsid w:val="00C26C33"/>
    <w:rsid w:val="00C26DC6"/>
    <w:rsid w:val="00C26E38"/>
    <w:rsid w:val="00C26EA0"/>
    <w:rsid w:val="00C26EE2"/>
    <w:rsid w:val="00C26F44"/>
    <w:rsid w:val="00C26F93"/>
    <w:rsid w:val="00C27086"/>
    <w:rsid w:val="00C272A3"/>
    <w:rsid w:val="00C27536"/>
    <w:rsid w:val="00C27729"/>
    <w:rsid w:val="00C277EC"/>
    <w:rsid w:val="00C27879"/>
    <w:rsid w:val="00C27AFE"/>
    <w:rsid w:val="00C27C5C"/>
    <w:rsid w:val="00C27C7F"/>
    <w:rsid w:val="00C27CFD"/>
    <w:rsid w:val="00C27ED3"/>
    <w:rsid w:val="00C27F3C"/>
    <w:rsid w:val="00C27F45"/>
    <w:rsid w:val="00C300FB"/>
    <w:rsid w:val="00C302C0"/>
    <w:rsid w:val="00C3031A"/>
    <w:rsid w:val="00C30370"/>
    <w:rsid w:val="00C30885"/>
    <w:rsid w:val="00C30897"/>
    <w:rsid w:val="00C308C8"/>
    <w:rsid w:val="00C30CF5"/>
    <w:rsid w:val="00C30ECA"/>
    <w:rsid w:val="00C30F3F"/>
    <w:rsid w:val="00C30F4D"/>
    <w:rsid w:val="00C30FEF"/>
    <w:rsid w:val="00C31097"/>
    <w:rsid w:val="00C311EB"/>
    <w:rsid w:val="00C313C9"/>
    <w:rsid w:val="00C31447"/>
    <w:rsid w:val="00C3156C"/>
    <w:rsid w:val="00C315A1"/>
    <w:rsid w:val="00C316A1"/>
    <w:rsid w:val="00C316A9"/>
    <w:rsid w:val="00C3179D"/>
    <w:rsid w:val="00C317C5"/>
    <w:rsid w:val="00C31DAE"/>
    <w:rsid w:val="00C31DF6"/>
    <w:rsid w:val="00C31E4F"/>
    <w:rsid w:val="00C3209B"/>
    <w:rsid w:val="00C321C2"/>
    <w:rsid w:val="00C322B1"/>
    <w:rsid w:val="00C323C7"/>
    <w:rsid w:val="00C32578"/>
    <w:rsid w:val="00C326C5"/>
    <w:rsid w:val="00C32705"/>
    <w:rsid w:val="00C327B5"/>
    <w:rsid w:val="00C327BA"/>
    <w:rsid w:val="00C3297B"/>
    <w:rsid w:val="00C32BFF"/>
    <w:rsid w:val="00C32C33"/>
    <w:rsid w:val="00C32C86"/>
    <w:rsid w:val="00C32D0A"/>
    <w:rsid w:val="00C32D60"/>
    <w:rsid w:val="00C32FFD"/>
    <w:rsid w:val="00C332C9"/>
    <w:rsid w:val="00C333D0"/>
    <w:rsid w:val="00C333E0"/>
    <w:rsid w:val="00C33488"/>
    <w:rsid w:val="00C334E8"/>
    <w:rsid w:val="00C33595"/>
    <w:rsid w:val="00C3363D"/>
    <w:rsid w:val="00C336B9"/>
    <w:rsid w:val="00C33784"/>
    <w:rsid w:val="00C337E3"/>
    <w:rsid w:val="00C33B2C"/>
    <w:rsid w:val="00C33C31"/>
    <w:rsid w:val="00C33D72"/>
    <w:rsid w:val="00C33DD6"/>
    <w:rsid w:val="00C33F21"/>
    <w:rsid w:val="00C33F5B"/>
    <w:rsid w:val="00C34051"/>
    <w:rsid w:val="00C340BF"/>
    <w:rsid w:val="00C3420D"/>
    <w:rsid w:val="00C3430F"/>
    <w:rsid w:val="00C3442D"/>
    <w:rsid w:val="00C344A2"/>
    <w:rsid w:val="00C3465E"/>
    <w:rsid w:val="00C34714"/>
    <w:rsid w:val="00C347F7"/>
    <w:rsid w:val="00C34A87"/>
    <w:rsid w:val="00C34AA7"/>
    <w:rsid w:val="00C34B56"/>
    <w:rsid w:val="00C34BF0"/>
    <w:rsid w:val="00C34C8D"/>
    <w:rsid w:val="00C34F96"/>
    <w:rsid w:val="00C35013"/>
    <w:rsid w:val="00C350EA"/>
    <w:rsid w:val="00C351B1"/>
    <w:rsid w:val="00C35276"/>
    <w:rsid w:val="00C35394"/>
    <w:rsid w:val="00C353B5"/>
    <w:rsid w:val="00C353C8"/>
    <w:rsid w:val="00C3550D"/>
    <w:rsid w:val="00C35540"/>
    <w:rsid w:val="00C355D4"/>
    <w:rsid w:val="00C356EF"/>
    <w:rsid w:val="00C35702"/>
    <w:rsid w:val="00C357F4"/>
    <w:rsid w:val="00C359A2"/>
    <w:rsid w:val="00C35A39"/>
    <w:rsid w:val="00C35AA7"/>
    <w:rsid w:val="00C35F8A"/>
    <w:rsid w:val="00C36073"/>
    <w:rsid w:val="00C36111"/>
    <w:rsid w:val="00C36158"/>
    <w:rsid w:val="00C361A6"/>
    <w:rsid w:val="00C36263"/>
    <w:rsid w:val="00C36348"/>
    <w:rsid w:val="00C3648F"/>
    <w:rsid w:val="00C364B2"/>
    <w:rsid w:val="00C364C5"/>
    <w:rsid w:val="00C3677A"/>
    <w:rsid w:val="00C3690B"/>
    <w:rsid w:val="00C36937"/>
    <w:rsid w:val="00C36AB7"/>
    <w:rsid w:val="00C36BD0"/>
    <w:rsid w:val="00C36C4A"/>
    <w:rsid w:val="00C36C77"/>
    <w:rsid w:val="00C36D90"/>
    <w:rsid w:val="00C36E15"/>
    <w:rsid w:val="00C36E9E"/>
    <w:rsid w:val="00C36FE8"/>
    <w:rsid w:val="00C372D8"/>
    <w:rsid w:val="00C374C4"/>
    <w:rsid w:val="00C3758E"/>
    <w:rsid w:val="00C376A8"/>
    <w:rsid w:val="00C37988"/>
    <w:rsid w:val="00C379D3"/>
    <w:rsid w:val="00C379D6"/>
    <w:rsid w:val="00C37A76"/>
    <w:rsid w:val="00C37BBF"/>
    <w:rsid w:val="00C37EF3"/>
    <w:rsid w:val="00C400C4"/>
    <w:rsid w:val="00C40119"/>
    <w:rsid w:val="00C4012B"/>
    <w:rsid w:val="00C40209"/>
    <w:rsid w:val="00C40242"/>
    <w:rsid w:val="00C40260"/>
    <w:rsid w:val="00C403D4"/>
    <w:rsid w:val="00C4061F"/>
    <w:rsid w:val="00C40C53"/>
    <w:rsid w:val="00C40CBA"/>
    <w:rsid w:val="00C40DEA"/>
    <w:rsid w:val="00C4114C"/>
    <w:rsid w:val="00C41411"/>
    <w:rsid w:val="00C4146F"/>
    <w:rsid w:val="00C4152C"/>
    <w:rsid w:val="00C415E0"/>
    <w:rsid w:val="00C41659"/>
    <w:rsid w:val="00C418BA"/>
    <w:rsid w:val="00C418BD"/>
    <w:rsid w:val="00C41C56"/>
    <w:rsid w:val="00C41DFD"/>
    <w:rsid w:val="00C41E9E"/>
    <w:rsid w:val="00C41F18"/>
    <w:rsid w:val="00C42104"/>
    <w:rsid w:val="00C42187"/>
    <w:rsid w:val="00C422F3"/>
    <w:rsid w:val="00C42307"/>
    <w:rsid w:val="00C423D6"/>
    <w:rsid w:val="00C423E3"/>
    <w:rsid w:val="00C424B7"/>
    <w:rsid w:val="00C42683"/>
    <w:rsid w:val="00C42819"/>
    <w:rsid w:val="00C428C8"/>
    <w:rsid w:val="00C4299C"/>
    <w:rsid w:val="00C429AB"/>
    <w:rsid w:val="00C42ACA"/>
    <w:rsid w:val="00C42C4E"/>
    <w:rsid w:val="00C42CEF"/>
    <w:rsid w:val="00C42E22"/>
    <w:rsid w:val="00C42E23"/>
    <w:rsid w:val="00C42E7B"/>
    <w:rsid w:val="00C42ED0"/>
    <w:rsid w:val="00C42EEA"/>
    <w:rsid w:val="00C431C0"/>
    <w:rsid w:val="00C431FC"/>
    <w:rsid w:val="00C43243"/>
    <w:rsid w:val="00C4348A"/>
    <w:rsid w:val="00C43637"/>
    <w:rsid w:val="00C4370F"/>
    <w:rsid w:val="00C437CC"/>
    <w:rsid w:val="00C43974"/>
    <w:rsid w:val="00C43A28"/>
    <w:rsid w:val="00C43CCB"/>
    <w:rsid w:val="00C44153"/>
    <w:rsid w:val="00C44202"/>
    <w:rsid w:val="00C44256"/>
    <w:rsid w:val="00C4425D"/>
    <w:rsid w:val="00C4434D"/>
    <w:rsid w:val="00C4449F"/>
    <w:rsid w:val="00C444F1"/>
    <w:rsid w:val="00C44684"/>
    <w:rsid w:val="00C4494E"/>
    <w:rsid w:val="00C44A91"/>
    <w:rsid w:val="00C44B0D"/>
    <w:rsid w:val="00C44B3C"/>
    <w:rsid w:val="00C44D4E"/>
    <w:rsid w:val="00C44D87"/>
    <w:rsid w:val="00C44F0C"/>
    <w:rsid w:val="00C44F51"/>
    <w:rsid w:val="00C45143"/>
    <w:rsid w:val="00C4540F"/>
    <w:rsid w:val="00C45418"/>
    <w:rsid w:val="00C4556E"/>
    <w:rsid w:val="00C45A1D"/>
    <w:rsid w:val="00C45DB3"/>
    <w:rsid w:val="00C45E0E"/>
    <w:rsid w:val="00C4615E"/>
    <w:rsid w:val="00C461DA"/>
    <w:rsid w:val="00C46280"/>
    <w:rsid w:val="00C465A9"/>
    <w:rsid w:val="00C465E9"/>
    <w:rsid w:val="00C4683B"/>
    <w:rsid w:val="00C46929"/>
    <w:rsid w:val="00C46936"/>
    <w:rsid w:val="00C469CE"/>
    <w:rsid w:val="00C46D60"/>
    <w:rsid w:val="00C46E49"/>
    <w:rsid w:val="00C46E9C"/>
    <w:rsid w:val="00C46F46"/>
    <w:rsid w:val="00C47042"/>
    <w:rsid w:val="00C470B9"/>
    <w:rsid w:val="00C47144"/>
    <w:rsid w:val="00C47154"/>
    <w:rsid w:val="00C471D8"/>
    <w:rsid w:val="00C473DC"/>
    <w:rsid w:val="00C47440"/>
    <w:rsid w:val="00C4765A"/>
    <w:rsid w:val="00C47695"/>
    <w:rsid w:val="00C476CA"/>
    <w:rsid w:val="00C47752"/>
    <w:rsid w:val="00C47931"/>
    <w:rsid w:val="00C47AAF"/>
    <w:rsid w:val="00C47BB3"/>
    <w:rsid w:val="00C47D43"/>
    <w:rsid w:val="00C47D96"/>
    <w:rsid w:val="00C47E0E"/>
    <w:rsid w:val="00C47EF7"/>
    <w:rsid w:val="00C50037"/>
    <w:rsid w:val="00C500AC"/>
    <w:rsid w:val="00C501D1"/>
    <w:rsid w:val="00C5024F"/>
    <w:rsid w:val="00C502C6"/>
    <w:rsid w:val="00C503D1"/>
    <w:rsid w:val="00C505E1"/>
    <w:rsid w:val="00C5066F"/>
    <w:rsid w:val="00C506DA"/>
    <w:rsid w:val="00C509C2"/>
    <w:rsid w:val="00C50A77"/>
    <w:rsid w:val="00C50B2C"/>
    <w:rsid w:val="00C50D58"/>
    <w:rsid w:val="00C50D75"/>
    <w:rsid w:val="00C50F03"/>
    <w:rsid w:val="00C51232"/>
    <w:rsid w:val="00C51266"/>
    <w:rsid w:val="00C51519"/>
    <w:rsid w:val="00C515C1"/>
    <w:rsid w:val="00C51699"/>
    <w:rsid w:val="00C517E4"/>
    <w:rsid w:val="00C51A94"/>
    <w:rsid w:val="00C51ABB"/>
    <w:rsid w:val="00C51B19"/>
    <w:rsid w:val="00C51B45"/>
    <w:rsid w:val="00C51C6D"/>
    <w:rsid w:val="00C51CF5"/>
    <w:rsid w:val="00C51DBE"/>
    <w:rsid w:val="00C51FAD"/>
    <w:rsid w:val="00C52043"/>
    <w:rsid w:val="00C52095"/>
    <w:rsid w:val="00C52197"/>
    <w:rsid w:val="00C522C1"/>
    <w:rsid w:val="00C523B0"/>
    <w:rsid w:val="00C52509"/>
    <w:rsid w:val="00C52731"/>
    <w:rsid w:val="00C5277A"/>
    <w:rsid w:val="00C527D8"/>
    <w:rsid w:val="00C5280E"/>
    <w:rsid w:val="00C52B37"/>
    <w:rsid w:val="00C52CCB"/>
    <w:rsid w:val="00C52D8C"/>
    <w:rsid w:val="00C52DE1"/>
    <w:rsid w:val="00C5300C"/>
    <w:rsid w:val="00C53186"/>
    <w:rsid w:val="00C53276"/>
    <w:rsid w:val="00C532F1"/>
    <w:rsid w:val="00C53303"/>
    <w:rsid w:val="00C53345"/>
    <w:rsid w:val="00C535B9"/>
    <w:rsid w:val="00C53887"/>
    <w:rsid w:val="00C539B6"/>
    <w:rsid w:val="00C53A75"/>
    <w:rsid w:val="00C53B24"/>
    <w:rsid w:val="00C53CC7"/>
    <w:rsid w:val="00C53CE3"/>
    <w:rsid w:val="00C53DB0"/>
    <w:rsid w:val="00C53EEF"/>
    <w:rsid w:val="00C53F1C"/>
    <w:rsid w:val="00C54021"/>
    <w:rsid w:val="00C5417C"/>
    <w:rsid w:val="00C5418B"/>
    <w:rsid w:val="00C54363"/>
    <w:rsid w:val="00C546FA"/>
    <w:rsid w:val="00C5491C"/>
    <w:rsid w:val="00C549AD"/>
    <w:rsid w:val="00C54C7B"/>
    <w:rsid w:val="00C54D27"/>
    <w:rsid w:val="00C54DD6"/>
    <w:rsid w:val="00C54EAE"/>
    <w:rsid w:val="00C54F08"/>
    <w:rsid w:val="00C55165"/>
    <w:rsid w:val="00C551B4"/>
    <w:rsid w:val="00C552AA"/>
    <w:rsid w:val="00C55306"/>
    <w:rsid w:val="00C554F4"/>
    <w:rsid w:val="00C5581D"/>
    <w:rsid w:val="00C5583A"/>
    <w:rsid w:val="00C55A0F"/>
    <w:rsid w:val="00C55B15"/>
    <w:rsid w:val="00C55DE0"/>
    <w:rsid w:val="00C55FC4"/>
    <w:rsid w:val="00C561DF"/>
    <w:rsid w:val="00C562A6"/>
    <w:rsid w:val="00C56447"/>
    <w:rsid w:val="00C56467"/>
    <w:rsid w:val="00C564E5"/>
    <w:rsid w:val="00C56579"/>
    <w:rsid w:val="00C5667E"/>
    <w:rsid w:val="00C5670F"/>
    <w:rsid w:val="00C567D7"/>
    <w:rsid w:val="00C568A1"/>
    <w:rsid w:val="00C56911"/>
    <w:rsid w:val="00C56963"/>
    <w:rsid w:val="00C56970"/>
    <w:rsid w:val="00C5698E"/>
    <w:rsid w:val="00C569CE"/>
    <w:rsid w:val="00C56B04"/>
    <w:rsid w:val="00C56CB8"/>
    <w:rsid w:val="00C56CDC"/>
    <w:rsid w:val="00C56DF0"/>
    <w:rsid w:val="00C57118"/>
    <w:rsid w:val="00C5713C"/>
    <w:rsid w:val="00C57365"/>
    <w:rsid w:val="00C573BF"/>
    <w:rsid w:val="00C573C7"/>
    <w:rsid w:val="00C573FE"/>
    <w:rsid w:val="00C57428"/>
    <w:rsid w:val="00C5743A"/>
    <w:rsid w:val="00C5745C"/>
    <w:rsid w:val="00C574B9"/>
    <w:rsid w:val="00C5752F"/>
    <w:rsid w:val="00C57844"/>
    <w:rsid w:val="00C57A8E"/>
    <w:rsid w:val="00C57AC0"/>
    <w:rsid w:val="00C57AC4"/>
    <w:rsid w:val="00C57B81"/>
    <w:rsid w:val="00C57D29"/>
    <w:rsid w:val="00C57DC7"/>
    <w:rsid w:val="00C57E94"/>
    <w:rsid w:val="00C57F35"/>
    <w:rsid w:val="00C60181"/>
    <w:rsid w:val="00C6026B"/>
    <w:rsid w:val="00C6038E"/>
    <w:rsid w:val="00C60450"/>
    <w:rsid w:val="00C60480"/>
    <w:rsid w:val="00C60515"/>
    <w:rsid w:val="00C6051E"/>
    <w:rsid w:val="00C60522"/>
    <w:rsid w:val="00C60568"/>
    <w:rsid w:val="00C60572"/>
    <w:rsid w:val="00C605B1"/>
    <w:rsid w:val="00C6064E"/>
    <w:rsid w:val="00C60726"/>
    <w:rsid w:val="00C608E1"/>
    <w:rsid w:val="00C608F6"/>
    <w:rsid w:val="00C60A5E"/>
    <w:rsid w:val="00C60C52"/>
    <w:rsid w:val="00C60D70"/>
    <w:rsid w:val="00C60E0C"/>
    <w:rsid w:val="00C610CD"/>
    <w:rsid w:val="00C6110E"/>
    <w:rsid w:val="00C61726"/>
    <w:rsid w:val="00C61930"/>
    <w:rsid w:val="00C61942"/>
    <w:rsid w:val="00C61AD6"/>
    <w:rsid w:val="00C61B03"/>
    <w:rsid w:val="00C61B68"/>
    <w:rsid w:val="00C61E99"/>
    <w:rsid w:val="00C61F8B"/>
    <w:rsid w:val="00C620FA"/>
    <w:rsid w:val="00C623C8"/>
    <w:rsid w:val="00C623CE"/>
    <w:rsid w:val="00C62471"/>
    <w:rsid w:val="00C62518"/>
    <w:rsid w:val="00C62538"/>
    <w:rsid w:val="00C62550"/>
    <w:rsid w:val="00C62660"/>
    <w:rsid w:val="00C626C2"/>
    <w:rsid w:val="00C627F8"/>
    <w:rsid w:val="00C627FD"/>
    <w:rsid w:val="00C6289A"/>
    <w:rsid w:val="00C62939"/>
    <w:rsid w:val="00C62A7D"/>
    <w:rsid w:val="00C62D30"/>
    <w:rsid w:val="00C62F35"/>
    <w:rsid w:val="00C62FBE"/>
    <w:rsid w:val="00C62FEF"/>
    <w:rsid w:val="00C6315D"/>
    <w:rsid w:val="00C6318F"/>
    <w:rsid w:val="00C6342A"/>
    <w:rsid w:val="00C63501"/>
    <w:rsid w:val="00C63897"/>
    <w:rsid w:val="00C639DE"/>
    <w:rsid w:val="00C63A65"/>
    <w:rsid w:val="00C63B8C"/>
    <w:rsid w:val="00C63B9B"/>
    <w:rsid w:val="00C63C53"/>
    <w:rsid w:val="00C63FA2"/>
    <w:rsid w:val="00C63FF9"/>
    <w:rsid w:val="00C64039"/>
    <w:rsid w:val="00C6406A"/>
    <w:rsid w:val="00C64405"/>
    <w:rsid w:val="00C64468"/>
    <w:rsid w:val="00C64585"/>
    <w:rsid w:val="00C64604"/>
    <w:rsid w:val="00C648C6"/>
    <w:rsid w:val="00C64991"/>
    <w:rsid w:val="00C649E9"/>
    <w:rsid w:val="00C64A3B"/>
    <w:rsid w:val="00C64AAB"/>
    <w:rsid w:val="00C650A7"/>
    <w:rsid w:val="00C65100"/>
    <w:rsid w:val="00C65634"/>
    <w:rsid w:val="00C65735"/>
    <w:rsid w:val="00C657E1"/>
    <w:rsid w:val="00C659F5"/>
    <w:rsid w:val="00C65A91"/>
    <w:rsid w:val="00C65AA6"/>
    <w:rsid w:val="00C65BBE"/>
    <w:rsid w:val="00C65BC5"/>
    <w:rsid w:val="00C65CCA"/>
    <w:rsid w:val="00C65F99"/>
    <w:rsid w:val="00C65FA8"/>
    <w:rsid w:val="00C65FEB"/>
    <w:rsid w:val="00C660CD"/>
    <w:rsid w:val="00C66797"/>
    <w:rsid w:val="00C6690D"/>
    <w:rsid w:val="00C66912"/>
    <w:rsid w:val="00C66A09"/>
    <w:rsid w:val="00C66C6E"/>
    <w:rsid w:val="00C66DD9"/>
    <w:rsid w:val="00C66F32"/>
    <w:rsid w:val="00C66F8D"/>
    <w:rsid w:val="00C66F94"/>
    <w:rsid w:val="00C66FDF"/>
    <w:rsid w:val="00C67028"/>
    <w:rsid w:val="00C670A9"/>
    <w:rsid w:val="00C670AA"/>
    <w:rsid w:val="00C67174"/>
    <w:rsid w:val="00C6728B"/>
    <w:rsid w:val="00C674FE"/>
    <w:rsid w:val="00C676D1"/>
    <w:rsid w:val="00C67770"/>
    <w:rsid w:val="00C677D8"/>
    <w:rsid w:val="00C67AD4"/>
    <w:rsid w:val="00C67B2A"/>
    <w:rsid w:val="00C67C3F"/>
    <w:rsid w:val="00C703CC"/>
    <w:rsid w:val="00C70414"/>
    <w:rsid w:val="00C704E0"/>
    <w:rsid w:val="00C7062F"/>
    <w:rsid w:val="00C70669"/>
    <w:rsid w:val="00C70824"/>
    <w:rsid w:val="00C70913"/>
    <w:rsid w:val="00C70A6F"/>
    <w:rsid w:val="00C70B5A"/>
    <w:rsid w:val="00C70BCC"/>
    <w:rsid w:val="00C70E5A"/>
    <w:rsid w:val="00C70ECA"/>
    <w:rsid w:val="00C71122"/>
    <w:rsid w:val="00C71280"/>
    <w:rsid w:val="00C712A1"/>
    <w:rsid w:val="00C712F0"/>
    <w:rsid w:val="00C714E4"/>
    <w:rsid w:val="00C71568"/>
    <w:rsid w:val="00C715B6"/>
    <w:rsid w:val="00C716FD"/>
    <w:rsid w:val="00C71759"/>
    <w:rsid w:val="00C71777"/>
    <w:rsid w:val="00C71B47"/>
    <w:rsid w:val="00C71B5F"/>
    <w:rsid w:val="00C71BFD"/>
    <w:rsid w:val="00C71EC1"/>
    <w:rsid w:val="00C71F32"/>
    <w:rsid w:val="00C72180"/>
    <w:rsid w:val="00C7244C"/>
    <w:rsid w:val="00C72680"/>
    <w:rsid w:val="00C727F4"/>
    <w:rsid w:val="00C72992"/>
    <w:rsid w:val="00C72A79"/>
    <w:rsid w:val="00C72ACF"/>
    <w:rsid w:val="00C72B24"/>
    <w:rsid w:val="00C72CDF"/>
    <w:rsid w:val="00C72EE0"/>
    <w:rsid w:val="00C73198"/>
    <w:rsid w:val="00C732BD"/>
    <w:rsid w:val="00C733AD"/>
    <w:rsid w:val="00C73428"/>
    <w:rsid w:val="00C7345B"/>
    <w:rsid w:val="00C73745"/>
    <w:rsid w:val="00C73853"/>
    <w:rsid w:val="00C7390E"/>
    <w:rsid w:val="00C73B2B"/>
    <w:rsid w:val="00C73DD0"/>
    <w:rsid w:val="00C73EBD"/>
    <w:rsid w:val="00C73FB7"/>
    <w:rsid w:val="00C73FF4"/>
    <w:rsid w:val="00C74341"/>
    <w:rsid w:val="00C74560"/>
    <w:rsid w:val="00C7464B"/>
    <w:rsid w:val="00C746BA"/>
    <w:rsid w:val="00C74710"/>
    <w:rsid w:val="00C7475C"/>
    <w:rsid w:val="00C747E9"/>
    <w:rsid w:val="00C7490F"/>
    <w:rsid w:val="00C7497E"/>
    <w:rsid w:val="00C74A82"/>
    <w:rsid w:val="00C74B67"/>
    <w:rsid w:val="00C74C34"/>
    <w:rsid w:val="00C74DF1"/>
    <w:rsid w:val="00C74F45"/>
    <w:rsid w:val="00C75048"/>
    <w:rsid w:val="00C75060"/>
    <w:rsid w:val="00C750D7"/>
    <w:rsid w:val="00C752A5"/>
    <w:rsid w:val="00C7535F"/>
    <w:rsid w:val="00C75443"/>
    <w:rsid w:val="00C755F9"/>
    <w:rsid w:val="00C75A9D"/>
    <w:rsid w:val="00C75B13"/>
    <w:rsid w:val="00C75C56"/>
    <w:rsid w:val="00C75C7A"/>
    <w:rsid w:val="00C75FC2"/>
    <w:rsid w:val="00C75FD9"/>
    <w:rsid w:val="00C760B0"/>
    <w:rsid w:val="00C76205"/>
    <w:rsid w:val="00C76385"/>
    <w:rsid w:val="00C7644F"/>
    <w:rsid w:val="00C76479"/>
    <w:rsid w:val="00C76764"/>
    <w:rsid w:val="00C76792"/>
    <w:rsid w:val="00C76849"/>
    <w:rsid w:val="00C7693B"/>
    <w:rsid w:val="00C769B4"/>
    <w:rsid w:val="00C76B15"/>
    <w:rsid w:val="00C76C67"/>
    <w:rsid w:val="00C76EC2"/>
    <w:rsid w:val="00C7760C"/>
    <w:rsid w:val="00C777C1"/>
    <w:rsid w:val="00C77991"/>
    <w:rsid w:val="00C77A04"/>
    <w:rsid w:val="00C77A4A"/>
    <w:rsid w:val="00C77AB1"/>
    <w:rsid w:val="00C77AE2"/>
    <w:rsid w:val="00C77D22"/>
    <w:rsid w:val="00C77E5C"/>
    <w:rsid w:val="00C8025E"/>
    <w:rsid w:val="00C8059A"/>
    <w:rsid w:val="00C806BD"/>
    <w:rsid w:val="00C8075A"/>
    <w:rsid w:val="00C8078A"/>
    <w:rsid w:val="00C80838"/>
    <w:rsid w:val="00C80C41"/>
    <w:rsid w:val="00C80C62"/>
    <w:rsid w:val="00C80CC5"/>
    <w:rsid w:val="00C80CEA"/>
    <w:rsid w:val="00C80CFA"/>
    <w:rsid w:val="00C80E1A"/>
    <w:rsid w:val="00C80F79"/>
    <w:rsid w:val="00C81358"/>
    <w:rsid w:val="00C81510"/>
    <w:rsid w:val="00C815F2"/>
    <w:rsid w:val="00C81619"/>
    <w:rsid w:val="00C8171C"/>
    <w:rsid w:val="00C818C5"/>
    <w:rsid w:val="00C81949"/>
    <w:rsid w:val="00C81CA3"/>
    <w:rsid w:val="00C81CF2"/>
    <w:rsid w:val="00C81F1B"/>
    <w:rsid w:val="00C81F22"/>
    <w:rsid w:val="00C8210D"/>
    <w:rsid w:val="00C82144"/>
    <w:rsid w:val="00C821AE"/>
    <w:rsid w:val="00C82251"/>
    <w:rsid w:val="00C8240E"/>
    <w:rsid w:val="00C8252B"/>
    <w:rsid w:val="00C826A0"/>
    <w:rsid w:val="00C82714"/>
    <w:rsid w:val="00C82883"/>
    <w:rsid w:val="00C82B35"/>
    <w:rsid w:val="00C82BE9"/>
    <w:rsid w:val="00C82C5B"/>
    <w:rsid w:val="00C82E07"/>
    <w:rsid w:val="00C82E47"/>
    <w:rsid w:val="00C82F82"/>
    <w:rsid w:val="00C830C8"/>
    <w:rsid w:val="00C837A1"/>
    <w:rsid w:val="00C838DD"/>
    <w:rsid w:val="00C839F2"/>
    <w:rsid w:val="00C83A8C"/>
    <w:rsid w:val="00C83B91"/>
    <w:rsid w:val="00C83CAE"/>
    <w:rsid w:val="00C83DC5"/>
    <w:rsid w:val="00C83FCA"/>
    <w:rsid w:val="00C84012"/>
    <w:rsid w:val="00C8421D"/>
    <w:rsid w:val="00C8429F"/>
    <w:rsid w:val="00C842D8"/>
    <w:rsid w:val="00C84497"/>
    <w:rsid w:val="00C846EF"/>
    <w:rsid w:val="00C84843"/>
    <w:rsid w:val="00C8494C"/>
    <w:rsid w:val="00C84ACA"/>
    <w:rsid w:val="00C84BB7"/>
    <w:rsid w:val="00C85142"/>
    <w:rsid w:val="00C85151"/>
    <w:rsid w:val="00C852F9"/>
    <w:rsid w:val="00C85311"/>
    <w:rsid w:val="00C85325"/>
    <w:rsid w:val="00C8544F"/>
    <w:rsid w:val="00C85616"/>
    <w:rsid w:val="00C85C13"/>
    <w:rsid w:val="00C85D25"/>
    <w:rsid w:val="00C85D37"/>
    <w:rsid w:val="00C85DCE"/>
    <w:rsid w:val="00C86099"/>
    <w:rsid w:val="00C86376"/>
    <w:rsid w:val="00C8661D"/>
    <w:rsid w:val="00C86677"/>
    <w:rsid w:val="00C8698C"/>
    <w:rsid w:val="00C86DF8"/>
    <w:rsid w:val="00C86E67"/>
    <w:rsid w:val="00C8723D"/>
    <w:rsid w:val="00C87293"/>
    <w:rsid w:val="00C87401"/>
    <w:rsid w:val="00C87483"/>
    <w:rsid w:val="00C874B6"/>
    <w:rsid w:val="00C87598"/>
    <w:rsid w:val="00C875E6"/>
    <w:rsid w:val="00C876B1"/>
    <w:rsid w:val="00C876B9"/>
    <w:rsid w:val="00C8771B"/>
    <w:rsid w:val="00C877C8"/>
    <w:rsid w:val="00C877FC"/>
    <w:rsid w:val="00C87B73"/>
    <w:rsid w:val="00C87F75"/>
    <w:rsid w:val="00C87F99"/>
    <w:rsid w:val="00C901BA"/>
    <w:rsid w:val="00C902C8"/>
    <w:rsid w:val="00C90589"/>
    <w:rsid w:val="00C9066E"/>
    <w:rsid w:val="00C907B6"/>
    <w:rsid w:val="00C90960"/>
    <w:rsid w:val="00C909D0"/>
    <w:rsid w:val="00C90A77"/>
    <w:rsid w:val="00C90AB7"/>
    <w:rsid w:val="00C90AB9"/>
    <w:rsid w:val="00C90B8C"/>
    <w:rsid w:val="00C90C8F"/>
    <w:rsid w:val="00C90DA5"/>
    <w:rsid w:val="00C90E03"/>
    <w:rsid w:val="00C90E2A"/>
    <w:rsid w:val="00C90EB7"/>
    <w:rsid w:val="00C9102D"/>
    <w:rsid w:val="00C910F6"/>
    <w:rsid w:val="00C9115D"/>
    <w:rsid w:val="00C9128D"/>
    <w:rsid w:val="00C91304"/>
    <w:rsid w:val="00C91453"/>
    <w:rsid w:val="00C91509"/>
    <w:rsid w:val="00C91529"/>
    <w:rsid w:val="00C9179A"/>
    <w:rsid w:val="00C919D2"/>
    <w:rsid w:val="00C91B1B"/>
    <w:rsid w:val="00C91C99"/>
    <w:rsid w:val="00C91D1B"/>
    <w:rsid w:val="00C91D40"/>
    <w:rsid w:val="00C91E15"/>
    <w:rsid w:val="00C91F6D"/>
    <w:rsid w:val="00C91F81"/>
    <w:rsid w:val="00C92139"/>
    <w:rsid w:val="00C921C5"/>
    <w:rsid w:val="00C923AB"/>
    <w:rsid w:val="00C9240D"/>
    <w:rsid w:val="00C92485"/>
    <w:rsid w:val="00C924EC"/>
    <w:rsid w:val="00C9257A"/>
    <w:rsid w:val="00C9260C"/>
    <w:rsid w:val="00C92727"/>
    <w:rsid w:val="00C92735"/>
    <w:rsid w:val="00C92861"/>
    <w:rsid w:val="00C92AB0"/>
    <w:rsid w:val="00C92C2C"/>
    <w:rsid w:val="00C92D2B"/>
    <w:rsid w:val="00C92D66"/>
    <w:rsid w:val="00C92DA5"/>
    <w:rsid w:val="00C92E7E"/>
    <w:rsid w:val="00C92EFD"/>
    <w:rsid w:val="00C92F1A"/>
    <w:rsid w:val="00C93257"/>
    <w:rsid w:val="00C93264"/>
    <w:rsid w:val="00C932EB"/>
    <w:rsid w:val="00C9338A"/>
    <w:rsid w:val="00C9347C"/>
    <w:rsid w:val="00C934F2"/>
    <w:rsid w:val="00C93509"/>
    <w:rsid w:val="00C93601"/>
    <w:rsid w:val="00C936F9"/>
    <w:rsid w:val="00C937CD"/>
    <w:rsid w:val="00C938B7"/>
    <w:rsid w:val="00C938C9"/>
    <w:rsid w:val="00C93B6F"/>
    <w:rsid w:val="00C93D68"/>
    <w:rsid w:val="00C93D76"/>
    <w:rsid w:val="00C93E30"/>
    <w:rsid w:val="00C93EFE"/>
    <w:rsid w:val="00C9405C"/>
    <w:rsid w:val="00C941AE"/>
    <w:rsid w:val="00C9444F"/>
    <w:rsid w:val="00C9446A"/>
    <w:rsid w:val="00C9448C"/>
    <w:rsid w:val="00C94539"/>
    <w:rsid w:val="00C945E9"/>
    <w:rsid w:val="00C94647"/>
    <w:rsid w:val="00C94752"/>
    <w:rsid w:val="00C947C8"/>
    <w:rsid w:val="00C948E6"/>
    <w:rsid w:val="00C94A31"/>
    <w:rsid w:val="00C94AB9"/>
    <w:rsid w:val="00C94C8A"/>
    <w:rsid w:val="00C94EDF"/>
    <w:rsid w:val="00C94F5D"/>
    <w:rsid w:val="00C95086"/>
    <w:rsid w:val="00C95142"/>
    <w:rsid w:val="00C9538F"/>
    <w:rsid w:val="00C95402"/>
    <w:rsid w:val="00C95446"/>
    <w:rsid w:val="00C954FC"/>
    <w:rsid w:val="00C9565B"/>
    <w:rsid w:val="00C9584F"/>
    <w:rsid w:val="00C958E8"/>
    <w:rsid w:val="00C95AAC"/>
    <w:rsid w:val="00C95D54"/>
    <w:rsid w:val="00C95E65"/>
    <w:rsid w:val="00C95EA2"/>
    <w:rsid w:val="00C95F05"/>
    <w:rsid w:val="00C95FB2"/>
    <w:rsid w:val="00C95FD0"/>
    <w:rsid w:val="00C961B7"/>
    <w:rsid w:val="00C961D5"/>
    <w:rsid w:val="00C9626A"/>
    <w:rsid w:val="00C96284"/>
    <w:rsid w:val="00C96285"/>
    <w:rsid w:val="00C962BB"/>
    <w:rsid w:val="00C96340"/>
    <w:rsid w:val="00C96408"/>
    <w:rsid w:val="00C96568"/>
    <w:rsid w:val="00C966D4"/>
    <w:rsid w:val="00C9678E"/>
    <w:rsid w:val="00C968A6"/>
    <w:rsid w:val="00C96931"/>
    <w:rsid w:val="00C96A38"/>
    <w:rsid w:val="00C96A73"/>
    <w:rsid w:val="00C96ABB"/>
    <w:rsid w:val="00C96B19"/>
    <w:rsid w:val="00C96C96"/>
    <w:rsid w:val="00C96D13"/>
    <w:rsid w:val="00C96F7D"/>
    <w:rsid w:val="00C97124"/>
    <w:rsid w:val="00C97199"/>
    <w:rsid w:val="00C972EC"/>
    <w:rsid w:val="00C97514"/>
    <w:rsid w:val="00C975D3"/>
    <w:rsid w:val="00C97606"/>
    <w:rsid w:val="00C97805"/>
    <w:rsid w:val="00C978CA"/>
    <w:rsid w:val="00C97981"/>
    <w:rsid w:val="00C97D89"/>
    <w:rsid w:val="00CA0360"/>
    <w:rsid w:val="00CA0487"/>
    <w:rsid w:val="00CA049E"/>
    <w:rsid w:val="00CA052A"/>
    <w:rsid w:val="00CA05D1"/>
    <w:rsid w:val="00CA0722"/>
    <w:rsid w:val="00CA0952"/>
    <w:rsid w:val="00CA09E0"/>
    <w:rsid w:val="00CA0BDA"/>
    <w:rsid w:val="00CA0C96"/>
    <w:rsid w:val="00CA0D60"/>
    <w:rsid w:val="00CA0E98"/>
    <w:rsid w:val="00CA132F"/>
    <w:rsid w:val="00CA139C"/>
    <w:rsid w:val="00CA13A3"/>
    <w:rsid w:val="00CA1473"/>
    <w:rsid w:val="00CA15A9"/>
    <w:rsid w:val="00CA167A"/>
    <w:rsid w:val="00CA1720"/>
    <w:rsid w:val="00CA175D"/>
    <w:rsid w:val="00CA184D"/>
    <w:rsid w:val="00CA1AB0"/>
    <w:rsid w:val="00CA1B63"/>
    <w:rsid w:val="00CA1C4C"/>
    <w:rsid w:val="00CA1CA8"/>
    <w:rsid w:val="00CA1DAE"/>
    <w:rsid w:val="00CA1E2E"/>
    <w:rsid w:val="00CA215C"/>
    <w:rsid w:val="00CA21EF"/>
    <w:rsid w:val="00CA2204"/>
    <w:rsid w:val="00CA2456"/>
    <w:rsid w:val="00CA245D"/>
    <w:rsid w:val="00CA2626"/>
    <w:rsid w:val="00CA268D"/>
    <w:rsid w:val="00CA26F8"/>
    <w:rsid w:val="00CA2826"/>
    <w:rsid w:val="00CA28FA"/>
    <w:rsid w:val="00CA2AB2"/>
    <w:rsid w:val="00CA2B55"/>
    <w:rsid w:val="00CA2C52"/>
    <w:rsid w:val="00CA2FC8"/>
    <w:rsid w:val="00CA302E"/>
    <w:rsid w:val="00CA30A7"/>
    <w:rsid w:val="00CA3189"/>
    <w:rsid w:val="00CA32EB"/>
    <w:rsid w:val="00CA33AB"/>
    <w:rsid w:val="00CA3424"/>
    <w:rsid w:val="00CA345E"/>
    <w:rsid w:val="00CA3611"/>
    <w:rsid w:val="00CA3A4B"/>
    <w:rsid w:val="00CA3B1D"/>
    <w:rsid w:val="00CA3C6E"/>
    <w:rsid w:val="00CA3CCA"/>
    <w:rsid w:val="00CA3DBB"/>
    <w:rsid w:val="00CA3E46"/>
    <w:rsid w:val="00CA3E73"/>
    <w:rsid w:val="00CA420C"/>
    <w:rsid w:val="00CA432C"/>
    <w:rsid w:val="00CA4548"/>
    <w:rsid w:val="00CA468D"/>
    <w:rsid w:val="00CA46BF"/>
    <w:rsid w:val="00CA46F8"/>
    <w:rsid w:val="00CA47D1"/>
    <w:rsid w:val="00CA4A80"/>
    <w:rsid w:val="00CA4A9C"/>
    <w:rsid w:val="00CA4CD2"/>
    <w:rsid w:val="00CA4D91"/>
    <w:rsid w:val="00CA4F26"/>
    <w:rsid w:val="00CA5137"/>
    <w:rsid w:val="00CA516A"/>
    <w:rsid w:val="00CA52ED"/>
    <w:rsid w:val="00CA5329"/>
    <w:rsid w:val="00CA5391"/>
    <w:rsid w:val="00CA544F"/>
    <w:rsid w:val="00CA5982"/>
    <w:rsid w:val="00CA5A8A"/>
    <w:rsid w:val="00CA5B56"/>
    <w:rsid w:val="00CA5BEB"/>
    <w:rsid w:val="00CA5ECD"/>
    <w:rsid w:val="00CA62DE"/>
    <w:rsid w:val="00CA6427"/>
    <w:rsid w:val="00CA64B4"/>
    <w:rsid w:val="00CA65E8"/>
    <w:rsid w:val="00CA666F"/>
    <w:rsid w:val="00CA6753"/>
    <w:rsid w:val="00CA676B"/>
    <w:rsid w:val="00CA6AB9"/>
    <w:rsid w:val="00CA6BB3"/>
    <w:rsid w:val="00CA6CD9"/>
    <w:rsid w:val="00CA6DBC"/>
    <w:rsid w:val="00CA6E9E"/>
    <w:rsid w:val="00CA6FF4"/>
    <w:rsid w:val="00CA7164"/>
    <w:rsid w:val="00CA71E5"/>
    <w:rsid w:val="00CA7270"/>
    <w:rsid w:val="00CA7291"/>
    <w:rsid w:val="00CA73B3"/>
    <w:rsid w:val="00CA748B"/>
    <w:rsid w:val="00CA7872"/>
    <w:rsid w:val="00CA7908"/>
    <w:rsid w:val="00CB0043"/>
    <w:rsid w:val="00CB005E"/>
    <w:rsid w:val="00CB0085"/>
    <w:rsid w:val="00CB010C"/>
    <w:rsid w:val="00CB0287"/>
    <w:rsid w:val="00CB02D9"/>
    <w:rsid w:val="00CB0469"/>
    <w:rsid w:val="00CB055A"/>
    <w:rsid w:val="00CB07A4"/>
    <w:rsid w:val="00CB07AE"/>
    <w:rsid w:val="00CB08C8"/>
    <w:rsid w:val="00CB0A0E"/>
    <w:rsid w:val="00CB0E0B"/>
    <w:rsid w:val="00CB0F1C"/>
    <w:rsid w:val="00CB0F69"/>
    <w:rsid w:val="00CB0F6C"/>
    <w:rsid w:val="00CB11AC"/>
    <w:rsid w:val="00CB1414"/>
    <w:rsid w:val="00CB1497"/>
    <w:rsid w:val="00CB164A"/>
    <w:rsid w:val="00CB1787"/>
    <w:rsid w:val="00CB17B5"/>
    <w:rsid w:val="00CB188C"/>
    <w:rsid w:val="00CB18C5"/>
    <w:rsid w:val="00CB19A0"/>
    <w:rsid w:val="00CB1AF0"/>
    <w:rsid w:val="00CB1B19"/>
    <w:rsid w:val="00CB1B1A"/>
    <w:rsid w:val="00CB1B1E"/>
    <w:rsid w:val="00CB1C39"/>
    <w:rsid w:val="00CB1EB3"/>
    <w:rsid w:val="00CB1ECC"/>
    <w:rsid w:val="00CB24FD"/>
    <w:rsid w:val="00CB2994"/>
    <w:rsid w:val="00CB2B31"/>
    <w:rsid w:val="00CB2B8D"/>
    <w:rsid w:val="00CB2BCD"/>
    <w:rsid w:val="00CB2C12"/>
    <w:rsid w:val="00CB2CCD"/>
    <w:rsid w:val="00CB2D5B"/>
    <w:rsid w:val="00CB2E19"/>
    <w:rsid w:val="00CB3176"/>
    <w:rsid w:val="00CB32EE"/>
    <w:rsid w:val="00CB3412"/>
    <w:rsid w:val="00CB35B0"/>
    <w:rsid w:val="00CB3703"/>
    <w:rsid w:val="00CB377B"/>
    <w:rsid w:val="00CB3815"/>
    <w:rsid w:val="00CB39B6"/>
    <w:rsid w:val="00CB3C57"/>
    <w:rsid w:val="00CB3CD5"/>
    <w:rsid w:val="00CB3D9D"/>
    <w:rsid w:val="00CB424D"/>
    <w:rsid w:val="00CB42BC"/>
    <w:rsid w:val="00CB4524"/>
    <w:rsid w:val="00CB46B8"/>
    <w:rsid w:val="00CB4A56"/>
    <w:rsid w:val="00CB4B11"/>
    <w:rsid w:val="00CB4D6F"/>
    <w:rsid w:val="00CB4DE4"/>
    <w:rsid w:val="00CB4DE9"/>
    <w:rsid w:val="00CB5188"/>
    <w:rsid w:val="00CB5195"/>
    <w:rsid w:val="00CB52F4"/>
    <w:rsid w:val="00CB5403"/>
    <w:rsid w:val="00CB54AE"/>
    <w:rsid w:val="00CB5535"/>
    <w:rsid w:val="00CB55DA"/>
    <w:rsid w:val="00CB56B4"/>
    <w:rsid w:val="00CB57E7"/>
    <w:rsid w:val="00CB58BF"/>
    <w:rsid w:val="00CB5BCF"/>
    <w:rsid w:val="00CB5CE0"/>
    <w:rsid w:val="00CB5DFE"/>
    <w:rsid w:val="00CB5E45"/>
    <w:rsid w:val="00CB5EAF"/>
    <w:rsid w:val="00CB5ED7"/>
    <w:rsid w:val="00CB60EA"/>
    <w:rsid w:val="00CB6293"/>
    <w:rsid w:val="00CB633B"/>
    <w:rsid w:val="00CB6400"/>
    <w:rsid w:val="00CB663C"/>
    <w:rsid w:val="00CB6982"/>
    <w:rsid w:val="00CB6995"/>
    <w:rsid w:val="00CB69C0"/>
    <w:rsid w:val="00CB6A08"/>
    <w:rsid w:val="00CB6BB3"/>
    <w:rsid w:val="00CB6BED"/>
    <w:rsid w:val="00CB6D8F"/>
    <w:rsid w:val="00CB6E44"/>
    <w:rsid w:val="00CB6F0B"/>
    <w:rsid w:val="00CB6FF0"/>
    <w:rsid w:val="00CB700E"/>
    <w:rsid w:val="00CB7015"/>
    <w:rsid w:val="00CB70AF"/>
    <w:rsid w:val="00CB722F"/>
    <w:rsid w:val="00CB7296"/>
    <w:rsid w:val="00CB72FB"/>
    <w:rsid w:val="00CB73BD"/>
    <w:rsid w:val="00CB748B"/>
    <w:rsid w:val="00CB74E9"/>
    <w:rsid w:val="00CB778A"/>
    <w:rsid w:val="00CB786C"/>
    <w:rsid w:val="00CB78C2"/>
    <w:rsid w:val="00CB7912"/>
    <w:rsid w:val="00CB79AA"/>
    <w:rsid w:val="00CB79EF"/>
    <w:rsid w:val="00CB7B42"/>
    <w:rsid w:val="00CB7B4B"/>
    <w:rsid w:val="00CB7C9F"/>
    <w:rsid w:val="00CB7CAE"/>
    <w:rsid w:val="00CB7DE3"/>
    <w:rsid w:val="00CC0021"/>
    <w:rsid w:val="00CC0241"/>
    <w:rsid w:val="00CC035D"/>
    <w:rsid w:val="00CC0416"/>
    <w:rsid w:val="00CC04F3"/>
    <w:rsid w:val="00CC0602"/>
    <w:rsid w:val="00CC06AD"/>
    <w:rsid w:val="00CC0798"/>
    <w:rsid w:val="00CC0873"/>
    <w:rsid w:val="00CC0A62"/>
    <w:rsid w:val="00CC0E0F"/>
    <w:rsid w:val="00CC10DC"/>
    <w:rsid w:val="00CC10EE"/>
    <w:rsid w:val="00CC11FE"/>
    <w:rsid w:val="00CC133C"/>
    <w:rsid w:val="00CC1350"/>
    <w:rsid w:val="00CC135F"/>
    <w:rsid w:val="00CC1384"/>
    <w:rsid w:val="00CC157A"/>
    <w:rsid w:val="00CC1762"/>
    <w:rsid w:val="00CC199E"/>
    <w:rsid w:val="00CC1AC1"/>
    <w:rsid w:val="00CC1B1B"/>
    <w:rsid w:val="00CC1B23"/>
    <w:rsid w:val="00CC1DAC"/>
    <w:rsid w:val="00CC1FC2"/>
    <w:rsid w:val="00CC2036"/>
    <w:rsid w:val="00CC2195"/>
    <w:rsid w:val="00CC2208"/>
    <w:rsid w:val="00CC238E"/>
    <w:rsid w:val="00CC2605"/>
    <w:rsid w:val="00CC26C8"/>
    <w:rsid w:val="00CC280E"/>
    <w:rsid w:val="00CC2951"/>
    <w:rsid w:val="00CC299E"/>
    <w:rsid w:val="00CC2AB6"/>
    <w:rsid w:val="00CC2B18"/>
    <w:rsid w:val="00CC2C38"/>
    <w:rsid w:val="00CC2CA3"/>
    <w:rsid w:val="00CC2CCF"/>
    <w:rsid w:val="00CC2EBE"/>
    <w:rsid w:val="00CC308C"/>
    <w:rsid w:val="00CC318D"/>
    <w:rsid w:val="00CC330E"/>
    <w:rsid w:val="00CC33EE"/>
    <w:rsid w:val="00CC3461"/>
    <w:rsid w:val="00CC3729"/>
    <w:rsid w:val="00CC386D"/>
    <w:rsid w:val="00CC38C2"/>
    <w:rsid w:val="00CC3A77"/>
    <w:rsid w:val="00CC3A8E"/>
    <w:rsid w:val="00CC3C75"/>
    <w:rsid w:val="00CC3D6B"/>
    <w:rsid w:val="00CC3DC9"/>
    <w:rsid w:val="00CC3E9D"/>
    <w:rsid w:val="00CC4016"/>
    <w:rsid w:val="00CC4127"/>
    <w:rsid w:val="00CC441F"/>
    <w:rsid w:val="00CC4498"/>
    <w:rsid w:val="00CC46AA"/>
    <w:rsid w:val="00CC47A1"/>
    <w:rsid w:val="00CC4823"/>
    <w:rsid w:val="00CC49C4"/>
    <w:rsid w:val="00CC4B88"/>
    <w:rsid w:val="00CC4E08"/>
    <w:rsid w:val="00CC4FEF"/>
    <w:rsid w:val="00CC53B9"/>
    <w:rsid w:val="00CC54A9"/>
    <w:rsid w:val="00CC5564"/>
    <w:rsid w:val="00CC5595"/>
    <w:rsid w:val="00CC5661"/>
    <w:rsid w:val="00CC5849"/>
    <w:rsid w:val="00CC5D4A"/>
    <w:rsid w:val="00CC5E6D"/>
    <w:rsid w:val="00CC5E8B"/>
    <w:rsid w:val="00CC5ECE"/>
    <w:rsid w:val="00CC6092"/>
    <w:rsid w:val="00CC61F0"/>
    <w:rsid w:val="00CC631D"/>
    <w:rsid w:val="00CC6575"/>
    <w:rsid w:val="00CC65BE"/>
    <w:rsid w:val="00CC6604"/>
    <w:rsid w:val="00CC6661"/>
    <w:rsid w:val="00CC67C6"/>
    <w:rsid w:val="00CC67F9"/>
    <w:rsid w:val="00CC6895"/>
    <w:rsid w:val="00CC692A"/>
    <w:rsid w:val="00CC69DD"/>
    <w:rsid w:val="00CC6B93"/>
    <w:rsid w:val="00CC6BA6"/>
    <w:rsid w:val="00CC6C7B"/>
    <w:rsid w:val="00CC6CE6"/>
    <w:rsid w:val="00CC6D9D"/>
    <w:rsid w:val="00CC7236"/>
    <w:rsid w:val="00CC72DB"/>
    <w:rsid w:val="00CC7342"/>
    <w:rsid w:val="00CC7464"/>
    <w:rsid w:val="00CC754D"/>
    <w:rsid w:val="00CC75B7"/>
    <w:rsid w:val="00CC778B"/>
    <w:rsid w:val="00CC7896"/>
    <w:rsid w:val="00CC78AE"/>
    <w:rsid w:val="00CC7B0E"/>
    <w:rsid w:val="00CC7D39"/>
    <w:rsid w:val="00CC7EBC"/>
    <w:rsid w:val="00CD0095"/>
    <w:rsid w:val="00CD00D8"/>
    <w:rsid w:val="00CD01D3"/>
    <w:rsid w:val="00CD035B"/>
    <w:rsid w:val="00CD0571"/>
    <w:rsid w:val="00CD0621"/>
    <w:rsid w:val="00CD0738"/>
    <w:rsid w:val="00CD0797"/>
    <w:rsid w:val="00CD07DC"/>
    <w:rsid w:val="00CD089D"/>
    <w:rsid w:val="00CD0935"/>
    <w:rsid w:val="00CD096F"/>
    <w:rsid w:val="00CD0A0C"/>
    <w:rsid w:val="00CD0A39"/>
    <w:rsid w:val="00CD0A8C"/>
    <w:rsid w:val="00CD0D74"/>
    <w:rsid w:val="00CD0E14"/>
    <w:rsid w:val="00CD0EE8"/>
    <w:rsid w:val="00CD11A2"/>
    <w:rsid w:val="00CD14AE"/>
    <w:rsid w:val="00CD1553"/>
    <w:rsid w:val="00CD1703"/>
    <w:rsid w:val="00CD1758"/>
    <w:rsid w:val="00CD181F"/>
    <w:rsid w:val="00CD186F"/>
    <w:rsid w:val="00CD1955"/>
    <w:rsid w:val="00CD1B3C"/>
    <w:rsid w:val="00CD1C05"/>
    <w:rsid w:val="00CD1D08"/>
    <w:rsid w:val="00CD21B1"/>
    <w:rsid w:val="00CD221C"/>
    <w:rsid w:val="00CD225D"/>
    <w:rsid w:val="00CD238C"/>
    <w:rsid w:val="00CD2514"/>
    <w:rsid w:val="00CD255E"/>
    <w:rsid w:val="00CD282A"/>
    <w:rsid w:val="00CD2938"/>
    <w:rsid w:val="00CD2942"/>
    <w:rsid w:val="00CD2A84"/>
    <w:rsid w:val="00CD2BFB"/>
    <w:rsid w:val="00CD2CE3"/>
    <w:rsid w:val="00CD2E10"/>
    <w:rsid w:val="00CD2E41"/>
    <w:rsid w:val="00CD305D"/>
    <w:rsid w:val="00CD3108"/>
    <w:rsid w:val="00CD3175"/>
    <w:rsid w:val="00CD319B"/>
    <w:rsid w:val="00CD31A6"/>
    <w:rsid w:val="00CD329A"/>
    <w:rsid w:val="00CD3391"/>
    <w:rsid w:val="00CD3479"/>
    <w:rsid w:val="00CD3710"/>
    <w:rsid w:val="00CD375A"/>
    <w:rsid w:val="00CD3909"/>
    <w:rsid w:val="00CD3A99"/>
    <w:rsid w:val="00CD3B9F"/>
    <w:rsid w:val="00CD3D0A"/>
    <w:rsid w:val="00CD3E06"/>
    <w:rsid w:val="00CD3F13"/>
    <w:rsid w:val="00CD3F33"/>
    <w:rsid w:val="00CD40CD"/>
    <w:rsid w:val="00CD455E"/>
    <w:rsid w:val="00CD460D"/>
    <w:rsid w:val="00CD4688"/>
    <w:rsid w:val="00CD472B"/>
    <w:rsid w:val="00CD4730"/>
    <w:rsid w:val="00CD4800"/>
    <w:rsid w:val="00CD4992"/>
    <w:rsid w:val="00CD4BCA"/>
    <w:rsid w:val="00CD4E6B"/>
    <w:rsid w:val="00CD4EFA"/>
    <w:rsid w:val="00CD4FC1"/>
    <w:rsid w:val="00CD5142"/>
    <w:rsid w:val="00CD51DD"/>
    <w:rsid w:val="00CD51E0"/>
    <w:rsid w:val="00CD5324"/>
    <w:rsid w:val="00CD5371"/>
    <w:rsid w:val="00CD54B8"/>
    <w:rsid w:val="00CD552B"/>
    <w:rsid w:val="00CD5649"/>
    <w:rsid w:val="00CD580A"/>
    <w:rsid w:val="00CD5835"/>
    <w:rsid w:val="00CD5F78"/>
    <w:rsid w:val="00CD6125"/>
    <w:rsid w:val="00CD628A"/>
    <w:rsid w:val="00CD63E6"/>
    <w:rsid w:val="00CD64C8"/>
    <w:rsid w:val="00CD6573"/>
    <w:rsid w:val="00CD6610"/>
    <w:rsid w:val="00CD672E"/>
    <w:rsid w:val="00CD67AD"/>
    <w:rsid w:val="00CD6972"/>
    <w:rsid w:val="00CD69E7"/>
    <w:rsid w:val="00CD6CF1"/>
    <w:rsid w:val="00CD6CF6"/>
    <w:rsid w:val="00CD6CFB"/>
    <w:rsid w:val="00CD6E5A"/>
    <w:rsid w:val="00CD6F53"/>
    <w:rsid w:val="00CD6F8A"/>
    <w:rsid w:val="00CD709B"/>
    <w:rsid w:val="00CD712C"/>
    <w:rsid w:val="00CD7526"/>
    <w:rsid w:val="00CD7601"/>
    <w:rsid w:val="00CD761C"/>
    <w:rsid w:val="00CD77B8"/>
    <w:rsid w:val="00CD77DB"/>
    <w:rsid w:val="00CD7808"/>
    <w:rsid w:val="00CD78B7"/>
    <w:rsid w:val="00CD7913"/>
    <w:rsid w:val="00CD7A9B"/>
    <w:rsid w:val="00CD7ACF"/>
    <w:rsid w:val="00CD7AE0"/>
    <w:rsid w:val="00CD7D0F"/>
    <w:rsid w:val="00CD7D51"/>
    <w:rsid w:val="00CE0127"/>
    <w:rsid w:val="00CE01B7"/>
    <w:rsid w:val="00CE01E0"/>
    <w:rsid w:val="00CE02AF"/>
    <w:rsid w:val="00CE02C4"/>
    <w:rsid w:val="00CE04E2"/>
    <w:rsid w:val="00CE0667"/>
    <w:rsid w:val="00CE0777"/>
    <w:rsid w:val="00CE07E4"/>
    <w:rsid w:val="00CE081F"/>
    <w:rsid w:val="00CE0A92"/>
    <w:rsid w:val="00CE0E64"/>
    <w:rsid w:val="00CE0E95"/>
    <w:rsid w:val="00CE0F33"/>
    <w:rsid w:val="00CE1076"/>
    <w:rsid w:val="00CE1194"/>
    <w:rsid w:val="00CE1250"/>
    <w:rsid w:val="00CE1402"/>
    <w:rsid w:val="00CE14E6"/>
    <w:rsid w:val="00CE162E"/>
    <w:rsid w:val="00CE16A9"/>
    <w:rsid w:val="00CE184E"/>
    <w:rsid w:val="00CE1B11"/>
    <w:rsid w:val="00CE1D37"/>
    <w:rsid w:val="00CE1DC7"/>
    <w:rsid w:val="00CE1EDE"/>
    <w:rsid w:val="00CE1FCB"/>
    <w:rsid w:val="00CE203B"/>
    <w:rsid w:val="00CE216A"/>
    <w:rsid w:val="00CE23D3"/>
    <w:rsid w:val="00CE242A"/>
    <w:rsid w:val="00CE2542"/>
    <w:rsid w:val="00CE254D"/>
    <w:rsid w:val="00CE299A"/>
    <w:rsid w:val="00CE29E0"/>
    <w:rsid w:val="00CE2CF5"/>
    <w:rsid w:val="00CE2D63"/>
    <w:rsid w:val="00CE2E28"/>
    <w:rsid w:val="00CE2E49"/>
    <w:rsid w:val="00CE2F0B"/>
    <w:rsid w:val="00CE2FF1"/>
    <w:rsid w:val="00CE32C3"/>
    <w:rsid w:val="00CE32E3"/>
    <w:rsid w:val="00CE3393"/>
    <w:rsid w:val="00CE346D"/>
    <w:rsid w:val="00CE34F6"/>
    <w:rsid w:val="00CE3506"/>
    <w:rsid w:val="00CE36EB"/>
    <w:rsid w:val="00CE3803"/>
    <w:rsid w:val="00CE3804"/>
    <w:rsid w:val="00CE3C20"/>
    <w:rsid w:val="00CE3C92"/>
    <w:rsid w:val="00CE3D5E"/>
    <w:rsid w:val="00CE3DD1"/>
    <w:rsid w:val="00CE3FD6"/>
    <w:rsid w:val="00CE41E7"/>
    <w:rsid w:val="00CE42AC"/>
    <w:rsid w:val="00CE42D0"/>
    <w:rsid w:val="00CE42E5"/>
    <w:rsid w:val="00CE439F"/>
    <w:rsid w:val="00CE43D0"/>
    <w:rsid w:val="00CE4413"/>
    <w:rsid w:val="00CE4416"/>
    <w:rsid w:val="00CE44F6"/>
    <w:rsid w:val="00CE452B"/>
    <w:rsid w:val="00CE4569"/>
    <w:rsid w:val="00CE48F6"/>
    <w:rsid w:val="00CE4909"/>
    <w:rsid w:val="00CE49CA"/>
    <w:rsid w:val="00CE4A8F"/>
    <w:rsid w:val="00CE4AB4"/>
    <w:rsid w:val="00CE4BB5"/>
    <w:rsid w:val="00CE4BCD"/>
    <w:rsid w:val="00CE4C7B"/>
    <w:rsid w:val="00CE4C85"/>
    <w:rsid w:val="00CE4EB5"/>
    <w:rsid w:val="00CE4EB6"/>
    <w:rsid w:val="00CE4ED8"/>
    <w:rsid w:val="00CE50CB"/>
    <w:rsid w:val="00CE5189"/>
    <w:rsid w:val="00CE5389"/>
    <w:rsid w:val="00CE53E5"/>
    <w:rsid w:val="00CE5424"/>
    <w:rsid w:val="00CE54C9"/>
    <w:rsid w:val="00CE55D8"/>
    <w:rsid w:val="00CE5605"/>
    <w:rsid w:val="00CE57D9"/>
    <w:rsid w:val="00CE5859"/>
    <w:rsid w:val="00CE587C"/>
    <w:rsid w:val="00CE5943"/>
    <w:rsid w:val="00CE5969"/>
    <w:rsid w:val="00CE59E6"/>
    <w:rsid w:val="00CE5B0E"/>
    <w:rsid w:val="00CE5E72"/>
    <w:rsid w:val="00CE5F45"/>
    <w:rsid w:val="00CE619E"/>
    <w:rsid w:val="00CE6698"/>
    <w:rsid w:val="00CE672E"/>
    <w:rsid w:val="00CE67D6"/>
    <w:rsid w:val="00CE69F7"/>
    <w:rsid w:val="00CE6A79"/>
    <w:rsid w:val="00CE6B0E"/>
    <w:rsid w:val="00CE6BC1"/>
    <w:rsid w:val="00CE6BEA"/>
    <w:rsid w:val="00CE6F2C"/>
    <w:rsid w:val="00CE71DB"/>
    <w:rsid w:val="00CE7263"/>
    <w:rsid w:val="00CE72EB"/>
    <w:rsid w:val="00CE753F"/>
    <w:rsid w:val="00CE758E"/>
    <w:rsid w:val="00CE75F4"/>
    <w:rsid w:val="00CE7B4C"/>
    <w:rsid w:val="00CF01F4"/>
    <w:rsid w:val="00CF0255"/>
    <w:rsid w:val="00CF0261"/>
    <w:rsid w:val="00CF0294"/>
    <w:rsid w:val="00CF030D"/>
    <w:rsid w:val="00CF039D"/>
    <w:rsid w:val="00CF04C8"/>
    <w:rsid w:val="00CF0503"/>
    <w:rsid w:val="00CF0701"/>
    <w:rsid w:val="00CF0A3D"/>
    <w:rsid w:val="00CF0AFF"/>
    <w:rsid w:val="00CF0B2B"/>
    <w:rsid w:val="00CF0E24"/>
    <w:rsid w:val="00CF1033"/>
    <w:rsid w:val="00CF13AC"/>
    <w:rsid w:val="00CF13B5"/>
    <w:rsid w:val="00CF170A"/>
    <w:rsid w:val="00CF1895"/>
    <w:rsid w:val="00CF19E5"/>
    <w:rsid w:val="00CF1A74"/>
    <w:rsid w:val="00CF1A8F"/>
    <w:rsid w:val="00CF1B46"/>
    <w:rsid w:val="00CF1BCF"/>
    <w:rsid w:val="00CF1C69"/>
    <w:rsid w:val="00CF1C96"/>
    <w:rsid w:val="00CF1CAB"/>
    <w:rsid w:val="00CF205E"/>
    <w:rsid w:val="00CF2072"/>
    <w:rsid w:val="00CF216D"/>
    <w:rsid w:val="00CF225A"/>
    <w:rsid w:val="00CF2279"/>
    <w:rsid w:val="00CF24C5"/>
    <w:rsid w:val="00CF25BB"/>
    <w:rsid w:val="00CF2614"/>
    <w:rsid w:val="00CF2727"/>
    <w:rsid w:val="00CF27B1"/>
    <w:rsid w:val="00CF2A29"/>
    <w:rsid w:val="00CF2A4D"/>
    <w:rsid w:val="00CF2A97"/>
    <w:rsid w:val="00CF2B03"/>
    <w:rsid w:val="00CF2C59"/>
    <w:rsid w:val="00CF2D45"/>
    <w:rsid w:val="00CF2ED1"/>
    <w:rsid w:val="00CF3080"/>
    <w:rsid w:val="00CF3153"/>
    <w:rsid w:val="00CF31BF"/>
    <w:rsid w:val="00CF3285"/>
    <w:rsid w:val="00CF3288"/>
    <w:rsid w:val="00CF33E6"/>
    <w:rsid w:val="00CF3696"/>
    <w:rsid w:val="00CF3699"/>
    <w:rsid w:val="00CF391B"/>
    <w:rsid w:val="00CF3A6D"/>
    <w:rsid w:val="00CF3AA9"/>
    <w:rsid w:val="00CF3C5A"/>
    <w:rsid w:val="00CF40F7"/>
    <w:rsid w:val="00CF4128"/>
    <w:rsid w:val="00CF4167"/>
    <w:rsid w:val="00CF43C1"/>
    <w:rsid w:val="00CF444B"/>
    <w:rsid w:val="00CF44D9"/>
    <w:rsid w:val="00CF4527"/>
    <w:rsid w:val="00CF455A"/>
    <w:rsid w:val="00CF45E4"/>
    <w:rsid w:val="00CF4790"/>
    <w:rsid w:val="00CF4C06"/>
    <w:rsid w:val="00CF4E27"/>
    <w:rsid w:val="00CF4F2E"/>
    <w:rsid w:val="00CF5064"/>
    <w:rsid w:val="00CF5098"/>
    <w:rsid w:val="00CF5250"/>
    <w:rsid w:val="00CF527A"/>
    <w:rsid w:val="00CF53B3"/>
    <w:rsid w:val="00CF565F"/>
    <w:rsid w:val="00CF56FE"/>
    <w:rsid w:val="00CF570D"/>
    <w:rsid w:val="00CF598F"/>
    <w:rsid w:val="00CF59A0"/>
    <w:rsid w:val="00CF5AF8"/>
    <w:rsid w:val="00CF5BC8"/>
    <w:rsid w:val="00CF5C77"/>
    <w:rsid w:val="00CF5CCC"/>
    <w:rsid w:val="00CF5EBC"/>
    <w:rsid w:val="00CF5F82"/>
    <w:rsid w:val="00CF610F"/>
    <w:rsid w:val="00CF614C"/>
    <w:rsid w:val="00CF61BE"/>
    <w:rsid w:val="00CF64F5"/>
    <w:rsid w:val="00CF66D3"/>
    <w:rsid w:val="00CF678E"/>
    <w:rsid w:val="00CF68DD"/>
    <w:rsid w:val="00CF6993"/>
    <w:rsid w:val="00CF69EC"/>
    <w:rsid w:val="00CF6AB5"/>
    <w:rsid w:val="00CF6E11"/>
    <w:rsid w:val="00CF6E4A"/>
    <w:rsid w:val="00CF6EB8"/>
    <w:rsid w:val="00CF707D"/>
    <w:rsid w:val="00CF71CD"/>
    <w:rsid w:val="00CF7207"/>
    <w:rsid w:val="00CF775C"/>
    <w:rsid w:val="00CF7A60"/>
    <w:rsid w:val="00CF7C27"/>
    <w:rsid w:val="00CF7C62"/>
    <w:rsid w:val="00CF7EC1"/>
    <w:rsid w:val="00D00026"/>
    <w:rsid w:val="00D00044"/>
    <w:rsid w:val="00D000F8"/>
    <w:rsid w:val="00D0015C"/>
    <w:rsid w:val="00D003FA"/>
    <w:rsid w:val="00D00639"/>
    <w:rsid w:val="00D00694"/>
    <w:rsid w:val="00D006C7"/>
    <w:rsid w:val="00D00917"/>
    <w:rsid w:val="00D00A98"/>
    <w:rsid w:val="00D00B12"/>
    <w:rsid w:val="00D00B86"/>
    <w:rsid w:val="00D00BFF"/>
    <w:rsid w:val="00D00C8E"/>
    <w:rsid w:val="00D00CD5"/>
    <w:rsid w:val="00D00FA0"/>
    <w:rsid w:val="00D0101B"/>
    <w:rsid w:val="00D0102D"/>
    <w:rsid w:val="00D01063"/>
    <w:rsid w:val="00D010F5"/>
    <w:rsid w:val="00D0119D"/>
    <w:rsid w:val="00D011DE"/>
    <w:rsid w:val="00D01252"/>
    <w:rsid w:val="00D013AD"/>
    <w:rsid w:val="00D0150B"/>
    <w:rsid w:val="00D01688"/>
    <w:rsid w:val="00D018BC"/>
    <w:rsid w:val="00D01A0C"/>
    <w:rsid w:val="00D01A26"/>
    <w:rsid w:val="00D01AFB"/>
    <w:rsid w:val="00D01CDB"/>
    <w:rsid w:val="00D01D99"/>
    <w:rsid w:val="00D01DE4"/>
    <w:rsid w:val="00D01EE8"/>
    <w:rsid w:val="00D01F41"/>
    <w:rsid w:val="00D01F5D"/>
    <w:rsid w:val="00D01F68"/>
    <w:rsid w:val="00D01F7D"/>
    <w:rsid w:val="00D02033"/>
    <w:rsid w:val="00D02314"/>
    <w:rsid w:val="00D023C3"/>
    <w:rsid w:val="00D0244B"/>
    <w:rsid w:val="00D025A5"/>
    <w:rsid w:val="00D0264C"/>
    <w:rsid w:val="00D026A0"/>
    <w:rsid w:val="00D026DC"/>
    <w:rsid w:val="00D027AF"/>
    <w:rsid w:val="00D027CB"/>
    <w:rsid w:val="00D02A62"/>
    <w:rsid w:val="00D02A72"/>
    <w:rsid w:val="00D02C1A"/>
    <w:rsid w:val="00D02CBE"/>
    <w:rsid w:val="00D02CF6"/>
    <w:rsid w:val="00D02DA0"/>
    <w:rsid w:val="00D02DC3"/>
    <w:rsid w:val="00D02ECC"/>
    <w:rsid w:val="00D02F38"/>
    <w:rsid w:val="00D02F84"/>
    <w:rsid w:val="00D02F95"/>
    <w:rsid w:val="00D030A8"/>
    <w:rsid w:val="00D03379"/>
    <w:rsid w:val="00D03381"/>
    <w:rsid w:val="00D03818"/>
    <w:rsid w:val="00D03996"/>
    <w:rsid w:val="00D039B7"/>
    <w:rsid w:val="00D03B0E"/>
    <w:rsid w:val="00D03B82"/>
    <w:rsid w:val="00D03C88"/>
    <w:rsid w:val="00D03CA2"/>
    <w:rsid w:val="00D03E20"/>
    <w:rsid w:val="00D03E32"/>
    <w:rsid w:val="00D04090"/>
    <w:rsid w:val="00D040C8"/>
    <w:rsid w:val="00D045FF"/>
    <w:rsid w:val="00D04C7D"/>
    <w:rsid w:val="00D05105"/>
    <w:rsid w:val="00D051EF"/>
    <w:rsid w:val="00D0523C"/>
    <w:rsid w:val="00D052B8"/>
    <w:rsid w:val="00D053F5"/>
    <w:rsid w:val="00D05457"/>
    <w:rsid w:val="00D054EE"/>
    <w:rsid w:val="00D0557E"/>
    <w:rsid w:val="00D055AC"/>
    <w:rsid w:val="00D05626"/>
    <w:rsid w:val="00D0576E"/>
    <w:rsid w:val="00D05801"/>
    <w:rsid w:val="00D05858"/>
    <w:rsid w:val="00D0586E"/>
    <w:rsid w:val="00D05902"/>
    <w:rsid w:val="00D059C3"/>
    <w:rsid w:val="00D05C0E"/>
    <w:rsid w:val="00D05C84"/>
    <w:rsid w:val="00D05D3C"/>
    <w:rsid w:val="00D05F08"/>
    <w:rsid w:val="00D06065"/>
    <w:rsid w:val="00D06180"/>
    <w:rsid w:val="00D06313"/>
    <w:rsid w:val="00D065A8"/>
    <w:rsid w:val="00D067BD"/>
    <w:rsid w:val="00D06ABF"/>
    <w:rsid w:val="00D06D01"/>
    <w:rsid w:val="00D06D11"/>
    <w:rsid w:val="00D06D3F"/>
    <w:rsid w:val="00D06E9E"/>
    <w:rsid w:val="00D06EEB"/>
    <w:rsid w:val="00D06EFC"/>
    <w:rsid w:val="00D06F9B"/>
    <w:rsid w:val="00D071B2"/>
    <w:rsid w:val="00D071BF"/>
    <w:rsid w:val="00D073FE"/>
    <w:rsid w:val="00D07407"/>
    <w:rsid w:val="00D07734"/>
    <w:rsid w:val="00D078BE"/>
    <w:rsid w:val="00D07972"/>
    <w:rsid w:val="00D079A0"/>
    <w:rsid w:val="00D07A53"/>
    <w:rsid w:val="00D07B97"/>
    <w:rsid w:val="00D07BBB"/>
    <w:rsid w:val="00D07DA4"/>
    <w:rsid w:val="00D07E66"/>
    <w:rsid w:val="00D07F54"/>
    <w:rsid w:val="00D07F6A"/>
    <w:rsid w:val="00D07F86"/>
    <w:rsid w:val="00D10044"/>
    <w:rsid w:val="00D100B2"/>
    <w:rsid w:val="00D106AD"/>
    <w:rsid w:val="00D108BB"/>
    <w:rsid w:val="00D10956"/>
    <w:rsid w:val="00D10ACC"/>
    <w:rsid w:val="00D10DD5"/>
    <w:rsid w:val="00D10ECD"/>
    <w:rsid w:val="00D11087"/>
    <w:rsid w:val="00D111BD"/>
    <w:rsid w:val="00D112FA"/>
    <w:rsid w:val="00D1134F"/>
    <w:rsid w:val="00D11497"/>
    <w:rsid w:val="00D114FA"/>
    <w:rsid w:val="00D1152D"/>
    <w:rsid w:val="00D116B9"/>
    <w:rsid w:val="00D1184A"/>
    <w:rsid w:val="00D11B87"/>
    <w:rsid w:val="00D11CBE"/>
    <w:rsid w:val="00D11CC0"/>
    <w:rsid w:val="00D11E07"/>
    <w:rsid w:val="00D12027"/>
    <w:rsid w:val="00D1224E"/>
    <w:rsid w:val="00D1235F"/>
    <w:rsid w:val="00D1237D"/>
    <w:rsid w:val="00D123F9"/>
    <w:rsid w:val="00D12508"/>
    <w:rsid w:val="00D12571"/>
    <w:rsid w:val="00D12598"/>
    <w:rsid w:val="00D12615"/>
    <w:rsid w:val="00D12891"/>
    <w:rsid w:val="00D12893"/>
    <w:rsid w:val="00D1292B"/>
    <w:rsid w:val="00D12C93"/>
    <w:rsid w:val="00D12D8A"/>
    <w:rsid w:val="00D12E1D"/>
    <w:rsid w:val="00D131DA"/>
    <w:rsid w:val="00D134A5"/>
    <w:rsid w:val="00D13512"/>
    <w:rsid w:val="00D13572"/>
    <w:rsid w:val="00D138AE"/>
    <w:rsid w:val="00D13AA9"/>
    <w:rsid w:val="00D13B6C"/>
    <w:rsid w:val="00D13D84"/>
    <w:rsid w:val="00D13EAD"/>
    <w:rsid w:val="00D13F3C"/>
    <w:rsid w:val="00D140DD"/>
    <w:rsid w:val="00D142E6"/>
    <w:rsid w:val="00D1459C"/>
    <w:rsid w:val="00D14610"/>
    <w:rsid w:val="00D148F9"/>
    <w:rsid w:val="00D14912"/>
    <w:rsid w:val="00D14A78"/>
    <w:rsid w:val="00D14B10"/>
    <w:rsid w:val="00D14CC9"/>
    <w:rsid w:val="00D14EDA"/>
    <w:rsid w:val="00D14F06"/>
    <w:rsid w:val="00D14F5E"/>
    <w:rsid w:val="00D14F63"/>
    <w:rsid w:val="00D15067"/>
    <w:rsid w:val="00D150FB"/>
    <w:rsid w:val="00D1527E"/>
    <w:rsid w:val="00D15543"/>
    <w:rsid w:val="00D15783"/>
    <w:rsid w:val="00D157DA"/>
    <w:rsid w:val="00D15996"/>
    <w:rsid w:val="00D15C96"/>
    <w:rsid w:val="00D15DAF"/>
    <w:rsid w:val="00D15DE6"/>
    <w:rsid w:val="00D1600B"/>
    <w:rsid w:val="00D1608A"/>
    <w:rsid w:val="00D16119"/>
    <w:rsid w:val="00D1620F"/>
    <w:rsid w:val="00D16222"/>
    <w:rsid w:val="00D16354"/>
    <w:rsid w:val="00D1645F"/>
    <w:rsid w:val="00D165BB"/>
    <w:rsid w:val="00D166FA"/>
    <w:rsid w:val="00D167E4"/>
    <w:rsid w:val="00D16806"/>
    <w:rsid w:val="00D1693D"/>
    <w:rsid w:val="00D16C00"/>
    <w:rsid w:val="00D16C18"/>
    <w:rsid w:val="00D16F19"/>
    <w:rsid w:val="00D1712C"/>
    <w:rsid w:val="00D174A2"/>
    <w:rsid w:val="00D175C8"/>
    <w:rsid w:val="00D176BD"/>
    <w:rsid w:val="00D176C2"/>
    <w:rsid w:val="00D1779C"/>
    <w:rsid w:val="00D177BE"/>
    <w:rsid w:val="00D17970"/>
    <w:rsid w:val="00D17B1E"/>
    <w:rsid w:val="00D17C0E"/>
    <w:rsid w:val="00D17C52"/>
    <w:rsid w:val="00D17CC1"/>
    <w:rsid w:val="00D17F7E"/>
    <w:rsid w:val="00D2001F"/>
    <w:rsid w:val="00D2019F"/>
    <w:rsid w:val="00D201B6"/>
    <w:rsid w:val="00D20337"/>
    <w:rsid w:val="00D2033F"/>
    <w:rsid w:val="00D203FE"/>
    <w:rsid w:val="00D2049A"/>
    <w:rsid w:val="00D204BD"/>
    <w:rsid w:val="00D20515"/>
    <w:rsid w:val="00D205BD"/>
    <w:rsid w:val="00D20680"/>
    <w:rsid w:val="00D2068E"/>
    <w:rsid w:val="00D2070D"/>
    <w:rsid w:val="00D207C6"/>
    <w:rsid w:val="00D2081E"/>
    <w:rsid w:val="00D2085F"/>
    <w:rsid w:val="00D208E8"/>
    <w:rsid w:val="00D208EE"/>
    <w:rsid w:val="00D20A87"/>
    <w:rsid w:val="00D20BED"/>
    <w:rsid w:val="00D20BF7"/>
    <w:rsid w:val="00D20D6B"/>
    <w:rsid w:val="00D20DF1"/>
    <w:rsid w:val="00D20FDB"/>
    <w:rsid w:val="00D210DA"/>
    <w:rsid w:val="00D21247"/>
    <w:rsid w:val="00D21627"/>
    <w:rsid w:val="00D216AE"/>
    <w:rsid w:val="00D21715"/>
    <w:rsid w:val="00D21755"/>
    <w:rsid w:val="00D217D0"/>
    <w:rsid w:val="00D21830"/>
    <w:rsid w:val="00D21851"/>
    <w:rsid w:val="00D2191D"/>
    <w:rsid w:val="00D21A80"/>
    <w:rsid w:val="00D21AF5"/>
    <w:rsid w:val="00D21B33"/>
    <w:rsid w:val="00D21C46"/>
    <w:rsid w:val="00D21CD4"/>
    <w:rsid w:val="00D222A8"/>
    <w:rsid w:val="00D222C5"/>
    <w:rsid w:val="00D223CF"/>
    <w:rsid w:val="00D224DB"/>
    <w:rsid w:val="00D22561"/>
    <w:rsid w:val="00D22A32"/>
    <w:rsid w:val="00D22A54"/>
    <w:rsid w:val="00D22AA1"/>
    <w:rsid w:val="00D22B17"/>
    <w:rsid w:val="00D22C6F"/>
    <w:rsid w:val="00D2327B"/>
    <w:rsid w:val="00D2346A"/>
    <w:rsid w:val="00D23494"/>
    <w:rsid w:val="00D23708"/>
    <w:rsid w:val="00D23A33"/>
    <w:rsid w:val="00D23FAB"/>
    <w:rsid w:val="00D242CB"/>
    <w:rsid w:val="00D2431F"/>
    <w:rsid w:val="00D24551"/>
    <w:rsid w:val="00D246A4"/>
    <w:rsid w:val="00D2485C"/>
    <w:rsid w:val="00D24B12"/>
    <w:rsid w:val="00D24D5F"/>
    <w:rsid w:val="00D24D95"/>
    <w:rsid w:val="00D24E33"/>
    <w:rsid w:val="00D24EBE"/>
    <w:rsid w:val="00D24FB3"/>
    <w:rsid w:val="00D250F5"/>
    <w:rsid w:val="00D2545E"/>
    <w:rsid w:val="00D25811"/>
    <w:rsid w:val="00D25856"/>
    <w:rsid w:val="00D258B9"/>
    <w:rsid w:val="00D25A63"/>
    <w:rsid w:val="00D25AAD"/>
    <w:rsid w:val="00D25ABA"/>
    <w:rsid w:val="00D260BA"/>
    <w:rsid w:val="00D26132"/>
    <w:rsid w:val="00D26173"/>
    <w:rsid w:val="00D261CF"/>
    <w:rsid w:val="00D26225"/>
    <w:rsid w:val="00D26349"/>
    <w:rsid w:val="00D2636A"/>
    <w:rsid w:val="00D263C2"/>
    <w:rsid w:val="00D263EA"/>
    <w:rsid w:val="00D26724"/>
    <w:rsid w:val="00D267BF"/>
    <w:rsid w:val="00D268BC"/>
    <w:rsid w:val="00D269BA"/>
    <w:rsid w:val="00D26AC7"/>
    <w:rsid w:val="00D26BD1"/>
    <w:rsid w:val="00D26CAF"/>
    <w:rsid w:val="00D26D7F"/>
    <w:rsid w:val="00D26E71"/>
    <w:rsid w:val="00D26FD3"/>
    <w:rsid w:val="00D27085"/>
    <w:rsid w:val="00D270AA"/>
    <w:rsid w:val="00D274D2"/>
    <w:rsid w:val="00D2766D"/>
    <w:rsid w:val="00D277B9"/>
    <w:rsid w:val="00D277C7"/>
    <w:rsid w:val="00D27831"/>
    <w:rsid w:val="00D27857"/>
    <w:rsid w:val="00D27A01"/>
    <w:rsid w:val="00D27C3B"/>
    <w:rsid w:val="00D27EAE"/>
    <w:rsid w:val="00D3007B"/>
    <w:rsid w:val="00D3017D"/>
    <w:rsid w:val="00D3022F"/>
    <w:rsid w:val="00D30298"/>
    <w:rsid w:val="00D30319"/>
    <w:rsid w:val="00D30509"/>
    <w:rsid w:val="00D30833"/>
    <w:rsid w:val="00D30886"/>
    <w:rsid w:val="00D30BC5"/>
    <w:rsid w:val="00D30CD1"/>
    <w:rsid w:val="00D30CEF"/>
    <w:rsid w:val="00D30D1F"/>
    <w:rsid w:val="00D30D6B"/>
    <w:rsid w:val="00D30E02"/>
    <w:rsid w:val="00D30E44"/>
    <w:rsid w:val="00D30E63"/>
    <w:rsid w:val="00D30F41"/>
    <w:rsid w:val="00D31002"/>
    <w:rsid w:val="00D310DB"/>
    <w:rsid w:val="00D31247"/>
    <w:rsid w:val="00D31286"/>
    <w:rsid w:val="00D3134C"/>
    <w:rsid w:val="00D314DB"/>
    <w:rsid w:val="00D3164A"/>
    <w:rsid w:val="00D31979"/>
    <w:rsid w:val="00D31B2C"/>
    <w:rsid w:val="00D31D52"/>
    <w:rsid w:val="00D31D7B"/>
    <w:rsid w:val="00D31E6D"/>
    <w:rsid w:val="00D31E6E"/>
    <w:rsid w:val="00D31FC8"/>
    <w:rsid w:val="00D31FF2"/>
    <w:rsid w:val="00D320B3"/>
    <w:rsid w:val="00D320CC"/>
    <w:rsid w:val="00D3215C"/>
    <w:rsid w:val="00D3222F"/>
    <w:rsid w:val="00D32283"/>
    <w:rsid w:val="00D3251C"/>
    <w:rsid w:val="00D32699"/>
    <w:rsid w:val="00D3282A"/>
    <w:rsid w:val="00D328E3"/>
    <w:rsid w:val="00D32AF9"/>
    <w:rsid w:val="00D32C15"/>
    <w:rsid w:val="00D32C56"/>
    <w:rsid w:val="00D32EC9"/>
    <w:rsid w:val="00D32F81"/>
    <w:rsid w:val="00D32FA8"/>
    <w:rsid w:val="00D32FBC"/>
    <w:rsid w:val="00D33079"/>
    <w:rsid w:val="00D3316B"/>
    <w:rsid w:val="00D33211"/>
    <w:rsid w:val="00D33229"/>
    <w:rsid w:val="00D33402"/>
    <w:rsid w:val="00D33446"/>
    <w:rsid w:val="00D334A2"/>
    <w:rsid w:val="00D33585"/>
    <w:rsid w:val="00D3363B"/>
    <w:rsid w:val="00D3364D"/>
    <w:rsid w:val="00D3369A"/>
    <w:rsid w:val="00D33714"/>
    <w:rsid w:val="00D3376B"/>
    <w:rsid w:val="00D33984"/>
    <w:rsid w:val="00D33AB9"/>
    <w:rsid w:val="00D33ACE"/>
    <w:rsid w:val="00D33ADB"/>
    <w:rsid w:val="00D33BA9"/>
    <w:rsid w:val="00D33D64"/>
    <w:rsid w:val="00D33E89"/>
    <w:rsid w:val="00D33EA5"/>
    <w:rsid w:val="00D340DE"/>
    <w:rsid w:val="00D34159"/>
    <w:rsid w:val="00D3452C"/>
    <w:rsid w:val="00D34691"/>
    <w:rsid w:val="00D34719"/>
    <w:rsid w:val="00D34AA9"/>
    <w:rsid w:val="00D34AC1"/>
    <w:rsid w:val="00D34B38"/>
    <w:rsid w:val="00D34C1F"/>
    <w:rsid w:val="00D34F5F"/>
    <w:rsid w:val="00D35231"/>
    <w:rsid w:val="00D3524E"/>
    <w:rsid w:val="00D35363"/>
    <w:rsid w:val="00D354ED"/>
    <w:rsid w:val="00D3555F"/>
    <w:rsid w:val="00D355EB"/>
    <w:rsid w:val="00D35768"/>
    <w:rsid w:val="00D357DB"/>
    <w:rsid w:val="00D358F7"/>
    <w:rsid w:val="00D35979"/>
    <w:rsid w:val="00D35A57"/>
    <w:rsid w:val="00D35A5B"/>
    <w:rsid w:val="00D35CD2"/>
    <w:rsid w:val="00D35D06"/>
    <w:rsid w:val="00D35D6B"/>
    <w:rsid w:val="00D35DDB"/>
    <w:rsid w:val="00D36068"/>
    <w:rsid w:val="00D360A7"/>
    <w:rsid w:val="00D361CD"/>
    <w:rsid w:val="00D361E0"/>
    <w:rsid w:val="00D364BA"/>
    <w:rsid w:val="00D364F0"/>
    <w:rsid w:val="00D36577"/>
    <w:rsid w:val="00D3664F"/>
    <w:rsid w:val="00D367E3"/>
    <w:rsid w:val="00D3689C"/>
    <w:rsid w:val="00D36CDC"/>
    <w:rsid w:val="00D36E46"/>
    <w:rsid w:val="00D36F52"/>
    <w:rsid w:val="00D3701B"/>
    <w:rsid w:val="00D370A3"/>
    <w:rsid w:val="00D3716B"/>
    <w:rsid w:val="00D373A8"/>
    <w:rsid w:val="00D374CD"/>
    <w:rsid w:val="00D37653"/>
    <w:rsid w:val="00D377D8"/>
    <w:rsid w:val="00D37838"/>
    <w:rsid w:val="00D3786E"/>
    <w:rsid w:val="00D3792E"/>
    <w:rsid w:val="00D379A4"/>
    <w:rsid w:val="00D37AD7"/>
    <w:rsid w:val="00D37B47"/>
    <w:rsid w:val="00D37D04"/>
    <w:rsid w:val="00D37EC4"/>
    <w:rsid w:val="00D37EE4"/>
    <w:rsid w:val="00D40054"/>
    <w:rsid w:val="00D401BC"/>
    <w:rsid w:val="00D4028F"/>
    <w:rsid w:val="00D40394"/>
    <w:rsid w:val="00D40457"/>
    <w:rsid w:val="00D40458"/>
    <w:rsid w:val="00D404F5"/>
    <w:rsid w:val="00D40690"/>
    <w:rsid w:val="00D40781"/>
    <w:rsid w:val="00D4087D"/>
    <w:rsid w:val="00D409D0"/>
    <w:rsid w:val="00D40A1A"/>
    <w:rsid w:val="00D40A90"/>
    <w:rsid w:val="00D40BC4"/>
    <w:rsid w:val="00D40BF8"/>
    <w:rsid w:val="00D41110"/>
    <w:rsid w:val="00D411E3"/>
    <w:rsid w:val="00D41226"/>
    <w:rsid w:val="00D4124E"/>
    <w:rsid w:val="00D41324"/>
    <w:rsid w:val="00D41992"/>
    <w:rsid w:val="00D41B08"/>
    <w:rsid w:val="00D41B7F"/>
    <w:rsid w:val="00D41BF7"/>
    <w:rsid w:val="00D41DE5"/>
    <w:rsid w:val="00D41F88"/>
    <w:rsid w:val="00D42197"/>
    <w:rsid w:val="00D42440"/>
    <w:rsid w:val="00D42508"/>
    <w:rsid w:val="00D4256D"/>
    <w:rsid w:val="00D42714"/>
    <w:rsid w:val="00D42755"/>
    <w:rsid w:val="00D427BE"/>
    <w:rsid w:val="00D42846"/>
    <w:rsid w:val="00D4289D"/>
    <w:rsid w:val="00D42914"/>
    <w:rsid w:val="00D42A9A"/>
    <w:rsid w:val="00D42B8B"/>
    <w:rsid w:val="00D42C6F"/>
    <w:rsid w:val="00D42C72"/>
    <w:rsid w:val="00D42E2E"/>
    <w:rsid w:val="00D42F36"/>
    <w:rsid w:val="00D431A0"/>
    <w:rsid w:val="00D4323B"/>
    <w:rsid w:val="00D43301"/>
    <w:rsid w:val="00D43397"/>
    <w:rsid w:val="00D43453"/>
    <w:rsid w:val="00D4346A"/>
    <w:rsid w:val="00D434E5"/>
    <w:rsid w:val="00D43514"/>
    <w:rsid w:val="00D436C9"/>
    <w:rsid w:val="00D436D8"/>
    <w:rsid w:val="00D436FA"/>
    <w:rsid w:val="00D43909"/>
    <w:rsid w:val="00D43A1A"/>
    <w:rsid w:val="00D43AA5"/>
    <w:rsid w:val="00D43BA0"/>
    <w:rsid w:val="00D43BEC"/>
    <w:rsid w:val="00D43C60"/>
    <w:rsid w:val="00D43C6A"/>
    <w:rsid w:val="00D440BA"/>
    <w:rsid w:val="00D44160"/>
    <w:rsid w:val="00D441BA"/>
    <w:rsid w:val="00D4433E"/>
    <w:rsid w:val="00D4445E"/>
    <w:rsid w:val="00D4450A"/>
    <w:rsid w:val="00D44804"/>
    <w:rsid w:val="00D44829"/>
    <w:rsid w:val="00D4491D"/>
    <w:rsid w:val="00D44AA3"/>
    <w:rsid w:val="00D44E1C"/>
    <w:rsid w:val="00D44FF1"/>
    <w:rsid w:val="00D44FFC"/>
    <w:rsid w:val="00D45237"/>
    <w:rsid w:val="00D456CF"/>
    <w:rsid w:val="00D45783"/>
    <w:rsid w:val="00D459F7"/>
    <w:rsid w:val="00D45B4D"/>
    <w:rsid w:val="00D45C34"/>
    <w:rsid w:val="00D45C52"/>
    <w:rsid w:val="00D45C7D"/>
    <w:rsid w:val="00D45D1A"/>
    <w:rsid w:val="00D45E09"/>
    <w:rsid w:val="00D464DC"/>
    <w:rsid w:val="00D46596"/>
    <w:rsid w:val="00D46A25"/>
    <w:rsid w:val="00D46B98"/>
    <w:rsid w:val="00D46BE3"/>
    <w:rsid w:val="00D46DC7"/>
    <w:rsid w:val="00D46E7F"/>
    <w:rsid w:val="00D46F2D"/>
    <w:rsid w:val="00D46FA1"/>
    <w:rsid w:val="00D47003"/>
    <w:rsid w:val="00D47017"/>
    <w:rsid w:val="00D47040"/>
    <w:rsid w:val="00D470B4"/>
    <w:rsid w:val="00D47107"/>
    <w:rsid w:val="00D471FA"/>
    <w:rsid w:val="00D475AA"/>
    <w:rsid w:val="00D475C4"/>
    <w:rsid w:val="00D47698"/>
    <w:rsid w:val="00D47905"/>
    <w:rsid w:val="00D479B7"/>
    <w:rsid w:val="00D479C3"/>
    <w:rsid w:val="00D47B3C"/>
    <w:rsid w:val="00D47B9E"/>
    <w:rsid w:val="00D47D58"/>
    <w:rsid w:val="00D47F11"/>
    <w:rsid w:val="00D5014E"/>
    <w:rsid w:val="00D50392"/>
    <w:rsid w:val="00D5064D"/>
    <w:rsid w:val="00D50681"/>
    <w:rsid w:val="00D50730"/>
    <w:rsid w:val="00D507B8"/>
    <w:rsid w:val="00D50B56"/>
    <w:rsid w:val="00D50BD6"/>
    <w:rsid w:val="00D50C85"/>
    <w:rsid w:val="00D50D19"/>
    <w:rsid w:val="00D50E4C"/>
    <w:rsid w:val="00D51065"/>
    <w:rsid w:val="00D51218"/>
    <w:rsid w:val="00D51703"/>
    <w:rsid w:val="00D5177C"/>
    <w:rsid w:val="00D517C2"/>
    <w:rsid w:val="00D51D48"/>
    <w:rsid w:val="00D51E4E"/>
    <w:rsid w:val="00D51FC4"/>
    <w:rsid w:val="00D52066"/>
    <w:rsid w:val="00D52093"/>
    <w:rsid w:val="00D5246C"/>
    <w:rsid w:val="00D52487"/>
    <w:rsid w:val="00D524C5"/>
    <w:rsid w:val="00D52672"/>
    <w:rsid w:val="00D5275B"/>
    <w:rsid w:val="00D52820"/>
    <w:rsid w:val="00D52AF0"/>
    <w:rsid w:val="00D52E3E"/>
    <w:rsid w:val="00D52E76"/>
    <w:rsid w:val="00D53152"/>
    <w:rsid w:val="00D531A7"/>
    <w:rsid w:val="00D532FF"/>
    <w:rsid w:val="00D5336D"/>
    <w:rsid w:val="00D5346F"/>
    <w:rsid w:val="00D53546"/>
    <w:rsid w:val="00D5363B"/>
    <w:rsid w:val="00D53642"/>
    <w:rsid w:val="00D538BB"/>
    <w:rsid w:val="00D5413A"/>
    <w:rsid w:val="00D54374"/>
    <w:rsid w:val="00D543A2"/>
    <w:rsid w:val="00D543E5"/>
    <w:rsid w:val="00D544FC"/>
    <w:rsid w:val="00D545ED"/>
    <w:rsid w:val="00D54652"/>
    <w:rsid w:val="00D54761"/>
    <w:rsid w:val="00D54997"/>
    <w:rsid w:val="00D54B3D"/>
    <w:rsid w:val="00D54B7F"/>
    <w:rsid w:val="00D54B8C"/>
    <w:rsid w:val="00D54D85"/>
    <w:rsid w:val="00D54D90"/>
    <w:rsid w:val="00D54FA2"/>
    <w:rsid w:val="00D5501A"/>
    <w:rsid w:val="00D55109"/>
    <w:rsid w:val="00D551BB"/>
    <w:rsid w:val="00D552AB"/>
    <w:rsid w:val="00D5530A"/>
    <w:rsid w:val="00D5541B"/>
    <w:rsid w:val="00D55582"/>
    <w:rsid w:val="00D55690"/>
    <w:rsid w:val="00D55A8B"/>
    <w:rsid w:val="00D55A90"/>
    <w:rsid w:val="00D55B23"/>
    <w:rsid w:val="00D55B39"/>
    <w:rsid w:val="00D56101"/>
    <w:rsid w:val="00D56243"/>
    <w:rsid w:val="00D56345"/>
    <w:rsid w:val="00D563C2"/>
    <w:rsid w:val="00D5645F"/>
    <w:rsid w:val="00D56498"/>
    <w:rsid w:val="00D5653C"/>
    <w:rsid w:val="00D565A2"/>
    <w:rsid w:val="00D56B8B"/>
    <w:rsid w:val="00D56D2F"/>
    <w:rsid w:val="00D56DB8"/>
    <w:rsid w:val="00D56DCC"/>
    <w:rsid w:val="00D56DD2"/>
    <w:rsid w:val="00D5707A"/>
    <w:rsid w:val="00D570B2"/>
    <w:rsid w:val="00D57200"/>
    <w:rsid w:val="00D57593"/>
    <w:rsid w:val="00D57612"/>
    <w:rsid w:val="00D57621"/>
    <w:rsid w:val="00D57642"/>
    <w:rsid w:val="00D5776F"/>
    <w:rsid w:val="00D57795"/>
    <w:rsid w:val="00D577BF"/>
    <w:rsid w:val="00D578CA"/>
    <w:rsid w:val="00D57915"/>
    <w:rsid w:val="00D5791F"/>
    <w:rsid w:val="00D57A5C"/>
    <w:rsid w:val="00D57A91"/>
    <w:rsid w:val="00D57AA7"/>
    <w:rsid w:val="00D57D96"/>
    <w:rsid w:val="00D57DCE"/>
    <w:rsid w:val="00D57EDC"/>
    <w:rsid w:val="00D57F38"/>
    <w:rsid w:val="00D57FC2"/>
    <w:rsid w:val="00D6012E"/>
    <w:rsid w:val="00D60137"/>
    <w:rsid w:val="00D601EB"/>
    <w:rsid w:val="00D601F7"/>
    <w:rsid w:val="00D6037C"/>
    <w:rsid w:val="00D609FD"/>
    <w:rsid w:val="00D60A74"/>
    <w:rsid w:val="00D60BD7"/>
    <w:rsid w:val="00D60DEA"/>
    <w:rsid w:val="00D610EA"/>
    <w:rsid w:val="00D61281"/>
    <w:rsid w:val="00D6139E"/>
    <w:rsid w:val="00D6141F"/>
    <w:rsid w:val="00D6154E"/>
    <w:rsid w:val="00D61725"/>
    <w:rsid w:val="00D6179F"/>
    <w:rsid w:val="00D61848"/>
    <w:rsid w:val="00D618BA"/>
    <w:rsid w:val="00D61931"/>
    <w:rsid w:val="00D62060"/>
    <w:rsid w:val="00D6221F"/>
    <w:rsid w:val="00D622E8"/>
    <w:rsid w:val="00D62323"/>
    <w:rsid w:val="00D6268A"/>
    <w:rsid w:val="00D62AE2"/>
    <w:rsid w:val="00D62AE6"/>
    <w:rsid w:val="00D62E80"/>
    <w:rsid w:val="00D62EDF"/>
    <w:rsid w:val="00D6312B"/>
    <w:rsid w:val="00D63186"/>
    <w:rsid w:val="00D6318B"/>
    <w:rsid w:val="00D631FF"/>
    <w:rsid w:val="00D63349"/>
    <w:rsid w:val="00D6336E"/>
    <w:rsid w:val="00D636E8"/>
    <w:rsid w:val="00D63807"/>
    <w:rsid w:val="00D6399C"/>
    <w:rsid w:val="00D639B2"/>
    <w:rsid w:val="00D63A02"/>
    <w:rsid w:val="00D63A32"/>
    <w:rsid w:val="00D63A93"/>
    <w:rsid w:val="00D63B8E"/>
    <w:rsid w:val="00D63CEB"/>
    <w:rsid w:val="00D63E6C"/>
    <w:rsid w:val="00D63F34"/>
    <w:rsid w:val="00D63FC3"/>
    <w:rsid w:val="00D63FD1"/>
    <w:rsid w:val="00D645D7"/>
    <w:rsid w:val="00D6465B"/>
    <w:rsid w:val="00D64740"/>
    <w:rsid w:val="00D64A8A"/>
    <w:rsid w:val="00D64AB6"/>
    <w:rsid w:val="00D64B16"/>
    <w:rsid w:val="00D64BCB"/>
    <w:rsid w:val="00D64C2F"/>
    <w:rsid w:val="00D64CA9"/>
    <w:rsid w:val="00D64D27"/>
    <w:rsid w:val="00D64EBB"/>
    <w:rsid w:val="00D64FD3"/>
    <w:rsid w:val="00D65445"/>
    <w:rsid w:val="00D654F9"/>
    <w:rsid w:val="00D6550C"/>
    <w:rsid w:val="00D6572C"/>
    <w:rsid w:val="00D657B2"/>
    <w:rsid w:val="00D658D2"/>
    <w:rsid w:val="00D65944"/>
    <w:rsid w:val="00D65A85"/>
    <w:rsid w:val="00D65D49"/>
    <w:rsid w:val="00D65DD7"/>
    <w:rsid w:val="00D65F07"/>
    <w:rsid w:val="00D66079"/>
    <w:rsid w:val="00D660D7"/>
    <w:rsid w:val="00D6640B"/>
    <w:rsid w:val="00D66422"/>
    <w:rsid w:val="00D6654D"/>
    <w:rsid w:val="00D6663C"/>
    <w:rsid w:val="00D666E5"/>
    <w:rsid w:val="00D667DA"/>
    <w:rsid w:val="00D668FC"/>
    <w:rsid w:val="00D66A6C"/>
    <w:rsid w:val="00D66ABE"/>
    <w:rsid w:val="00D66B60"/>
    <w:rsid w:val="00D66C25"/>
    <w:rsid w:val="00D66CA1"/>
    <w:rsid w:val="00D66D8C"/>
    <w:rsid w:val="00D66E3E"/>
    <w:rsid w:val="00D66ED6"/>
    <w:rsid w:val="00D66F96"/>
    <w:rsid w:val="00D6706E"/>
    <w:rsid w:val="00D67078"/>
    <w:rsid w:val="00D671A3"/>
    <w:rsid w:val="00D673DE"/>
    <w:rsid w:val="00D673FC"/>
    <w:rsid w:val="00D67578"/>
    <w:rsid w:val="00D675DC"/>
    <w:rsid w:val="00D67723"/>
    <w:rsid w:val="00D67900"/>
    <w:rsid w:val="00D67909"/>
    <w:rsid w:val="00D6797E"/>
    <w:rsid w:val="00D67AE7"/>
    <w:rsid w:val="00D67B7B"/>
    <w:rsid w:val="00D67B82"/>
    <w:rsid w:val="00D67C1A"/>
    <w:rsid w:val="00D67CD1"/>
    <w:rsid w:val="00D67D81"/>
    <w:rsid w:val="00D67DC0"/>
    <w:rsid w:val="00D67E39"/>
    <w:rsid w:val="00D67E5C"/>
    <w:rsid w:val="00D67E7C"/>
    <w:rsid w:val="00D67EAE"/>
    <w:rsid w:val="00D67F43"/>
    <w:rsid w:val="00D70267"/>
    <w:rsid w:val="00D702C1"/>
    <w:rsid w:val="00D704BE"/>
    <w:rsid w:val="00D7052F"/>
    <w:rsid w:val="00D70728"/>
    <w:rsid w:val="00D70827"/>
    <w:rsid w:val="00D7099C"/>
    <w:rsid w:val="00D70BDA"/>
    <w:rsid w:val="00D70BF7"/>
    <w:rsid w:val="00D70DBD"/>
    <w:rsid w:val="00D70ECD"/>
    <w:rsid w:val="00D70F4A"/>
    <w:rsid w:val="00D710DA"/>
    <w:rsid w:val="00D71384"/>
    <w:rsid w:val="00D7138D"/>
    <w:rsid w:val="00D713DA"/>
    <w:rsid w:val="00D7149D"/>
    <w:rsid w:val="00D7179C"/>
    <w:rsid w:val="00D7186A"/>
    <w:rsid w:val="00D718E7"/>
    <w:rsid w:val="00D71C56"/>
    <w:rsid w:val="00D71C62"/>
    <w:rsid w:val="00D71CF0"/>
    <w:rsid w:val="00D71D9A"/>
    <w:rsid w:val="00D71F0D"/>
    <w:rsid w:val="00D71F10"/>
    <w:rsid w:val="00D71FD9"/>
    <w:rsid w:val="00D72229"/>
    <w:rsid w:val="00D72239"/>
    <w:rsid w:val="00D72359"/>
    <w:rsid w:val="00D723F5"/>
    <w:rsid w:val="00D72587"/>
    <w:rsid w:val="00D726E5"/>
    <w:rsid w:val="00D72787"/>
    <w:rsid w:val="00D728C7"/>
    <w:rsid w:val="00D72A18"/>
    <w:rsid w:val="00D72B3E"/>
    <w:rsid w:val="00D72D9C"/>
    <w:rsid w:val="00D72DC1"/>
    <w:rsid w:val="00D72E18"/>
    <w:rsid w:val="00D72E5E"/>
    <w:rsid w:val="00D7304F"/>
    <w:rsid w:val="00D734D4"/>
    <w:rsid w:val="00D7358F"/>
    <w:rsid w:val="00D735BA"/>
    <w:rsid w:val="00D735F3"/>
    <w:rsid w:val="00D7362A"/>
    <w:rsid w:val="00D73801"/>
    <w:rsid w:val="00D7384C"/>
    <w:rsid w:val="00D73D4D"/>
    <w:rsid w:val="00D74044"/>
    <w:rsid w:val="00D7404B"/>
    <w:rsid w:val="00D74132"/>
    <w:rsid w:val="00D7413A"/>
    <w:rsid w:val="00D741B2"/>
    <w:rsid w:val="00D741F0"/>
    <w:rsid w:val="00D74230"/>
    <w:rsid w:val="00D74487"/>
    <w:rsid w:val="00D744E7"/>
    <w:rsid w:val="00D7450A"/>
    <w:rsid w:val="00D74550"/>
    <w:rsid w:val="00D745FD"/>
    <w:rsid w:val="00D7497E"/>
    <w:rsid w:val="00D749C0"/>
    <w:rsid w:val="00D74A63"/>
    <w:rsid w:val="00D74B76"/>
    <w:rsid w:val="00D74D2F"/>
    <w:rsid w:val="00D74D61"/>
    <w:rsid w:val="00D74E0A"/>
    <w:rsid w:val="00D74E54"/>
    <w:rsid w:val="00D74F02"/>
    <w:rsid w:val="00D74F40"/>
    <w:rsid w:val="00D74F80"/>
    <w:rsid w:val="00D75049"/>
    <w:rsid w:val="00D75080"/>
    <w:rsid w:val="00D7516F"/>
    <w:rsid w:val="00D7522E"/>
    <w:rsid w:val="00D7534D"/>
    <w:rsid w:val="00D75465"/>
    <w:rsid w:val="00D7560F"/>
    <w:rsid w:val="00D75749"/>
    <w:rsid w:val="00D75863"/>
    <w:rsid w:val="00D758BD"/>
    <w:rsid w:val="00D75ACE"/>
    <w:rsid w:val="00D75D71"/>
    <w:rsid w:val="00D75D92"/>
    <w:rsid w:val="00D75E68"/>
    <w:rsid w:val="00D760D0"/>
    <w:rsid w:val="00D76101"/>
    <w:rsid w:val="00D76184"/>
    <w:rsid w:val="00D76197"/>
    <w:rsid w:val="00D76604"/>
    <w:rsid w:val="00D769C6"/>
    <w:rsid w:val="00D76A27"/>
    <w:rsid w:val="00D76BAB"/>
    <w:rsid w:val="00D76BB7"/>
    <w:rsid w:val="00D76BC6"/>
    <w:rsid w:val="00D7716D"/>
    <w:rsid w:val="00D77281"/>
    <w:rsid w:val="00D77287"/>
    <w:rsid w:val="00D77306"/>
    <w:rsid w:val="00D774F5"/>
    <w:rsid w:val="00D7753F"/>
    <w:rsid w:val="00D776A3"/>
    <w:rsid w:val="00D77764"/>
    <w:rsid w:val="00D77CAD"/>
    <w:rsid w:val="00D77D78"/>
    <w:rsid w:val="00D77DE6"/>
    <w:rsid w:val="00D77DE9"/>
    <w:rsid w:val="00D77E79"/>
    <w:rsid w:val="00D77F9C"/>
    <w:rsid w:val="00D77FE8"/>
    <w:rsid w:val="00D801F8"/>
    <w:rsid w:val="00D80246"/>
    <w:rsid w:val="00D80287"/>
    <w:rsid w:val="00D80389"/>
    <w:rsid w:val="00D80455"/>
    <w:rsid w:val="00D8055D"/>
    <w:rsid w:val="00D806DB"/>
    <w:rsid w:val="00D80938"/>
    <w:rsid w:val="00D809AF"/>
    <w:rsid w:val="00D80B86"/>
    <w:rsid w:val="00D80BFB"/>
    <w:rsid w:val="00D80D15"/>
    <w:rsid w:val="00D80D48"/>
    <w:rsid w:val="00D80ED5"/>
    <w:rsid w:val="00D81060"/>
    <w:rsid w:val="00D81101"/>
    <w:rsid w:val="00D81183"/>
    <w:rsid w:val="00D81194"/>
    <w:rsid w:val="00D811D8"/>
    <w:rsid w:val="00D81404"/>
    <w:rsid w:val="00D815C7"/>
    <w:rsid w:val="00D817BE"/>
    <w:rsid w:val="00D81930"/>
    <w:rsid w:val="00D81952"/>
    <w:rsid w:val="00D81A16"/>
    <w:rsid w:val="00D82037"/>
    <w:rsid w:val="00D82194"/>
    <w:rsid w:val="00D821F5"/>
    <w:rsid w:val="00D821FD"/>
    <w:rsid w:val="00D8221A"/>
    <w:rsid w:val="00D822F8"/>
    <w:rsid w:val="00D82393"/>
    <w:rsid w:val="00D823EC"/>
    <w:rsid w:val="00D82456"/>
    <w:rsid w:val="00D82849"/>
    <w:rsid w:val="00D828B9"/>
    <w:rsid w:val="00D828E2"/>
    <w:rsid w:val="00D82976"/>
    <w:rsid w:val="00D82993"/>
    <w:rsid w:val="00D829D8"/>
    <w:rsid w:val="00D82A88"/>
    <w:rsid w:val="00D82C9F"/>
    <w:rsid w:val="00D82F5D"/>
    <w:rsid w:val="00D82FAB"/>
    <w:rsid w:val="00D82FDC"/>
    <w:rsid w:val="00D83159"/>
    <w:rsid w:val="00D83172"/>
    <w:rsid w:val="00D83256"/>
    <w:rsid w:val="00D8337E"/>
    <w:rsid w:val="00D8339C"/>
    <w:rsid w:val="00D834AE"/>
    <w:rsid w:val="00D83537"/>
    <w:rsid w:val="00D83627"/>
    <w:rsid w:val="00D83639"/>
    <w:rsid w:val="00D8364A"/>
    <w:rsid w:val="00D836BC"/>
    <w:rsid w:val="00D83917"/>
    <w:rsid w:val="00D8393C"/>
    <w:rsid w:val="00D83E30"/>
    <w:rsid w:val="00D83E37"/>
    <w:rsid w:val="00D83EBD"/>
    <w:rsid w:val="00D841BD"/>
    <w:rsid w:val="00D84230"/>
    <w:rsid w:val="00D84539"/>
    <w:rsid w:val="00D845B9"/>
    <w:rsid w:val="00D84798"/>
    <w:rsid w:val="00D84802"/>
    <w:rsid w:val="00D8493C"/>
    <w:rsid w:val="00D84A9F"/>
    <w:rsid w:val="00D84B30"/>
    <w:rsid w:val="00D84BE9"/>
    <w:rsid w:val="00D84D2C"/>
    <w:rsid w:val="00D84F94"/>
    <w:rsid w:val="00D850FB"/>
    <w:rsid w:val="00D852AB"/>
    <w:rsid w:val="00D85669"/>
    <w:rsid w:val="00D857AF"/>
    <w:rsid w:val="00D857FA"/>
    <w:rsid w:val="00D858D4"/>
    <w:rsid w:val="00D858D9"/>
    <w:rsid w:val="00D859AB"/>
    <w:rsid w:val="00D85AFF"/>
    <w:rsid w:val="00D85B66"/>
    <w:rsid w:val="00D85BAE"/>
    <w:rsid w:val="00D85CA1"/>
    <w:rsid w:val="00D86185"/>
    <w:rsid w:val="00D8626B"/>
    <w:rsid w:val="00D863A1"/>
    <w:rsid w:val="00D8685C"/>
    <w:rsid w:val="00D868FA"/>
    <w:rsid w:val="00D869F5"/>
    <w:rsid w:val="00D86A37"/>
    <w:rsid w:val="00D86B16"/>
    <w:rsid w:val="00D86B85"/>
    <w:rsid w:val="00D86E0B"/>
    <w:rsid w:val="00D86E65"/>
    <w:rsid w:val="00D86F0A"/>
    <w:rsid w:val="00D87040"/>
    <w:rsid w:val="00D870C5"/>
    <w:rsid w:val="00D8716A"/>
    <w:rsid w:val="00D87272"/>
    <w:rsid w:val="00D8748C"/>
    <w:rsid w:val="00D87695"/>
    <w:rsid w:val="00D878BE"/>
    <w:rsid w:val="00D8791B"/>
    <w:rsid w:val="00D879DD"/>
    <w:rsid w:val="00D879DF"/>
    <w:rsid w:val="00D87A5B"/>
    <w:rsid w:val="00D87B42"/>
    <w:rsid w:val="00D87D8E"/>
    <w:rsid w:val="00D87E92"/>
    <w:rsid w:val="00D9004B"/>
    <w:rsid w:val="00D900DF"/>
    <w:rsid w:val="00D90122"/>
    <w:rsid w:val="00D9012E"/>
    <w:rsid w:val="00D90254"/>
    <w:rsid w:val="00D90265"/>
    <w:rsid w:val="00D902E2"/>
    <w:rsid w:val="00D902EE"/>
    <w:rsid w:val="00D90313"/>
    <w:rsid w:val="00D904C7"/>
    <w:rsid w:val="00D90556"/>
    <w:rsid w:val="00D9060E"/>
    <w:rsid w:val="00D9073F"/>
    <w:rsid w:val="00D908A0"/>
    <w:rsid w:val="00D90B08"/>
    <w:rsid w:val="00D90BB9"/>
    <w:rsid w:val="00D90BFF"/>
    <w:rsid w:val="00D90C62"/>
    <w:rsid w:val="00D90DAF"/>
    <w:rsid w:val="00D90F4D"/>
    <w:rsid w:val="00D91215"/>
    <w:rsid w:val="00D91248"/>
    <w:rsid w:val="00D91379"/>
    <w:rsid w:val="00D913F3"/>
    <w:rsid w:val="00D9152C"/>
    <w:rsid w:val="00D919F0"/>
    <w:rsid w:val="00D91C32"/>
    <w:rsid w:val="00D91F72"/>
    <w:rsid w:val="00D91FA6"/>
    <w:rsid w:val="00D91FE0"/>
    <w:rsid w:val="00D921EC"/>
    <w:rsid w:val="00D923C7"/>
    <w:rsid w:val="00D9243D"/>
    <w:rsid w:val="00D9244C"/>
    <w:rsid w:val="00D924AF"/>
    <w:rsid w:val="00D92657"/>
    <w:rsid w:val="00D9269E"/>
    <w:rsid w:val="00D926D9"/>
    <w:rsid w:val="00D92748"/>
    <w:rsid w:val="00D927AF"/>
    <w:rsid w:val="00D927DC"/>
    <w:rsid w:val="00D927EE"/>
    <w:rsid w:val="00D92838"/>
    <w:rsid w:val="00D928C9"/>
    <w:rsid w:val="00D92AB6"/>
    <w:rsid w:val="00D92BA5"/>
    <w:rsid w:val="00D92DA0"/>
    <w:rsid w:val="00D92FC9"/>
    <w:rsid w:val="00D9317C"/>
    <w:rsid w:val="00D9342E"/>
    <w:rsid w:val="00D934C9"/>
    <w:rsid w:val="00D934EA"/>
    <w:rsid w:val="00D93863"/>
    <w:rsid w:val="00D93A20"/>
    <w:rsid w:val="00D93A58"/>
    <w:rsid w:val="00D93AFD"/>
    <w:rsid w:val="00D93BBB"/>
    <w:rsid w:val="00D93C1B"/>
    <w:rsid w:val="00D93D3C"/>
    <w:rsid w:val="00D93D51"/>
    <w:rsid w:val="00D93D5D"/>
    <w:rsid w:val="00D93D80"/>
    <w:rsid w:val="00D93DCD"/>
    <w:rsid w:val="00D93E5B"/>
    <w:rsid w:val="00D93EDC"/>
    <w:rsid w:val="00D9414F"/>
    <w:rsid w:val="00D9429A"/>
    <w:rsid w:val="00D94324"/>
    <w:rsid w:val="00D943B6"/>
    <w:rsid w:val="00D94479"/>
    <w:rsid w:val="00D9458F"/>
    <w:rsid w:val="00D94646"/>
    <w:rsid w:val="00D94742"/>
    <w:rsid w:val="00D94768"/>
    <w:rsid w:val="00D947E2"/>
    <w:rsid w:val="00D94A4A"/>
    <w:rsid w:val="00D94A63"/>
    <w:rsid w:val="00D94AA0"/>
    <w:rsid w:val="00D94AF7"/>
    <w:rsid w:val="00D94B6D"/>
    <w:rsid w:val="00D94D45"/>
    <w:rsid w:val="00D94F0C"/>
    <w:rsid w:val="00D952CB"/>
    <w:rsid w:val="00D95304"/>
    <w:rsid w:val="00D95337"/>
    <w:rsid w:val="00D9548F"/>
    <w:rsid w:val="00D9550B"/>
    <w:rsid w:val="00D95866"/>
    <w:rsid w:val="00D959BD"/>
    <w:rsid w:val="00D95A49"/>
    <w:rsid w:val="00D95BFF"/>
    <w:rsid w:val="00D95C50"/>
    <w:rsid w:val="00D95E28"/>
    <w:rsid w:val="00D9604F"/>
    <w:rsid w:val="00D961B4"/>
    <w:rsid w:val="00D9629C"/>
    <w:rsid w:val="00D962B2"/>
    <w:rsid w:val="00D96300"/>
    <w:rsid w:val="00D969B3"/>
    <w:rsid w:val="00D96A1E"/>
    <w:rsid w:val="00D96BBE"/>
    <w:rsid w:val="00D96CE0"/>
    <w:rsid w:val="00D96D19"/>
    <w:rsid w:val="00D96D58"/>
    <w:rsid w:val="00D970FF"/>
    <w:rsid w:val="00D9713E"/>
    <w:rsid w:val="00D9717E"/>
    <w:rsid w:val="00D973AB"/>
    <w:rsid w:val="00D9743E"/>
    <w:rsid w:val="00D97624"/>
    <w:rsid w:val="00D976F7"/>
    <w:rsid w:val="00D97735"/>
    <w:rsid w:val="00D979EB"/>
    <w:rsid w:val="00D97DD0"/>
    <w:rsid w:val="00D97DEA"/>
    <w:rsid w:val="00D97EC3"/>
    <w:rsid w:val="00D97F7F"/>
    <w:rsid w:val="00D97FBF"/>
    <w:rsid w:val="00DA0120"/>
    <w:rsid w:val="00DA0138"/>
    <w:rsid w:val="00DA0190"/>
    <w:rsid w:val="00DA042F"/>
    <w:rsid w:val="00DA0587"/>
    <w:rsid w:val="00DA07CC"/>
    <w:rsid w:val="00DA0C01"/>
    <w:rsid w:val="00DA0CB6"/>
    <w:rsid w:val="00DA0EE2"/>
    <w:rsid w:val="00DA0FDB"/>
    <w:rsid w:val="00DA107C"/>
    <w:rsid w:val="00DA110E"/>
    <w:rsid w:val="00DA1289"/>
    <w:rsid w:val="00DA131C"/>
    <w:rsid w:val="00DA13B5"/>
    <w:rsid w:val="00DA17AF"/>
    <w:rsid w:val="00DA1955"/>
    <w:rsid w:val="00DA196F"/>
    <w:rsid w:val="00DA1A46"/>
    <w:rsid w:val="00DA1C2D"/>
    <w:rsid w:val="00DA1E51"/>
    <w:rsid w:val="00DA1EDD"/>
    <w:rsid w:val="00DA1EE0"/>
    <w:rsid w:val="00DA209C"/>
    <w:rsid w:val="00DA21CE"/>
    <w:rsid w:val="00DA2229"/>
    <w:rsid w:val="00DA233E"/>
    <w:rsid w:val="00DA2375"/>
    <w:rsid w:val="00DA2BA5"/>
    <w:rsid w:val="00DA2BD4"/>
    <w:rsid w:val="00DA2DEF"/>
    <w:rsid w:val="00DA2EC3"/>
    <w:rsid w:val="00DA3027"/>
    <w:rsid w:val="00DA3075"/>
    <w:rsid w:val="00DA31B4"/>
    <w:rsid w:val="00DA32B0"/>
    <w:rsid w:val="00DA335B"/>
    <w:rsid w:val="00DA353E"/>
    <w:rsid w:val="00DA3567"/>
    <w:rsid w:val="00DA377A"/>
    <w:rsid w:val="00DA37BB"/>
    <w:rsid w:val="00DA381C"/>
    <w:rsid w:val="00DA39A8"/>
    <w:rsid w:val="00DA3ACD"/>
    <w:rsid w:val="00DA3C67"/>
    <w:rsid w:val="00DA3D11"/>
    <w:rsid w:val="00DA3E87"/>
    <w:rsid w:val="00DA3EDD"/>
    <w:rsid w:val="00DA4060"/>
    <w:rsid w:val="00DA4135"/>
    <w:rsid w:val="00DA41F6"/>
    <w:rsid w:val="00DA4296"/>
    <w:rsid w:val="00DA4384"/>
    <w:rsid w:val="00DA456D"/>
    <w:rsid w:val="00DA4593"/>
    <w:rsid w:val="00DA45ED"/>
    <w:rsid w:val="00DA46B2"/>
    <w:rsid w:val="00DA48F2"/>
    <w:rsid w:val="00DA4A7A"/>
    <w:rsid w:val="00DA4EC9"/>
    <w:rsid w:val="00DA4FA3"/>
    <w:rsid w:val="00DA50C7"/>
    <w:rsid w:val="00DA54B6"/>
    <w:rsid w:val="00DA5527"/>
    <w:rsid w:val="00DA592B"/>
    <w:rsid w:val="00DA5C05"/>
    <w:rsid w:val="00DA5CEC"/>
    <w:rsid w:val="00DA5D49"/>
    <w:rsid w:val="00DA5E2A"/>
    <w:rsid w:val="00DA5EE8"/>
    <w:rsid w:val="00DA602D"/>
    <w:rsid w:val="00DA60DF"/>
    <w:rsid w:val="00DA632B"/>
    <w:rsid w:val="00DA637F"/>
    <w:rsid w:val="00DA63F8"/>
    <w:rsid w:val="00DA6811"/>
    <w:rsid w:val="00DA6A00"/>
    <w:rsid w:val="00DA6B6D"/>
    <w:rsid w:val="00DA6C6B"/>
    <w:rsid w:val="00DA6E2B"/>
    <w:rsid w:val="00DA6E8C"/>
    <w:rsid w:val="00DA6EF7"/>
    <w:rsid w:val="00DA6F41"/>
    <w:rsid w:val="00DA6FF4"/>
    <w:rsid w:val="00DA7099"/>
    <w:rsid w:val="00DA70B7"/>
    <w:rsid w:val="00DA73AB"/>
    <w:rsid w:val="00DA7426"/>
    <w:rsid w:val="00DA7471"/>
    <w:rsid w:val="00DA74AB"/>
    <w:rsid w:val="00DA74B6"/>
    <w:rsid w:val="00DA7773"/>
    <w:rsid w:val="00DA7945"/>
    <w:rsid w:val="00DA7B44"/>
    <w:rsid w:val="00DA7B63"/>
    <w:rsid w:val="00DA7EA4"/>
    <w:rsid w:val="00DA7EEB"/>
    <w:rsid w:val="00DA7FC0"/>
    <w:rsid w:val="00DA7FDF"/>
    <w:rsid w:val="00DB00DE"/>
    <w:rsid w:val="00DB02AD"/>
    <w:rsid w:val="00DB02D3"/>
    <w:rsid w:val="00DB02E3"/>
    <w:rsid w:val="00DB045C"/>
    <w:rsid w:val="00DB047E"/>
    <w:rsid w:val="00DB0767"/>
    <w:rsid w:val="00DB0972"/>
    <w:rsid w:val="00DB09DF"/>
    <w:rsid w:val="00DB0A1B"/>
    <w:rsid w:val="00DB0BE8"/>
    <w:rsid w:val="00DB0CA1"/>
    <w:rsid w:val="00DB0D0C"/>
    <w:rsid w:val="00DB0F32"/>
    <w:rsid w:val="00DB0FD8"/>
    <w:rsid w:val="00DB105D"/>
    <w:rsid w:val="00DB125F"/>
    <w:rsid w:val="00DB13B4"/>
    <w:rsid w:val="00DB15E6"/>
    <w:rsid w:val="00DB1794"/>
    <w:rsid w:val="00DB18BF"/>
    <w:rsid w:val="00DB1989"/>
    <w:rsid w:val="00DB19D3"/>
    <w:rsid w:val="00DB1A9A"/>
    <w:rsid w:val="00DB1ABA"/>
    <w:rsid w:val="00DB1AF1"/>
    <w:rsid w:val="00DB1BDA"/>
    <w:rsid w:val="00DB1CF4"/>
    <w:rsid w:val="00DB1D1B"/>
    <w:rsid w:val="00DB1EEA"/>
    <w:rsid w:val="00DB1F08"/>
    <w:rsid w:val="00DB204F"/>
    <w:rsid w:val="00DB20F6"/>
    <w:rsid w:val="00DB26FF"/>
    <w:rsid w:val="00DB2841"/>
    <w:rsid w:val="00DB2933"/>
    <w:rsid w:val="00DB29D2"/>
    <w:rsid w:val="00DB29E8"/>
    <w:rsid w:val="00DB2E44"/>
    <w:rsid w:val="00DB3122"/>
    <w:rsid w:val="00DB335F"/>
    <w:rsid w:val="00DB34E3"/>
    <w:rsid w:val="00DB392D"/>
    <w:rsid w:val="00DB3994"/>
    <w:rsid w:val="00DB3C69"/>
    <w:rsid w:val="00DB3C6E"/>
    <w:rsid w:val="00DB3D81"/>
    <w:rsid w:val="00DB3E6F"/>
    <w:rsid w:val="00DB3EC1"/>
    <w:rsid w:val="00DB3EC2"/>
    <w:rsid w:val="00DB3F3A"/>
    <w:rsid w:val="00DB3FD5"/>
    <w:rsid w:val="00DB3FD7"/>
    <w:rsid w:val="00DB40C4"/>
    <w:rsid w:val="00DB4155"/>
    <w:rsid w:val="00DB44C2"/>
    <w:rsid w:val="00DB48F5"/>
    <w:rsid w:val="00DB4931"/>
    <w:rsid w:val="00DB4C7C"/>
    <w:rsid w:val="00DB4D85"/>
    <w:rsid w:val="00DB4F52"/>
    <w:rsid w:val="00DB4FF2"/>
    <w:rsid w:val="00DB508A"/>
    <w:rsid w:val="00DB51B0"/>
    <w:rsid w:val="00DB5254"/>
    <w:rsid w:val="00DB53FE"/>
    <w:rsid w:val="00DB556B"/>
    <w:rsid w:val="00DB55A7"/>
    <w:rsid w:val="00DB5689"/>
    <w:rsid w:val="00DB56E8"/>
    <w:rsid w:val="00DB571B"/>
    <w:rsid w:val="00DB571F"/>
    <w:rsid w:val="00DB57B4"/>
    <w:rsid w:val="00DB588B"/>
    <w:rsid w:val="00DB58B0"/>
    <w:rsid w:val="00DB5947"/>
    <w:rsid w:val="00DB5A02"/>
    <w:rsid w:val="00DB5A5D"/>
    <w:rsid w:val="00DB5C57"/>
    <w:rsid w:val="00DB5D04"/>
    <w:rsid w:val="00DB5E93"/>
    <w:rsid w:val="00DB5F87"/>
    <w:rsid w:val="00DB60EA"/>
    <w:rsid w:val="00DB6162"/>
    <w:rsid w:val="00DB61F8"/>
    <w:rsid w:val="00DB61FA"/>
    <w:rsid w:val="00DB64D4"/>
    <w:rsid w:val="00DB6535"/>
    <w:rsid w:val="00DB65A2"/>
    <w:rsid w:val="00DB664D"/>
    <w:rsid w:val="00DB6789"/>
    <w:rsid w:val="00DB682C"/>
    <w:rsid w:val="00DB69B0"/>
    <w:rsid w:val="00DB6B79"/>
    <w:rsid w:val="00DB6BB0"/>
    <w:rsid w:val="00DB6ECD"/>
    <w:rsid w:val="00DB6F59"/>
    <w:rsid w:val="00DB6F7F"/>
    <w:rsid w:val="00DB6FAB"/>
    <w:rsid w:val="00DB70B7"/>
    <w:rsid w:val="00DB70BE"/>
    <w:rsid w:val="00DB70CF"/>
    <w:rsid w:val="00DB7151"/>
    <w:rsid w:val="00DB71DC"/>
    <w:rsid w:val="00DB7260"/>
    <w:rsid w:val="00DB72C4"/>
    <w:rsid w:val="00DB739A"/>
    <w:rsid w:val="00DB73DC"/>
    <w:rsid w:val="00DB75EF"/>
    <w:rsid w:val="00DB760B"/>
    <w:rsid w:val="00DB7656"/>
    <w:rsid w:val="00DB76C5"/>
    <w:rsid w:val="00DB7C07"/>
    <w:rsid w:val="00DB7E9C"/>
    <w:rsid w:val="00DB7FB5"/>
    <w:rsid w:val="00DC0060"/>
    <w:rsid w:val="00DC0065"/>
    <w:rsid w:val="00DC042F"/>
    <w:rsid w:val="00DC04FC"/>
    <w:rsid w:val="00DC0503"/>
    <w:rsid w:val="00DC0504"/>
    <w:rsid w:val="00DC0628"/>
    <w:rsid w:val="00DC079B"/>
    <w:rsid w:val="00DC07E2"/>
    <w:rsid w:val="00DC0846"/>
    <w:rsid w:val="00DC08B0"/>
    <w:rsid w:val="00DC08E6"/>
    <w:rsid w:val="00DC0DB4"/>
    <w:rsid w:val="00DC0F79"/>
    <w:rsid w:val="00DC0F7F"/>
    <w:rsid w:val="00DC103D"/>
    <w:rsid w:val="00DC119A"/>
    <w:rsid w:val="00DC119F"/>
    <w:rsid w:val="00DC1292"/>
    <w:rsid w:val="00DC1441"/>
    <w:rsid w:val="00DC14E7"/>
    <w:rsid w:val="00DC1568"/>
    <w:rsid w:val="00DC15CE"/>
    <w:rsid w:val="00DC19FC"/>
    <w:rsid w:val="00DC1B04"/>
    <w:rsid w:val="00DC1B4A"/>
    <w:rsid w:val="00DC1CC5"/>
    <w:rsid w:val="00DC1D17"/>
    <w:rsid w:val="00DC1D7D"/>
    <w:rsid w:val="00DC1D9B"/>
    <w:rsid w:val="00DC1E52"/>
    <w:rsid w:val="00DC1E95"/>
    <w:rsid w:val="00DC1F56"/>
    <w:rsid w:val="00DC203E"/>
    <w:rsid w:val="00DC2137"/>
    <w:rsid w:val="00DC236B"/>
    <w:rsid w:val="00DC2786"/>
    <w:rsid w:val="00DC2B9F"/>
    <w:rsid w:val="00DC2D9B"/>
    <w:rsid w:val="00DC2DA3"/>
    <w:rsid w:val="00DC2F32"/>
    <w:rsid w:val="00DC2F5B"/>
    <w:rsid w:val="00DC35CE"/>
    <w:rsid w:val="00DC3653"/>
    <w:rsid w:val="00DC3670"/>
    <w:rsid w:val="00DC393E"/>
    <w:rsid w:val="00DC3CC1"/>
    <w:rsid w:val="00DC3E14"/>
    <w:rsid w:val="00DC3F74"/>
    <w:rsid w:val="00DC41B4"/>
    <w:rsid w:val="00DC45BF"/>
    <w:rsid w:val="00DC4912"/>
    <w:rsid w:val="00DC4937"/>
    <w:rsid w:val="00DC493A"/>
    <w:rsid w:val="00DC4C5D"/>
    <w:rsid w:val="00DC4CDD"/>
    <w:rsid w:val="00DC5018"/>
    <w:rsid w:val="00DC50F9"/>
    <w:rsid w:val="00DC546C"/>
    <w:rsid w:val="00DC5630"/>
    <w:rsid w:val="00DC56A3"/>
    <w:rsid w:val="00DC582F"/>
    <w:rsid w:val="00DC58EE"/>
    <w:rsid w:val="00DC5902"/>
    <w:rsid w:val="00DC59EB"/>
    <w:rsid w:val="00DC5C1D"/>
    <w:rsid w:val="00DC5D9B"/>
    <w:rsid w:val="00DC6056"/>
    <w:rsid w:val="00DC6225"/>
    <w:rsid w:val="00DC6309"/>
    <w:rsid w:val="00DC636E"/>
    <w:rsid w:val="00DC64A0"/>
    <w:rsid w:val="00DC64AD"/>
    <w:rsid w:val="00DC6569"/>
    <w:rsid w:val="00DC65AF"/>
    <w:rsid w:val="00DC6701"/>
    <w:rsid w:val="00DC67A6"/>
    <w:rsid w:val="00DC6896"/>
    <w:rsid w:val="00DC6A8C"/>
    <w:rsid w:val="00DC6AD7"/>
    <w:rsid w:val="00DC6C2F"/>
    <w:rsid w:val="00DC6E08"/>
    <w:rsid w:val="00DC6ED9"/>
    <w:rsid w:val="00DC6F20"/>
    <w:rsid w:val="00DC7218"/>
    <w:rsid w:val="00DC73D3"/>
    <w:rsid w:val="00DC75FC"/>
    <w:rsid w:val="00DC7621"/>
    <w:rsid w:val="00DC7950"/>
    <w:rsid w:val="00DC797D"/>
    <w:rsid w:val="00DC7994"/>
    <w:rsid w:val="00DC79CF"/>
    <w:rsid w:val="00DC79E6"/>
    <w:rsid w:val="00DC7A49"/>
    <w:rsid w:val="00DC7E6E"/>
    <w:rsid w:val="00DD00EF"/>
    <w:rsid w:val="00DD0281"/>
    <w:rsid w:val="00DD0341"/>
    <w:rsid w:val="00DD0371"/>
    <w:rsid w:val="00DD046D"/>
    <w:rsid w:val="00DD0497"/>
    <w:rsid w:val="00DD04F9"/>
    <w:rsid w:val="00DD0637"/>
    <w:rsid w:val="00DD066E"/>
    <w:rsid w:val="00DD0718"/>
    <w:rsid w:val="00DD09FE"/>
    <w:rsid w:val="00DD0AA8"/>
    <w:rsid w:val="00DD0B87"/>
    <w:rsid w:val="00DD0D28"/>
    <w:rsid w:val="00DD1033"/>
    <w:rsid w:val="00DD114F"/>
    <w:rsid w:val="00DD11DD"/>
    <w:rsid w:val="00DD1228"/>
    <w:rsid w:val="00DD1288"/>
    <w:rsid w:val="00DD1359"/>
    <w:rsid w:val="00DD14C4"/>
    <w:rsid w:val="00DD14D1"/>
    <w:rsid w:val="00DD1580"/>
    <w:rsid w:val="00DD16CE"/>
    <w:rsid w:val="00DD187A"/>
    <w:rsid w:val="00DD1B45"/>
    <w:rsid w:val="00DD1BE1"/>
    <w:rsid w:val="00DD1C82"/>
    <w:rsid w:val="00DD1ECF"/>
    <w:rsid w:val="00DD1FD5"/>
    <w:rsid w:val="00DD20AF"/>
    <w:rsid w:val="00DD2632"/>
    <w:rsid w:val="00DD266D"/>
    <w:rsid w:val="00DD270D"/>
    <w:rsid w:val="00DD2743"/>
    <w:rsid w:val="00DD2776"/>
    <w:rsid w:val="00DD294A"/>
    <w:rsid w:val="00DD2986"/>
    <w:rsid w:val="00DD2995"/>
    <w:rsid w:val="00DD2A61"/>
    <w:rsid w:val="00DD2AF1"/>
    <w:rsid w:val="00DD2B7B"/>
    <w:rsid w:val="00DD2DE2"/>
    <w:rsid w:val="00DD2E0F"/>
    <w:rsid w:val="00DD2E89"/>
    <w:rsid w:val="00DD3124"/>
    <w:rsid w:val="00DD31CB"/>
    <w:rsid w:val="00DD32B0"/>
    <w:rsid w:val="00DD338E"/>
    <w:rsid w:val="00DD3508"/>
    <w:rsid w:val="00DD3509"/>
    <w:rsid w:val="00DD3861"/>
    <w:rsid w:val="00DD38AE"/>
    <w:rsid w:val="00DD3A32"/>
    <w:rsid w:val="00DD3D80"/>
    <w:rsid w:val="00DD3FA2"/>
    <w:rsid w:val="00DD3FB4"/>
    <w:rsid w:val="00DD4020"/>
    <w:rsid w:val="00DD4404"/>
    <w:rsid w:val="00DD4557"/>
    <w:rsid w:val="00DD47B6"/>
    <w:rsid w:val="00DD4817"/>
    <w:rsid w:val="00DD486F"/>
    <w:rsid w:val="00DD4893"/>
    <w:rsid w:val="00DD49FD"/>
    <w:rsid w:val="00DD4BAB"/>
    <w:rsid w:val="00DD4BB1"/>
    <w:rsid w:val="00DD4DD3"/>
    <w:rsid w:val="00DD4E16"/>
    <w:rsid w:val="00DD4F94"/>
    <w:rsid w:val="00DD50F5"/>
    <w:rsid w:val="00DD5371"/>
    <w:rsid w:val="00DD53E3"/>
    <w:rsid w:val="00DD5439"/>
    <w:rsid w:val="00DD547F"/>
    <w:rsid w:val="00DD5825"/>
    <w:rsid w:val="00DD584F"/>
    <w:rsid w:val="00DD591F"/>
    <w:rsid w:val="00DD595A"/>
    <w:rsid w:val="00DD59FB"/>
    <w:rsid w:val="00DD5A33"/>
    <w:rsid w:val="00DD5A55"/>
    <w:rsid w:val="00DD5A8D"/>
    <w:rsid w:val="00DD5ABB"/>
    <w:rsid w:val="00DD5AEB"/>
    <w:rsid w:val="00DD5C9B"/>
    <w:rsid w:val="00DD5D6C"/>
    <w:rsid w:val="00DD5DB9"/>
    <w:rsid w:val="00DD5F48"/>
    <w:rsid w:val="00DD6043"/>
    <w:rsid w:val="00DD61E8"/>
    <w:rsid w:val="00DD6300"/>
    <w:rsid w:val="00DD6479"/>
    <w:rsid w:val="00DD66D9"/>
    <w:rsid w:val="00DD6838"/>
    <w:rsid w:val="00DD68E7"/>
    <w:rsid w:val="00DD6B45"/>
    <w:rsid w:val="00DD6D09"/>
    <w:rsid w:val="00DD6E22"/>
    <w:rsid w:val="00DD72CC"/>
    <w:rsid w:val="00DD731E"/>
    <w:rsid w:val="00DD7342"/>
    <w:rsid w:val="00DD73B8"/>
    <w:rsid w:val="00DD73F3"/>
    <w:rsid w:val="00DD747B"/>
    <w:rsid w:val="00DD750C"/>
    <w:rsid w:val="00DD7CD0"/>
    <w:rsid w:val="00DD7E14"/>
    <w:rsid w:val="00DD7E76"/>
    <w:rsid w:val="00DE024C"/>
    <w:rsid w:val="00DE02E2"/>
    <w:rsid w:val="00DE035B"/>
    <w:rsid w:val="00DE0464"/>
    <w:rsid w:val="00DE0511"/>
    <w:rsid w:val="00DE052E"/>
    <w:rsid w:val="00DE05C7"/>
    <w:rsid w:val="00DE0616"/>
    <w:rsid w:val="00DE07A1"/>
    <w:rsid w:val="00DE07D0"/>
    <w:rsid w:val="00DE0B39"/>
    <w:rsid w:val="00DE0EEE"/>
    <w:rsid w:val="00DE0F09"/>
    <w:rsid w:val="00DE0F19"/>
    <w:rsid w:val="00DE0FAF"/>
    <w:rsid w:val="00DE0FEA"/>
    <w:rsid w:val="00DE1157"/>
    <w:rsid w:val="00DE118C"/>
    <w:rsid w:val="00DE1220"/>
    <w:rsid w:val="00DE131A"/>
    <w:rsid w:val="00DE148D"/>
    <w:rsid w:val="00DE14AE"/>
    <w:rsid w:val="00DE14CF"/>
    <w:rsid w:val="00DE1622"/>
    <w:rsid w:val="00DE1797"/>
    <w:rsid w:val="00DE1935"/>
    <w:rsid w:val="00DE1A81"/>
    <w:rsid w:val="00DE1CA3"/>
    <w:rsid w:val="00DE1EBA"/>
    <w:rsid w:val="00DE1ECD"/>
    <w:rsid w:val="00DE23CB"/>
    <w:rsid w:val="00DE25A0"/>
    <w:rsid w:val="00DE265E"/>
    <w:rsid w:val="00DE27C9"/>
    <w:rsid w:val="00DE2947"/>
    <w:rsid w:val="00DE2AF9"/>
    <w:rsid w:val="00DE2AFC"/>
    <w:rsid w:val="00DE2B4A"/>
    <w:rsid w:val="00DE2C54"/>
    <w:rsid w:val="00DE2DBE"/>
    <w:rsid w:val="00DE2EB8"/>
    <w:rsid w:val="00DE2F5C"/>
    <w:rsid w:val="00DE310A"/>
    <w:rsid w:val="00DE3159"/>
    <w:rsid w:val="00DE31D9"/>
    <w:rsid w:val="00DE31FC"/>
    <w:rsid w:val="00DE3453"/>
    <w:rsid w:val="00DE34EB"/>
    <w:rsid w:val="00DE3683"/>
    <w:rsid w:val="00DE388D"/>
    <w:rsid w:val="00DE3A1E"/>
    <w:rsid w:val="00DE3A76"/>
    <w:rsid w:val="00DE3B8C"/>
    <w:rsid w:val="00DE3CF3"/>
    <w:rsid w:val="00DE3E07"/>
    <w:rsid w:val="00DE3FF0"/>
    <w:rsid w:val="00DE4089"/>
    <w:rsid w:val="00DE4123"/>
    <w:rsid w:val="00DE4235"/>
    <w:rsid w:val="00DE42CF"/>
    <w:rsid w:val="00DE43C6"/>
    <w:rsid w:val="00DE473D"/>
    <w:rsid w:val="00DE4840"/>
    <w:rsid w:val="00DE4A9A"/>
    <w:rsid w:val="00DE4BDC"/>
    <w:rsid w:val="00DE4C18"/>
    <w:rsid w:val="00DE4C30"/>
    <w:rsid w:val="00DE4E3C"/>
    <w:rsid w:val="00DE502C"/>
    <w:rsid w:val="00DE506D"/>
    <w:rsid w:val="00DE54AE"/>
    <w:rsid w:val="00DE54BC"/>
    <w:rsid w:val="00DE5544"/>
    <w:rsid w:val="00DE555E"/>
    <w:rsid w:val="00DE5641"/>
    <w:rsid w:val="00DE571C"/>
    <w:rsid w:val="00DE572D"/>
    <w:rsid w:val="00DE575C"/>
    <w:rsid w:val="00DE5824"/>
    <w:rsid w:val="00DE5829"/>
    <w:rsid w:val="00DE59B2"/>
    <w:rsid w:val="00DE5B4D"/>
    <w:rsid w:val="00DE5C41"/>
    <w:rsid w:val="00DE5D71"/>
    <w:rsid w:val="00DE5D97"/>
    <w:rsid w:val="00DE5F18"/>
    <w:rsid w:val="00DE5F38"/>
    <w:rsid w:val="00DE603E"/>
    <w:rsid w:val="00DE611D"/>
    <w:rsid w:val="00DE6430"/>
    <w:rsid w:val="00DE645B"/>
    <w:rsid w:val="00DE6469"/>
    <w:rsid w:val="00DE683D"/>
    <w:rsid w:val="00DE6894"/>
    <w:rsid w:val="00DE6AB3"/>
    <w:rsid w:val="00DE6B98"/>
    <w:rsid w:val="00DE6C87"/>
    <w:rsid w:val="00DE6CAB"/>
    <w:rsid w:val="00DE6E6F"/>
    <w:rsid w:val="00DE6E79"/>
    <w:rsid w:val="00DE6EC3"/>
    <w:rsid w:val="00DE7356"/>
    <w:rsid w:val="00DE7385"/>
    <w:rsid w:val="00DE73C6"/>
    <w:rsid w:val="00DE7421"/>
    <w:rsid w:val="00DE762C"/>
    <w:rsid w:val="00DE7725"/>
    <w:rsid w:val="00DE775B"/>
    <w:rsid w:val="00DE7DED"/>
    <w:rsid w:val="00DF0018"/>
    <w:rsid w:val="00DF012D"/>
    <w:rsid w:val="00DF0207"/>
    <w:rsid w:val="00DF02D4"/>
    <w:rsid w:val="00DF0519"/>
    <w:rsid w:val="00DF0559"/>
    <w:rsid w:val="00DF05C5"/>
    <w:rsid w:val="00DF063A"/>
    <w:rsid w:val="00DF07C9"/>
    <w:rsid w:val="00DF07EF"/>
    <w:rsid w:val="00DF07F5"/>
    <w:rsid w:val="00DF0897"/>
    <w:rsid w:val="00DF08CE"/>
    <w:rsid w:val="00DF08DD"/>
    <w:rsid w:val="00DF0CD2"/>
    <w:rsid w:val="00DF0D25"/>
    <w:rsid w:val="00DF10AB"/>
    <w:rsid w:val="00DF1263"/>
    <w:rsid w:val="00DF12AC"/>
    <w:rsid w:val="00DF1446"/>
    <w:rsid w:val="00DF177B"/>
    <w:rsid w:val="00DF1D46"/>
    <w:rsid w:val="00DF1E84"/>
    <w:rsid w:val="00DF1F57"/>
    <w:rsid w:val="00DF22F5"/>
    <w:rsid w:val="00DF2535"/>
    <w:rsid w:val="00DF275C"/>
    <w:rsid w:val="00DF2A37"/>
    <w:rsid w:val="00DF2A91"/>
    <w:rsid w:val="00DF2AA6"/>
    <w:rsid w:val="00DF2B59"/>
    <w:rsid w:val="00DF2BDB"/>
    <w:rsid w:val="00DF2BED"/>
    <w:rsid w:val="00DF2C7B"/>
    <w:rsid w:val="00DF30EE"/>
    <w:rsid w:val="00DF33E6"/>
    <w:rsid w:val="00DF3514"/>
    <w:rsid w:val="00DF35D7"/>
    <w:rsid w:val="00DF37D9"/>
    <w:rsid w:val="00DF38A5"/>
    <w:rsid w:val="00DF39DB"/>
    <w:rsid w:val="00DF3D1B"/>
    <w:rsid w:val="00DF3F2C"/>
    <w:rsid w:val="00DF403E"/>
    <w:rsid w:val="00DF4150"/>
    <w:rsid w:val="00DF416C"/>
    <w:rsid w:val="00DF4218"/>
    <w:rsid w:val="00DF4573"/>
    <w:rsid w:val="00DF45CA"/>
    <w:rsid w:val="00DF45E1"/>
    <w:rsid w:val="00DF4662"/>
    <w:rsid w:val="00DF485F"/>
    <w:rsid w:val="00DF48EA"/>
    <w:rsid w:val="00DF493D"/>
    <w:rsid w:val="00DF4A3E"/>
    <w:rsid w:val="00DF4AAF"/>
    <w:rsid w:val="00DF4B10"/>
    <w:rsid w:val="00DF4C7F"/>
    <w:rsid w:val="00DF4D29"/>
    <w:rsid w:val="00DF4D88"/>
    <w:rsid w:val="00DF4DC9"/>
    <w:rsid w:val="00DF4F99"/>
    <w:rsid w:val="00DF4FB4"/>
    <w:rsid w:val="00DF5002"/>
    <w:rsid w:val="00DF5282"/>
    <w:rsid w:val="00DF52AF"/>
    <w:rsid w:val="00DF53E6"/>
    <w:rsid w:val="00DF541E"/>
    <w:rsid w:val="00DF5462"/>
    <w:rsid w:val="00DF5703"/>
    <w:rsid w:val="00DF5747"/>
    <w:rsid w:val="00DF57B4"/>
    <w:rsid w:val="00DF5856"/>
    <w:rsid w:val="00DF5B6E"/>
    <w:rsid w:val="00DF5BA9"/>
    <w:rsid w:val="00DF5F80"/>
    <w:rsid w:val="00DF606C"/>
    <w:rsid w:val="00DF60C5"/>
    <w:rsid w:val="00DF61C6"/>
    <w:rsid w:val="00DF644D"/>
    <w:rsid w:val="00DF65E8"/>
    <w:rsid w:val="00DF6942"/>
    <w:rsid w:val="00DF697D"/>
    <w:rsid w:val="00DF6A74"/>
    <w:rsid w:val="00DF6BA2"/>
    <w:rsid w:val="00DF6C81"/>
    <w:rsid w:val="00DF6DA0"/>
    <w:rsid w:val="00DF6E5F"/>
    <w:rsid w:val="00DF6F1C"/>
    <w:rsid w:val="00DF6FBB"/>
    <w:rsid w:val="00DF70D6"/>
    <w:rsid w:val="00DF7348"/>
    <w:rsid w:val="00DF73D7"/>
    <w:rsid w:val="00DF76F4"/>
    <w:rsid w:val="00DF7801"/>
    <w:rsid w:val="00DF7886"/>
    <w:rsid w:val="00DF79C0"/>
    <w:rsid w:val="00DF79E0"/>
    <w:rsid w:val="00DF7D3A"/>
    <w:rsid w:val="00DF7DF9"/>
    <w:rsid w:val="00DF7E03"/>
    <w:rsid w:val="00DF7E09"/>
    <w:rsid w:val="00E001A8"/>
    <w:rsid w:val="00E001FC"/>
    <w:rsid w:val="00E0054D"/>
    <w:rsid w:val="00E00738"/>
    <w:rsid w:val="00E007AD"/>
    <w:rsid w:val="00E00A52"/>
    <w:rsid w:val="00E00AAF"/>
    <w:rsid w:val="00E00B97"/>
    <w:rsid w:val="00E00BEA"/>
    <w:rsid w:val="00E00C86"/>
    <w:rsid w:val="00E00CCE"/>
    <w:rsid w:val="00E00FEB"/>
    <w:rsid w:val="00E01170"/>
    <w:rsid w:val="00E01177"/>
    <w:rsid w:val="00E01226"/>
    <w:rsid w:val="00E012D3"/>
    <w:rsid w:val="00E01337"/>
    <w:rsid w:val="00E0144C"/>
    <w:rsid w:val="00E014C3"/>
    <w:rsid w:val="00E016FD"/>
    <w:rsid w:val="00E0180D"/>
    <w:rsid w:val="00E0185E"/>
    <w:rsid w:val="00E0186B"/>
    <w:rsid w:val="00E01A5D"/>
    <w:rsid w:val="00E01AE3"/>
    <w:rsid w:val="00E01B32"/>
    <w:rsid w:val="00E01EB1"/>
    <w:rsid w:val="00E01EE4"/>
    <w:rsid w:val="00E01FCA"/>
    <w:rsid w:val="00E02241"/>
    <w:rsid w:val="00E022C7"/>
    <w:rsid w:val="00E0242B"/>
    <w:rsid w:val="00E024A7"/>
    <w:rsid w:val="00E02589"/>
    <w:rsid w:val="00E026AA"/>
    <w:rsid w:val="00E02E0E"/>
    <w:rsid w:val="00E03017"/>
    <w:rsid w:val="00E031FA"/>
    <w:rsid w:val="00E033A0"/>
    <w:rsid w:val="00E03451"/>
    <w:rsid w:val="00E0355B"/>
    <w:rsid w:val="00E037A7"/>
    <w:rsid w:val="00E037F1"/>
    <w:rsid w:val="00E0384B"/>
    <w:rsid w:val="00E0385E"/>
    <w:rsid w:val="00E039F7"/>
    <w:rsid w:val="00E03EC9"/>
    <w:rsid w:val="00E040F5"/>
    <w:rsid w:val="00E04337"/>
    <w:rsid w:val="00E045E4"/>
    <w:rsid w:val="00E04601"/>
    <w:rsid w:val="00E04966"/>
    <w:rsid w:val="00E04968"/>
    <w:rsid w:val="00E049BE"/>
    <w:rsid w:val="00E04AF8"/>
    <w:rsid w:val="00E04B1C"/>
    <w:rsid w:val="00E04CE7"/>
    <w:rsid w:val="00E04D41"/>
    <w:rsid w:val="00E04D7E"/>
    <w:rsid w:val="00E04F56"/>
    <w:rsid w:val="00E0504B"/>
    <w:rsid w:val="00E0505D"/>
    <w:rsid w:val="00E05069"/>
    <w:rsid w:val="00E0511C"/>
    <w:rsid w:val="00E05705"/>
    <w:rsid w:val="00E05943"/>
    <w:rsid w:val="00E05977"/>
    <w:rsid w:val="00E05A87"/>
    <w:rsid w:val="00E05AD0"/>
    <w:rsid w:val="00E05B1D"/>
    <w:rsid w:val="00E05CF4"/>
    <w:rsid w:val="00E05E62"/>
    <w:rsid w:val="00E05F82"/>
    <w:rsid w:val="00E05FF0"/>
    <w:rsid w:val="00E06149"/>
    <w:rsid w:val="00E0621F"/>
    <w:rsid w:val="00E062D2"/>
    <w:rsid w:val="00E0648D"/>
    <w:rsid w:val="00E0674F"/>
    <w:rsid w:val="00E06C63"/>
    <w:rsid w:val="00E06CEA"/>
    <w:rsid w:val="00E06D4B"/>
    <w:rsid w:val="00E06D8F"/>
    <w:rsid w:val="00E06E10"/>
    <w:rsid w:val="00E06F97"/>
    <w:rsid w:val="00E07107"/>
    <w:rsid w:val="00E071AA"/>
    <w:rsid w:val="00E0723D"/>
    <w:rsid w:val="00E0741C"/>
    <w:rsid w:val="00E0754F"/>
    <w:rsid w:val="00E07663"/>
    <w:rsid w:val="00E0779B"/>
    <w:rsid w:val="00E07923"/>
    <w:rsid w:val="00E0797E"/>
    <w:rsid w:val="00E079DD"/>
    <w:rsid w:val="00E07B83"/>
    <w:rsid w:val="00E07C04"/>
    <w:rsid w:val="00E07E98"/>
    <w:rsid w:val="00E10019"/>
    <w:rsid w:val="00E104ED"/>
    <w:rsid w:val="00E10562"/>
    <w:rsid w:val="00E10580"/>
    <w:rsid w:val="00E107B5"/>
    <w:rsid w:val="00E1087E"/>
    <w:rsid w:val="00E10881"/>
    <w:rsid w:val="00E10998"/>
    <w:rsid w:val="00E10AC7"/>
    <w:rsid w:val="00E10B3E"/>
    <w:rsid w:val="00E10D15"/>
    <w:rsid w:val="00E10DF6"/>
    <w:rsid w:val="00E10EF3"/>
    <w:rsid w:val="00E10F09"/>
    <w:rsid w:val="00E10FA6"/>
    <w:rsid w:val="00E110FE"/>
    <w:rsid w:val="00E1112A"/>
    <w:rsid w:val="00E11141"/>
    <w:rsid w:val="00E1130B"/>
    <w:rsid w:val="00E11378"/>
    <w:rsid w:val="00E11431"/>
    <w:rsid w:val="00E11645"/>
    <w:rsid w:val="00E117AA"/>
    <w:rsid w:val="00E11992"/>
    <w:rsid w:val="00E119A6"/>
    <w:rsid w:val="00E119C0"/>
    <w:rsid w:val="00E11AF6"/>
    <w:rsid w:val="00E11B1F"/>
    <w:rsid w:val="00E11BCE"/>
    <w:rsid w:val="00E11BDA"/>
    <w:rsid w:val="00E11C0D"/>
    <w:rsid w:val="00E11C7B"/>
    <w:rsid w:val="00E11DA6"/>
    <w:rsid w:val="00E11F80"/>
    <w:rsid w:val="00E12042"/>
    <w:rsid w:val="00E120B2"/>
    <w:rsid w:val="00E12171"/>
    <w:rsid w:val="00E121B4"/>
    <w:rsid w:val="00E1255B"/>
    <w:rsid w:val="00E1262B"/>
    <w:rsid w:val="00E126E0"/>
    <w:rsid w:val="00E1272B"/>
    <w:rsid w:val="00E1273F"/>
    <w:rsid w:val="00E12887"/>
    <w:rsid w:val="00E12906"/>
    <w:rsid w:val="00E12C60"/>
    <w:rsid w:val="00E12CDA"/>
    <w:rsid w:val="00E12CEE"/>
    <w:rsid w:val="00E13216"/>
    <w:rsid w:val="00E132FB"/>
    <w:rsid w:val="00E132FF"/>
    <w:rsid w:val="00E13355"/>
    <w:rsid w:val="00E133AE"/>
    <w:rsid w:val="00E1367A"/>
    <w:rsid w:val="00E136D7"/>
    <w:rsid w:val="00E13A10"/>
    <w:rsid w:val="00E13AC8"/>
    <w:rsid w:val="00E13B4D"/>
    <w:rsid w:val="00E13BFB"/>
    <w:rsid w:val="00E13CEB"/>
    <w:rsid w:val="00E13D3D"/>
    <w:rsid w:val="00E13DB8"/>
    <w:rsid w:val="00E13F15"/>
    <w:rsid w:val="00E14003"/>
    <w:rsid w:val="00E1403F"/>
    <w:rsid w:val="00E140BC"/>
    <w:rsid w:val="00E1416B"/>
    <w:rsid w:val="00E141A4"/>
    <w:rsid w:val="00E142F1"/>
    <w:rsid w:val="00E143E2"/>
    <w:rsid w:val="00E14813"/>
    <w:rsid w:val="00E14977"/>
    <w:rsid w:val="00E14AC5"/>
    <w:rsid w:val="00E14AD6"/>
    <w:rsid w:val="00E14B1B"/>
    <w:rsid w:val="00E14B34"/>
    <w:rsid w:val="00E14B85"/>
    <w:rsid w:val="00E14C96"/>
    <w:rsid w:val="00E14CFF"/>
    <w:rsid w:val="00E14ED1"/>
    <w:rsid w:val="00E15069"/>
    <w:rsid w:val="00E153F8"/>
    <w:rsid w:val="00E15426"/>
    <w:rsid w:val="00E15491"/>
    <w:rsid w:val="00E15534"/>
    <w:rsid w:val="00E15796"/>
    <w:rsid w:val="00E15B5A"/>
    <w:rsid w:val="00E15B74"/>
    <w:rsid w:val="00E15BBA"/>
    <w:rsid w:val="00E15FBA"/>
    <w:rsid w:val="00E16234"/>
    <w:rsid w:val="00E162C2"/>
    <w:rsid w:val="00E163CE"/>
    <w:rsid w:val="00E166B6"/>
    <w:rsid w:val="00E16703"/>
    <w:rsid w:val="00E16783"/>
    <w:rsid w:val="00E167B8"/>
    <w:rsid w:val="00E168A2"/>
    <w:rsid w:val="00E1695F"/>
    <w:rsid w:val="00E169B4"/>
    <w:rsid w:val="00E1703D"/>
    <w:rsid w:val="00E17182"/>
    <w:rsid w:val="00E17208"/>
    <w:rsid w:val="00E17251"/>
    <w:rsid w:val="00E1758E"/>
    <w:rsid w:val="00E175CE"/>
    <w:rsid w:val="00E176C6"/>
    <w:rsid w:val="00E17709"/>
    <w:rsid w:val="00E17788"/>
    <w:rsid w:val="00E178D7"/>
    <w:rsid w:val="00E17952"/>
    <w:rsid w:val="00E17989"/>
    <w:rsid w:val="00E179DC"/>
    <w:rsid w:val="00E17A9B"/>
    <w:rsid w:val="00E17B20"/>
    <w:rsid w:val="00E17B61"/>
    <w:rsid w:val="00E17E39"/>
    <w:rsid w:val="00E20140"/>
    <w:rsid w:val="00E20170"/>
    <w:rsid w:val="00E203C9"/>
    <w:rsid w:val="00E20507"/>
    <w:rsid w:val="00E207EF"/>
    <w:rsid w:val="00E2084C"/>
    <w:rsid w:val="00E2085E"/>
    <w:rsid w:val="00E20913"/>
    <w:rsid w:val="00E20BFD"/>
    <w:rsid w:val="00E20D52"/>
    <w:rsid w:val="00E20FC1"/>
    <w:rsid w:val="00E211A1"/>
    <w:rsid w:val="00E211C7"/>
    <w:rsid w:val="00E212BA"/>
    <w:rsid w:val="00E213ED"/>
    <w:rsid w:val="00E2145B"/>
    <w:rsid w:val="00E2160B"/>
    <w:rsid w:val="00E216BD"/>
    <w:rsid w:val="00E217C1"/>
    <w:rsid w:val="00E21AAE"/>
    <w:rsid w:val="00E22055"/>
    <w:rsid w:val="00E22378"/>
    <w:rsid w:val="00E22544"/>
    <w:rsid w:val="00E2259D"/>
    <w:rsid w:val="00E2266E"/>
    <w:rsid w:val="00E2273C"/>
    <w:rsid w:val="00E227C2"/>
    <w:rsid w:val="00E228CB"/>
    <w:rsid w:val="00E2291A"/>
    <w:rsid w:val="00E22B79"/>
    <w:rsid w:val="00E22E6C"/>
    <w:rsid w:val="00E22EFA"/>
    <w:rsid w:val="00E230AB"/>
    <w:rsid w:val="00E23108"/>
    <w:rsid w:val="00E2353E"/>
    <w:rsid w:val="00E23759"/>
    <w:rsid w:val="00E23791"/>
    <w:rsid w:val="00E23793"/>
    <w:rsid w:val="00E237DF"/>
    <w:rsid w:val="00E23981"/>
    <w:rsid w:val="00E23A16"/>
    <w:rsid w:val="00E23B0B"/>
    <w:rsid w:val="00E23B0D"/>
    <w:rsid w:val="00E23B4A"/>
    <w:rsid w:val="00E23CFB"/>
    <w:rsid w:val="00E23D99"/>
    <w:rsid w:val="00E23DEB"/>
    <w:rsid w:val="00E23E3C"/>
    <w:rsid w:val="00E23FDD"/>
    <w:rsid w:val="00E23FEB"/>
    <w:rsid w:val="00E24193"/>
    <w:rsid w:val="00E242A7"/>
    <w:rsid w:val="00E2432F"/>
    <w:rsid w:val="00E24333"/>
    <w:rsid w:val="00E24391"/>
    <w:rsid w:val="00E24459"/>
    <w:rsid w:val="00E244A9"/>
    <w:rsid w:val="00E2478A"/>
    <w:rsid w:val="00E24A7C"/>
    <w:rsid w:val="00E24A97"/>
    <w:rsid w:val="00E24B2B"/>
    <w:rsid w:val="00E24C16"/>
    <w:rsid w:val="00E24EE9"/>
    <w:rsid w:val="00E24F47"/>
    <w:rsid w:val="00E24F50"/>
    <w:rsid w:val="00E25133"/>
    <w:rsid w:val="00E252C9"/>
    <w:rsid w:val="00E253B0"/>
    <w:rsid w:val="00E2555F"/>
    <w:rsid w:val="00E255C7"/>
    <w:rsid w:val="00E25633"/>
    <w:rsid w:val="00E25835"/>
    <w:rsid w:val="00E258C2"/>
    <w:rsid w:val="00E2594B"/>
    <w:rsid w:val="00E25ACF"/>
    <w:rsid w:val="00E25C1E"/>
    <w:rsid w:val="00E25D09"/>
    <w:rsid w:val="00E25D3D"/>
    <w:rsid w:val="00E25E42"/>
    <w:rsid w:val="00E25E64"/>
    <w:rsid w:val="00E25EDD"/>
    <w:rsid w:val="00E25FCC"/>
    <w:rsid w:val="00E26126"/>
    <w:rsid w:val="00E2622E"/>
    <w:rsid w:val="00E26249"/>
    <w:rsid w:val="00E262DF"/>
    <w:rsid w:val="00E26392"/>
    <w:rsid w:val="00E263B8"/>
    <w:rsid w:val="00E266F1"/>
    <w:rsid w:val="00E2676D"/>
    <w:rsid w:val="00E26891"/>
    <w:rsid w:val="00E2698B"/>
    <w:rsid w:val="00E269CB"/>
    <w:rsid w:val="00E26CCD"/>
    <w:rsid w:val="00E26D5C"/>
    <w:rsid w:val="00E26D75"/>
    <w:rsid w:val="00E26ED8"/>
    <w:rsid w:val="00E2701F"/>
    <w:rsid w:val="00E27022"/>
    <w:rsid w:val="00E2702F"/>
    <w:rsid w:val="00E27115"/>
    <w:rsid w:val="00E27358"/>
    <w:rsid w:val="00E275DF"/>
    <w:rsid w:val="00E27732"/>
    <w:rsid w:val="00E2775F"/>
    <w:rsid w:val="00E277E6"/>
    <w:rsid w:val="00E27988"/>
    <w:rsid w:val="00E279AD"/>
    <w:rsid w:val="00E27B6A"/>
    <w:rsid w:val="00E27B9B"/>
    <w:rsid w:val="00E27F35"/>
    <w:rsid w:val="00E27FA1"/>
    <w:rsid w:val="00E30035"/>
    <w:rsid w:val="00E30120"/>
    <w:rsid w:val="00E30279"/>
    <w:rsid w:val="00E3037A"/>
    <w:rsid w:val="00E3041A"/>
    <w:rsid w:val="00E30650"/>
    <w:rsid w:val="00E30A4E"/>
    <w:rsid w:val="00E30B94"/>
    <w:rsid w:val="00E30BA6"/>
    <w:rsid w:val="00E30BF1"/>
    <w:rsid w:val="00E30C97"/>
    <w:rsid w:val="00E30DB7"/>
    <w:rsid w:val="00E30FFC"/>
    <w:rsid w:val="00E310D2"/>
    <w:rsid w:val="00E3116F"/>
    <w:rsid w:val="00E31191"/>
    <w:rsid w:val="00E311E6"/>
    <w:rsid w:val="00E311FD"/>
    <w:rsid w:val="00E3121C"/>
    <w:rsid w:val="00E3151A"/>
    <w:rsid w:val="00E315A1"/>
    <w:rsid w:val="00E31647"/>
    <w:rsid w:val="00E316D1"/>
    <w:rsid w:val="00E3175D"/>
    <w:rsid w:val="00E31942"/>
    <w:rsid w:val="00E31AFE"/>
    <w:rsid w:val="00E31CB8"/>
    <w:rsid w:val="00E31D1D"/>
    <w:rsid w:val="00E31F53"/>
    <w:rsid w:val="00E320BD"/>
    <w:rsid w:val="00E320F7"/>
    <w:rsid w:val="00E32250"/>
    <w:rsid w:val="00E3233C"/>
    <w:rsid w:val="00E324C0"/>
    <w:rsid w:val="00E32580"/>
    <w:rsid w:val="00E325B6"/>
    <w:rsid w:val="00E3271B"/>
    <w:rsid w:val="00E328C6"/>
    <w:rsid w:val="00E32D1B"/>
    <w:rsid w:val="00E32D2E"/>
    <w:rsid w:val="00E32D6F"/>
    <w:rsid w:val="00E33590"/>
    <w:rsid w:val="00E33599"/>
    <w:rsid w:val="00E336AB"/>
    <w:rsid w:val="00E33883"/>
    <w:rsid w:val="00E3388D"/>
    <w:rsid w:val="00E338C2"/>
    <w:rsid w:val="00E339E2"/>
    <w:rsid w:val="00E33C7A"/>
    <w:rsid w:val="00E33CC5"/>
    <w:rsid w:val="00E33D4F"/>
    <w:rsid w:val="00E33E1B"/>
    <w:rsid w:val="00E33E63"/>
    <w:rsid w:val="00E33EB1"/>
    <w:rsid w:val="00E33F7D"/>
    <w:rsid w:val="00E34146"/>
    <w:rsid w:val="00E341B0"/>
    <w:rsid w:val="00E342AB"/>
    <w:rsid w:val="00E3432E"/>
    <w:rsid w:val="00E34447"/>
    <w:rsid w:val="00E344BE"/>
    <w:rsid w:val="00E344D6"/>
    <w:rsid w:val="00E3461D"/>
    <w:rsid w:val="00E34A7B"/>
    <w:rsid w:val="00E34B1E"/>
    <w:rsid w:val="00E34C42"/>
    <w:rsid w:val="00E34CB6"/>
    <w:rsid w:val="00E34D18"/>
    <w:rsid w:val="00E34E13"/>
    <w:rsid w:val="00E35044"/>
    <w:rsid w:val="00E3518B"/>
    <w:rsid w:val="00E3523D"/>
    <w:rsid w:val="00E3525A"/>
    <w:rsid w:val="00E352BE"/>
    <w:rsid w:val="00E35433"/>
    <w:rsid w:val="00E35519"/>
    <w:rsid w:val="00E359FA"/>
    <w:rsid w:val="00E35B1E"/>
    <w:rsid w:val="00E35C01"/>
    <w:rsid w:val="00E35D0B"/>
    <w:rsid w:val="00E3619B"/>
    <w:rsid w:val="00E361E4"/>
    <w:rsid w:val="00E361E8"/>
    <w:rsid w:val="00E362B8"/>
    <w:rsid w:val="00E3643D"/>
    <w:rsid w:val="00E36524"/>
    <w:rsid w:val="00E365C7"/>
    <w:rsid w:val="00E3661B"/>
    <w:rsid w:val="00E36904"/>
    <w:rsid w:val="00E36936"/>
    <w:rsid w:val="00E36B70"/>
    <w:rsid w:val="00E36C0F"/>
    <w:rsid w:val="00E36CF6"/>
    <w:rsid w:val="00E36E91"/>
    <w:rsid w:val="00E36EA7"/>
    <w:rsid w:val="00E36ED9"/>
    <w:rsid w:val="00E3700C"/>
    <w:rsid w:val="00E3702E"/>
    <w:rsid w:val="00E3721F"/>
    <w:rsid w:val="00E37315"/>
    <w:rsid w:val="00E373EC"/>
    <w:rsid w:val="00E375AC"/>
    <w:rsid w:val="00E379D7"/>
    <w:rsid w:val="00E37A2E"/>
    <w:rsid w:val="00E37B2E"/>
    <w:rsid w:val="00E37BAB"/>
    <w:rsid w:val="00E37D56"/>
    <w:rsid w:val="00E37DE2"/>
    <w:rsid w:val="00E37E73"/>
    <w:rsid w:val="00E37EE7"/>
    <w:rsid w:val="00E4008E"/>
    <w:rsid w:val="00E40225"/>
    <w:rsid w:val="00E402EE"/>
    <w:rsid w:val="00E403B7"/>
    <w:rsid w:val="00E404A8"/>
    <w:rsid w:val="00E4053D"/>
    <w:rsid w:val="00E40635"/>
    <w:rsid w:val="00E4068A"/>
    <w:rsid w:val="00E40747"/>
    <w:rsid w:val="00E40BF2"/>
    <w:rsid w:val="00E40C13"/>
    <w:rsid w:val="00E40E24"/>
    <w:rsid w:val="00E4116B"/>
    <w:rsid w:val="00E41296"/>
    <w:rsid w:val="00E4129C"/>
    <w:rsid w:val="00E41315"/>
    <w:rsid w:val="00E416E1"/>
    <w:rsid w:val="00E41920"/>
    <w:rsid w:val="00E41A80"/>
    <w:rsid w:val="00E41ADD"/>
    <w:rsid w:val="00E41B20"/>
    <w:rsid w:val="00E41C9A"/>
    <w:rsid w:val="00E41D38"/>
    <w:rsid w:val="00E41E77"/>
    <w:rsid w:val="00E41F36"/>
    <w:rsid w:val="00E41F5D"/>
    <w:rsid w:val="00E41F84"/>
    <w:rsid w:val="00E41FA4"/>
    <w:rsid w:val="00E42458"/>
    <w:rsid w:val="00E42677"/>
    <w:rsid w:val="00E427F5"/>
    <w:rsid w:val="00E428EF"/>
    <w:rsid w:val="00E42953"/>
    <w:rsid w:val="00E42AB3"/>
    <w:rsid w:val="00E42B69"/>
    <w:rsid w:val="00E42BB7"/>
    <w:rsid w:val="00E42E05"/>
    <w:rsid w:val="00E42F54"/>
    <w:rsid w:val="00E4304D"/>
    <w:rsid w:val="00E430EF"/>
    <w:rsid w:val="00E43336"/>
    <w:rsid w:val="00E43729"/>
    <w:rsid w:val="00E43815"/>
    <w:rsid w:val="00E43895"/>
    <w:rsid w:val="00E43B7D"/>
    <w:rsid w:val="00E43CC9"/>
    <w:rsid w:val="00E43DA8"/>
    <w:rsid w:val="00E43E18"/>
    <w:rsid w:val="00E4402A"/>
    <w:rsid w:val="00E44078"/>
    <w:rsid w:val="00E44242"/>
    <w:rsid w:val="00E444F0"/>
    <w:rsid w:val="00E44546"/>
    <w:rsid w:val="00E445C8"/>
    <w:rsid w:val="00E4466E"/>
    <w:rsid w:val="00E446F5"/>
    <w:rsid w:val="00E4478E"/>
    <w:rsid w:val="00E44904"/>
    <w:rsid w:val="00E44A4E"/>
    <w:rsid w:val="00E44BBB"/>
    <w:rsid w:val="00E44D2D"/>
    <w:rsid w:val="00E44D63"/>
    <w:rsid w:val="00E44DAA"/>
    <w:rsid w:val="00E44DC8"/>
    <w:rsid w:val="00E44DD5"/>
    <w:rsid w:val="00E44E50"/>
    <w:rsid w:val="00E44EC7"/>
    <w:rsid w:val="00E451B1"/>
    <w:rsid w:val="00E452D1"/>
    <w:rsid w:val="00E4534D"/>
    <w:rsid w:val="00E453BC"/>
    <w:rsid w:val="00E453C5"/>
    <w:rsid w:val="00E4546A"/>
    <w:rsid w:val="00E45478"/>
    <w:rsid w:val="00E45588"/>
    <w:rsid w:val="00E455DF"/>
    <w:rsid w:val="00E45627"/>
    <w:rsid w:val="00E45917"/>
    <w:rsid w:val="00E45B32"/>
    <w:rsid w:val="00E45B51"/>
    <w:rsid w:val="00E45C81"/>
    <w:rsid w:val="00E45D98"/>
    <w:rsid w:val="00E45DDD"/>
    <w:rsid w:val="00E45DF5"/>
    <w:rsid w:val="00E45EC0"/>
    <w:rsid w:val="00E45F22"/>
    <w:rsid w:val="00E45F2B"/>
    <w:rsid w:val="00E45FC2"/>
    <w:rsid w:val="00E4612D"/>
    <w:rsid w:val="00E462A0"/>
    <w:rsid w:val="00E462C0"/>
    <w:rsid w:val="00E466E8"/>
    <w:rsid w:val="00E46885"/>
    <w:rsid w:val="00E47107"/>
    <w:rsid w:val="00E47237"/>
    <w:rsid w:val="00E4747C"/>
    <w:rsid w:val="00E474D3"/>
    <w:rsid w:val="00E476DF"/>
    <w:rsid w:val="00E476E9"/>
    <w:rsid w:val="00E4770D"/>
    <w:rsid w:val="00E47740"/>
    <w:rsid w:val="00E479B3"/>
    <w:rsid w:val="00E479FF"/>
    <w:rsid w:val="00E47A79"/>
    <w:rsid w:val="00E47B48"/>
    <w:rsid w:val="00E47C2F"/>
    <w:rsid w:val="00E50034"/>
    <w:rsid w:val="00E500C7"/>
    <w:rsid w:val="00E500D7"/>
    <w:rsid w:val="00E500E1"/>
    <w:rsid w:val="00E5023B"/>
    <w:rsid w:val="00E5025D"/>
    <w:rsid w:val="00E50367"/>
    <w:rsid w:val="00E504E8"/>
    <w:rsid w:val="00E50618"/>
    <w:rsid w:val="00E5067E"/>
    <w:rsid w:val="00E5079F"/>
    <w:rsid w:val="00E50820"/>
    <w:rsid w:val="00E5085C"/>
    <w:rsid w:val="00E509A0"/>
    <w:rsid w:val="00E50AC5"/>
    <w:rsid w:val="00E50BC5"/>
    <w:rsid w:val="00E50CA0"/>
    <w:rsid w:val="00E50D93"/>
    <w:rsid w:val="00E50F17"/>
    <w:rsid w:val="00E510AA"/>
    <w:rsid w:val="00E5119B"/>
    <w:rsid w:val="00E511E7"/>
    <w:rsid w:val="00E51499"/>
    <w:rsid w:val="00E5150A"/>
    <w:rsid w:val="00E51514"/>
    <w:rsid w:val="00E51537"/>
    <w:rsid w:val="00E515C0"/>
    <w:rsid w:val="00E51772"/>
    <w:rsid w:val="00E51AAE"/>
    <w:rsid w:val="00E51B81"/>
    <w:rsid w:val="00E51BBC"/>
    <w:rsid w:val="00E51C33"/>
    <w:rsid w:val="00E51CCF"/>
    <w:rsid w:val="00E51DD7"/>
    <w:rsid w:val="00E51EC9"/>
    <w:rsid w:val="00E51FC9"/>
    <w:rsid w:val="00E51FE5"/>
    <w:rsid w:val="00E52070"/>
    <w:rsid w:val="00E52094"/>
    <w:rsid w:val="00E521C3"/>
    <w:rsid w:val="00E52243"/>
    <w:rsid w:val="00E52298"/>
    <w:rsid w:val="00E52555"/>
    <w:rsid w:val="00E52607"/>
    <w:rsid w:val="00E526BB"/>
    <w:rsid w:val="00E5273F"/>
    <w:rsid w:val="00E529EF"/>
    <w:rsid w:val="00E52A69"/>
    <w:rsid w:val="00E52C73"/>
    <w:rsid w:val="00E52EBA"/>
    <w:rsid w:val="00E52FD2"/>
    <w:rsid w:val="00E53035"/>
    <w:rsid w:val="00E53072"/>
    <w:rsid w:val="00E5308B"/>
    <w:rsid w:val="00E533E1"/>
    <w:rsid w:val="00E5343A"/>
    <w:rsid w:val="00E53790"/>
    <w:rsid w:val="00E537CB"/>
    <w:rsid w:val="00E5388E"/>
    <w:rsid w:val="00E53925"/>
    <w:rsid w:val="00E539DD"/>
    <w:rsid w:val="00E53A11"/>
    <w:rsid w:val="00E53A57"/>
    <w:rsid w:val="00E53B03"/>
    <w:rsid w:val="00E53BCC"/>
    <w:rsid w:val="00E53C0F"/>
    <w:rsid w:val="00E53C1A"/>
    <w:rsid w:val="00E53C65"/>
    <w:rsid w:val="00E5405F"/>
    <w:rsid w:val="00E54140"/>
    <w:rsid w:val="00E542BD"/>
    <w:rsid w:val="00E5433D"/>
    <w:rsid w:val="00E543EE"/>
    <w:rsid w:val="00E54445"/>
    <w:rsid w:val="00E544BC"/>
    <w:rsid w:val="00E545D8"/>
    <w:rsid w:val="00E546F2"/>
    <w:rsid w:val="00E5491C"/>
    <w:rsid w:val="00E54A22"/>
    <w:rsid w:val="00E54A49"/>
    <w:rsid w:val="00E54C00"/>
    <w:rsid w:val="00E54F3B"/>
    <w:rsid w:val="00E54FDA"/>
    <w:rsid w:val="00E5506C"/>
    <w:rsid w:val="00E55083"/>
    <w:rsid w:val="00E551B6"/>
    <w:rsid w:val="00E5534C"/>
    <w:rsid w:val="00E555A4"/>
    <w:rsid w:val="00E555DE"/>
    <w:rsid w:val="00E556B7"/>
    <w:rsid w:val="00E55708"/>
    <w:rsid w:val="00E55936"/>
    <w:rsid w:val="00E5596E"/>
    <w:rsid w:val="00E55B4F"/>
    <w:rsid w:val="00E55B74"/>
    <w:rsid w:val="00E55D74"/>
    <w:rsid w:val="00E55F05"/>
    <w:rsid w:val="00E5603C"/>
    <w:rsid w:val="00E5621A"/>
    <w:rsid w:val="00E5632E"/>
    <w:rsid w:val="00E5649E"/>
    <w:rsid w:val="00E56509"/>
    <w:rsid w:val="00E56672"/>
    <w:rsid w:val="00E569A7"/>
    <w:rsid w:val="00E56A9D"/>
    <w:rsid w:val="00E56B4C"/>
    <w:rsid w:val="00E56CFB"/>
    <w:rsid w:val="00E56F95"/>
    <w:rsid w:val="00E5700E"/>
    <w:rsid w:val="00E573BF"/>
    <w:rsid w:val="00E57485"/>
    <w:rsid w:val="00E57626"/>
    <w:rsid w:val="00E57637"/>
    <w:rsid w:val="00E577C3"/>
    <w:rsid w:val="00E577D5"/>
    <w:rsid w:val="00E57877"/>
    <w:rsid w:val="00E57A08"/>
    <w:rsid w:val="00E57DFA"/>
    <w:rsid w:val="00E57F71"/>
    <w:rsid w:val="00E57F7E"/>
    <w:rsid w:val="00E60080"/>
    <w:rsid w:val="00E60172"/>
    <w:rsid w:val="00E60233"/>
    <w:rsid w:val="00E60494"/>
    <w:rsid w:val="00E6050C"/>
    <w:rsid w:val="00E60510"/>
    <w:rsid w:val="00E6052D"/>
    <w:rsid w:val="00E60778"/>
    <w:rsid w:val="00E6089E"/>
    <w:rsid w:val="00E60A36"/>
    <w:rsid w:val="00E60A95"/>
    <w:rsid w:val="00E60ADB"/>
    <w:rsid w:val="00E60E15"/>
    <w:rsid w:val="00E60E91"/>
    <w:rsid w:val="00E60EFA"/>
    <w:rsid w:val="00E6123C"/>
    <w:rsid w:val="00E614CA"/>
    <w:rsid w:val="00E6172D"/>
    <w:rsid w:val="00E6183F"/>
    <w:rsid w:val="00E619D9"/>
    <w:rsid w:val="00E61A08"/>
    <w:rsid w:val="00E61A55"/>
    <w:rsid w:val="00E61B5D"/>
    <w:rsid w:val="00E61CDD"/>
    <w:rsid w:val="00E61F4D"/>
    <w:rsid w:val="00E620CD"/>
    <w:rsid w:val="00E62541"/>
    <w:rsid w:val="00E62B5D"/>
    <w:rsid w:val="00E62C3C"/>
    <w:rsid w:val="00E62C77"/>
    <w:rsid w:val="00E62E9A"/>
    <w:rsid w:val="00E630E7"/>
    <w:rsid w:val="00E630E9"/>
    <w:rsid w:val="00E63163"/>
    <w:rsid w:val="00E636FF"/>
    <w:rsid w:val="00E6381F"/>
    <w:rsid w:val="00E63937"/>
    <w:rsid w:val="00E63AEF"/>
    <w:rsid w:val="00E63C34"/>
    <w:rsid w:val="00E63CA4"/>
    <w:rsid w:val="00E63D7B"/>
    <w:rsid w:val="00E63E34"/>
    <w:rsid w:val="00E63FF5"/>
    <w:rsid w:val="00E64097"/>
    <w:rsid w:val="00E6416D"/>
    <w:rsid w:val="00E644A1"/>
    <w:rsid w:val="00E645BC"/>
    <w:rsid w:val="00E64706"/>
    <w:rsid w:val="00E64756"/>
    <w:rsid w:val="00E647B8"/>
    <w:rsid w:val="00E648E8"/>
    <w:rsid w:val="00E64993"/>
    <w:rsid w:val="00E649D1"/>
    <w:rsid w:val="00E64AC8"/>
    <w:rsid w:val="00E64DEE"/>
    <w:rsid w:val="00E64E4A"/>
    <w:rsid w:val="00E64FA0"/>
    <w:rsid w:val="00E64FC7"/>
    <w:rsid w:val="00E65348"/>
    <w:rsid w:val="00E6537D"/>
    <w:rsid w:val="00E6557E"/>
    <w:rsid w:val="00E6570D"/>
    <w:rsid w:val="00E658BF"/>
    <w:rsid w:val="00E65988"/>
    <w:rsid w:val="00E65C11"/>
    <w:rsid w:val="00E65FEA"/>
    <w:rsid w:val="00E660AB"/>
    <w:rsid w:val="00E66532"/>
    <w:rsid w:val="00E667BA"/>
    <w:rsid w:val="00E672F9"/>
    <w:rsid w:val="00E67352"/>
    <w:rsid w:val="00E674EF"/>
    <w:rsid w:val="00E6768C"/>
    <w:rsid w:val="00E678D5"/>
    <w:rsid w:val="00E67B69"/>
    <w:rsid w:val="00E67BD2"/>
    <w:rsid w:val="00E67D0C"/>
    <w:rsid w:val="00E67EB3"/>
    <w:rsid w:val="00E701B0"/>
    <w:rsid w:val="00E702CC"/>
    <w:rsid w:val="00E70452"/>
    <w:rsid w:val="00E704A8"/>
    <w:rsid w:val="00E706E4"/>
    <w:rsid w:val="00E709F7"/>
    <w:rsid w:val="00E70ABC"/>
    <w:rsid w:val="00E70EE2"/>
    <w:rsid w:val="00E70F5B"/>
    <w:rsid w:val="00E70FEE"/>
    <w:rsid w:val="00E71184"/>
    <w:rsid w:val="00E71274"/>
    <w:rsid w:val="00E7129A"/>
    <w:rsid w:val="00E712ED"/>
    <w:rsid w:val="00E714C2"/>
    <w:rsid w:val="00E714CC"/>
    <w:rsid w:val="00E71509"/>
    <w:rsid w:val="00E71658"/>
    <w:rsid w:val="00E7177C"/>
    <w:rsid w:val="00E717A6"/>
    <w:rsid w:val="00E717F7"/>
    <w:rsid w:val="00E71AA2"/>
    <w:rsid w:val="00E71CC2"/>
    <w:rsid w:val="00E71D25"/>
    <w:rsid w:val="00E71D6D"/>
    <w:rsid w:val="00E71E28"/>
    <w:rsid w:val="00E71F37"/>
    <w:rsid w:val="00E7201A"/>
    <w:rsid w:val="00E72197"/>
    <w:rsid w:val="00E724CB"/>
    <w:rsid w:val="00E7253E"/>
    <w:rsid w:val="00E725FD"/>
    <w:rsid w:val="00E728E3"/>
    <w:rsid w:val="00E72915"/>
    <w:rsid w:val="00E72A43"/>
    <w:rsid w:val="00E72BEB"/>
    <w:rsid w:val="00E72C8A"/>
    <w:rsid w:val="00E72D5B"/>
    <w:rsid w:val="00E7306C"/>
    <w:rsid w:val="00E7325A"/>
    <w:rsid w:val="00E7332E"/>
    <w:rsid w:val="00E7363B"/>
    <w:rsid w:val="00E73810"/>
    <w:rsid w:val="00E73C15"/>
    <w:rsid w:val="00E73C2C"/>
    <w:rsid w:val="00E741F5"/>
    <w:rsid w:val="00E7421F"/>
    <w:rsid w:val="00E743DF"/>
    <w:rsid w:val="00E745A3"/>
    <w:rsid w:val="00E7474E"/>
    <w:rsid w:val="00E74798"/>
    <w:rsid w:val="00E74962"/>
    <w:rsid w:val="00E74D49"/>
    <w:rsid w:val="00E74E99"/>
    <w:rsid w:val="00E74ED2"/>
    <w:rsid w:val="00E74F2E"/>
    <w:rsid w:val="00E75240"/>
    <w:rsid w:val="00E752BB"/>
    <w:rsid w:val="00E75406"/>
    <w:rsid w:val="00E755F4"/>
    <w:rsid w:val="00E757D3"/>
    <w:rsid w:val="00E75920"/>
    <w:rsid w:val="00E7593B"/>
    <w:rsid w:val="00E7595C"/>
    <w:rsid w:val="00E75AA8"/>
    <w:rsid w:val="00E75D5A"/>
    <w:rsid w:val="00E75E55"/>
    <w:rsid w:val="00E75FB9"/>
    <w:rsid w:val="00E761BA"/>
    <w:rsid w:val="00E7630C"/>
    <w:rsid w:val="00E7647E"/>
    <w:rsid w:val="00E764B7"/>
    <w:rsid w:val="00E764DB"/>
    <w:rsid w:val="00E765C6"/>
    <w:rsid w:val="00E76668"/>
    <w:rsid w:val="00E76693"/>
    <w:rsid w:val="00E7687B"/>
    <w:rsid w:val="00E76BC6"/>
    <w:rsid w:val="00E76DF3"/>
    <w:rsid w:val="00E7706F"/>
    <w:rsid w:val="00E77154"/>
    <w:rsid w:val="00E772CF"/>
    <w:rsid w:val="00E7731C"/>
    <w:rsid w:val="00E773FB"/>
    <w:rsid w:val="00E77503"/>
    <w:rsid w:val="00E7755D"/>
    <w:rsid w:val="00E77597"/>
    <w:rsid w:val="00E775B9"/>
    <w:rsid w:val="00E77692"/>
    <w:rsid w:val="00E7769F"/>
    <w:rsid w:val="00E776B0"/>
    <w:rsid w:val="00E776C3"/>
    <w:rsid w:val="00E7771D"/>
    <w:rsid w:val="00E77725"/>
    <w:rsid w:val="00E777B1"/>
    <w:rsid w:val="00E77884"/>
    <w:rsid w:val="00E77A03"/>
    <w:rsid w:val="00E77A78"/>
    <w:rsid w:val="00E77DB7"/>
    <w:rsid w:val="00E77DE8"/>
    <w:rsid w:val="00E77E2D"/>
    <w:rsid w:val="00E77EC0"/>
    <w:rsid w:val="00E800FE"/>
    <w:rsid w:val="00E800FF"/>
    <w:rsid w:val="00E801C1"/>
    <w:rsid w:val="00E80304"/>
    <w:rsid w:val="00E803A3"/>
    <w:rsid w:val="00E80417"/>
    <w:rsid w:val="00E8075C"/>
    <w:rsid w:val="00E80967"/>
    <w:rsid w:val="00E80995"/>
    <w:rsid w:val="00E80A33"/>
    <w:rsid w:val="00E80BF8"/>
    <w:rsid w:val="00E80C48"/>
    <w:rsid w:val="00E80D42"/>
    <w:rsid w:val="00E80EC0"/>
    <w:rsid w:val="00E80F95"/>
    <w:rsid w:val="00E81080"/>
    <w:rsid w:val="00E8124D"/>
    <w:rsid w:val="00E8127C"/>
    <w:rsid w:val="00E813F8"/>
    <w:rsid w:val="00E81487"/>
    <w:rsid w:val="00E81577"/>
    <w:rsid w:val="00E81830"/>
    <w:rsid w:val="00E81893"/>
    <w:rsid w:val="00E81979"/>
    <w:rsid w:val="00E81A6B"/>
    <w:rsid w:val="00E81D09"/>
    <w:rsid w:val="00E81E82"/>
    <w:rsid w:val="00E81FD4"/>
    <w:rsid w:val="00E82050"/>
    <w:rsid w:val="00E820D2"/>
    <w:rsid w:val="00E82194"/>
    <w:rsid w:val="00E829FC"/>
    <w:rsid w:val="00E82A62"/>
    <w:rsid w:val="00E82B3A"/>
    <w:rsid w:val="00E82EDB"/>
    <w:rsid w:val="00E82F35"/>
    <w:rsid w:val="00E82F47"/>
    <w:rsid w:val="00E83192"/>
    <w:rsid w:val="00E83248"/>
    <w:rsid w:val="00E832AD"/>
    <w:rsid w:val="00E8333B"/>
    <w:rsid w:val="00E8358A"/>
    <w:rsid w:val="00E835DF"/>
    <w:rsid w:val="00E839E7"/>
    <w:rsid w:val="00E839EE"/>
    <w:rsid w:val="00E83AE7"/>
    <w:rsid w:val="00E83B11"/>
    <w:rsid w:val="00E83E78"/>
    <w:rsid w:val="00E83EA1"/>
    <w:rsid w:val="00E83FDE"/>
    <w:rsid w:val="00E840A4"/>
    <w:rsid w:val="00E84240"/>
    <w:rsid w:val="00E84271"/>
    <w:rsid w:val="00E842D8"/>
    <w:rsid w:val="00E845E6"/>
    <w:rsid w:val="00E8477B"/>
    <w:rsid w:val="00E84977"/>
    <w:rsid w:val="00E84A00"/>
    <w:rsid w:val="00E84A71"/>
    <w:rsid w:val="00E84F15"/>
    <w:rsid w:val="00E851AA"/>
    <w:rsid w:val="00E8521C"/>
    <w:rsid w:val="00E852D8"/>
    <w:rsid w:val="00E85310"/>
    <w:rsid w:val="00E854D9"/>
    <w:rsid w:val="00E854FD"/>
    <w:rsid w:val="00E857AC"/>
    <w:rsid w:val="00E85822"/>
    <w:rsid w:val="00E859D4"/>
    <w:rsid w:val="00E85B82"/>
    <w:rsid w:val="00E85C85"/>
    <w:rsid w:val="00E85D10"/>
    <w:rsid w:val="00E85E4C"/>
    <w:rsid w:val="00E85FEE"/>
    <w:rsid w:val="00E85FF8"/>
    <w:rsid w:val="00E86090"/>
    <w:rsid w:val="00E86541"/>
    <w:rsid w:val="00E86648"/>
    <w:rsid w:val="00E86869"/>
    <w:rsid w:val="00E869B3"/>
    <w:rsid w:val="00E869D0"/>
    <w:rsid w:val="00E86B0A"/>
    <w:rsid w:val="00E86BC8"/>
    <w:rsid w:val="00E86C3C"/>
    <w:rsid w:val="00E86CDB"/>
    <w:rsid w:val="00E86F63"/>
    <w:rsid w:val="00E86FB1"/>
    <w:rsid w:val="00E86FD2"/>
    <w:rsid w:val="00E8719D"/>
    <w:rsid w:val="00E872EB"/>
    <w:rsid w:val="00E8736C"/>
    <w:rsid w:val="00E8748C"/>
    <w:rsid w:val="00E876E0"/>
    <w:rsid w:val="00E87892"/>
    <w:rsid w:val="00E8794C"/>
    <w:rsid w:val="00E87984"/>
    <w:rsid w:val="00E87C19"/>
    <w:rsid w:val="00E87C70"/>
    <w:rsid w:val="00E87ED5"/>
    <w:rsid w:val="00E87F86"/>
    <w:rsid w:val="00E87F88"/>
    <w:rsid w:val="00E90110"/>
    <w:rsid w:val="00E901D8"/>
    <w:rsid w:val="00E9020A"/>
    <w:rsid w:val="00E9029D"/>
    <w:rsid w:val="00E90467"/>
    <w:rsid w:val="00E904A8"/>
    <w:rsid w:val="00E904D8"/>
    <w:rsid w:val="00E90580"/>
    <w:rsid w:val="00E90927"/>
    <w:rsid w:val="00E90987"/>
    <w:rsid w:val="00E90AE9"/>
    <w:rsid w:val="00E90D18"/>
    <w:rsid w:val="00E90E16"/>
    <w:rsid w:val="00E90E6A"/>
    <w:rsid w:val="00E90F09"/>
    <w:rsid w:val="00E911F4"/>
    <w:rsid w:val="00E9148C"/>
    <w:rsid w:val="00E91654"/>
    <w:rsid w:val="00E917EA"/>
    <w:rsid w:val="00E91855"/>
    <w:rsid w:val="00E918C0"/>
    <w:rsid w:val="00E91913"/>
    <w:rsid w:val="00E91A1D"/>
    <w:rsid w:val="00E91C93"/>
    <w:rsid w:val="00E91CEE"/>
    <w:rsid w:val="00E91CFD"/>
    <w:rsid w:val="00E91E9A"/>
    <w:rsid w:val="00E91F1A"/>
    <w:rsid w:val="00E91F89"/>
    <w:rsid w:val="00E91FA4"/>
    <w:rsid w:val="00E92210"/>
    <w:rsid w:val="00E92234"/>
    <w:rsid w:val="00E9245B"/>
    <w:rsid w:val="00E92497"/>
    <w:rsid w:val="00E927D3"/>
    <w:rsid w:val="00E92901"/>
    <w:rsid w:val="00E929AE"/>
    <w:rsid w:val="00E92A6D"/>
    <w:rsid w:val="00E92F00"/>
    <w:rsid w:val="00E9336B"/>
    <w:rsid w:val="00E93379"/>
    <w:rsid w:val="00E935F2"/>
    <w:rsid w:val="00E936E0"/>
    <w:rsid w:val="00E93713"/>
    <w:rsid w:val="00E93AD6"/>
    <w:rsid w:val="00E93AD7"/>
    <w:rsid w:val="00E93B29"/>
    <w:rsid w:val="00E93D20"/>
    <w:rsid w:val="00E93E68"/>
    <w:rsid w:val="00E9405A"/>
    <w:rsid w:val="00E94129"/>
    <w:rsid w:val="00E94154"/>
    <w:rsid w:val="00E94250"/>
    <w:rsid w:val="00E94399"/>
    <w:rsid w:val="00E943F0"/>
    <w:rsid w:val="00E944B5"/>
    <w:rsid w:val="00E944F3"/>
    <w:rsid w:val="00E945DC"/>
    <w:rsid w:val="00E946E4"/>
    <w:rsid w:val="00E947FA"/>
    <w:rsid w:val="00E948AC"/>
    <w:rsid w:val="00E94978"/>
    <w:rsid w:val="00E949FD"/>
    <w:rsid w:val="00E94B09"/>
    <w:rsid w:val="00E94DD0"/>
    <w:rsid w:val="00E94E49"/>
    <w:rsid w:val="00E9500B"/>
    <w:rsid w:val="00E9511E"/>
    <w:rsid w:val="00E95155"/>
    <w:rsid w:val="00E9518B"/>
    <w:rsid w:val="00E951DF"/>
    <w:rsid w:val="00E95444"/>
    <w:rsid w:val="00E9550F"/>
    <w:rsid w:val="00E95579"/>
    <w:rsid w:val="00E95624"/>
    <w:rsid w:val="00E9562A"/>
    <w:rsid w:val="00E9593C"/>
    <w:rsid w:val="00E95A1A"/>
    <w:rsid w:val="00E95B2E"/>
    <w:rsid w:val="00E95BF5"/>
    <w:rsid w:val="00E95C9A"/>
    <w:rsid w:val="00E95D2C"/>
    <w:rsid w:val="00E95F0F"/>
    <w:rsid w:val="00E95F14"/>
    <w:rsid w:val="00E960DA"/>
    <w:rsid w:val="00E96112"/>
    <w:rsid w:val="00E962EB"/>
    <w:rsid w:val="00E965C2"/>
    <w:rsid w:val="00E969EF"/>
    <w:rsid w:val="00E96B14"/>
    <w:rsid w:val="00E96B72"/>
    <w:rsid w:val="00E96B89"/>
    <w:rsid w:val="00E96F3E"/>
    <w:rsid w:val="00E96F72"/>
    <w:rsid w:val="00E96FE2"/>
    <w:rsid w:val="00E96FFC"/>
    <w:rsid w:val="00E9700F"/>
    <w:rsid w:val="00E9759B"/>
    <w:rsid w:val="00E9778C"/>
    <w:rsid w:val="00E97850"/>
    <w:rsid w:val="00E97B03"/>
    <w:rsid w:val="00E97C5A"/>
    <w:rsid w:val="00E97E56"/>
    <w:rsid w:val="00E97F09"/>
    <w:rsid w:val="00EA008C"/>
    <w:rsid w:val="00EA0139"/>
    <w:rsid w:val="00EA0251"/>
    <w:rsid w:val="00EA0524"/>
    <w:rsid w:val="00EA0594"/>
    <w:rsid w:val="00EA059B"/>
    <w:rsid w:val="00EA0A2F"/>
    <w:rsid w:val="00EA0BA6"/>
    <w:rsid w:val="00EA0C55"/>
    <w:rsid w:val="00EA0ED6"/>
    <w:rsid w:val="00EA0F8B"/>
    <w:rsid w:val="00EA10E2"/>
    <w:rsid w:val="00EA120D"/>
    <w:rsid w:val="00EA13DD"/>
    <w:rsid w:val="00EA1570"/>
    <w:rsid w:val="00EA1652"/>
    <w:rsid w:val="00EA1760"/>
    <w:rsid w:val="00EA1817"/>
    <w:rsid w:val="00EA1828"/>
    <w:rsid w:val="00EA184F"/>
    <w:rsid w:val="00EA187D"/>
    <w:rsid w:val="00EA196D"/>
    <w:rsid w:val="00EA1D16"/>
    <w:rsid w:val="00EA20C1"/>
    <w:rsid w:val="00EA20C3"/>
    <w:rsid w:val="00EA2161"/>
    <w:rsid w:val="00EA2258"/>
    <w:rsid w:val="00EA2317"/>
    <w:rsid w:val="00EA24CD"/>
    <w:rsid w:val="00EA250A"/>
    <w:rsid w:val="00EA25AC"/>
    <w:rsid w:val="00EA26B9"/>
    <w:rsid w:val="00EA26CC"/>
    <w:rsid w:val="00EA275A"/>
    <w:rsid w:val="00EA293F"/>
    <w:rsid w:val="00EA2A9F"/>
    <w:rsid w:val="00EA2CB5"/>
    <w:rsid w:val="00EA2CE1"/>
    <w:rsid w:val="00EA2D2F"/>
    <w:rsid w:val="00EA2D8A"/>
    <w:rsid w:val="00EA2F56"/>
    <w:rsid w:val="00EA3125"/>
    <w:rsid w:val="00EA3136"/>
    <w:rsid w:val="00EA3137"/>
    <w:rsid w:val="00EA348A"/>
    <w:rsid w:val="00EA37DA"/>
    <w:rsid w:val="00EA3830"/>
    <w:rsid w:val="00EA3977"/>
    <w:rsid w:val="00EA398F"/>
    <w:rsid w:val="00EA3ACD"/>
    <w:rsid w:val="00EA3E51"/>
    <w:rsid w:val="00EA3FFF"/>
    <w:rsid w:val="00EA4135"/>
    <w:rsid w:val="00EA41EB"/>
    <w:rsid w:val="00EA41F3"/>
    <w:rsid w:val="00EA42C4"/>
    <w:rsid w:val="00EA431B"/>
    <w:rsid w:val="00EA43CA"/>
    <w:rsid w:val="00EA441C"/>
    <w:rsid w:val="00EA452E"/>
    <w:rsid w:val="00EA462E"/>
    <w:rsid w:val="00EA4A1E"/>
    <w:rsid w:val="00EA4A53"/>
    <w:rsid w:val="00EA4A93"/>
    <w:rsid w:val="00EA4AC5"/>
    <w:rsid w:val="00EA4BCF"/>
    <w:rsid w:val="00EA4D01"/>
    <w:rsid w:val="00EA4D68"/>
    <w:rsid w:val="00EA53DD"/>
    <w:rsid w:val="00EA553B"/>
    <w:rsid w:val="00EA55D6"/>
    <w:rsid w:val="00EA55E3"/>
    <w:rsid w:val="00EA567E"/>
    <w:rsid w:val="00EA56A0"/>
    <w:rsid w:val="00EA5A2C"/>
    <w:rsid w:val="00EA5B35"/>
    <w:rsid w:val="00EA5BB6"/>
    <w:rsid w:val="00EA5C35"/>
    <w:rsid w:val="00EA5D76"/>
    <w:rsid w:val="00EA5E2C"/>
    <w:rsid w:val="00EA5E49"/>
    <w:rsid w:val="00EA5EF1"/>
    <w:rsid w:val="00EA611E"/>
    <w:rsid w:val="00EA614D"/>
    <w:rsid w:val="00EA6311"/>
    <w:rsid w:val="00EA636C"/>
    <w:rsid w:val="00EA6534"/>
    <w:rsid w:val="00EA660A"/>
    <w:rsid w:val="00EA6763"/>
    <w:rsid w:val="00EA6771"/>
    <w:rsid w:val="00EA6AD6"/>
    <w:rsid w:val="00EA6ECC"/>
    <w:rsid w:val="00EA6F54"/>
    <w:rsid w:val="00EA70CF"/>
    <w:rsid w:val="00EA70D8"/>
    <w:rsid w:val="00EA7190"/>
    <w:rsid w:val="00EA71AB"/>
    <w:rsid w:val="00EA71C4"/>
    <w:rsid w:val="00EA73BA"/>
    <w:rsid w:val="00EA742F"/>
    <w:rsid w:val="00EA7455"/>
    <w:rsid w:val="00EA7583"/>
    <w:rsid w:val="00EA75D6"/>
    <w:rsid w:val="00EA7840"/>
    <w:rsid w:val="00EA79F8"/>
    <w:rsid w:val="00EA7BBE"/>
    <w:rsid w:val="00EA7BD9"/>
    <w:rsid w:val="00EA7C6F"/>
    <w:rsid w:val="00EA7CE8"/>
    <w:rsid w:val="00EA7CF9"/>
    <w:rsid w:val="00EA7E5B"/>
    <w:rsid w:val="00EB0036"/>
    <w:rsid w:val="00EB0077"/>
    <w:rsid w:val="00EB013E"/>
    <w:rsid w:val="00EB036E"/>
    <w:rsid w:val="00EB04A7"/>
    <w:rsid w:val="00EB05ED"/>
    <w:rsid w:val="00EB06ED"/>
    <w:rsid w:val="00EB075A"/>
    <w:rsid w:val="00EB0940"/>
    <w:rsid w:val="00EB0A36"/>
    <w:rsid w:val="00EB0BDD"/>
    <w:rsid w:val="00EB0BEE"/>
    <w:rsid w:val="00EB0EE6"/>
    <w:rsid w:val="00EB0F38"/>
    <w:rsid w:val="00EB1177"/>
    <w:rsid w:val="00EB1588"/>
    <w:rsid w:val="00EB16D5"/>
    <w:rsid w:val="00EB174F"/>
    <w:rsid w:val="00EB1875"/>
    <w:rsid w:val="00EB1895"/>
    <w:rsid w:val="00EB1AA2"/>
    <w:rsid w:val="00EB1AC0"/>
    <w:rsid w:val="00EB1AC6"/>
    <w:rsid w:val="00EB1C7C"/>
    <w:rsid w:val="00EB1CB7"/>
    <w:rsid w:val="00EB1E1B"/>
    <w:rsid w:val="00EB1F56"/>
    <w:rsid w:val="00EB20EB"/>
    <w:rsid w:val="00EB23AA"/>
    <w:rsid w:val="00EB23E3"/>
    <w:rsid w:val="00EB23E4"/>
    <w:rsid w:val="00EB2754"/>
    <w:rsid w:val="00EB2957"/>
    <w:rsid w:val="00EB2E50"/>
    <w:rsid w:val="00EB2EB7"/>
    <w:rsid w:val="00EB2F31"/>
    <w:rsid w:val="00EB2F35"/>
    <w:rsid w:val="00EB304B"/>
    <w:rsid w:val="00EB32B1"/>
    <w:rsid w:val="00EB3493"/>
    <w:rsid w:val="00EB35AF"/>
    <w:rsid w:val="00EB3701"/>
    <w:rsid w:val="00EB3739"/>
    <w:rsid w:val="00EB37A0"/>
    <w:rsid w:val="00EB3902"/>
    <w:rsid w:val="00EB3922"/>
    <w:rsid w:val="00EB39DC"/>
    <w:rsid w:val="00EB3C33"/>
    <w:rsid w:val="00EB3D04"/>
    <w:rsid w:val="00EB3EAC"/>
    <w:rsid w:val="00EB3FD7"/>
    <w:rsid w:val="00EB3FE3"/>
    <w:rsid w:val="00EB3FEE"/>
    <w:rsid w:val="00EB4070"/>
    <w:rsid w:val="00EB40B5"/>
    <w:rsid w:val="00EB4296"/>
    <w:rsid w:val="00EB42DE"/>
    <w:rsid w:val="00EB43B1"/>
    <w:rsid w:val="00EB43E2"/>
    <w:rsid w:val="00EB44CE"/>
    <w:rsid w:val="00EB4586"/>
    <w:rsid w:val="00EB4611"/>
    <w:rsid w:val="00EB487A"/>
    <w:rsid w:val="00EB49C9"/>
    <w:rsid w:val="00EB4A87"/>
    <w:rsid w:val="00EB4B60"/>
    <w:rsid w:val="00EB4E59"/>
    <w:rsid w:val="00EB50C0"/>
    <w:rsid w:val="00EB591E"/>
    <w:rsid w:val="00EB5932"/>
    <w:rsid w:val="00EB59E0"/>
    <w:rsid w:val="00EB5A03"/>
    <w:rsid w:val="00EB5AAA"/>
    <w:rsid w:val="00EB5AC9"/>
    <w:rsid w:val="00EB5D6F"/>
    <w:rsid w:val="00EB5DC7"/>
    <w:rsid w:val="00EB6084"/>
    <w:rsid w:val="00EB6380"/>
    <w:rsid w:val="00EB6558"/>
    <w:rsid w:val="00EB684B"/>
    <w:rsid w:val="00EB69E0"/>
    <w:rsid w:val="00EB6BFE"/>
    <w:rsid w:val="00EB6C5D"/>
    <w:rsid w:val="00EB6C93"/>
    <w:rsid w:val="00EB6CE7"/>
    <w:rsid w:val="00EB6D56"/>
    <w:rsid w:val="00EB6D8F"/>
    <w:rsid w:val="00EB6F42"/>
    <w:rsid w:val="00EB6FF4"/>
    <w:rsid w:val="00EB7084"/>
    <w:rsid w:val="00EB714E"/>
    <w:rsid w:val="00EB72D6"/>
    <w:rsid w:val="00EB73BE"/>
    <w:rsid w:val="00EB75E7"/>
    <w:rsid w:val="00EB76B6"/>
    <w:rsid w:val="00EB7901"/>
    <w:rsid w:val="00EB7A14"/>
    <w:rsid w:val="00EB7AEE"/>
    <w:rsid w:val="00EB7B3F"/>
    <w:rsid w:val="00EB7B58"/>
    <w:rsid w:val="00EB7C13"/>
    <w:rsid w:val="00EB7C9C"/>
    <w:rsid w:val="00EB7D31"/>
    <w:rsid w:val="00EB7D57"/>
    <w:rsid w:val="00EB7E08"/>
    <w:rsid w:val="00EB7FC1"/>
    <w:rsid w:val="00EC0151"/>
    <w:rsid w:val="00EC01A2"/>
    <w:rsid w:val="00EC01D7"/>
    <w:rsid w:val="00EC0224"/>
    <w:rsid w:val="00EC0322"/>
    <w:rsid w:val="00EC035D"/>
    <w:rsid w:val="00EC044D"/>
    <w:rsid w:val="00EC0481"/>
    <w:rsid w:val="00EC08FB"/>
    <w:rsid w:val="00EC0972"/>
    <w:rsid w:val="00EC09CF"/>
    <w:rsid w:val="00EC0B74"/>
    <w:rsid w:val="00EC0B9D"/>
    <w:rsid w:val="00EC0D1F"/>
    <w:rsid w:val="00EC0DCC"/>
    <w:rsid w:val="00EC10B3"/>
    <w:rsid w:val="00EC116F"/>
    <w:rsid w:val="00EC1263"/>
    <w:rsid w:val="00EC14C1"/>
    <w:rsid w:val="00EC14C7"/>
    <w:rsid w:val="00EC1577"/>
    <w:rsid w:val="00EC15B3"/>
    <w:rsid w:val="00EC173A"/>
    <w:rsid w:val="00EC189D"/>
    <w:rsid w:val="00EC1932"/>
    <w:rsid w:val="00EC1973"/>
    <w:rsid w:val="00EC19FA"/>
    <w:rsid w:val="00EC1A07"/>
    <w:rsid w:val="00EC1A42"/>
    <w:rsid w:val="00EC1C0E"/>
    <w:rsid w:val="00EC1CA3"/>
    <w:rsid w:val="00EC1D04"/>
    <w:rsid w:val="00EC1D95"/>
    <w:rsid w:val="00EC1E24"/>
    <w:rsid w:val="00EC210A"/>
    <w:rsid w:val="00EC21F0"/>
    <w:rsid w:val="00EC2449"/>
    <w:rsid w:val="00EC2454"/>
    <w:rsid w:val="00EC261E"/>
    <w:rsid w:val="00EC2716"/>
    <w:rsid w:val="00EC2790"/>
    <w:rsid w:val="00EC2C97"/>
    <w:rsid w:val="00EC2CE3"/>
    <w:rsid w:val="00EC2EAC"/>
    <w:rsid w:val="00EC31E8"/>
    <w:rsid w:val="00EC34A7"/>
    <w:rsid w:val="00EC36D4"/>
    <w:rsid w:val="00EC3840"/>
    <w:rsid w:val="00EC3CE6"/>
    <w:rsid w:val="00EC3D15"/>
    <w:rsid w:val="00EC3DC8"/>
    <w:rsid w:val="00EC3FE5"/>
    <w:rsid w:val="00EC42A8"/>
    <w:rsid w:val="00EC42C7"/>
    <w:rsid w:val="00EC44C4"/>
    <w:rsid w:val="00EC4AFF"/>
    <w:rsid w:val="00EC4BFD"/>
    <w:rsid w:val="00EC4CE4"/>
    <w:rsid w:val="00EC4DC2"/>
    <w:rsid w:val="00EC4E7F"/>
    <w:rsid w:val="00EC4F0B"/>
    <w:rsid w:val="00EC4F72"/>
    <w:rsid w:val="00EC513C"/>
    <w:rsid w:val="00EC53F1"/>
    <w:rsid w:val="00EC5409"/>
    <w:rsid w:val="00EC596C"/>
    <w:rsid w:val="00EC5C22"/>
    <w:rsid w:val="00EC5D8B"/>
    <w:rsid w:val="00EC5E5E"/>
    <w:rsid w:val="00EC5EBA"/>
    <w:rsid w:val="00EC5EFD"/>
    <w:rsid w:val="00EC5F6A"/>
    <w:rsid w:val="00EC5FC2"/>
    <w:rsid w:val="00EC5FFA"/>
    <w:rsid w:val="00EC602B"/>
    <w:rsid w:val="00EC6032"/>
    <w:rsid w:val="00EC6284"/>
    <w:rsid w:val="00EC633A"/>
    <w:rsid w:val="00EC64EB"/>
    <w:rsid w:val="00EC666F"/>
    <w:rsid w:val="00EC694A"/>
    <w:rsid w:val="00EC6CF0"/>
    <w:rsid w:val="00EC7085"/>
    <w:rsid w:val="00EC72CA"/>
    <w:rsid w:val="00EC731B"/>
    <w:rsid w:val="00EC7688"/>
    <w:rsid w:val="00EC7751"/>
    <w:rsid w:val="00EC78D9"/>
    <w:rsid w:val="00EC7988"/>
    <w:rsid w:val="00EC7AC4"/>
    <w:rsid w:val="00EC7BDA"/>
    <w:rsid w:val="00EC7C0C"/>
    <w:rsid w:val="00ED0099"/>
    <w:rsid w:val="00ED01EF"/>
    <w:rsid w:val="00ED0421"/>
    <w:rsid w:val="00ED0449"/>
    <w:rsid w:val="00ED0487"/>
    <w:rsid w:val="00ED04DA"/>
    <w:rsid w:val="00ED0691"/>
    <w:rsid w:val="00ED06FD"/>
    <w:rsid w:val="00ED080D"/>
    <w:rsid w:val="00ED0917"/>
    <w:rsid w:val="00ED0B28"/>
    <w:rsid w:val="00ED0E70"/>
    <w:rsid w:val="00ED0FE9"/>
    <w:rsid w:val="00ED10F0"/>
    <w:rsid w:val="00ED1149"/>
    <w:rsid w:val="00ED1163"/>
    <w:rsid w:val="00ED12C9"/>
    <w:rsid w:val="00ED12E9"/>
    <w:rsid w:val="00ED13BA"/>
    <w:rsid w:val="00ED13E8"/>
    <w:rsid w:val="00ED14F1"/>
    <w:rsid w:val="00ED15F7"/>
    <w:rsid w:val="00ED1743"/>
    <w:rsid w:val="00ED1767"/>
    <w:rsid w:val="00ED18E1"/>
    <w:rsid w:val="00ED1DDF"/>
    <w:rsid w:val="00ED1EA8"/>
    <w:rsid w:val="00ED2A74"/>
    <w:rsid w:val="00ED2AA6"/>
    <w:rsid w:val="00ED2AE0"/>
    <w:rsid w:val="00ED2B08"/>
    <w:rsid w:val="00ED2B5B"/>
    <w:rsid w:val="00ED2C28"/>
    <w:rsid w:val="00ED2EC0"/>
    <w:rsid w:val="00ED2F3A"/>
    <w:rsid w:val="00ED2F63"/>
    <w:rsid w:val="00ED30A1"/>
    <w:rsid w:val="00ED31B1"/>
    <w:rsid w:val="00ED3325"/>
    <w:rsid w:val="00ED3635"/>
    <w:rsid w:val="00ED38EF"/>
    <w:rsid w:val="00ED406D"/>
    <w:rsid w:val="00ED4195"/>
    <w:rsid w:val="00ED4268"/>
    <w:rsid w:val="00ED45A9"/>
    <w:rsid w:val="00ED4634"/>
    <w:rsid w:val="00ED4646"/>
    <w:rsid w:val="00ED4698"/>
    <w:rsid w:val="00ED4872"/>
    <w:rsid w:val="00ED4890"/>
    <w:rsid w:val="00ED4986"/>
    <w:rsid w:val="00ED49DD"/>
    <w:rsid w:val="00ED4B50"/>
    <w:rsid w:val="00ED4B64"/>
    <w:rsid w:val="00ED4D09"/>
    <w:rsid w:val="00ED4EA8"/>
    <w:rsid w:val="00ED4FB7"/>
    <w:rsid w:val="00ED500F"/>
    <w:rsid w:val="00ED50A6"/>
    <w:rsid w:val="00ED5199"/>
    <w:rsid w:val="00ED51E2"/>
    <w:rsid w:val="00ED52A9"/>
    <w:rsid w:val="00ED5623"/>
    <w:rsid w:val="00ED5769"/>
    <w:rsid w:val="00ED57CC"/>
    <w:rsid w:val="00ED57F5"/>
    <w:rsid w:val="00ED5CF2"/>
    <w:rsid w:val="00ED5EFA"/>
    <w:rsid w:val="00ED60E7"/>
    <w:rsid w:val="00ED6174"/>
    <w:rsid w:val="00ED61A9"/>
    <w:rsid w:val="00ED631A"/>
    <w:rsid w:val="00ED6338"/>
    <w:rsid w:val="00ED63B3"/>
    <w:rsid w:val="00ED65B1"/>
    <w:rsid w:val="00ED661E"/>
    <w:rsid w:val="00ED6637"/>
    <w:rsid w:val="00ED674D"/>
    <w:rsid w:val="00ED6C03"/>
    <w:rsid w:val="00ED6CA6"/>
    <w:rsid w:val="00ED6D10"/>
    <w:rsid w:val="00ED6DA0"/>
    <w:rsid w:val="00ED6E75"/>
    <w:rsid w:val="00ED6EDD"/>
    <w:rsid w:val="00ED6FF5"/>
    <w:rsid w:val="00ED7105"/>
    <w:rsid w:val="00ED710A"/>
    <w:rsid w:val="00ED71AF"/>
    <w:rsid w:val="00ED7343"/>
    <w:rsid w:val="00ED7348"/>
    <w:rsid w:val="00ED753D"/>
    <w:rsid w:val="00ED7797"/>
    <w:rsid w:val="00ED7951"/>
    <w:rsid w:val="00ED7978"/>
    <w:rsid w:val="00ED798B"/>
    <w:rsid w:val="00ED79EF"/>
    <w:rsid w:val="00ED7A31"/>
    <w:rsid w:val="00ED7D95"/>
    <w:rsid w:val="00EE018B"/>
    <w:rsid w:val="00EE01BF"/>
    <w:rsid w:val="00EE01E9"/>
    <w:rsid w:val="00EE071C"/>
    <w:rsid w:val="00EE07ED"/>
    <w:rsid w:val="00EE0CE9"/>
    <w:rsid w:val="00EE0D1A"/>
    <w:rsid w:val="00EE0DCC"/>
    <w:rsid w:val="00EE0E29"/>
    <w:rsid w:val="00EE0E32"/>
    <w:rsid w:val="00EE0E75"/>
    <w:rsid w:val="00EE0ECA"/>
    <w:rsid w:val="00EE0F9E"/>
    <w:rsid w:val="00EE100F"/>
    <w:rsid w:val="00EE1078"/>
    <w:rsid w:val="00EE10F4"/>
    <w:rsid w:val="00EE11EC"/>
    <w:rsid w:val="00EE1262"/>
    <w:rsid w:val="00EE12A0"/>
    <w:rsid w:val="00EE154B"/>
    <w:rsid w:val="00EE1625"/>
    <w:rsid w:val="00EE16AD"/>
    <w:rsid w:val="00EE182F"/>
    <w:rsid w:val="00EE184A"/>
    <w:rsid w:val="00EE1861"/>
    <w:rsid w:val="00EE18F5"/>
    <w:rsid w:val="00EE1938"/>
    <w:rsid w:val="00EE1A8C"/>
    <w:rsid w:val="00EE1ACB"/>
    <w:rsid w:val="00EE1CEB"/>
    <w:rsid w:val="00EE2031"/>
    <w:rsid w:val="00EE21B4"/>
    <w:rsid w:val="00EE228B"/>
    <w:rsid w:val="00EE23CB"/>
    <w:rsid w:val="00EE2503"/>
    <w:rsid w:val="00EE26A6"/>
    <w:rsid w:val="00EE26E6"/>
    <w:rsid w:val="00EE26EE"/>
    <w:rsid w:val="00EE285D"/>
    <w:rsid w:val="00EE28A8"/>
    <w:rsid w:val="00EE2937"/>
    <w:rsid w:val="00EE2958"/>
    <w:rsid w:val="00EE2960"/>
    <w:rsid w:val="00EE2CDF"/>
    <w:rsid w:val="00EE2D23"/>
    <w:rsid w:val="00EE2D89"/>
    <w:rsid w:val="00EE2F15"/>
    <w:rsid w:val="00EE2F2D"/>
    <w:rsid w:val="00EE3018"/>
    <w:rsid w:val="00EE3067"/>
    <w:rsid w:val="00EE3345"/>
    <w:rsid w:val="00EE3469"/>
    <w:rsid w:val="00EE358E"/>
    <w:rsid w:val="00EE3796"/>
    <w:rsid w:val="00EE37D6"/>
    <w:rsid w:val="00EE384E"/>
    <w:rsid w:val="00EE3984"/>
    <w:rsid w:val="00EE39A1"/>
    <w:rsid w:val="00EE3A22"/>
    <w:rsid w:val="00EE3D54"/>
    <w:rsid w:val="00EE3E6A"/>
    <w:rsid w:val="00EE3EEC"/>
    <w:rsid w:val="00EE3F86"/>
    <w:rsid w:val="00EE400A"/>
    <w:rsid w:val="00EE4052"/>
    <w:rsid w:val="00EE40C9"/>
    <w:rsid w:val="00EE45A2"/>
    <w:rsid w:val="00EE460B"/>
    <w:rsid w:val="00EE49BB"/>
    <w:rsid w:val="00EE4B52"/>
    <w:rsid w:val="00EE4B9B"/>
    <w:rsid w:val="00EE4C0D"/>
    <w:rsid w:val="00EE4C5B"/>
    <w:rsid w:val="00EE4DC4"/>
    <w:rsid w:val="00EE4F5C"/>
    <w:rsid w:val="00EE50E8"/>
    <w:rsid w:val="00EE52A8"/>
    <w:rsid w:val="00EE54A7"/>
    <w:rsid w:val="00EE5564"/>
    <w:rsid w:val="00EE55C9"/>
    <w:rsid w:val="00EE5620"/>
    <w:rsid w:val="00EE5632"/>
    <w:rsid w:val="00EE5699"/>
    <w:rsid w:val="00EE5841"/>
    <w:rsid w:val="00EE5960"/>
    <w:rsid w:val="00EE596B"/>
    <w:rsid w:val="00EE59BC"/>
    <w:rsid w:val="00EE5F95"/>
    <w:rsid w:val="00EE6006"/>
    <w:rsid w:val="00EE60E7"/>
    <w:rsid w:val="00EE62C3"/>
    <w:rsid w:val="00EE6314"/>
    <w:rsid w:val="00EE63D4"/>
    <w:rsid w:val="00EE6497"/>
    <w:rsid w:val="00EE653E"/>
    <w:rsid w:val="00EE66BA"/>
    <w:rsid w:val="00EE673C"/>
    <w:rsid w:val="00EE67EC"/>
    <w:rsid w:val="00EE68BF"/>
    <w:rsid w:val="00EE68F2"/>
    <w:rsid w:val="00EE68FB"/>
    <w:rsid w:val="00EE6907"/>
    <w:rsid w:val="00EE6AF2"/>
    <w:rsid w:val="00EE6BD3"/>
    <w:rsid w:val="00EE6F3F"/>
    <w:rsid w:val="00EE7006"/>
    <w:rsid w:val="00EE7039"/>
    <w:rsid w:val="00EE7123"/>
    <w:rsid w:val="00EE7157"/>
    <w:rsid w:val="00EE7330"/>
    <w:rsid w:val="00EE73B0"/>
    <w:rsid w:val="00EE73D9"/>
    <w:rsid w:val="00EE73FB"/>
    <w:rsid w:val="00EE755E"/>
    <w:rsid w:val="00EE76FD"/>
    <w:rsid w:val="00EE7AB1"/>
    <w:rsid w:val="00EE7F42"/>
    <w:rsid w:val="00EE7FB6"/>
    <w:rsid w:val="00EF02B4"/>
    <w:rsid w:val="00EF0436"/>
    <w:rsid w:val="00EF04EA"/>
    <w:rsid w:val="00EF0D2C"/>
    <w:rsid w:val="00EF0D60"/>
    <w:rsid w:val="00EF0F14"/>
    <w:rsid w:val="00EF104B"/>
    <w:rsid w:val="00EF10D7"/>
    <w:rsid w:val="00EF1321"/>
    <w:rsid w:val="00EF143E"/>
    <w:rsid w:val="00EF174C"/>
    <w:rsid w:val="00EF17B8"/>
    <w:rsid w:val="00EF1B4C"/>
    <w:rsid w:val="00EF1B9D"/>
    <w:rsid w:val="00EF1C27"/>
    <w:rsid w:val="00EF1C73"/>
    <w:rsid w:val="00EF1CB7"/>
    <w:rsid w:val="00EF1EB1"/>
    <w:rsid w:val="00EF201A"/>
    <w:rsid w:val="00EF20B7"/>
    <w:rsid w:val="00EF20C2"/>
    <w:rsid w:val="00EF228D"/>
    <w:rsid w:val="00EF229B"/>
    <w:rsid w:val="00EF23AB"/>
    <w:rsid w:val="00EF23C1"/>
    <w:rsid w:val="00EF25AA"/>
    <w:rsid w:val="00EF25E2"/>
    <w:rsid w:val="00EF27A4"/>
    <w:rsid w:val="00EF2D60"/>
    <w:rsid w:val="00EF2EAB"/>
    <w:rsid w:val="00EF2F0F"/>
    <w:rsid w:val="00EF2F1C"/>
    <w:rsid w:val="00EF3007"/>
    <w:rsid w:val="00EF3074"/>
    <w:rsid w:val="00EF31E6"/>
    <w:rsid w:val="00EF35B3"/>
    <w:rsid w:val="00EF35C3"/>
    <w:rsid w:val="00EF365B"/>
    <w:rsid w:val="00EF38C2"/>
    <w:rsid w:val="00EF38D5"/>
    <w:rsid w:val="00EF3984"/>
    <w:rsid w:val="00EF39A9"/>
    <w:rsid w:val="00EF3C7E"/>
    <w:rsid w:val="00EF3F64"/>
    <w:rsid w:val="00EF41F0"/>
    <w:rsid w:val="00EF433B"/>
    <w:rsid w:val="00EF449A"/>
    <w:rsid w:val="00EF4620"/>
    <w:rsid w:val="00EF47C8"/>
    <w:rsid w:val="00EF47F8"/>
    <w:rsid w:val="00EF48A0"/>
    <w:rsid w:val="00EF4AC0"/>
    <w:rsid w:val="00EF4BC6"/>
    <w:rsid w:val="00EF4CA2"/>
    <w:rsid w:val="00EF4D1E"/>
    <w:rsid w:val="00EF4D2C"/>
    <w:rsid w:val="00EF4DAF"/>
    <w:rsid w:val="00EF4E36"/>
    <w:rsid w:val="00EF5239"/>
    <w:rsid w:val="00EF532C"/>
    <w:rsid w:val="00EF53C7"/>
    <w:rsid w:val="00EF5584"/>
    <w:rsid w:val="00EF5819"/>
    <w:rsid w:val="00EF5AD3"/>
    <w:rsid w:val="00EF5B5D"/>
    <w:rsid w:val="00EF5C92"/>
    <w:rsid w:val="00EF5EB7"/>
    <w:rsid w:val="00EF5F35"/>
    <w:rsid w:val="00EF6056"/>
    <w:rsid w:val="00EF60B6"/>
    <w:rsid w:val="00EF6190"/>
    <w:rsid w:val="00EF6194"/>
    <w:rsid w:val="00EF6212"/>
    <w:rsid w:val="00EF6309"/>
    <w:rsid w:val="00EF64BE"/>
    <w:rsid w:val="00EF64E0"/>
    <w:rsid w:val="00EF659B"/>
    <w:rsid w:val="00EF66EE"/>
    <w:rsid w:val="00EF6741"/>
    <w:rsid w:val="00EF6790"/>
    <w:rsid w:val="00EF67F1"/>
    <w:rsid w:val="00EF6942"/>
    <w:rsid w:val="00EF6A30"/>
    <w:rsid w:val="00EF6B77"/>
    <w:rsid w:val="00EF6C08"/>
    <w:rsid w:val="00EF6C0F"/>
    <w:rsid w:val="00EF6CBB"/>
    <w:rsid w:val="00EF6E84"/>
    <w:rsid w:val="00EF6EE6"/>
    <w:rsid w:val="00EF6F10"/>
    <w:rsid w:val="00EF7000"/>
    <w:rsid w:val="00EF7010"/>
    <w:rsid w:val="00EF71F4"/>
    <w:rsid w:val="00EF7241"/>
    <w:rsid w:val="00EF7324"/>
    <w:rsid w:val="00EF739D"/>
    <w:rsid w:val="00EF744F"/>
    <w:rsid w:val="00EF7493"/>
    <w:rsid w:val="00EF74D9"/>
    <w:rsid w:val="00EF760D"/>
    <w:rsid w:val="00EF7706"/>
    <w:rsid w:val="00EF78AE"/>
    <w:rsid w:val="00EF7950"/>
    <w:rsid w:val="00EF7982"/>
    <w:rsid w:val="00EF7B76"/>
    <w:rsid w:val="00EF7C23"/>
    <w:rsid w:val="00EF7DAD"/>
    <w:rsid w:val="00EF7F5C"/>
    <w:rsid w:val="00EF7F97"/>
    <w:rsid w:val="00F00145"/>
    <w:rsid w:val="00F00266"/>
    <w:rsid w:val="00F002E8"/>
    <w:rsid w:val="00F004CC"/>
    <w:rsid w:val="00F005A4"/>
    <w:rsid w:val="00F006B2"/>
    <w:rsid w:val="00F0092A"/>
    <w:rsid w:val="00F00958"/>
    <w:rsid w:val="00F00A82"/>
    <w:rsid w:val="00F00C70"/>
    <w:rsid w:val="00F00D52"/>
    <w:rsid w:val="00F00F24"/>
    <w:rsid w:val="00F010F7"/>
    <w:rsid w:val="00F0147E"/>
    <w:rsid w:val="00F01491"/>
    <w:rsid w:val="00F014D7"/>
    <w:rsid w:val="00F014D8"/>
    <w:rsid w:val="00F01526"/>
    <w:rsid w:val="00F015E4"/>
    <w:rsid w:val="00F017A7"/>
    <w:rsid w:val="00F017B8"/>
    <w:rsid w:val="00F0189B"/>
    <w:rsid w:val="00F019E1"/>
    <w:rsid w:val="00F01AA9"/>
    <w:rsid w:val="00F01B25"/>
    <w:rsid w:val="00F01C39"/>
    <w:rsid w:val="00F01E9E"/>
    <w:rsid w:val="00F01EA6"/>
    <w:rsid w:val="00F02041"/>
    <w:rsid w:val="00F021CB"/>
    <w:rsid w:val="00F02217"/>
    <w:rsid w:val="00F02228"/>
    <w:rsid w:val="00F023AA"/>
    <w:rsid w:val="00F02532"/>
    <w:rsid w:val="00F0269D"/>
    <w:rsid w:val="00F026F3"/>
    <w:rsid w:val="00F027CD"/>
    <w:rsid w:val="00F02906"/>
    <w:rsid w:val="00F0294D"/>
    <w:rsid w:val="00F02999"/>
    <w:rsid w:val="00F02A69"/>
    <w:rsid w:val="00F02B1E"/>
    <w:rsid w:val="00F030CB"/>
    <w:rsid w:val="00F03139"/>
    <w:rsid w:val="00F03497"/>
    <w:rsid w:val="00F0349B"/>
    <w:rsid w:val="00F037B0"/>
    <w:rsid w:val="00F0382F"/>
    <w:rsid w:val="00F03860"/>
    <w:rsid w:val="00F038D8"/>
    <w:rsid w:val="00F03B60"/>
    <w:rsid w:val="00F03C15"/>
    <w:rsid w:val="00F03EB6"/>
    <w:rsid w:val="00F03F3D"/>
    <w:rsid w:val="00F03F9C"/>
    <w:rsid w:val="00F03FDB"/>
    <w:rsid w:val="00F0401D"/>
    <w:rsid w:val="00F04120"/>
    <w:rsid w:val="00F042BE"/>
    <w:rsid w:val="00F0434E"/>
    <w:rsid w:val="00F0445C"/>
    <w:rsid w:val="00F0451C"/>
    <w:rsid w:val="00F04542"/>
    <w:rsid w:val="00F048A4"/>
    <w:rsid w:val="00F0495C"/>
    <w:rsid w:val="00F04A42"/>
    <w:rsid w:val="00F04C2A"/>
    <w:rsid w:val="00F04D48"/>
    <w:rsid w:val="00F05009"/>
    <w:rsid w:val="00F050DF"/>
    <w:rsid w:val="00F05192"/>
    <w:rsid w:val="00F0519A"/>
    <w:rsid w:val="00F051FD"/>
    <w:rsid w:val="00F054B1"/>
    <w:rsid w:val="00F05506"/>
    <w:rsid w:val="00F05522"/>
    <w:rsid w:val="00F0555D"/>
    <w:rsid w:val="00F05574"/>
    <w:rsid w:val="00F05649"/>
    <w:rsid w:val="00F05896"/>
    <w:rsid w:val="00F05A76"/>
    <w:rsid w:val="00F05B4D"/>
    <w:rsid w:val="00F05D59"/>
    <w:rsid w:val="00F060D9"/>
    <w:rsid w:val="00F06254"/>
    <w:rsid w:val="00F06281"/>
    <w:rsid w:val="00F062CE"/>
    <w:rsid w:val="00F06323"/>
    <w:rsid w:val="00F06336"/>
    <w:rsid w:val="00F06413"/>
    <w:rsid w:val="00F0642E"/>
    <w:rsid w:val="00F06515"/>
    <w:rsid w:val="00F06A7A"/>
    <w:rsid w:val="00F06BBC"/>
    <w:rsid w:val="00F07064"/>
    <w:rsid w:val="00F071C3"/>
    <w:rsid w:val="00F071EC"/>
    <w:rsid w:val="00F07248"/>
    <w:rsid w:val="00F0737B"/>
    <w:rsid w:val="00F073C5"/>
    <w:rsid w:val="00F07496"/>
    <w:rsid w:val="00F075A7"/>
    <w:rsid w:val="00F076E1"/>
    <w:rsid w:val="00F078C8"/>
    <w:rsid w:val="00F079F2"/>
    <w:rsid w:val="00F07A63"/>
    <w:rsid w:val="00F07BA5"/>
    <w:rsid w:val="00F07C32"/>
    <w:rsid w:val="00F07C47"/>
    <w:rsid w:val="00F07C8C"/>
    <w:rsid w:val="00F07CEF"/>
    <w:rsid w:val="00F07D1F"/>
    <w:rsid w:val="00F07E8C"/>
    <w:rsid w:val="00F1014F"/>
    <w:rsid w:val="00F10290"/>
    <w:rsid w:val="00F102CD"/>
    <w:rsid w:val="00F105F7"/>
    <w:rsid w:val="00F1064E"/>
    <w:rsid w:val="00F1071B"/>
    <w:rsid w:val="00F107E5"/>
    <w:rsid w:val="00F10CC5"/>
    <w:rsid w:val="00F10D30"/>
    <w:rsid w:val="00F10FAE"/>
    <w:rsid w:val="00F11116"/>
    <w:rsid w:val="00F113B4"/>
    <w:rsid w:val="00F113FE"/>
    <w:rsid w:val="00F116AF"/>
    <w:rsid w:val="00F117D1"/>
    <w:rsid w:val="00F11948"/>
    <w:rsid w:val="00F1195D"/>
    <w:rsid w:val="00F11A7C"/>
    <w:rsid w:val="00F11A87"/>
    <w:rsid w:val="00F11AA2"/>
    <w:rsid w:val="00F11AD4"/>
    <w:rsid w:val="00F11B78"/>
    <w:rsid w:val="00F11D8B"/>
    <w:rsid w:val="00F11DB2"/>
    <w:rsid w:val="00F11E37"/>
    <w:rsid w:val="00F11F11"/>
    <w:rsid w:val="00F12044"/>
    <w:rsid w:val="00F12051"/>
    <w:rsid w:val="00F123D5"/>
    <w:rsid w:val="00F12425"/>
    <w:rsid w:val="00F1246F"/>
    <w:rsid w:val="00F128ED"/>
    <w:rsid w:val="00F12AF7"/>
    <w:rsid w:val="00F12C4E"/>
    <w:rsid w:val="00F12D70"/>
    <w:rsid w:val="00F12F0D"/>
    <w:rsid w:val="00F1310D"/>
    <w:rsid w:val="00F1330B"/>
    <w:rsid w:val="00F13449"/>
    <w:rsid w:val="00F136CD"/>
    <w:rsid w:val="00F13839"/>
    <w:rsid w:val="00F1392D"/>
    <w:rsid w:val="00F139C3"/>
    <w:rsid w:val="00F13B14"/>
    <w:rsid w:val="00F13C33"/>
    <w:rsid w:val="00F13CAE"/>
    <w:rsid w:val="00F13DD1"/>
    <w:rsid w:val="00F13E18"/>
    <w:rsid w:val="00F13E1B"/>
    <w:rsid w:val="00F13E48"/>
    <w:rsid w:val="00F13F4D"/>
    <w:rsid w:val="00F14002"/>
    <w:rsid w:val="00F1401F"/>
    <w:rsid w:val="00F14379"/>
    <w:rsid w:val="00F1441B"/>
    <w:rsid w:val="00F14544"/>
    <w:rsid w:val="00F146CE"/>
    <w:rsid w:val="00F148A7"/>
    <w:rsid w:val="00F14BC9"/>
    <w:rsid w:val="00F14C1B"/>
    <w:rsid w:val="00F14CB7"/>
    <w:rsid w:val="00F14F6A"/>
    <w:rsid w:val="00F14FED"/>
    <w:rsid w:val="00F150CF"/>
    <w:rsid w:val="00F152AA"/>
    <w:rsid w:val="00F152BC"/>
    <w:rsid w:val="00F152E7"/>
    <w:rsid w:val="00F1537F"/>
    <w:rsid w:val="00F15446"/>
    <w:rsid w:val="00F15472"/>
    <w:rsid w:val="00F15486"/>
    <w:rsid w:val="00F154A5"/>
    <w:rsid w:val="00F161F4"/>
    <w:rsid w:val="00F16229"/>
    <w:rsid w:val="00F16374"/>
    <w:rsid w:val="00F164CF"/>
    <w:rsid w:val="00F1657C"/>
    <w:rsid w:val="00F165C3"/>
    <w:rsid w:val="00F168D0"/>
    <w:rsid w:val="00F16910"/>
    <w:rsid w:val="00F169BD"/>
    <w:rsid w:val="00F169F9"/>
    <w:rsid w:val="00F16BDB"/>
    <w:rsid w:val="00F16DBC"/>
    <w:rsid w:val="00F16DFD"/>
    <w:rsid w:val="00F16EBD"/>
    <w:rsid w:val="00F1725E"/>
    <w:rsid w:val="00F1733E"/>
    <w:rsid w:val="00F1734C"/>
    <w:rsid w:val="00F1740F"/>
    <w:rsid w:val="00F17431"/>
    <w:rsid w:val="00F17569"/>
    <w:rsid w:val="00F177D7"/>
    <w:rsid w:val="00F17802"/>
    <w:rsid w:val="00F1782E"/>
    <w:rsid w:val="00F1789B"/>
    <w:rsid w:val="00F1790B"/>
    <w:rsid w:val="00F179D1"/>
    <w:rsid w:val="00F179D9"/>
    <w:rsid w:val="00F17A12"/>
    <w:rsid w:val="00F201F6"/>
    <w:rsid w:val="00F203A5"/>
    <w:rsid w:val="00F20585"/>
    <w:rsid w:val="00F205ED"/>
    <w:rsid w:val="00F20668"/>
    <w:rsid w:val="00F2075C"/>
    <w:rsid w:val="00F207E6"/>
    <w:rsid w:val="00F208F8"/>
    <w:rsid w:val="00F2096D"/>
    <w:rsid w:val="00F2098B"/>
    <w:rsid w:val="00F20A0C"/>
    <w:rsid w:val="00F20AB3"/>
    <w:rsid w:val="00F20AC4"/>
    <w:rsid w:val="00F20D18"/>
    <w:rsid w:val="00F20DC9"/>
    <w:rsid w:val="00F20DF1"/>
    <w:rsid w:val="00F20F42"/>
    <w:rsid w:val="00F21088"/>
    <w:rsid w:val="00F212F6"/>
    <w:rsid w:val="00F213A3"/>
    <w:rsid w:val="00F2150A"/>
    <w:rsid w:val="00F21876"/>
    <w:rsid w:val="00F2193D"/>
    <w:rsid w:val="00F21B96"/>
    <w:rsid w:val="00F21BBB"/>
    <w:rsid w:val="00F21F14"/>
    <w:rsid w:val="00F21FB4"/>
    <w:rsid w:val="00F21FBD"/>
    <w:rsid w:val="00F220FB"/>
    <w:rsid w:val="00F22195"/>
    <w:rsid w:val="00F221E4"/>
    <w:rsid w:val="00F2230E"/>
    <w:rsid w:val="00F22445"/>
    <w:rsid w:val="00F2253F"/>
    <w:rsid w:val="00F2263A"/>
    <w:rsid w:val="00F22643"/>
    <w:rsid w:val="00F227CB"/>
    <w:rsid w:val="00F22A1C"/>
    <w:rsid w:val="00F22A75"/>
    <w:rsid w:val="00F22ACB"/>
    <w:rsid w:val="00F22BBB"/>
    <w:rsid w:val="00F22C17"/>
    <w:rsid w:val="00F22D79"/>
    <w:rsid w:val="00F22E22"/>
    <w:rsid w:val="00F22E7E"/>
    <w:rsid w:val="00F22F72"/>
    <w:rsid w:val="00F231EC"/>
    <w:rsid w:val="00F2323B"/>
    <w:rsid w:val="00F2332B"/>
    <w:rsid w:val="00F23365"/>
    <w:rsid w:val="00F236AF"/>
    <w:rsid w:val="00F2372F"/>
    <w:rsid w:val="00F23844"/>
    <w:rsid w:val="00F23A14"/>
    <w:rsid w:val="00F23A79"/>
    <w:rsid w:val="00F23A9D"/>
    <w:rsid w:val="00F23C9A"/>
    <w:rsid w:val="00F23D63"/>
    <w:rsid w:val="00F23D91"/>
    <w:rsid w:val="00F23DA3"/>
    <w:rsid w:val="00F23E45"/>
    <w:rsid w:val="00F23EBA"/>
    <w:rsid w:val="00F23F74"/>
    <w:rsid w:val="00F24107"/>
    <w:rsid w:val="00F242E5"/>
    <w:rsid w:val="00F242F7"/>
    <w:rsid w:val="00F24545"/>
    <w:rsid w:val="00F24591"/>
    <w:rsid w:val="00F24650"/>
    <w:rsid w:val="00F246D3"/>
    <w:rsid w:val="00F24712"/>
    <w:rsid w:val="00F24728"/>
    <w:rsid w:val="00F2474E"/>
    <w:rsid w:val="00F2477F"/>
    <w:rsid w:val="00F2481B"/>
    <w:rsid w:val="00F249A7"/>
    <w:rsid w:val="00F24A77"/>
    <w:rsid w:val="00F24BBB"/>
    <w:rsid w:val="00F24C58"/>
    <w:rsid w:val="00F24D89"/>
    <w:rsid w:val="00F24F6A"/>
    <w:rsid w:val="00F253D0"/>
    <w:rsid w:val="00F2568E"/>
    <w:rsid w:val="00F25723"/>
    <w:rsid w:val="00F25E46"/>
    <w:rsid w:val="00F25F29"/>
    <w:rsid w:val="00F2603A"/>
    <w:rsid w:val="00F26398"/>
    <w:rsid w:val="00F265A1"/>
    <w:rsid w:val="00F26663"/>
    <w:rsid w:val="00F266F9"/>
    <w:rsid w:val="00F2670B"/>
    <w:rsid w:val="00F2684E"/>
    <w:rsid w:val="00F26880"/>
    <w:rsid w:val="00F269FC"/>
    <w:rsid w:val="00F26AA0"/>
    <w:rsid w:val="00F26CE6"/>
    <w:rsid w:val="00F26DCD"/>
    <w:rsid w:val="00F26DF0"/>
    <w:rsid w:val="00F26E09"/>
    <w:rsid w:val="00F270F9"/>
    <w:rsid w:val="00F2728A"/>
    <w:rsid w:val="00F272B9"/>
    <w:rsid w:val="00F27656"/>
    <w:rsid w:val="00F276E4"/>
    <w:rsid w:val="00F277A7"/>
    <w:rsid w:val="00F27981"/>
    <w:rsid w:val="00F27A21"/>
    <w:rsid w:val="00F27BBE"/>
    <w:rsid w:val="00F27CED"/>
    <w:rsid w:val="00F27D4B"/>
    <w:rsid w:val="00F30267"/>
    <w:rsid w:val="00F30303"/>
    <w:rsid w:val="00F3036A"/>
    <w:rsid w:val="00F303C4"/>
    <w:rsid w:val="00F30467"/>
    <w:rsid w:val="00F3046F"/>
    <w:rsid w:val="00F30612"/>
    <w:rsid w:val="00F30893"/>
    <w:rsid w:val="00F3090A"/>
    <w:rsid w:val="00F30AD2"/>
    <w:rsid w:val="00F30E78"/>
    <w:rsid w:val="00F3107E"/>
    <w:rsid w:val="00F31109"/>
    <w:rsid w:val="00F3139E"/>
    <w:rsid w:val="00F3167E"/>
    <w:rsid w:val="00F3170F"/>
    <w:rsid w:val="00F31786"/>
    <w:rsid w:val="00F317C0"/>
    <w:rsid w:val="00F3181C"/>
    <w:rsid w:val="00F319E5"/>
    <w:rsid w:val="00F31B11"/>
    <w:rsid w:val="00F31B12"/>
    <w:rsid w:val="00F31C54"/>
    <w:rsid w:val="00F31E43"/>
    <w:rsid w:val="00F31ED9"/>
    <w:rsid w:val="00F3217D"/>
    <w:rsid w:val="00F32250"/>
    <w:rsid w:val="00F32578"/>
    <w:rsid w:val="00F32A93"/>
    <w:rsid w:val="00F32B6D"/>
    <w:rsid w:val="00F32D0C"/>
    <w:rsid w:val="00F32E79"/>
    <w:rsid w:val="00F32ECF"/>
    <w:rsid w:val="00F3304A"/>
    <w:rsid w:val="00F330DF"/>
    <w:rsid w:val="00F334C8"/>
    <w:rsid w:val="00F3353E"/>
    <w:rsid w:val="00F3360C"/>
    <w:rsid w:val="00F338C0"/>
    <w:rsid w:val="00F33B78"/>
    <w:rsid w:val="00F33B8D"/>
    <w:rsid w:val="00F33B9E"/>
    <w:rsid w:val="00F33BAE"/>
    <w:rsid w:val="00F33BBC"/>
    <w:rsid w:val="00F33D55"/>
    <w:rsid w:val="00F33DFA"/>
    <w:rsid w:val="00F33F93"/>
    <w:rsid w:val="00F33FB4"/>
    <w:rsid w:val="00F34056"/>
    <w:rsid w:val="00F3408D"/>
    <w:rsid w:val="00F3417F"/>
    <w:rsid w:val="00F34229"/>
    <w:rsid w:val="00F34280"/>
    <w:rsid w:val="00F342A5"/>
    <w:rsid w:val="00F34349"/>
    <w:rsid w:val="00F343C8"/>
    <w:rsid w:val="00F34447"/>
    <w:rsid w:val="00F34468"/>
    <w:rsid w:val="00F3450F"/>
    <w:rsid w:val="00F34521"/>
    <w:rsid w:val="00F346FD"/>
    <w:rsid w:val="00F348BF"/>
    <w:rsid w:val="00F349AE"/>
    <w:rsid w:val="00F34B81"/>
    <w:rsid w:val="00F34DF7"/>
    <w:rsid w:val="00F351E0"/>
    <w:rsid w:val="00F354EE"/>
    <w:rsid w:val="00F355EE"/>
    <w:rsid w:val="00F3582E"/>
    <w:rsid w:val="00F35909"/>
    <w:rsid w:val="00F35996"/>
    <w:rsid w:val="00F359AC"/>
    <w:rsid w:val="00F359CD"/>
    <w:rsid w:val="00F359D9"/>
    <w:rsid w:val="00F35B12"/>
    <w:rsid w:val="00F35B1D"/>
    <w:rsid w:val="00F35DC8"/>
    <w:rsid w:val="00F35F59"/>
    <w:rsid w:val="00F35F75"/>
    <w:rsid w:val="00F36440"/>
    <w:rsid w:val="00F3662D"/>
    <w:rsid w:val="00F366D5"/>
    <w:rsid w:val="00F36817"/>
    <w:rsid w:val="00F3693F"/>
    <w:rsid w:val="00F36A6B"/>
    <w:rsid w:val="00F36B28"/>
    <w:rsid w:val="00F36B29"/>
    <w:rsid w:val="00F36EC7"/>
    <w:rsid w:val="00F37004"/>
    <w:rsid w:val="00F3703D"/>
    <w:rsid w:val="00F37064"/>
    <w:rsid w:val="00F3706C"/>
    <w:rsid w:val="00F3712E"/>
    <w:rsid w:val="00F37179"/>
    <w:rsid w:val="00F37186"/>
    <w:rsid w:val="00F37576"/>
    <w:rsid w:val="00F375E1"/>
    <w:rsid w:val="00F3768E"/>
    <w:rsid w:val="00F37853"/>
    <w:rsid w:val="00F379B1"/>
    <w:rsid w:val="00F37A64"/>
    <w:rsid w:val="00F37A69"/>
    <w:rsid w:val="00F37ACA"/>
    <w:rsid w:val="00F37ACC"/>
    <w:rsid w:val="00F37BA2"/>
    <w:rsid w:val="00F37D4F"/>
    <w:rsid w:val="00F37E93"/>
    <w:rsid w:val="00F37EFA"/>
    <w:rsid w:val="00F37F13"/>
    <w:rsid w:val="00F4004D"/>
    <w:rsid w:val="00F400C9"/>
    <w:rsid w:val="00F403B0"/>
    <w:rsid w:val="00F40684"/>
    <w:rsid w:val="00F40748"/>
    <w:rsid w:val="00F40772"/>
    <w:rsid w:val="00F4082B"/>
    <w:rsid w:val="00F40886"/>
    <w:rsid w:val="00F408A6"/>
    <w:rsid w:val="00F40B50"/>
    <w:rsid w:val="00F40DF2"/>
    <w:rsid w:val="00F40F4B"/>
    <w:rsid w:val="00F4100F"/>
    <w:rsid w:val="00F41259"/>
    <w:rsid w:val="00F41423"/>
    <w:rsid w:val="00F415A7"/>
    <w:rsid w:val="00F416E0"/>
    <w:rsid w:val="00F41915"/>
    <w:rsid w:val="00F41D70"/>
    <w:rsid w:val="00F41E7F"/>
    <w:rsid w:val="00F41EB2"/>
    <w:rsid w:val="00F42042"/>
    <w:rsid w:val="00F420F8"/>
    <w:rsid w:val="00F4217E"/>
    <w:rsid w:val="00F422A0"/>
    <w:rsid w:val="00F4231F"/>
    <w:rsid w:val="00F42335"/>
    <w:rsid w:val="00F42425"/>
    <w:rsid w:val="00F42672"/>
    <w:rsid w:val="00F42838"/>
    <w:rsid w:val="00F4288D"/>
    <w:rsid w:val="00F42914"/>
    <w:rsid w:val="00F42947"/>
    <w:rsid w:val="00F42A4C"/>
    <w:rsid w:val="00F43253"/>
    <w:rsid w:val="00F432AB"/>
    <w:rsid w:val="00F433B8"/>
    <w:rsid w:val="00F4341A"/>
    <w:rsid w:val="00F4342C"/>
    <w:rsid w:val="00F4354A"/>
    <w:rsid w:val="00F43662"/>
    <w:rsid w:val="00F436EA"/>
    <w:rsid w:val="00F436F6"/>
    <w:rsid w:val="00F438FD"/>
    <w:rsid w:val="00F4393A"/>
    <w:rsid w:val="00F439CD"/>
    <w:rsid w:val="00F43A15"/>
    <w:rsid w:val="00F43A2F"/>
    <w:rsid w:val="00F43A3F"/>
    <w:rsid w:val="00F43B07"/>
    <w:rsid w:val="00F43CAC"/>
    <w:rsid w:val="00F43D6E"/>
    <w:rsid w:val="00F43DA4"/>
    <w:rsid w:val="00F43DD4"/>
    <w:rsid w:val="00F43DD6"/>
    <w:rsid w:val="00F43F29"/>
    <w:rsid w:val="00F43F47"/>
    <w:rsid w:val="00F44095"/>
    <w:rsid w:val="00F440BE"/>
    <w:rsid w:val="00F44116"/>
    <w:rsid w:val="00F44118"/>
    <w:rsid w:val="00F4417A"/>
    <w:rsid w:val="00F441A8"/>
    <w:rsid w:val="00F44333"/>
    <w:rsid w:val="00F4433B"/>
    <w:rsid w:val="00F4446F"/>
    <w:rsid w:val="00F44593"/>
    <w:rsid w:val="00F445DA"/>
    <w:rsid w:val="00F44755"/>
    <w:rsid w:val="00F44AE5"/>
    <w:rsid w:val="00F44BFD"/>
    <w:rsid w:val="00F44E2B"/>
    <w:rsid w:val="00F451EE"/>
    <w:rsid w:val="00F45329"/>
    <w:rsid w:val="00F45761"/>
    <w:rsid w:val="00F45771"/>
    <w:rsid w:val="00F4578E"/>
    <w:rsid w:val="00F4590A"/>
    <w:rsid w:val="00F45972"/>
    <w:rsid w:val="00F45990"/>
    <w:rsid w:val="00F45BD1"/>
    <w:rsid w:val="00F46032"/>
    <w:rsid w:val="00F460A8"/>
    <w:rsid w:val="00F46258"/>
    <w:rsid w:val="00F4628A"/>
    <w:rsid w:val="00F46351"/>
    <w:rsid w:val="00F46458"/>
    <w:rsid w:val="00F464FF"/>
    <w:rsid w:val="00F46529"/>
    <w:rsid w:val="00F46608"/>
    <w:rsid w:val="00F46BA8"/>
    <w:rsid w:val="00F46DD9"/>
    <w:rsid w:val="00F46FE9"/>
    <w:rsid w:val="00F47006"/>
    <w:rsid w:val="00F4703A"/>
    <w:rsid w:val="00F47249"/>
    <w:rsid w:val="00F472A8"/>
    <w:rsid w:val="00F474D3"/>
    <w:rsid w:val="00F474E5"/>
    <w:rsid w:val="00F47530"/>
    <w:rsid w:val="00F47593"/>
    <w:rsid w:val="00F47769"/>
    <w:rsid w:val="00F4784D"/>
    <w:rsid w:val="00F47BE2"/>
    <w:rsid w:val="00F47C18"/>
    <w:rsid w:val="00F47DF3"/>
    <w:rsid w:val="00F47E35"/>
    <w:rsid w:val="00F47F23"/>
    <w:rsid w:val="00F5005B"/>
    <w:rsid w:val="00F500AC"/>
    <w:rsid w:val="00F500E7"/>
    <w:rsid w:val="00F500F7"/>
    <w:rsid w:val="00F50230"/>
    <w:rsid w:val="00F504F0"/>
    <w:rsid w:val="00F505FB"/>
    <w:rsid w:val="00F5067E"/>
    <w:rsid w:val="00F5071C"/>
    <w:rsid w:val="00F5089B"/>
    <w:rsid w:val="00F508C0"/>
    <w:rsid w:val="00F50B13"/>
    <w:rsid w:val="00F50E78"/>
    <w:rsid w:val="00F50F84"/>
    <w:rsid w:val="00F50FFA"/>
    <w:rsid w:val="00F510D2"/>
    <w:rsid w:val="00F5112F"/>
    <w:rsid w:val="00F51187"/>
    <w:rsid w:val="00F51448"/>
    <w:rsid w:val="00F515BA"/>
    <w:rsid w:val="00F5163C"/>
    <w:rsid w:val="00F51929"/>
    <w:rsid w:val="00F51B49"/>
    <w:rsid w:val="00F51BB2"/>
    <w:rsid w:val="00F51C53"/>
    <w:rsid w:val="00F51D6D"/>
    <w:rsid w:val="00F51D94"/>
    <w:rsid w:val="00F51DD9"/>
    <w:rsid w:val="00F51EB3"/>
    <w:rsid w:val="00F5222F"/>
    <w:rsid w:val="00F522BA"/>
    <w:rsid w:val="00F5230A"/>
    <w:rsid w:val="00F526D8"/>
    <w:rsid w:val="00F5288E"/>
    <w:rsid w:val="00F52A31"/>
    <w:rsid w:val="00F52ADB"/>
    <w:rsid w:val="00F52B9C"/>
    <w:rsid w:val="00F52BB7"/>
    <w:rsid w:val="00F52C22"/>
    <w:rsid w:val="00F52E52"/>
    <w:rsid w:val="00F530C6"/>
    <w:rsid w:val="00F53187"/>
    <w:rsid w:val="00F53349"/>
    <w:rsid w:val="00F53358"/>
    <w:rsid w:val="00F53380"/>
    <w:rsid w:val="00F53487"/>
    <w:rsid w:val="00F537F3"/>
    <w:rsid w:val="00F53888"/>
    <w:rsid w:val="00F53893"/>
    <w:rsid w:val="00F53A8F"/>
    <w:rsid w:val="00F53CA2"/>
    <w:rsid w:val="00F53D35"/>
    <w:rsid w:val="00F53D8D"/>
    <w:rsid w:val="00F53EC6"/>
    <w:rsid w:val="00F542E5"/>
    <w:rsid w:val="00F542F0"/>
    <w:rsid w:val="00F54345"/>
    <w:rsid w:val="00F543B5"/>
    <w:rsid w:val="00F544FD"/>
    <w:rsid w:val="00F5460E"/>
    <w:rsid w:val="00F5466E"/>
    <w:rsid w:val="00F548ED"/>
    <w:rsid w:val="00F54911"/>
    <w:rsid w:val="00F54CDE"/>
    <w:rsid w:val="00F54E4A"/>
    <w:rsid w:val="00F54FF9"/>
    <w:rsid w:val="00F55149"/>
    <w:rsid w:val="00F553F9"/>
    <w:rsid w:val="00F55417"/>
    <w:rsid w:val="00F554EC"/>
    <w:rsid w:val="00F55787"/>
    <w:rsid w:val="00F557D2"/>
    <w:rsid w:val="00F55857"/>
    <w:rsid w:val="00F55B36"/>
    <w:rsid w:val="00F55BE7"/>
    <w:rsid w:val="00F55CA2"/>
    <w:rsid w:val="00F55DB3"/>
    <w:rsid w:val="00F55E88"/>
    <w:rsid w:val="00F55E9C"/>
    <w:rsid w:val="00F56006"/>
    <w:rsid w:val="00F5623A"/>
    <w:rsid w:val="00F56398"/>
    <w:rsid w:val="00F563C4"/>
    <w:rsid w:val="00F5642A"/>
    <w:rsid w:val="00F5655C"/>
    <w:rsid w:val="00F566CB"/>
    <w:rsid w:val="00F56A8D"/>
    <w:rsid w:val="00F56AB1"/>
    <w:rsid w:val="00F56F2C"/>
    <w:rsid w:val="00F57120"/>
    <w:rsid w:val="00F5719B"/>
    <w:rsid w:val="00F571CD"/>
    <w:rsid w:val="00F571F9"/>
    <w:rsid w:val="00F57231"/>
    <w:rsid w:val="00F57298"/>
    <w:rsid w:val="00F57533"/>
    <w:rsid w:val="00F57923"/>
    <w:rsid w:val="00F57B99"/>
    <w:rsid w:val="00F57CD1"/>
    <w:rsid w:val="00F57EFC"/>
    <w:rsid w:val="00F601D1"/>
    <w:rsid w:val="00F603CF"/>
    <w:rsid w:val="00F60537"/>
    <w:rsid w:val="00F606E3"/>
    <w:rsid w:val="00F60991"/>
    <w:rsid w:val="00F609C1"/>
    <w:rsid w:val="00F60B6A"/>
    <w:rsid w:val="00F60B75"/>
    <w:rsid w:val="00F60BEF"/>
    <w:rsid w:val="00F60C61"/>
    <w:rsid w:val="00F60DCD"/>
    <w:rsid w:val="00F60E71"/>
    <w:rsid w:val="00F614F3"/>
    <w:rsid w:val="00F61661"/>
    <w:rsid w:val="00F616D3"/>
    <w:rsid w:val="00F6184E"/>
    <w:rsid w:val="00F618BE"/>
    <w:rsid w:val="00F6198F"/>
    <w:rsid w:val="00F61BFD"/>
    <w:rsid w:val="00F61C13"/>
    <w:rsid w:val="00F61C96"/>
    <w:rsid w:val="00F61D15"/>
    <w:rsid w:val="00F61EDC"/>
    <w:rsid w:val="00F62099"/>
    <w:rsid w:val="00F620BA"/>
    <w:rsid w:val="00F620D1"/>
    <w:rsid w:val="00F62252"/>
    <w:rsid w:val="00F6229E"/>
    <w:rsid w:val="00F62328"/>
    <w:rsid w:val="00F62535"/>
    <w:rsid w:val="00F625A0"/>
    <w:rsid w:val="00F62652"/>
    <w:rsid w:val="00F62739"/>
    <w:rsid w:val="00F62768"/>
    <w:rsid w:val="00F62BCC"/>
    <w:rsid w:val="00F62CCE"/>
    <w:rsid w:val="00F62D27"/>
    <w:rsid w:val="00F6325A"/>
    <w:rsid w:val="00F6333C"/>
    <w:rsid w:val="00F6352D"/>
    <w:rsid w:val="00F635D4"/>
    <w:rsid w:val="00F635D9"/>
    <w:rsid w:val="00F639C6"/>
    <w:rsid w:val="00F63B4A"/>
    <w:rsid w:val="00F63E61"/>
    <w:rsid w:val="00F63EC2"/>
    <w:rsid w:val="00F63FDF"/>
    <w:rsid w:val="00F641A2"/>
    <w:rsid w:val="00F642A7"/>
    <w:rsid w:val="00F642A8"/>
    <w:rsid w:val="00F64462"/>
    <w:rsid w:val="00F644E2"/>
    <w:rsid w:val="00F64623"/>
    <w:rsid w:val="00F64690"/>
    <w:rsid w:val="00F646E1"/>
    <w:rsid w:val="00F64870"/>
    <w:rsid w:val="00F64906"/>
    <w:rsid w:val="00F64B54"/>
    <w:rsid w:val="00F64B5A"/>
    <w:rsid w:val="00F64BF9"/>
    <w:rsid w:val="00F64D38"/>
    <w:rsid w:val="00F65150"/>
    <w:rsid w:val="00F651F1"/>
    <w:rsid w:val="00F6542D"/>
    <w:rsid w:val="00F655B0"/>
    <w:rsid w:val="00F655DD"/>
    <w:rsid w:val="00F655EC"/>
    <w:rsid w:val="00F65863"/>
    <w:rsid w:val="00F658B1"/>
    <w:rsid w:val="00F65925"/>
    <w:rsid w:val="00F65982"/>
    <w:rsid w:val="00F65C81"/>
    <w:rsid w:val="00F65E9D"/>
    <w:rsid w:val="00F65F0A"/>
    <w:rsid w:val="00F6602F"/>
    <w:rsid w:val="00F66154"/>
    <w:rsid w:val="00F66192"/>
    <w:rsid w:val="00F66255"/>
    <w:rsid w:val="00F663BB"/>
    <w:rsid w:val="00F663F4"/>
    <w:rsid w:val="00F66647"/>
    <w:rsid w:val="00F666D0"/>
    <w:rsid w:val="00F668C8"/>
    <w:rsid w:val="00F66B0F"/>
    <w:rsid w:val="00F66B83"/>
    <w:rsid w:val="00F66D98"/>
    <w:rsid w:val="00F66EA9"/>
    <w:rsid w:val="00F66EDB"/>
    <w:rsid w:val="00F66FC2"/>
    <w:rsid w:val="00F67091"/>
    <w:rsid w:val="00F670E2"/>
    <w:rsid w:val="00F67127"/>
    <w:rsid w:val="00F67145"/>
    <w:rsid w:val="00F671B4"/>
    <w:rsid w:val="00F672A4"/>
    <w:rsid w:val="00F672B0"/>
    <w:rsid w:val="00F6741B"/>
    <w:rsid w:val="00F67460"/>
    <w:rsid w:val="00F6757A"/>
    <w:rsid w:val="00F6757C"/>
    <w:rsid w:val="00F6757F"/>
    <w:rsid w:val="00F677A4"/>
    <w:rsid w:val="00F678B6"/>
    <w:rsid w:val="00F678CE"/>
    <w:rsid w:val="00F6793B"/>
    <w:rsid w:val="00F679D6"/>
    <w:rsid w:val="00F679E7"/>
    <w:rsid w:val="00F67B5B"/>
    <w:rsid w:val="00F67B94"/>
    <w:rsid w:val="00F67C2E"/>
    <w:rsid w:val="00F67EC2"/>
    <w:rsid w:val="00F7014B"/>
    <w:rsid w:val="00F70216"/>
    <w:rsid w:val="00F70237"/>
    <w:rsid w:val="00F70239"/>
    <w:rsid w:val="00F7044A"/>
    <w:rsid w:val="00F70493"/>
    <w:rsid w:val="00F7059D"/>
    <w:rsid w:val="00F705D8"/>
    <w:rsid w:val="00F70810"/>
    <w:rsid w:val="00F70866"/>
    <w:rsid w:val="00F709F1"/>
    <w:rsid w:val="00F70A78"/>
    <w:rsid w:val="00F70BFC"/>
    <w:rsid w:val="00F70C84"/>
    <w:rsid w:val="00F70CEE"/>
    <w:rsid w:val="00F70D5D"/>
    <w:rsid w:val="00F7162A"/>
    <w:rsid w:val="00F716B1"/>
    <w:rsid w:val="00F71797"/>
    <w:rsid w:val="00F71989"/>
    <w:rsid w:val="00F71A93"/>
    <w:rsid w:val="00F71A9F"/>
    <w:rsid w:val="00F71BFF"/>
    <w:rsid w:val="00F71C48"/>
    <w:rsid w:val="00F71CA8"/>
    <w:rsid w:val="00F71D22"/>
    <w:rsid w:val="00F71F85"/>
    <w:rsid w:val="00F72094"/>
    <w:rsid w:val="00F721E9"/>
    <w:rsid w:val="00F7225A"/>
    <w:rsid w:val="00F7229C"/>
    <w:rsid w:val="00F7234E"/>
    <w:rsid w:val="00F7261C"/>
    <w:rsid w:val="00F72682"/>
    <w:rsid w:val="00F7276C"/>
    <w:rsid w:val="00F727C8"/>
    <w:rsid w:val="00F728C0"/>
    <w:rsid w:val="00F72933"/>
    <w:rsid w:val="00F72B8C"/>
    <w:rsid w:val="00F72E13"/>
    <w:rsid w:val="00F72E4F"/>
    <w:rsid w:val="00F7307A"/>
    <w:rsid w:val="00F73229"/>
    <w:rsid w:val="00F73289"/>
    <w:rsid w:val="00F734FA"/>
    <w:rsid w:val="00F735A1"/>
    <w:rsid w:val="00F73623"/>
    <w:rsid w:val="00F73839"/>
    <w:rsid w:val="00F738CB"/>
    <w:rsid w:val="00F7396B"/>
    <w:rsid w:val="00F73AA5"/>
    <w:rsid w:val="00F73B1F"/>
    <w:rsid w:val="00F73CDB"/>
    <w:rsid w:val="00F73DE7"/>
    <w:rsid w:val="00F73F28"/>
    <w:rsid w:val="00F73FAD"/>
    <w:rsid w:val="00F74292"/>
    <w:rsid w:val="00F7435B"/>
    <w:rsid w:val="00F74579"/>
    <w:rsid w:val="00F7463F"/>
    <w:rsid w:val="00F74694"/>
    <w:rsid w:val="00F74943"/>
    <w:rsid w:val="00F74A15"/>
    <w:rsid w:val="00F74A4C"/>
    <w:rsid w:val="00F74AB3"/>
    <w:rsid w:val="00F74CEF"/>
    <w:rsid w:val="00F74D30"/>
    <w:rsid w:val="00F74D71"/>
    <w:rsid w:val="00F74EF9"/>
    <w:rsid w:val="00F74F11"/>
    <w:rsid w:val="00F75009"/>
    <w:rsid w:val="00F75327"/>
    <w:rsid w:val="00F75440"/>
    <w:rsid w:val="00F7552C"/>
    <w:rsid w:val="00F75566"/>
    <w:rsid w:val="00F755AC"/>
    <w:rsid w:val="00F7566D"/>
    <w:rsid w:val="00F75703"/>
    <w:rsid w:val="00F7580D"/>
    <w:rsid w:val="00F7588F"/>
    <w:rsid w:val="00F758C3"/>
    <w:rsid w:val="00F758CC"/>
    <w:rsid w:val="00F75AAF"/>
    <w:rsid w:val="00F75C2A"/>
    <w:rsid w:val="00F75C62"/>
    <w:rsid w:val="00F75CFE"/>
    <w:rsid w:val="00F75EA6"/>
    <w:rsid w:val="00F7626B"/>
    <w:rsid w:val="00F7634A"/>
    <w:rsid w:val="00F76510"/>
    <w:rsid w:val="00F7651A"/>
    <w:rsid w:val="00F7658D"/>
    <w:rsid w:val="00F76601"/>
    <w:rsid w:val="00F76ACC"/>
    <w:rsid w:val="00F76BAF"/>
    <w:rsid w:val="00F76D52"/>
    <w:rsid w:val="00F76D95"/>
    <w:rsid w:val="00F76E03"/>
    <w:rsid w:val="00F76E29"/>
    <w:rsid w:val="00F76E2B"/>
    <w:rsid w:val="00F76EE6"/>
    <w:rsid w:val="00F76FED"/>
    <w:rsid w:val="00F77081"/>
    <w:rsid w:val="00F771FE"/>
    <w:rsid w:val="00F77209"/>
    <w:rsid w:val="00F7743D"/>
    <w:rsid w:val="00F774C0"/>
    <w:rsid w:val="00F7751B"/>
    <w:rsid w:val="00F77928"/>
    <w:rsid w:val="00F77A94"/>
    <w:rsid w:val="00F77AC6"/>
    <w:rsid w:val="00F77DAF"/>
    <w:rsid w:val="00F77ED3"/>
    <w:rsid w:val="00F800AC"/>
    <w:rsid w:val="00F80230"/>
    <w:rsid w:val="00F802F0"/>
    <w:rsid w:val="00F80416"/>
    <w:rsid w:val="00F80634"/>
    <w:rsid w:val="00F80879"/>
    <w:rsid w:val="00F80D4D"/>
    <w:rsid w:val="00F80D62"/>
    <w:rsid w:val="00F80D66"/>
    <w:rsid w:val="00F80EB1"/>
    <w:rsid w:val="00F81329"/>
    <w:rsid w:val="00F8151F"/>
    <w:rsid w:val="00F815DE"/>
    <w:rsid w:val="00F81904"/>
    <w:rsid w:val="00F819F7"/>
    <w:rsid w:val="00F81A58"/>
    <w:rsid w:val="00F81B27"/>
    <w:rsid w:val="00F81CD3"/>
    <w:rsid w:val="00F81FE6"/>
    <w:rsid w:val="00F8204F"/>
    <w:rsid w:val="00F820D7"/>
    <w:rsid w:val="00F8220E"/>
    <w:rsid w:val="00F8223C"/>
    <w:rsid w:val="00F822D4"/>
    <w:rsid w:val="00F82338"/>
    <w:rsid w:val="00F823C5"/>
    <w:rsid w:val="00F82593"/>
    <w:rsid w:val="00F82674"/>
    <w:rsid w:val="00F826F0"/>
    <w:rsid w:val="00F827D4"/>
    <w:rsid w:val="00F82803"/>
    <w:rsid w:val="00F8290B"/>
    <w:rsid w:val="00F82AE5"/>
    <w:rsid w:val="00F82BBD"/>
    <w:rsid w:val="00F82E0A"/>
    <w:rsid w:val="00F82E25"/>
    <w:rsid w:val="00F82E9C"/>
    <w:rsid w:val="00F82EF9"/>
    <w:rsid w:val="00F82F4C"/>
    <w:rsid w:val="00F830D3"/>
    <w:rsid w:val="00F831EB"/>
    <w:rsid w:val="00F83975"/>
    <w:rsid w:val="00F83B84"/>
    <w:rsid w:val="00F83D77"/>
    <w:rsid w:val="00F83D89"/>
    <w:rsid w:val="00F83D9D"/>
    <w:rsid w:val="00F83F37"/>
    <w:rsid w:val="00F83FA2"/>
    <w:rsid w:val="00F83FDD"/>
    <w:rsid w:val="00F840B0"/>
    <w:rsid w:val="00F84350"/>
    <w:rsid w:val="00F84534"/>
    <w:rsid w:val="00F8454C"/>
    <w:rsid w:val="00F845CF"/>
    <w:rsid w:val="00F84651"/>
    <w:rsid w:val="00F84724"/>
    <w:rsid w:val="00F84772"/>
    <w:rsid w:val="00F849D0"/>
    <w:rsid w:val="00F84A2D"/>
    <w:rsid w:val="00F84B0D"/>
    <w:rsid w:val="00F84BDC"/>
    <w:rsid w:val="00F84CF7"/>
    <w:rsid w:val="00F84EFE"/>
    <w:rsid w:val="00F84F9D"/>
    <w:rsid w:val="00F84FBC"/>
    <w:rsid w:val="00F85622"/>
    <w:rsid w:val="00F8563B"/>
    <w:rsid w:val="00F8574F"/>
    <w:rsid w:val="00F85A0E"/>
    <w:rsid w:val="00F85A14"/>
    <w:rsid w:val="00F85A92"/>
    <w:rsid w:val="00F86090"/>
    <w:rsid w:val="00F860B0"/>
    <w:rsid w:val="00F86631"/>
    <w:rsid w:val="00F86689"/>
    <w:rsid w:val="00F8699F"/>
    <w:rsid w:val="00F86A36"/>
    <w:rsid w:val="00F86F2F"/>
    <w:rsid w:val="00F8726E"/>
    <w:rsid w:val="00F873BF"/>
    <w:rsid w:val="00F87546"/>
    <w:rsid w:val="00F875CF"/>
    <w:rsid w:val="00F875F3"/>
    <w:rsid w:val="00F87637"/>
    <w:rsid w:val="00F87688"/>
    <w:rsid w:val="00F8791F"/>
    <w:rsid w:val="00F87B45"/>
    <w:rsid w:val="00F87C33"/>
    <w:rsid w:val="00F87CB9"/>
    <w:rsid w:val="00F87F22"/>
    <w:rsid w:val="00F9010C"/>
    <w:rsid w:val="00F901D8"/>
    <w:rsid w:val="00F9038C"/>
    <w:rsid w:val="00F904C1"/>
    <w:rsid w:val="00F90558"/>
    <w:rsid w:val="00F9065D"/>
    <w:rsid w:val="00F9066A"/>
    <w:rsid w:val="00F9084A"/>
    <w:rsid w:val="00F90A71"/>
    <w:rsid w:val="00F90CBF"/>
    <w:rsid w:val="00F91011"/>
    <w:rsid w:val="00F91174"/>
    <w:rsid w:val="00F91251"/>
    <w:rsid w:val="00F912A4"/>
    <w:rsid w:val="00F9132D"/>
    <w:rsid w:val="00F91661"/>
    <w:rsid w:val="00F91A3D"/>
    <w:rsid w:val="00F91BB3"/>
    <w:rsid w:val="00F91D97"/>
    <w:rsid w:val="00F91ED5"/>
    <w:rsid w:val="00F9207F"/>
    <w:rsid w:val="00F92236"/>
    <w:rsid w:val="00F92245"/>
    <w:rsid w:val="00F92281"/>
    <w:rsid w:val="00F92318"/>
    <w:rsid w:val="00F923BE"/>
    <w:rsid w:val="00F925E4"/>
    <w:rsid w:val="00F92673"/>
    <w:rsid w:val="00F9267C"/>
    <w:rsid w:val="00F9267F"/>
    <w:rsid w:val="00F92759"/>
    <w:rsid w:val="00F92782"/>
    <w:rsid w:val="00F9279D"/>
    <w:rsid w:val="00F927A8"/>
    <w:rsid w:val="00F927BE"/>
    <w:rsid w:val="00F9289C"/>
    <w:rsid w:val="00F92910"/>
    <w:rsid w:val="00F9295D"/>
    <w:rsid w:val="00F92A9F"/>
    <w:rsid w:val="00F92C48"/>
    <w:rsid w:val="00F92CD6"/>
    <w:rsid w:val="00F92D7F"/>
    <w:rsid w:val="00F92E38"/>
    <w:rsid w:val="00F92EBD"/>
    <w:rsid w:val="00F92ECD"/>
    <w:rsid w:val="00F92ED3"/>
    <w:rsid w:val="00F93070"/>
    <w:rsid w:val="00F9308D"/>
    <w:rsid w:val="00F930BC"/>
    <w:rsid w:val="00F935BA"/>
    <w:rsid w:val="00F9365F"/>
    <w:rsid w:val="00F93762"/>
    <w:rsid w:val="00F93785"/>
    <w:rsid w:val="00F938BF"/>
    <w:rsid w:val="00F93D3C"/>
    <w:rsid w:val="00F93D47"/>
    <w:rsid w:val="00F93EF0"/>
    <w:rsid w:val="00F93FE2"/>
    <w:rsid w:val="00F9408E"/>
    <w:rsid w:val="00F940B9"/>
    <w:rsid w:val="00F9420D"/>
    <w:rsid w:val="00F942E6"/>
    <w:rsid w:val="00F943A7"/>
    <w:rsid w:val="00F943E6"/>
    <w:rsid w:val="00F9448C"/>
    <w:rsid w:val="00F94518"/>
    <w:rsid w:val="00F94607"/>
    <w:rsid w:val="00F9470A"/>
    <w:rsid w:val="00F948DC"/>
    <w:rsid w:val="00F948E6"/>
    <w:rsid w:val="00F949FC"/>
    <w:rsid w:val="00F94A0D"/>
    <w:rsid w:val="00F94B74"/>
    <w:rsid w:val="00F94B8D"/>
    <w:rsid w:val="00F94DA3"/>
    <w:rsid w:val="00F94F57"/>
    <w:rsid w:val="00F94F5E"/>
    <w:rsid w:val="00F95141"/>
    <w:rsid w:val="00F9533D"/>
    <w:rsid w:val="00F9560C"/>
    <w:rsid w:val="00F95661"/>
    <w:rsid w:val="00F956AE"/>
    <w:rsid w:val="00F95734"/>
    <w:rsid w:val="00F95761"/>
    <w:rsid w:val="00F9584B"/>
    <w:rsid w:val="00F95974"/>
    <w:rsid w:val="00F95976"/>
    <w:rsid w:val="00F959D5"/>
    <w:rsid w:val="00F95B89"/>
    <w:rsid w:val="00F95C01"/>
    <w:rsid w:val="00F95CE3"/>
    <w:rsid w:val="00F95D3B"/>
    <w:rsid w:val="00F95FC0"/>
    <w:rsid w:val="00F96176"/>
    <w:rsid w:val="00F96332"/>
    <w:rsid w:val="00F96663"/>
    <w:rsid w:val="00F9667E"/>
    <w:rsid w:val="00F966DD"/>
    <w:rsid w:val="00F9673D"/>
    <w:rsid w:val="00F96789"/>
    <w:rsid w:val="00F9690F"/>
    <w:rsid w:val="00F96943"/>
    <w:rsid w:val="00F969D5"/>
    <w:rsid w:val="00F96AD5"/>
    <w:rsid w:val="00F96B33"/>
    <w:rsid w:val="00F96DB8"/>
    <w:rsid w:val="00F96FBA"/>
    <w:rsid w:val="00F97011"/>
    <w:rsid w:val="00F9708A"/>
    <w:rsid w:val="00F970F7"/>
    <w:rsid w:val="00F971E4"/>
    <w:rsid w:val="00F97238"/>
    <w:rsid w:val="00F973C4"/>
    <w:rsid w:val="00F974FE"/>
    <w:rsid w:val="00F97578"/>
    <w:rsid w:val="00F97700"/>
    <w:rsid w:val="00F9776E"/>
    <w:rsid w:val="00F9786F"/>
    <w:rsid w:val="00F978E4"/>
    <w:rsid w:val="00F97A9E"/>
    <w:rsid w:val="00F97B86"/>
    <w:rsid w:val="00F97C25"/>
    <w:rsid w:val="00F97D88"/>
    <w:rsid w:val="00F97F7E"/>
    <w:rsid w:val="00F97FBE"/>
    <w:rsid w:val="00FA003B"/>
    <w:rsid w:val="00FA0106"/>
    <w:rsid w:val="00FA0423"/>
    <w:rsid w:val="00FA04BE"/>
    <w:rsid w:val="00FA0570"/>
    <w:rsid w:val="00FA07BF"/>
    <w:rsid w:val="00FA0970"/>
    <w:rsid w:val="00FA0A68"/>
    <w:rsid w:val="00FA0D16"/>
    <w:rsid w:val="00FA0D29"/>
    <w:rsid w:val="00FA0FDB"/>
    <w:rsid w:val="00FA10BE"/>
    <w:rsid w:val="00FA10F8"/>
    <w:rsid w:val="00FA1213"/>
    <w:rsid w:val="00FA1217"/>
    <w:rsid w:val="00FA1226"/>
    <w:rsid w:val="00FA137B"/>
    <w:rsid w:val="00FA154B"/>
    <w:rsid w:val="00FA1919"/>
    <w:rsid w:val="00FA1957"/>
    <w:rsid w:val="00FA1976"/>
    <w:rsid w:val="00FA1A64"/>
    <w:rsid w:val="00FA1A70"/>
    <w:rsid w:val="00FA1BCA"/>
    <w:rsid w:val="00FA20A8"/>
    <w:rsid w:val="00FA20FD"/>
    <w:rsid w:val="00FA2158"/>
    <w:rsid w:val="00FA22C8"/>
    <w:rsid w:val="00FA25BD"/>
    <w:rsid w:val="00FA26AF"/>
    <w:rsid w:val="00FA2737"/>
    <w:rsid w:val="00FA2794"/>
    <w:rsid w:val="00FA27E6"/>
    <w:rsid w:val="00FA2877"/>
    <w:rsid w:val="00FA28B3"/>
    <w:rsid w:val="00FA293D"/>
    <w:rsid w:val="00FA296B"/>
    <w:rsid w:val="00FA29E5"/>
    <w:rsid w:val="00FA29FF"/>
    <w:rsid w:val="00FA2BB6"/>
    <w:rsid w:val="00FA2D0E"/>
    <w:rsid w:val="00FA2D82"/>
    <w:rsid w:val="00FA2ED6"/>
    <w:rsid w:val="00FA2F15"/>
    <w:rsid w:val="00FA30C5"/>
    <w:rsid w:val="00FA3275"/>
    <w:rsid w:val="00FA3311"/>
    <w:rsid w:val="00FA389A"/>
    <w:rsid w:val="00FA3A6C"/>
    <w:rsid w:val="00FA3A9E"/>
    <w:rsid w:val="00FA3BB1"/>
    <w:rsid w:val="00FA3D01"/>
    <w:rsid w:val="00FA3D5A"/>
    <w:rsid w:val="00FA3D60"/>
    <w:rsid w:val="00FA3D66"/>
    <w:rsid w:val="00FA3E1E"/>
    <w:rsid w:val="00FA3F7D"/>
    <w:rsid w:val="00FA41AA"/>
    <w:rsid w:val="00FA41AF"/>
    <w:rsid w:val="00FA41C2"/>
    <w:rsid w:val="00FA4274"/>
    <w:rsid w:val="00FA42FB"/>
    <w:rsid w:val="00FA44A8"/>
    <w:rsid w:val="00FA4522"/>
    <w:rsid w:val="00FA454C"/>
    <w:rsid w:val="00FA46D8"/>
    <w:rsid w:val="00FA493F"/>
    <w:rsid w:val="00FA4B13"/>
    <w:rsid w:val="00FA4CD2"/>
    <w:rsid w:val="00FA4DD5"/>
    <w:rsid w:val="00FA4E88"/>
    <w:rsid w:val="00FA4EEF"/>
    <w:rsid w:val="00FA4FDC"/>
    <w:rsid w:val="00FA50EA"/>
    <w:rsid w:val="00FA512C"/>
    <w:rsid w:val="00FA52DF"/>
    <w:rsid w:val="00FA541B"/>
    <w:rsid w:val="00FA54CD"/>
    <w:rsid w:val="00FA54D1"/>
    <w:rsid w:val="00FA5679"/>
    <w:rsid w:val="00FA57B9"/>
    <w:rsid w:val="00FA57EF"/>
    <w:rsid w:val="00FA585A"/>
    <w:rsid w:val="00FA5946"/>
    <w:rsid w:val="00FA5B43"/>
    <w:rsid w:val="00FA5B76"/>
    <w:rsid w:val="00FA5BAF"/>
    <w:rsid w:val="00FA5C71"/>
    <w:rsid w:val="00FA5D6B"/>
    <w:rsid w:val="00FA5F24"/>
    <w:rsid w:val="00FA6006"/>
    <w:rsid w:val="00FA61AC"/>
    <w:rsid w:val="00FA620C"/>
    <w:rsid w:val="00FA6248"/>
    <w:rsid w:val="00FA62CB"/>
    <w:rsid w:val="00FA65D8"/>
    <w:rsid w:val="00FA66E3"/>
    <w:rsid w:val="00FA69A5"/>
    <w:rsid w:val="00FA69FD"/>
    <w:rsid w:val="00FA6A47"/>
    <w:rsid w:val="00FA6B92"/>
    <w:rsid w:val="00FA6E6C"/>
    <w:rsid w:val="00FA6EED"/>
    <w:rsid w:val="00FA7095"/>
    <w:rsid w:val="00FA7119"/>
    <w:rsid w:val="00FA7276"/>
    <w:rsid w:val="00FA73FF"/>
    <w:rsid w:val="00FA757E"/>
    <w:rsid w:val="00FA7743"/>
    <w:rsid w:val="00FA7873"/>
    <w:rsid w:val="00FA78AE"/>
    <w:rsid w:val="00FA79BF"/>
    <w:rsid w:val="00FA7A80"/>
    <w:rsid w:val="00FA7AF7"/>
    <w:rsid w:val="00FA7B61"/>
    <w:rsid w:val="00FA7C83"/>
    <w:rsid w:val="00FA7D79"/>
    <w:rsid w:val="00FA7DAC"/>
    <w:rsid w:val="00FA7F24"/>
    <w:rsid w:val="00FA7F44"/>
    <w:rsid w:val="00FA7FDC"/>
    <w:rsid w:val="00FB0153"/>
    <w:rsid w:val="00FB016F"/>
    <w:rsid w:val="00FB01AD"/>
    <w:rsid w:val="00FB01AF"/>
    <w:rsid w:val="00FB0351"/>
    <w:rsid w:val="00FB072D"/>
    <w:rsid w:val="00FB0747"/>
    <w:rsid w:val="00FB0766"/>
    <w:rsid w:val="00FB0776"/>
    <w:rsid w:val="00FB077B"/>
    <w:rsid w:val="00FB07A4"/>
    <w:rsid w:val="00FB07DE"/>
    <w:rsid w:val="00FB0B54"/>
    <w:rsid w:val="00FB0E54"/>
    <w:rsid w:val="00FB0F34"/>
    <w:rsid w:val="00FB127D"/>
    <w:rsid w:val="00FB140A"/>
    <w:rsid w:val="00FB141C"/>
    <w:rsid w:val="00FB1503"/>
    <w:rsid w:val="00FB1646"/>
    <w:rsid w:val="00FB164F"/>
    <w:rsid w:val="00FB169B"/>
    <w:rsid w:val="00FB17BB"/>
    <w:rsid w:val="00FB1876"/>
    <w:rsid w:val="00FB1A2F"/>
    <w:rsid w:val="00FB1A4E"/>
    <w:rsid w:val="00FB1A9D"/>
    <w:rsid w:val="00FB1D8F"/>
    <w:rsid w:val="00FB2102"/>
    <w:rsid w:val="00FB213B"/>
    <w:rsid w:val="00FB2382"/>
    <w:rsid w:val="00FB2458"/>
    <w:rsid w:val="00FB24FD"/>
    <w:rsid w:val="00FB25EF"/>
    <w:rsid w:val="00FB2719"/>
    <w:rsid w:val="00FB293C"/>
    <w:rsid w:val="00FB2A91"/>
    <w:rsid w:val="00FB2B1F"/>
    <w:rsid w:val="00FB2C8A"/>
    <w:rsid w:val="00FB2D80"/>
    <w:rsid w:val="00FB2D84"/>
    <w:rsid w:val="00FB2E2C"/>
    <w:rsid w:val="00FB2EE7"/>
    <w:rsid w:val="00FB3036"/>
    <w:rsid w:val="00FB3088"/>
    <w:rsid w:val="00FB3187"/>
    <w:rsid w:val="00FB332C"/>
    <w:rsid w:val="00FB3482"/>
    <w:rsid w:val="00FB3497"/>
    <w:rsid w:val="00FB36E1"/>
    <w:rsid w:val="00FB37BC"/>
    <w:rsid w:val="00FB39AD"/>
    <w:rsid w:val="00FB3AAA"/>
    <w:rsid w:val="00FB3B2C"/>
    <w:rsid w:val="00FB3CA9"/>
    <w:rsid w:val="00FB3CCA"/>
    <w:rsid w:val="00FB410B"/>
    <w:rsid w:val="00FB41B9"/>
    <w:rsid w:val="00FB433C"/>
    <w:rsid w:val="00FB433F"/>
    <w:rsid w:val="00FB43E8"/>
    <w:rsid w:val="00FB4438"/>
    <w:rsid w:val="00FB45FE"/>
    <w:rsid w:val="00FB46E3"/>
    <w:rsid w:val="00FB477A"/>
    <w:rsid w:val="00FB47B6"/>
    <w:rsid w:val="00FB47FE"/>
    <w:rsid w:val="00FB48F7"/>
    <w:rsid w:val="00FB49F2"/>
    <w:rsid w:val="00FB4B55"/>
    <w:rsid w:val="00FB4B9A"/>
    <w:rsid w:val="00FB4BEA"/>
    <w:rsid w:val="00FB4C59"/>
    <w:rsid w:val="00FB4CE8"/>
    <w:rsid w:val="00FB4DD3"/>
    <w:rsid w:val="00FB4FDC"/>
    <w:rsid w:val="00FB4FF1"/>
    <w:rsid w:val="00FB515F"/>
    <w:rsid w:val="00FB524F"/>
    <w:rsid w:val="00FB5561"/>
    <w:rsid w:val="00FB5661"/>
    <w:rsid w:val="00FB5721"/>
    <w:rsid w:val="00FB5996"/>
    <w:rsid w:val="00FB5AA1"/>
    <w:rsid w:val="00FB5D60"/>
    <w:rsid w:val="00FB5DCC"/>
    <w:rsid w:val="00FB5E12"/>
    <w:rsid w:val="00FB5F65"/>
    <w:rsid w:val="00FB6020"/>
    <w:rsid w:val="00FB610F"/>
    <w:rsid w:val="00FB6161"/>
    <w:rsid w:val="00FB6193"/>
    <w:rsid w:val="00FB630F"/>
    <w:rsid w:val="00FB665C"/>
    <w:rsid w:val="00FB682D"/>
    <w:rsid w:val="00FB6924"/>
    <w:rsid w:val="00FB69B5"/>
    <w:rsid w:val="00FB6B0D"/>
    <w:rsid w:val="00FB6BB5"/>
    <w:rsid w:val="00FB6D2E"/>
    <w:rsid w:val="00FB6D7D"/>
    <w:rsid w:val="00FB6FFC"/>
    <w:rsid w:val="00FB7261"/>
    <w:rsid w:val="00FB72C0"/>
    <w:rsid w:val="00FB72C5"/>
    <w:rsid w:val="00FB7353"/>
    <w:rsid w:val="00FB7625"/>
    <w:rsid w:val="00FB762B"/>
    <w:rsid w:val="00FB7776"/>
    <w:rsid w:val="00FB787B"/>
    <w:rsid w:val="00FB788D"/>
    <w:rsid w:val="00FB7AF0"/>
    <w:rsid w:val="00FB7E36"/>
    <w:rsid w:val="00FC00CE"/>
    <w:rsid w:val="00FC0220"/>
    <w:rsid w:val="00FC026B"/>
    <w:rsid w:val="00FC0432"/>
    <w:rsid w:val="00FC043A"/>
    <w:rsid w:val="00FC0754"/>
    <w:rsid w:val="00FC0AE6"/>
    <w:rsid w:val="00FC0B0F"/>
    <w:rsid w:val="00FC0BA9"/>
    <w:rsid w:val="00FC0BFD"/>
    <w:rsid w:val="00FC0CB5"/>
    <w:rsid w:val="00FC0EB4"/>
    <w:rsid w:val="00FC0FE1"/>
    <w:rsid w:val="00FC1120"/>
    <w:rsid w:val="00FC119D"/>
    <w:rsid w:val="00FC15B0"/>
    <w:rsid w:val="00FC15F6"/>
    <w:rsid w:val="00FC18FB"/>
    <w:rsid w:val="00FC1A03"/>
    <w:rsid w:val="00FC1BED"/>
    <w:rsid w:val="00FC1D9C"/>
    <w:rsid w:val="00FC1DBA"/>
    <w:rsid w:val="00FC201A"/>
    <w:rsid w:val="00FC20B9"/>
    <w:rsid w:val="00FC2156"/>
    <w:rsid w:val="00FC2296"/>
    <w:rsid w:val="00FC22E0"/>
    <w:rsid w:val="00FC23F3"/>
    <w:rsid w:val="00FC251A"/>
    <w:rsid w:val="00FC25B5"/>
    <w:rsid w:val="00FC262E"/>
    <w:rsid w:val="00FC26A7"/>
    <w:rsid w:val="00FC2760"/>
    <w:rsid w:val="00FC27DA"/>
    <w:rsid w:val="00FC28E0"/>
    <w:rsid w:val="00FC2957"/>
    <w:rsid w:val="00FC2AB0"/>
    <w:rsid w:val="00FC2ADD"/>
    <w:rsid w:val="00FC2B2F"/>
    <w:rsid w:val="00FC2B5C"/>
    <w:rsid w:val="00FC2C4E"/>
    <w:rsid w:val="00FC2C67"/>
    <w:rsid w:val="00FC2DE4"/>
    <w:rsid w:val="00FC2E61"/>
    <w:rsid w:val="00FC320A"/>
    <w:rsid w:val="00FC32DE"/>
    <w:rsid w:val="00FC376F"/>
    <w:rsid w:val="00FC38D2"/>
    <w:rsid w:val="00FC3A5F"/>
    <w:rsid w:val="00FC3B19"/>
    <w:rsid w:val="00FC3B32"/>
    <w:rsid w:val="00FC3EB1"/>
    <w:rsid w:val="00FC3FDF"/>
    <w:rsid w:val="00FC402D"/>
    <w:rsid w:val="00FC4188"/>
    <w:rsid w:val="00FC4286"/>
    <w:rsid w:val="00FC4341"/>
    <w:rsid w:val="00FC448A"/>
    <w:rsid w:val="00FC46F9"/>
    <w:rsid w:val="00FC4769"/>
    <w:rsid w:val="00FC4832"/>
    <w:rsid w:val="00FC49A9"/>
    <w:rsid w:val="00FC4B50"/>
    <w:rsid w:val="00FC4C1A"/>
    <w:rsid w:val="00FC4EE8"/>
    <w:rsid w:val="00FC4FC5"/>
    <w:rsid w:val="00FC509E"/>
    <w:rsid w:val="00FC513F"/>
    <w:rsid w:val="00FC520E"/>
    <w:rsid w:val="00FC5402"/>
    <w:rsid w:val="00FC543D"/>
    <w:rsid w:val="00FC58DE"/>
    <w:rsid w:val="00FC5A62"/>
    <w:rsid w:val="00FC5BD6"/>
    <w:rsid w:val="00FC5CC1"/>
    <w:rsid w:val="00FC6161"/>
    <w:rsid w:val="00FC6323"/>
    <w:rsid w:val="00FC641F"/>
    <w:rsid w:val="00FC64EA"/>
    <w:rsid w:val="00FC657C"/>
    <w:rsid w:val="00FC65CB"/>
    <w:rsid w:val="00FC6756"/>
    <w:rsid w:val="00FC67A0"/>
    <w:rsid w:val="00FC6921"/>
    <w:rsid w:val="00FC69E3"/>
    <w:rsid w:val="00FC6A20"/>
    <w:rsid w:val="00FC6A3B"/>
    <w:rsid w:val="00FC6A55"/>
    <w:rsid w:val="00FC6D21"/>
    <w:rsid w:val="00FC6D8B"/>
    <w:rsid w:val="00FC6DBE"/>
    <w:rsid w:val="00FC6DC3"/>
    <w:rsid w:val="00FC6F2F"/>
    <w:rsid w:val="00FC6FBA"/>
    <w:rsid w:val="00FC6FF4"/>
    <w:rsid w:val="00FC706F"/>
    <w:rsid w:val="00FC731B"/>
    <w:rsid w:val="00FC7396"/>
    <w:rsid w:val="00FC7603"/>
    <w:rsid w:val="00FC76B6"/>
    <w:rsid w:val="00FC783C"/>
    <w:rsid w:val="00FC784F"/>
    <w:rsid w:val="00FC7CE9"/>
    <w:rsid w:val="00FC7D51"/>
    <w:rsid w:val="00FC7EB6"/>
    <w:rsid w:val="00FC7F13"/>
    <w:rsid w:val="00FD00EE"/>
    <w:rsid w:val="00FD0176"/>
    <w:rsid w:val="00FD0232"/>
    <w:rsid w:val="00FD02DB"/>
    <w:rsid w:val="00FD03E7"/>
    <w:rsid w:val="00FD04AD"/>
    <w:rsid w:val="00FD057D"/>
    <w:rsid w:val="00FD0599"/>
    <w:rsid w:val="00FD07B4"/>
    <w:rsid w:val="00FD081D"/>
    <w:rsid w:val="00FD0885"/>
    <w:rsid w:val="00FD0894"/>
    <w:rsid w:val="00FD08BC"/>
    <w:rsid w:val="00FD08F7"/>
    <w:rsid w:val="00FD094A"/>
    <w:rsid w:val="00FD0A0D"/>
    <w:rsid w:val="00FD0A23"/>
    <w:rsid w:val="00FD0B17"/>
    <w:rsid w:val="00FD0B3A"/>
    <w:rsid w:val="00FD0D35"/>
    <w:rsid w:val="00FD0FF8"/>
    <w:rsid w:val="00FD10CA"/>
    <w:rsid w:val="00FD10E2"/>
    <w:rsid w:val="00FD1167"/>
    <w:rsid w:val="00FD140A"/>
    <w:rsid w:val="00FD1558"/>
    <w:rsid w:val="00FD1613"/>
    <w:rsid w:val="00FD169E"/>
    <w:rsid w:val="00FD17A6"/>
    <w:rsid w:val="00FD18E5"/>
    <w:rsid w:val="00FD1A13"/>
    <w:rsid w:val="00FD1B3F"/>
    <w:rsid w:val="00FD1BDE"/>
    <w:rsid w:val="00FD1BF0"/>
    <w:rsid w:val="00FD1C0C"/>
    <w:rsid w:val="00FD1CAE"/>
    <w:rsid w:val="00FD1CBB"/>
    <w:rsid w:val="00FD1FB4"/>
    <w:rsid w:val="00FD2028"/>
    <w:rsid w:val="00FD2099"/>
    <w:rsid w:val="00FD20DA"/>
    <w:rsid w:val="00FD214C"/>
    <w:rsid w:val="00FD237C"/>
    <w:rsid w:val="00FD242C"/>
    <w:rsid w:val="00FD2931"/>
    <w:rsid w:val="00FD2C0D"/>
    <w:rsid w:val="00FD2D78"/>
    <w:rsid w:val="00FD2F46"/>
    <w:rsid w:val="00FD311C"/>
    <w:rsid w:val="00FD317D"/>
    <w:rsid w:val="00FD31CF"/>
    <w:rsid w:val="00FD35FF"/>
    <w:rsid w:val="00FD3628"/>
    <w:rsid w:val="00FD365D"/>
    <w:rsid w:val="00FD3704"/>
    <w:rsid w:val="00FD37D8"/>
    <w:rsid w:val="00FD3897"/>
    <w:rsid w:val="00FD395B"/>
    <w:rsid w:val="00FD3979"/>
    <w:rsid w:val="00FD3E1A"/>
    <w:rsid w:val="00FD3E22"/>
    <w:rsid w:val="00FD40A5"/>
    <w:rsid w:val="00FD412B"/>
    <w:rsid w:val="00FD4284"/>
    <w:rsid w:val="00FD42E6"/>
    <w:rsid w:val="00FD43F5"/>
    <w:rsid w:val="00FD474E"/>
    <w:rsid w:val="00FD4765"/>
    <w:rsid w:val="00FD4A16"/>
    <w:rsid w:val="00FD4B93"/>
    <w:rsid w:val="00FD4C91"/>
    <w:rsid w:val="00FD4CF5"/>
    <w:rsid w:val="00FD4D16"/>
    <w:rsid w:val="00FD4E4D"/>
    <w:rsid w:val="00FD4EA6"/>
    <w:rsid w:val="00FD51A7"/>
    <w:rsid w:val="00FD521A"/>
    <w:rsid w:val="00FD5226"/>
    <w:rsid w:val="00FD5260"/>
    <w:rsid w:val="00FD534F"/>
    <w:rsid w:val="00FD5367"/>
    <w:rsid w:val="00FD55D6"/>
    <w:rsid w:val="00FD563C"/>
    <w:rsid w:val="00FD5BB2"/>
    <w:rsid w:val="00FD5C5B"/>
    <w:rsid w:val="00FD607D"/>
    <w:rsid w:val="00FD6409"/>
    <w:rsid w:val="00FD660C"/>
    <w:rsid w:val="00FD6708"/>
    <w:rsid w:val="00FD6726"/>
    <w:rsid w:val="00FD684E"/>
    <w:rsid w:val="00FD690E"/>
    <w:rsid w:val="00FD6A1D"/>
    <w:rsid w:val="00FD6E21"/>
    <w:rsid w:val="00FD6F14"/>
    <w:rsid w:val="00FD70E8"/>
    <w:rsid w:val="00FD71A8"/>
    <w:rsid w:val="00FD79BD"/>
    <w:rsid w:val="00FD7CAD"/>
    <w:rsid w:val="00FD7CBC"/>
    <w:rsid w:val="00FD7CD8"/>
    <w:rsid w:val="00FD7D00"/>
    <w:rsid w:val="00FD7D6C"/>
    <w:rsid w:val="00FD7DA3"/>
    <w:rsid w:val="00FD7DDC"/>
    <w:rsid w:val="00FD7DEF"/>
    <w:rsid w:val="00FD7E99"/>
    <w:rsid w:val="00FD7FE8"/>
    <w:rsid w:val="00FE0163"/>
    <w:rsid w:val="00FE023A"/>
    <w:rsid w:val="00FE0566"/>
    <w:rsid w:val="00FE05F2"/>
    <w:rsid w:val="00FE0620"/>
    <w:rsid w:val="00FE084C"/>
    <w:rsid w:val="00FE0987"/>
    <w:rsid w:val="00FE0B49"/>
    <w:rsid w:val="00FE1013"/>
    <w:rsid w:val="00FE116F"/>
    <w:rsid w:val="00FE11D4"/>
    <w:rsid w:val="00FE162F"/>
    <w:rsid w:val="00FE17BA"/>
    <w:rsid w:val="00FE19B9"/>
    <w:rsid w:val="00FE1A85"/>
    <w:rsid w:val="00FE1D51"/>
    <w:rsid w:val="00FE1DE2"/>
    <w:rsid w:val="00FE1E54"/>
    <w:rsid w:val="00FE1FA9"/>
    <w:rsid w:val="00FE1FEE"/>
    <w:rsid w:val="00FE2426"/>
    <w:rsid w:val="00FE24A5"/>
    <w:rsid w:val="00FE25DD"/>
    <w:rsid w:val="00FE267C"/>
    <w:rsid w:val="00FE2692"/>
    <w:rsid w:val="00FE274A"/>
    <w:rsid w:val="00FE2A87"/>
    <w:rsid w:val="00FE2C3A"/>
    <w:rsid w:val="00FE2CAD"/>
    <w:rsid w:val="00FE2FCF"/>
    <w:rsid w:val="00FE30E7"/>
    <w:rsid w:val="00FE3144"/>
    <w:rsid w:val="00FE3335"/>
    <w:rsid w:val="00FE3369"/>
    <w:rsid w:val="00FE357C"/>
    <w:rsid w:val="00FE36A0"/>
    <w:rsid w:val="00FE371A"/>
    <w:rsid w:val="00FE3872"/>
    <w:rsid w:val="00FE38EA"/>
    <w:rsid w:val="00FE3A46"/>
    <w:rsid w:val="00FE3B43"/>
    <w:rsid w:val="00FE3E0F"/>
    <w:rsid w:val="00FE3E15"/>
    <w:rsid w:val="00FE3E6A"/>
    <w:rsid w:val="00FE4200"/>
    <w:rsid w:val="00FE4299"/>
    <w:rsid w:val="00FE4423"/>
    <w:rsid w:val="00FE44FC"/>
    <w:rsid w:val="00FE4545"/>
    <w:rsid w:val="00FE4575"/>
    <w:rsid w:val="00FE45D1"/>
    <w:rsid w:val="00FE4A1B"/>
    <w:rsid w:val="00FE4ACC"/>
    <w:rsid w:val="00FE4B09"/>
    <w:rsid w:val="00FE4C94"/>
    <w:rsid w:val="00FE4EAC"/>
    <w:rsid w:val="00FE4FF3"/>
    <w:rsid w:val="00FE5087"/>
    <w:rsid w:val="00FE508E"/>
    <w:rsid w:val="00FE5093"/>
    <w:rsid w:val="00FE526E"/>
    <w:rsid w:val="00FE526F"/>
    <w:rsid w:val="00FE5289"/>
    <w:rsid w:val="00FE52E8"/>
    <w:rsid w:val="00FE5342"/>
    <w:rsid w:val="00FE534B"/>
    <w:rsid w:val="00FE54C1"/>
    <w:rsid w:val="00FE5520"/>
    <w:rsid w:val="00FE559D"/>
    <w:rsid w:val="00FE5696"/>
    <w:rsid w:val="00FE56CC"/>
    <w:rsid w:val="00FE56D4"/>
    <w:rsid w:val="00FE574A"/>
    <w:rsid w:val="00FE5752"/>
    <w:rsid w:val="00FE57B9"/>
    <w:rsid w:val="00FE5913"/>
    <w:rsid w:val="00FE592F"/>
    <w:rsid w:val="00FE597D"/>
    <w:rsid w:val="00FE59AF"/>
    <w:rsid w:val="00FE5D92"/>
    <w:rsid w:val="00FE5F88"/>
    <w:rsid w:val="00FE60E9"/>
    <w:rsid w:val="00FE66AA"/>
    <w:rsid w:val="00FE6752"/>
    <w:rsid w:val="00FE67B6"/>
    <w:rsid w:val="00FE684E"/>
    <w:rsid w:val="00FE6863"/>
    <w:rsid w:val="00FE697E"/>
    <w:rsid w:val="00FE6A4D"/>
    <w:rsid w:val="00FE6B3D"/>
    <w:rsid w:val="00FE6C5E"/>
    <w:rsid w:val="00FE6DE9"/>
    <w:rsid w:val="00FE6F29"/>
    <w:rsid w:val="00FE6F96"/>
    <w:rsid w:val="00FE711F"/>
    <w:rsid w:val="00FE71BE"/>
    <w:rsid w:val="00FE7364"/>
    <w:rsid w:val="00FE73E1"/>
    <w:rsid w:val="00FE74B2"/>
    <w:rsid w:val="00FE7825"/>
    <w:rsid w:val="00FE78B0"/>
    <w:rsid w:val="00FE7970"/>
    <w:rsid w:val="00FE7B02"/>
    <w:rsid w:val="00FE7B5E"/>
    <w:rsid w:val="00FE7C49"/>
    <w:rsid w:val="00FE7C8E"/>
    <w:rsid w:val="00FE7DF4"/>
    <w:rsid w:val="00FE7F0E"/>
    <w:rsid w:val="00FF02F2"/>
    <w:rsid w:val="00FF0459"/>
    <w:rsid w:val="00FF045D"/>
    <w:rsid w:val="00FF08C3"/>
    <w:rsid w:val="00FF0979"/>
    <w:rsid w:val="00FF0BE1"/>
    <w:rsid w:val="00FF0D78"/>
    <w:rsid w:val="00FF0DA8"/>
    <w:rsid w:val="00FF0E12"/>
    <w:rsid w:val="00FF0ED0"/>
    <w:rsid w:val="00FF0F04"/>
    <w:rsid w:val="00FF0F96"/>
    <w:rsid w:val="00FF112C"/>
    <w:rsid w:val="00FF1197"/>
    <w:rsid w:val="00FF1199"/>
    <w:rsid w:val="00FF12E3"/>
    <w:rsid w:val="00FF12EF"/>
    <w:rsid w:val="00FF1636"/>
    <w:rsid w:val="00FF1C66"/>
    <w:rsid w:val="00FF1CC3"/>
    <w:rsid w:val="00FF1F15"/>
    <w:rsid w:val="00FF1F31"/>
    <w:rsid w:val="00FF1FB6"/>
    <w:rsid w:val="00FF223E"/>
    <w:rsid w:val="00FF235F"/>
    <w:rsid w:val="00FF257F"/>
    <w:rsid w:val="00FF269E"/>
    <w:rsid w:val="00FF27F6"/>
    <w:rsid w:val="00FF292E"/>
    <w:rsid w:val="00FF297A"/>
    <w:rsid w:val="00FF2D48"/>
    <w:rsid w:val="00FF2D95"/>
    <w:rsid w:val="00FF3043"/>
    <w:rsid w:val="00FF3065"/>
    <w:rsid w:val="00FF337D"/>
    <w:rsid w:val="00FF344F"/>
    <w:rsid w:val="00FF357E"/>
    <w:rsid w:val="00FF370F"/>
    <w:rsid w:val="00FF3934"/>
    <w:rsid w:val="00FF394E"/>
    <w:rsid w:val="00FF3A26"/>
    <w:rsid w:val="00FF3C06"/>
    <w:rsid w:val="00FF4174"/>
    <w:rsid w:val="00FF421A"/>
    <w:rsid w:val="00FF4250"/>
    <w:rsid w:val="00FF43B5"/>
    <w:rsid w:val="00FF441A"/>
    <w:rsid w:val="00FF45C9"/>
    <w:rsid w:val="00FF4729"/>
    <w:rsid w:val="00FF473F"/>
    <w:rsid w:val="00FF4774"/>
    <w:rsid w:val="00FF48E2"/>
    <w:rsid w:val="00FF49C9"/>
    <w:rsid w:val="00FF4A1F"/>
    <w:rsid w:val="00FF4EFC"/>
    <w:rsid w:val="00FF4F3B"/>
    <w:rsid w:val="00FF5057"/>
    <w:rsid w:val="00FF533A"/>
    <w:rsid w:val="00FF535B"/>
    <w:rsid w:val="00FF54E0"/>
    <w:rsid w:val="00FF55AA"/>
    <w:rsid w:val="00FF5713"/>
    <w:rsid w:val="00FF5936"/>
    <w:rsid w:val="00FF5963"/>
    <w:rsid w:val="00FF59BC"/>
    <w:rsid w:val="00FF5A90"/>
    <w:rsid w:val="00FF5ABF"/>
    <w:rsid w:val="00FF5C17"/>
    <w:rsid w:val="00FF5C35"/>
    <w:rsid w:val="00FF5C70"/>
    <w:rsid w:val="00FF5CF2"/>
    <w:rsid w:val="00FF5D63"/>
    <w:rsid w:val="00FF5DF4"/>
    <w:rsid w:val="00FF5E05"/>
    <w:rsid w:val="00FF64D3"/>
    <w:rsid w:val="00FF6562"/>
    <w:rsid w:val="00FF66B4"/>
    <w:rsid w:val="00FF67C7"/>
    <w:rsid w:val="00FF68BF"/>
    <w:rsid w:val="00FF6AA4"/>
    <w:rsid w:val="00FF6CAD"/>
    <w:rsid w:val="00FF6D70"/>
    <w:rsid w:val="00FF6DA0"/>
    <w:rsid w:val="00FF702D"/>
    <w:rsid w:val="00FF7032"/>
    <w:rsid w:val="00FF727E"/>
    <w:rsid w:val="00FF7286"/>
    <w:rsid w:val="00FF72B5"/>
    <w:rsid w:val="00FF737E"/>
    <w:rsid w:val="00FF7418"/>
    <w:rsid w:val="00FF7510"/>
    <w:rsid w:val="00FF774D"/>
    <w:rsid w:val="00FF7884"/>
    <w:rsid w:val="00FF78DB"/>
    <w:rsid w:val="00FF7BEF"/>
    <w:rsid w:val="00FF7DC4"/>
    <w:rsid w:val="00FF7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D4167A"/>
  <w15:chartTrackingRefBased/>
  <w15:docId w15:val="{28FFB713-2688-4E2A-935E-F1A47345E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310E3"/>
    <w:pPr>
      <w:spacing w:after="80" w:line="240" w:lineRule="auto"/>
    </w:pPr>
  </w:style>
  <w:style w:type="paragraph" w:styleId="Heading1">
    <w:name w:val="heading 1"/>
    <w:basedOn w:val="Normal"/>
    <w:next w:val="Normal"/>
    <w:link w:val="Heading1Char"/>
    <w:uiPriority w:val="9"/>
    <w:rsid w:val="007C0B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93D4B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7C0B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93D4B" w:themeColor="accent1" w:themeShade="BF"/>
      <w:sz w:val="26"/>
      <w:szCs w:val="26"/>
    </w:rPr>
  </w:style>
  <w:style w:type="paragraph" w:styleId="Heading3">
    <w:name w:val="heading 3"/>
    <w:aliases w:val=". Sub 2"/>
    <w:basedOn w:val="Normal"/>
    <w:next w:val="EParagraph"/>
    <w:link w:val="Heading3Char"/>
    <w:uiPriority w:val="9"/>
    <w:unhideWhenUsed/>
    <w:rsid w:val="00DA32B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i/>
      <w:color w:val="000825" w:themeColor="text2"/>
      <w:sz w:val="2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D3BB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93D4B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B55"/>
    <w:rPr>
      <w:rFonts w:asciiTheme="majorHAnsi" w:eastAsiaTheme="majorEastAsia" w:hAnsiTheme="majorHAnsi" w:cstheme="majorBidi"/>
      <w:color w:val="393D4B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C0B55"/>
    <w:rPr>
      <w:rFonts w:asciiTheme="majorHAnsi" w:eastAsiaTheme="majorEastAsia" w:hAnsiTheme="majorHAnsi" w:cstheme="majorBidi"/>
      <w:color w:val="393D4B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rsid w:val="007C0B5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C0B5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C0B55"/>
  </w:style>
  <w:style w:type="paragraph" w:styleId="Footer">
    <w:name w:val="footer"/>
    <w:basedOn w:val="Normal"/>
    <w:link w:val="FooterChar"/>
    <w:uiPriority w:val="99"/>
    <w:unhideWhenUsed/>
    <w:rsid w:val="007C0B5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C0B55"/>
  </w:style>
  <w:style w:type="paragraph" w:styleId="Subtitle">
    <w:name w:val="Subtitle"/>
    <w:basedOn w:val="Normal"/>
    <w:next w:val="Normal"/>
    <w:link w:val="SubtitleChar"/>
    <w:uiPriority w:val="11"/>
    <w:rsid w:val="007C0B5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C0B55"/>
    <w:rPr>
      <w:rFonts w:eastAsiaTheme="minorEastAsia"/>
      <w:color w:val="5A5A5A" w:themeColor="text1" w:themeTint="A5"/>
      <w:spacing w:val="15"/>
    </w:rPr>
  </w:style>
  <w:style w:type="paragraph" w:styleId="NormalWeb">
    <w:name w:val="Normal (Web)"/>
    <w:basedOn w:val="Normal"/>
    <w:uiPriority w:val="99"/>
    <w:unhideWhenUsed/>
    <w:rsid w:val="007C0B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7C0B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7C0B55"/>
  </w:style>
  <w:style w:type="character" w:styleId="Strong">
    <w:name w:val="Strong"/>
    <w:basedOn w:val="DefaultParagraphFont"/>
    <w:uiPriority w:val="22"/>
    <w:rsid w:val="007C0B55"/>
    <w:rPr>
      <w:b/>
      <w:bCs/>
    </w:rPr>
  </w:style>
  <w:style w:type="character" w:styleId="Hyperlink">
    <w:name w:val="Hyperlink"/>
    <w:basedOn w:val="DefaultParagraphFont"/>
    <w:uiPriority w:val="99"/>
    <w:unhideWhenUsed/>
    <w:rsid w:val="007C0B5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60EE"/>
    <w:rPr>
      <w:color w:val="605E5C"/>
      <w:shd w:val="clear" w:color="auto" w:fill="E1DFDD"/>
    </w:rPr>
  </w:style>
  <w:style w:type="paragraph" w:customStyle="1" w:styleId="BSubheader">
    <w:name w:val="B) Subheader"/>
    <w:basedOn w:val="Heading2"/>
    <w:next w:val="FBullet"/>
    <w:autoRedefine/>
    <w:qFormat/>
    <w:rsid w:val="006444D5"/>
    <w:pPr>
      <w:pBdr>
        <w:bottom w:val="single" w:sz="4" w:space="1" w:color="auto"/>
      </w:pBdr>
      <w:spacing w:before="180" w:after="80"/>
    </w:pPr>
    <w:rPr>
      <w:rFonts w:cs="Arial"/>
      <w:b/>
      <w:bCs/>
      <w:smallCaps/>
      <w:color w:val="000825" w:themeColor="text2"/>
      <w:sz w:val="22"/>
      <w:szCs w:val="28"/>
    </w:rPr>
  </w:style>
  <w:style w:type="paragraph" w:customStyle="1" w:styleId="TitleSummary">
    <w:name w:val=". Title (Summary)"/>
    <w:basedOn w:val="Heading1"/>
    <w:link w:val="TitleSummaryChar"/>
    <w:rsid w:val="00CD0621"/>
    <w:pPr>
      <w:spacing w:before="140" w:after="160"/>
      <w:contextualSpacing/>
    </w:pPr>
    <w:rPr>
      <w:rFonts w:ascii="Calibre Semibold" w:hAnsi="Calibre Semibold" w:cs="Arial"/>
      <w:bCs/>
      <w:color w:val="000000" w:themeColor="text1"/>
      <w:spacing w:val="-10"/>
      <w:sz w:val="52"/>
      <w:szCs w:val="52"/>
    </w:rPr>
  </w:style>
  <w:style w:type="paragraph" w:customStyle="1" w:styleId="EParagraph">
    <w:name w:val="E) Paragraph"/>
    <w:basedOn w:val="Normal"/>
    <w:link w:val="EParagraphChar"/>
    <w:qFormat/>
    <w:rsid w:val="00562984"/>
    <w:pPr>
      <w:widowControl w:val="0"/>
      <w:spacing w:before="40" w:after="40" w:line="280" w:lineRule="exact"/>
      <w:ind w:firstLine="360"/>
      <w:jc w:val="both"/>
    </w:pPr>
    <w:rPr>
      <w:rFonts w:ascii="Arial" w:hAnsi="Arial" w:cs="Arial"/>
      <w:iCs/>
      <w:sz w:val="19"/>
      <w:szCs w:val="18"/>
    </w:rPr>
  </w:style>
  <w:style w:type="paragraph" w:customStyle="1" w:styleId="ParagraphBios">
    <w:name w:val=". Paragraph (Bio's)"/>
    <w:basedOn w:val="EParagraph"/>
    <w:rsid w:val="0045755E"/>
    <w:pPr>
      <w:spacing w:before="20" w:after="120" w:line="240" w:lineRule="exact"/>
    </w:pPr>
    <w:rPr>
      <w:lang w:eastAsia="en-CA"/>
    </w:rPr>
  </w:style>
  <w:style w:type="paragraph" w:customStyle="1" w:styleId="FBullet">
    <w:name w:val="F) Bullet"/>
    <w:basedOn w:val="ListParagraph"/>
    <w:qFormat/>
    <w:rsid w:val="00434ADD"/>
    <w:pPr>
      <w:numPr>
        <w:numId w:val="1"/>
      </w:numPr>
      <w:spacing w:before="20" w:after="20" w:line="260" w:lineRule="exact"/>
      <w:ind w:left="648"/>
      <w:contextualSpacing w:val="0"/>
      <w:jc w:val="both"/>
    </w:pPr>
    <w:rPr>
      <w:rFonts w:ascii="Arial" w:eastAsia="Times New Roman" w:hAnsi="Arial" w:cs="Arial"/>
      <w:color w:val="000000"/>
      <w:sz w:val="19"/>
      <w:lang w:eastAsia="en-CA"/>
    </w:rPr>
  </w:style>
  <w:style w:type="paragraph" w:customStyle="1" w:styleId="BioNameSummary">
    <w:name w:val=". Bio Name (Summary)"/>
    <w:basedOn w:val="Normal"/>
    <w:link w:val="BioNameSummaryChar"/>
    <w:rsid w:val="00571CCE"/>
    <w:pPr>
      <w:spacing w:before="60" w:after="20"/>
      <w:contextualSpacing/>
    </w:pPr>
    <w:rPr>
      <w:rFonts w:ascii="Calibre Semibold" w:hAnsi="Calibre Semibold" w:cs="Arial"/>
      <w:bCs/>
      <w:color w:val="B4975A"/>
      <w:sz w:val="21"/>
      <w:lang w:val="en-US"/>
    </w:rPr>
  </w:style>
  <w:style w:type="character" w:customStyle="1" w:styleId="BioNameSummaryChar">
    <w:name w:val=". Bio Name (Summary) Char"/>
    <w:basedOn w:val="DefaultParagraphFont"/>
    <w:link w:val="BioNameSummary"/>
    <w:rsid w:val="00571CCE"/>
    <w:rPr>
      <w:rFonts w:ascii="Calibre Semibold" w:hAnsi="Calibre Semibold" w:cs="Arial"/>
      <w:bCs/>
      <w:color w:val="B4975A"/>
      <w:sz w:val="21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94515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9451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94515"/>
    <w:rPr>
      <w:vertAlign w:val="superscript"/>
    </w:rPr>
  </w:style>
  <w:style w:type="character" w:customStyle="1" w:styleId="Heading3Char">
    <w:name w:val="Heading 3 Char"/>
    <w:aliases w:val=". Sub 2 Char"/>
    <w:basedOn w:val="DefaultParagraphFont"/>
    <w:link w:val="Heading3"/>
    <w:uiPriority w:val="9"/>
    <w:rsid w:val="00DA32B0"/>
    <w:rPr>
      <w:rFonts w:asciiTheme="majorHAnsi" w:eastAsiaTheme="majorEastAsia" w:hAnsiTheme="majorHAnsi" w:cstheme="majorBidi"/>
      <w:b/>
      <w:i/>
      <w:color w:val="000825" w:themeColor="text2"/>
      <w:sz w:val="20"/>
      <w:szCs w:val="24"/>
    </w:rPr>
  </w:style>
  <w:style w:type="paragraph" w:customStyle="1" w:styleId="CSubheader">
    <w:name w:val="C) Subheader"/>
    <w:basedOn w:val="Heading3"/>
    <w:next w:val="FBullet"/>
    <w:qFormat/>
    <w:rsid w:val="00434ADD"/>
    <w:pPr>
      <w:pBdr>
        <w:bottom w:val="dotted" w:sz="4" w:space="1" w:color="8D93A8" w:themeColor="accent1" w:themeTint="99"/>
      </w:pBdr>
      <w:spacing w:before="140" w:after="40" w:line="260" w:lineRule="exact"/>
    </w:pPr>
    <w:rPr>
      <w:rFonts w:ascii="Arial" w:hAnsi="Arial"/>
      <w:i w:val="0"/>
      <w:color w:val="B29659" w:themeColor="accent3"/>
      <w:sz w:val="19"/>
    </w:rPr>
  </w:style>
  <w:style w:type="character" w:styleId="CommentReference">
    <w:name w:val="annotation reference"/>
    <w:basedOn w:val="DefaultParagraphFont"/>
    <w:uiPriority w:val="99"/>
    <w:semiHidden/>
    <w:unhideWhenUsed/>
    <w:rsid w:val="00FC65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C65C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C65C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C65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C65CB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rsid w:val="003B1304"/>
    <w:pPr>
      <w:spacing w:after="200"/>
    </w:pPr>
    <w:rPr>
      <w:i/>
      <w:iCs/>
      <w:color w:val="000825" w:themeColor="text2"/>
      <w:sz w:val="14"/>
      <w:szCs w:val="18"/>
    </w:rPr>
  </w:style>
  <w:style w:type="paragraph" w:customStyle="1" w:styleId="Risks">
    <w:name w:val="Risks"/>
    <w:basedOn w:val="EParagraph"/>
    <w:link w:val="RisksChar"/>
    <w:rsid w:val="008B0AFC"/>
    <w:pPr>
      <w:spacing w:before="20" w:after="120"/>
    </w:pPr>
  </w:style>
  <w:style w:type="character" w:customStyle="1" w:styleId="EParagraphChar">
    <w:name w:val="E) Paragraph Char"/>
    <w:basedOn w:val="DefaultParagraphFont"/>
    <w:link w:val="EParagraph"/>
    <w:rsid w:val="00562984"/>
    <w:rPr>
      <w:rFonts w:ascii="Arial" w:hAnsi="Arial" w:cs="Arial"/>
      <w:iCs/>
      <w:sz w:val="19"/>
      <w:szCs w:val="18"/>
    </w:rPr>
  </w:style>
  <w:style w:type="character" w:customStyle="1" w:styleId="RisksChar">
    <w:name w:val="Risks Char"/>
    <w:basedOn w:val="EParagraphChar"/>
    <w:link w:val="Risks"/>
    <w:rsid w:val="008B0AFC"/>
    <w:rPr>
      <w:rFonts w:ascii="Arial" w:hAnsi="Arial" w:cs="Arial"/>
      <w:iCs/>
      <w:sz w:val="20"/>
      <w:szCs w:val="20"/>
    </w:rPr>
  </w:style>
  <w:style w:type="paragraph" w:customStyle="1" w:styleId="RisksHeader">
    <w:name w:val="Risks Header"/>
    <w:basedOn w:val="EParagraph"/>
    <w:next w:val="Risks"/>
    <w:link w:val="RisksHeaderChar"/>
    <w:rsid w:val="00C94F5D"/>
    <w:pPr>
      <w:spacing w:after="20"/>
      <w:ind w:firstLine="0"/>
    </w:pPr>
    <w:rPr>
      <w:b/>
      <w:bCs/>
    </w:rPr>
  </w:style>
  <w:style w:type="character" w:customStyle="1" w:styleId="RisksHeaderChar">
    <w:name w:val="Risks Header Char"/>
    <w:basedOn w:val="EParagraphChar"/>
    <w:link w:val="RisksHeader"/>
    <w:rsid w:val="00C94F5D"/>
    <w:rPr>
      <w:rFonts w:ascii="Arial" w:hAnsi="Arial" w:cs="Arial"/>
      <w:b/>
      <w:bCs/>
      <w:iCs/>
      <w:sz w:val="20"/>
      <w:szCs w:val="20"/>
    </w:rPr>
  </w:style>
  <w:style w:type="paragraph" w:styleId="Revision">
    <w:name w:val="Revision"/>
    <w:hidden/>
    <w:uiPriority w:val="99"/>
    <w:semiHidden/>
    <w:rsid w:val="00C42EEA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1D3BB5"/>
    <w:rPr>
      <w:rFonts w:asciiTheme="majorHAnsi" w:eastAsiaTheme="majorEastAsia" w:hAnsiTheme="majorHAnsi" w:cstheme="majorBidi"/>
      <w:i/>
      <w:iCs/>
      <w:color w:val="393D4B" w:themeColor="accent1" w:themeShade="BF"/>
    </w:rPr>
  </w:style>
  <w:style w:type="character" w:styleId="Mention">
    <w:name w:val="Mention"/>
    <w:basedOn w:val="DefaultParagraphFont"/>
    <w:uiPriority w:val="99"/>
    <w:unhideWhenUsed/>
    <w:rsid w:val="0087311E"/>
    <w:rPr>
      <w:color w:val="2B579A"/>
      <w:shd w:val="clear" w:color="auto" w:fill="E1DFDD"/>
    </w:rPr>
  </w:style>
  <w:style w:type="paragraph" w:customStyle="1" w:styleId="ATitle">
    <w:name w:val="A) Title"/>
    <w:basedOn w:val="TitleSummary"/>
    <w:link w:val="ATitleChar"/>
    <w:qFormat/>
    <w:rsid w:val="006444D5"/>
    <w:pPr>
      <w:spacing w:after="240"/>
    </w:pPr>
    <w:rPr>
      <w:rFonts w:asciiTheme="majorHAnsi" w:hAnsiTheme="majorHAnsi" w:cstheme="majorHAnsi"/>
      <w:b/>
      <w:smallCaps/>
      <w:sz w:val="48"/>
      <w:szCs w:val="48"/>
    </w:rPr>
  </w:style>
  <w:style w:type="character" w:customStyle="1" w:styleId="TitleSummaryChar">
    <w:name w:val=". Title (Summary) Char"/>
    <w:basedOn w:val="Heading1Char"/>
    <w:link w:val="TitleSummary"/>
    <w:rsid w:val="006444D5"/>
    <w:rPr>
      <w:rFonts w:ascii="Calibre Semibold" w:eastAsiaTheme="majorEastAsia" w:hAnsi="Calibre Semibold" w:cs="Arial"/>
      <w:bCs/>
      <w:color w:val="000000" w:themeColor="text1"/>
      <w:spacing w:val="-10"/>
      <w:sz w:val="52"/>
      <w:szCs w:val="52"/>
    </w:rPr>
  </w:style>
  <w:style w:type="character" w:customStyle="1" w:styleId="ATitleChar">
    <w:name w:val="A) Title Char"/>
    <w:basedOn w:val="TitleSummaryChar"/>
    <w:link w:val="ATitle"/>
    <w:rsid w:val="006444D5"/>
    <w:rPr>
      <w:rFonts w:asciiTheme="majorHAnsi" w:eastAsiaTheme="majorEastAsia" w:hAnsiTheme="majorHAnsi" w:cstheme="majorHAnsi"/>
      <w:b/>
      <w:bCs/>
      <w:smallCaps/>
      <w:color w:val="000000" w:themeColor="text1"/>
      <w:spacing w:val="-10"/>
      <w:sz w:val="48"/>
      <w:szCs w:val="48"/>
    </w:rPr>
  </w:style>
  <w:style w:type="paragraph" w:customStyle="1" w:styleId="BulletSummary">
    <w:name w:val=". Bullet (Summary)"/>
    <w:rsid w:val="006444D5"/>
    <w:pPr>
      <w:jc w:val="both"/>
    </w:pPr>
    <w:rPr>
      <w:rFonts w:ascii="Arial" w:hAnsi="Arial" w:cs="Arial"/>
      <w:color w:val="000000"/>
      <w:sz w:val="19"/>
      <w:lang w:val="en-US"/>
    </w:rPr>
  </w:style>
  <w:style w:type="paragraph" w:styleId="ListBullet">
    <w:name w:val="List Bullet"/>
    <w:basedOn w:val="Normal"/>
    <w:uiPriority w:val="99"/>
    <w:unhideWhenUsed/>
    <w:rsid w:val="00434ADD"/>
    <w:pPr>
      <w:numPr>
        <w:numId w:val="33"/>
      </w:numPr>
      <w:contextualSpacing/>
    </w:pPr>
  </w:style>
  <w:style w:type="paragraph" w:customStyle="1" w:styleId="DSubheader">
    <w:name w:val="D) Subheader"/>
    <w:basedOn w:val="EParagraph"/>
    <w:link w:val="DSubheaderChar"/>
    <w:qFormat/>
    <w:rsid w:val="00434ADD"/>
    <w:pPr>
      <w:spacing w:before="80"/>
      <w:ind w:firstLine="0"/>
    </w:pPr>
    <w:rPr>
      <w:b/>
      <w:bCs/>
      <w:color w:val="4D5265" w:themeColor="accent1"/>
      <w:u w:val="single"/>
    </w:rPr>
  </w:style>
  <w:style w:type="character" w:customStyle="1" w:styleId="DSubheaderChar">
    <w:name w:val="D) Subheader Char"/>
    <w:basedOn w:val="EParagraphChar"/>
    <w:link w:val="DSubheader"/>
    <w:rsid w:val="00434ADD"/>
    <w:rPr>
      <w:rFonts w:ascii="Arial" w:hAnsi="Arial" w:cs="Arial"/>
      <w:b/>
      <w:bCs/>
      <w:iCs/>
      <w:color w:val="4D5265" w:themeColor="accent1"/>
      <w:sz w:val="19"/>
      <w:szCs w:val="1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1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838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8469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1761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08600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1583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92725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83471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25178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823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3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5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4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8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3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4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86429">
          <w:marLeft w:val="36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04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1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3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2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3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4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6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5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6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7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7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5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6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4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2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10424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351840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2184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alShannon\Downloads\August%20Document%20Template%20vLIVE%20(1).dotx" TargetMode="External"/></Relationships>
</file>

<file path=word/theme/theme1.xml><?xml version="1.0" encoding="utf-8"?>
<a:theme xmlns:a="http://schemas.openxmlformats.org/drawingml/2006/main" name="August">
  <a:themeElements>
    <a:clrScheme name="August">
      <a:dk1>
        <a:srgbClr val="000000"/>
      </a:dk1>
      <a:lt1>
        <a:srgbClr val="FFFFFF"/>
      </a:lt1>
      <a:dk2>
        <a:srgbClr val="000825"/>
      </a:dk2>
      <a:lt2>
        <a:srgbClr val="C8C8C8"/>
      </a:lt2>
      <a:accent1>
        <a:srgbClr val="4D5265"/>
      </a:accent1>
      <a:accent2>
        <a:srgbClr val="8C8C8C"/>
      </a:accent2>
      <a:accent3>
        <a:srgbClr val="B29659"/>
      </a:accent3>
      <a:accent4>
        <a:srgbClr val="FFC20E"/>
      </a:accent4>
      <a:accent5>
        <a:srgbClr val="8DC63F"/>
      </a:accent5>
      <a:accent6>
        <a:srgbClr val="EC1C24"/>
      </a:accent6>
      <a:hlink>
        <a:srgbClr val="0000FF"/>
      </a:hlink>
      <a:folHlink>
        <a:srgbClr val="6E298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195D011-31C9-4AF1-8705-A2A7E4E03E29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c070ce96-7695-41b0-8ffe-c5cc715f9416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0D925A8639D14A9A735FA0FA6E5D69" ma:contentTypeVersion="12" ma:contentTypeDescription="Create a new document." ma:contentTypeScope="" ma:versionID="a92a5e912716eec2220a0c95b8122aac">
  <xsd:schema xmlns:xsd="http://www.w3.org/2001/XMLSchema" xmlns:xs="http://www.w3.org/2001/XMLSchema" xmlns:p="http://schemas.microsoft.com/office/2006/metadata/properties" xmlns:ns2="5d3aff41-4b70-48ef-8e2a-78924f8e4409" xmlns:ns3="c6eadd80-af77-4199-9408-a66f6a284536" targetNamespace="http://schemas.microsoft.com/office/2006/metadata/properties" ma:root="true" ma:fieldsID="2868bbccfa7b42fa6efb0279022571ef" ns2:_="" ns3:_="">
    <xsd:import namespace="5d3aff41-4b70-48ef-8e2a-78924f8e4409"/>
    <xsd:import namespace="c6eadd80-af77-4199-9408-a66f6a2845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3aff41-4b70-48ef-8e2a-78924f8e44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39de9fb-15b6-4168-9f75-d5d372687e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eadd80-af77-4199-9408-a66f6a28453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17940c44-65a7-4b87-9391-eebdf0a0883c}" ma:internalName="TaxCatchAll" ma:showField="CatchAllData" ma:web="c6eadd80-af77-4199-9408-a66f6a2845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d3aff41-4b70-48ef-8e2a-78924f8e4409">
      <Terms xmlns="http://schemas.microsoft.com/office/infopath/2007/PartnerControls"/>
    </lcf76f155ced4ddcb4097134ff3c332f>
    <TaxCatchAll xmlns="c6eadd80-af77-4199-9408-a66f6a28453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CE0B1C-CB13-4D5C-B6CC-2FFB53DF699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5A847DB-1849-4291-9794-3BD2DA47A4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3aff41-4b70-48ef-8e2a-78924f8e4409"/>
    <ds:schemaRef ds:uri="c6eadd80-af77-4199-9408-a66f6a2845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D33106C-E322-4FDB-8055-D009A13F4B71}">
  <ds:schemaRefs>
    <ds:schemaRef ds:uri="http://schemas.microsoft.com/office/2006/metadata/properties"/>
    <ds:schemaRef ds:uri="http://schemas.microsoft.com/office/infopath/2007/PartnerControls"/>
    <ds:schemaRef ds:uri="5d3aff41-4b70-48ef-8e2a-78924f8e4409"/>
    <ds:schemaRef ds:uri="c6eadd80-af77-4199-9408-a66f6a284536"/>
  </ds:schemaRefs>
</ds:datastoreItem>
</file>

<file path=customXml/itemProps4.xml><?xml version="1.0" encoding="utf-8"?>
<ds:datastoreItem xmlns:ds="http://schemas.openxmlformats.org/officeDocument/2006/customXml" ds:itemID="{3AFA8967-E403-4C7C-937D-AFCE43F7EF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August Document Template vLIVE (1)</Template>
  <TotalTime>0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August Group</Company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 Shannon</dc:creator>
  <cp:keywords/>
  <dc:description/>
  <cp:lastModifiedBy>Cal Shannon</cp:lastModifiedBy>
  <cp:revision>1</cp:revision>
  <cp:lastPrinted>2026-01-07T01:35:00Z</cp:lastPrinted>
  <dcterms:created xsi:type="dcterms:W3CDTF">2026-06-01T19:00:00Z</dcterms:created>
  <dcterms:modified xsi:type="dcterms:W3CDTF">2026-06-01T19:00:00Z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0x010100350D925A8639D14A9A735FA0FA6E5D69</vt:lpwstr>
  </property>
</Properties>
</file>