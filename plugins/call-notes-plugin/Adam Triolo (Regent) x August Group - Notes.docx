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Title"/>
      </w:pPr>
      <w:r>
        <w:t>Regent</w:t>
      </w:r>
    </w:p>
    <w:p>
      <w:pPr>
        <w:pStyle w:val="BSubheader"/>
      </w:pPr>
      <w:r>
        <w:t>Series B — Commercial Deep-Dive Call with Adam Triolo (VP Commercial BD)</w:t>
      </w:r>
    </w:p>
    <w:p>
      <w:pPr>
        <w:pStyle w:val="EParagraph"/>
      </w:pPr>
      <w:r>
        <w:t>Commercial-focused due-diligence call, ~52 minutes. August Group (Mark Michaels, Direct Investments) is evaluating Regent's Series B; already under NDA and in the VDR, the team asked to spend the call on the commercial order book and contracts. Notes compiled and fact-checked against the transcript; speaker names and several figures are as-heard from an auto-transcript and flagged where uncertain.</w:t>
      </w:r>
    </w:p>
    <w:p>
      <w:pPr>
        <w:pStyle w:val="BSubheader"/>
      </w:pPr>
      <w:r>
        <w:t>Snapshot</w:t>
      </w:r>
    </w:p>
    <w:p>
      <w:pPr>
        <w:pStyle w:val="FBullet"/>
      </w:pPr>
      <w:r>
        <w:rPr>
          <w:b/>
        </w:rPr>
        <w:t xml:space="preserve">Company: </w:t>
      </w:r>
      <w:r>
        <w:t>Regent builds all-electric “sea gliders” — wing-in-ground-effect vessels that float, foil, then fly within a wingspan of the water. 110+ employees, ~$140M raised to date, now kicking off its Series B.</w:t>
      </w:r>
    </w:p>
    <w:p>
      <w:pPr>
        <w:pStyle w:val="FBullet"/>
      </w:pPr>
      <w:r>
        <w:rPr>
          <w:b/>
        </w:rPr>
        <w:t xml:space="preserve">Order book: </w:t>
      </w:r>
      <w:r>
        <w:t>~$10.5B backlog across ~600 vessels (firm + provisional), spanning ~6 continents; roughly 30 are firm orders ≈ 1.5–2 years of production.</w:t>
      </w:r>
    </w:p>
    <w:p>
      <w:pPr>
        <w:pStyle w:val="FBullet"/>
      </w:pPr>
      <w:r>
        <w:rPr>
          <w:b/>
        </w:rPr>
        <w:t xml:space="preserve">Deposits: </w:t>
      </w:r>
      <w:r>
        <w:t>$200M+ in pre-delivery payments (PDPs) committed, with payment gates mapped to technical milestones.</w:t>
      </w:r>
    </w:p>
    <w:p>
      <w:pPr>
        <w:pStyle w:val="FBullet"/>
      </w:pPr>
      <w:r>
        <w:rPr>
          <w:b/>
        </w:rPr>
        <w:t xml:space="preserve">Pricing: </w:t>
      </w:r>
      <w:r>
        <w:t>~$5.5M per vessel today (raised over time from ~$5.2M → ~$5.5M); pricing on the vessels is “totally firmed up.” (Exact figures are garbled in the transcript.)</w:t>
      </w:r>
    </w:p>
    <w:p>
      <w:pPr>
        <w:pStyle w:val="FBullet"/>
      </w:pPr>
      <w:r>
        <w:rPr>
          <w:b/>
        </w:rPr>
        <w:t xml:space="preserve">Regulatory: </w:t>
      </w:r>
      <w:r>
        <w:t>Certifies as a boat under maritime law — not an aircraft, so no FAA/EASA — via a dual-track US Coast Guard + Lloyd's Register pathway.</w:t>
      </w:r>
    </w:p>
    <w:p>
      <w:pPr>
        <w:pStyle w:val="FBullet"/>
      </w:pPr>
      <w:r>
        <w:rPr>
          <w:b/>
        </w:rPr>
        <w:t xml:space="preserve">Milestone ahead: </w:t>
      </w:r>
      <w:r>
        <w:t>Full-scale prototype back on the water in ~2 weeks (retrofitted to a fixed-foil design); first flight expected by end of summer. Deliveries targeted 2027; entry into commercial service ~H1 2028.</w:t>
      </w:r>
    </w:p>
    <w:p>
      <w:pPr>
        <w:pStyle w:val="FBullet"/>
      </w:pPr>
      <w:r>
        <w:rPr>
          <w:b/>
        </w:rPr>
        <w:t xml:space="preserve">August's read: </w:t>
      </w:r>
      <w:r>
        <w:t>Mark ran a detailed commercial diligence and left “even more interested.” Wants follow-on calls with Regent's defense and finance teams and the commercial deck released.</w:t>
      </w:r>
    </w:p>
    <w:p>
      <w:pPr>
        <w:pStyle w:val="BSubheader"/>
      </w:pPr>
      <w:r>
        <w:t>Participants</w:t>
      </w:r>
    </w:p>
    <w:p>
      <w:pPr>
        <w:pStyle w:val="CSubheader"/>
      </w:pPr>
      <w:r>
        <w:t>Regent</w:t>
      </w:r>
    </w:p>
    <w:p>
      <w:pPr>
        <w:pStyle w:val="FBullet"/>
      </w:pPr>
      <w:r>
        <w:rPr>
          <w:b/>
        </w:rPr>
        <w:t xml:space="preserve">Adam Triolo — </w:t>
      </w:r>
      <w:r>
        <w:t>VP of Commercial Business Development; owns the sales, ecosystems, and data-analytics teams. Joined when Regent was ~6 months old (two co-founders + first three hires); now 110+ employees and ~$140M raised. Prior: aerospace — sales demonstration pilot at Raytheon Aircraft, ~a decade in aircraft sales (Airbus to corporate jets) plus time at the airlines.</w:t>
      </w:r>
    </w:p>
    <w:p>
      <w:pPr>
        <w:pStyle w:val="FBullet"/>
      </w:pPr>
      <w:r>
        <w:rPr>
          <w:b/>
        </w:rPr>
        <w:t xml:space="preserve">Estefania “Stefie” Castillo — </w:t>
      </w:r>
      <w:r>
        <w:t>aerospace-engineering + economics background; ~4 years at Regent (≈ employee 20). Leads the data-analytics team, bridging engineering and commercial to turn engineering findings into customer- and investor-facing content.</w:t>
      </w:r>
    </w:p>
    <w:p>
      <w:pPr>
        <w:pStyle w:val="CSubheader"/>
      </w:pPr>
      <w:r>
        <w:t>August Group</w:t>
      </w:r>
    </w:p>
    <w:p>
      <w:pPr>
        <w:pStyle w:val="FBullet"/>
      </w:pPr>
      <w:r>
        <w:rPr>
          <w:b/>
        </w:rPr>
        <w:t xml:space="preserve">Mark Michaels — </w:t>
      </w:r>
      <w:r>
        <w:t>Head of Direct Investments; led the call and all diligence questions.</w:t>
      </w:r>
    </w:p>
    <w:p>
      <w:pPr>
        <w:pStyle w:val="FBullet"/>
      </w:pPr>
      <w:r>
        <w:rPr>
          <w:b/>
        </w:rPr>
        <w:t xml:space="preserve">Tobi Ibikunle — </w:t>
      </w:r>
      <w:r>
        <w:t>ran introductions (direct-investments associate/analyst).</w:t>
      </w:r>
    </w:p>
    <w:p>
      <w:pPr>
        <w:pStyle w:val="FBullet"/>
      </w:pPr>
      <w:r>
        <w:rPr>
          <w:b/>
        </w:rPr>
        <w:t xml:space="preserve">Also named on/around the team: </w:t>
      </w:r>
      <w:r>
        <w:t>Patrick (CIO), Will (associate/analyst), and Cal (summer intern).</w:t>
      </w:r>
    </w:p>
    <w:p>
      <w:pPr>
        <w:pStyle w:val="EParagraph"/>
      </w:pPr>
      <w:r>
        <w:t>Note: the August–Regent relationship began ~2 years ago at the Hill &amp; Valley conference (Mark met Will Sullivan there); Regent was “a bit too early” then but is now “right in the sweet spot.” The auto-transcript garbles some names (e.g., “Triola,” a stray “Joe”) and several figures — flagged below where it matters.</w:t>
      </w:r>
    </w:p>
    <w:p>
      <w:pPr>
        <w:pStyle w:val="BSubheader"/>
      </w:pPr>
      <w:r>
        <w:t>Order Book &amp; Pipeline</w:t>
      </w:r>
    </w:p>
    <w:p>
      <w:pPr>
        <w:pStyle w:val="FBullet"/>
      </w:pPr>
      <w:r>
        <w:rPr>
          <w:b/>
        </w:rPr>
        <w:t xml:space="preserve">Size &amp; shape: </w:t>
      </w:r>
      <w:r>
        <w:t>~$10.5B / ~600 vessels, a mix of firm and provisional, across ~6 continents. The book bifurcates maritime vs. aviation: maritime operators leverage existing dock infrastructure and workforce for a new service; aviation players augment existing networks and cut overhead with a new platform.</w:t>
      </w:r>
    </w:p>
    <w:p>
      <w:pPr>
        <w:pStyle w:val="FBullet"/>
      </w:pPr>
      <w:r>
        <w:rPr>
          <w:b/>
        </w:rPr>
        <w:t xml:space="preserve">Firm orders (~30 vessels): </w:t>
      </w:r>
      <w:r>
        <w:t>as rattled off, details to be confirmed — Bookee Bus (Uruguay) 1; U.Me (Egypt/Sweden) 2; Nirvana 1; V.Marine 1; Synerget (aviation distributor, Brazil) 10; Ocean Flyer (New Zealand) 4; “the 25” 10 firm (+30 provisional, ~10 expected to convert soon → ~20); SDF 4; Myers Mannix 1; Big Sky 1; ADNOC 1 (part of the Versa/SDF order).</w:t>
      </w:r>
    </w:p>
    <w:p>
      <w:pPr>
        <w:pStyle w:val="FBullet"/>
      </w:pPr>
      <w:r>
        <w:rPr>
          <w:b/>
        </w:rPr>
        <w:t xml:space="preserve">High-net-worth buyers: </w:t>
      </w:r>
      <w:r>
        <w:t>e.g., Michael Schwab (service to his hotels in Indonesia) and the Strategic Development Fund (a division of Edge, UAE) providing sea-glider financing to ADNOC and others.</w:t>
      </w:r>
    </w:p>
    <w:p>
      <w:pPr>
        <w:pStyle w:val="FBullet"/>
      </w:pPr>
      <w:r>
        <w:rPr>
          <w:b/>
        </w:rPr>
        <w:t xml:space="preserve">Urban Link Air Mobility: </w:t>
      </w:r>
      <w:r>
        <w:t>earlier press showed orders of 20-something up to 47; Urban Link missed a performance gate and was moved out of the firm-order communications, but remains an active prospect (Regent has done two deals with its founder, ex-Global Crossing). It returns to the forefront only with firm money meeting Regent's financing standards.</w:t>
      </w:r>
    </w:p>
    <w:p>
      <w:pPr>
        <w:pStyle w:val="FBullet"/>
      </w:pPr>
      <w:r>
        <w:rPr>
          <w:b/>
        </w:rPr>
        <w:t xml:space="preserve">Consolidations: </w:t>
      </w:r>
      <w:r>
        <w:t>“step payments” triggered at sea trials thinned earlier orders — some customers couldn't perform with fresh money, and one left simply to avoid being “first.” Both remain prospects but are off the Series B order book. (Ocean Flyer's press “25” was firm + provisional; 4 is the firm figure.)</w:t>
      </w:r>
    </w:p>
    <w:p>
      <w:pPr>
        <w:pStyle w:val="FBullet"/>
      </w:pPr>
      <w:r>
        <w:rPr>
          <w:b/>
        </w:rPr>
        <w:t xml:space="preserve">Purchase rights: </w:t>
      </w:r>
      <w:r>
        <w:t>the full 600 is counted because purchase rights remain in effect at Regent's discretion; a 2-year expiration lets Regent re-price, and it could exercise PRs for strategic reasons.</w:t>
      </w:r>
    </w:p>
    <w:p>
      <w:pPr>
        <w:pStyle w:val="BSubheader"/>
      </w:pPr>
      <w:r>
        <w:t>Contracts — PDPs, Refundability &amp; Liquidated Damages</w:t>
      </w:r>
    </w:p>
    <w:p>
      <w:pPr>
        <w:pStyle w:val="FBullet"/>
      </w:pPr>
      <w:r>
        <w:rPr>
          <w:b/>
        </w:rPr>
        <w:t xml:space="preserve">Contract form: </w:t>
      </w:r>
      <w:r>
        <w:t>moved from purchase-rights / basic LOI-with-firm-deposit to a standard seller purchase agreement that mirrors buying a corporate jet or turboprop; Regent offered to share sample contracts.</w:t>
      </w:r>
    </w:p>
    <w:p>
      <w:pPr>
        <w:pStyle w:val="FBullet"/>
      </w:pPr>
      <w:r>
        <w:rPr>
          <w:b/>
        </w:rPr>
        <w:t xml:space="preserve">PDP gates (per vessel): </w:t>
      </w:r>
      <w:r>
        <w:t>$250,000 on order (signing); +$500,000 on Class design approval; building to $1.75M total due one year prior to delivery; final balance on delivery. (Some variation by order timing; most of the book is on these terms.)</w:t>
      </w:r>
    </w:p>
    <w:p>
      <w:pPr>
        <w:pStyle w:val="FBullet"/>
      </w:pPr>
      <w:r>
        <w:rPr>
          <w:b/>
        </w:rPr>
        <w:t xml:space="preserve">Refund triggers (only these): </w:t>
      </w:r>
      <w:r>
        <w:t>failure to hit key performance metrics — 3,500 lb payload, 180 mi range, up to 180 mph, 12-passenger configuration — though Regent left a 15% margin on all four (so the contractual floors sit ~15% lower). Plus: missing the contracted delivery date by 180 days makes a customer eligible for a refund.</w:t>
      </w:r>
    </w:p>
    <w:p>
      <w:pPr>
        <w:pStyle w:val="FBullet"/>
      </w:pPr>
      <w:r>
        <w:rPr>
          <w:b/>
        </w:rPr>
        <w:t xml:space="preserve">Liquidated damages: </w:t>
      </w:r>
      <w:r>
        <w:t>if a customer fails to perform, Regent retains 30% of the vessel purchase price.</w:t>
      </w:r>
    </w:p>
    <w:p>
      <w:pPr>
        <w:pStyle w:val="FBullet"/>
      </w:pPr>
      <w:r>
        <w:rPr>
          <w:b/>
        </w:rPr>
        <w:t xml:space="preserve">Collections / backlog detail: </w:t>
      </w:r>
      <w:r>
        <w:t>Mark cited “$58M contracted at 30% PDP with only ~$10.4M collected”; Adam deferred specifics to the finance team — the rest sits behind milestone gates (first flight, Class design approval expected within ~1 year, and one year prior to delivery).</w:t>
      </w:r>
    </w:p>
    <w:p>
      <w:pPr>
        <w:pStyle w:val="FBullet"/>
      </w:pPr>
      <w:r>
        <w:rPr>
          <w:b/>
        </w:rPr>
        <w:t xml:space="preserve">Near-term PDP inflows: </w:t>
      </w:r>
      <w:r>
        <w:t>~$46M of commercial + defense PDPs expected over the next 24 months (the use-of-funds bridge): current-book PDPs, provisional-to-firm conversions, Marine Corps Warfighting Lab achievement milestones, and SDF payments tied to flight. Exact schedule deferred to the finance deck.</w:t>
      </w:r>
    </w:p>
    <w:p>
      <w:pPr>
        <w:pStyle w:val="BSubheader"/>
      </w:pPr>
      <w:r>
        <w:t>Pricing</w:t>
      </w:r>
    </w:p>
    <w:p>
      <w:pPr>
        <w:pStyle w:val="FBullet"/>
      </w:pPr>
      <w:r>
        <w:rPr>
          <w:b/>
        </w:rPr>
        <w:t xml:space="preserve">Current price: </w:t>
      </w:r>
      <w:r>
        <w:t>~$5.5M per vessel (stated as $5,500,795), set in September last year; previously ~$5.495M and ~$5.195M — Regent has repeatedly raised prices while still taking deposits and closing deals. Cheapest sea glider ~$5.1M after discount; the bulk of the book sits ~$5.4M. (All figures are garbled in the transcript; the vessel is ~$5.5M.)</w:t>
      </w:r>
    </w:p>
    <w:p>
      <w:pPr>
        <w:pStyle w:val="FBullet"/>
      </w:pPr>
      <w:r>
        <w:rPr>
          <w:b/>
        </w:rPr>
        <w:t xml:space="preserve">Status: </w:t>
      </w:r>
      <w:r>
        <w:t>pricing on the vessels themselves is “totally firmed up.”</w:t>
      </w:r>
    </w:p>
    <w:p>
      <w:pPr>
        <w:pStyle w:val="BSubheader"/>
      </w:pPr>
      <w:r>
        <w:t>Customers &amp; Market Development</w:t>
      </w:r>
    </w:p>
    <w:p>
      <w:pPr>
        <w:pStyle w:val="FBullet"/>
      </w:pPr>
      <w:r>
        <w:rPr>
          <w:b/>
        </w:rPr>
        <w:t xml:space="preserve">Airline backers: </w:t>
      </w:r>
      <w:r>
        <w:t>Alaska, Hawaiian, and Japan Airlines are among the earliest investors; Southwest and United are members of the Hawaii Sea Glider Initiative (one of 5+ initiatives worldwide). Southwest + United sponsored a 100+ page feasibility study (feasibility, market sentiment, METOCEAN/wave data, community impact).</w:t>
      </w:r>
    </w:p>
    <w:p>
      <w:pPr>
        <w:pStyle w:val="FBullet"/>
      </w:pPr>
      <w:r>
        <w:rPr>
          <w:b/>
        </w:rPr>
        <w:t xml:space="preserve">Why study first: </w:t>
      </w:r>
      <w:r>
        <w:t>the airlines aren't firm buyers yet (waiting on licensing) but sponsor studies to learn how to activate service, who the key stakeholders are, and what community sentiment looks like for a brand-new mode of transport.</w:t>
      </w:r>
    </w:p>
    <w:p>
      <w:pPr>
        <w:pStyle w:val="FBullet"/>
      </w:pPr>
      <w:r>
        <w:rPr>
          <w:b/>
        </w:rPr>
        <w:t xml:space="preserve">Demand thesis: </w:t>
      </w:r>
      <w:r>
        <w:t>very low operating costs let operators offer low ticket prices and net community benefits (access to affordable housing, medical care, jobs). Regent started in Hawaii deliberately — the toughest market (price- and culturally-sensitive); framing sea gliders as community-service infrastructure earns a friendlier reception.</w:t>
      </w:r>
    </w:p>
    <w:p>
      <w:pPr>
        <w:pStyle w:val="FBullet"/>
      </w:pPr>
      <w:r>
        <w:rPr>
          <w:b/>
        </w:rPr>
        <w:t xml:space="preserve">Two customer archetypes: </w:t>
      </w:r>
      <w:r>
        <w:t>mass-market community service vs. UHNW-exclusive (e.g., “the 25” connecting ultra-high-net-worth clients to second homes / vacation / business — profitable on even a 10-ship fleet). Both pencil out thanks to low opex.</w:t>
      </w:r>
    </w:p>
    <w:p>
      <w:pPr>
        <w:pStyle w:val="BSubheader"/>
      </w:pPr>
      <w:r>
        <w:t>Customer Financing</w:t>
      </w:r>
    </w:p>
    <w:p>
      <w:pPr>
        <w:pStyle w:val="FBullet"/>
      </w:pPr>
      <w:r>
        <w:rPr>
          <w:b/>
        </w:rPr>
        <w:t xml:space="preserve">Financing partners: </w:t>
      </w:r>
      <w:r>
        <w:t>Regent has done deals with established aviation/maritime financing houses — Monte Rockton (phonetic) and LCI — offering operating and finance leases to future owners.</w:t>
      </w:r>
    </w:p>
    <w:p>
      <w:pPr>
        <w:pStyle w:val="FBullet"/>
      </w:pPr>
      <w:r>
        <w:rPr>
          <w:b/>
        </w:rPr>
        <w:t xml:space="preserve">Pushback on the premise: </w:t>
      </w:r>
      <w:r>
        <w:t>Adam argued today's firm book is well-funded startups (backed by UHNW individuals, royalty, or oil companies) or established aircraft/vessel buyers that won't need much financing; financing matters more for converting the provisional book, but isn't a current constraint.</w:t>
      </w:r>
    </w:p>
    <w:p>
      <w:pPr>
        <w:pStyle w:val="BSubheader"/>
      </w:pPr>
      <w:r>
        <w:t>Defense (overview — deferred to the defense team)</w:t>
      </w:r>
    </w:p>
    <w:p>
      <w:pPr>
        <w:pStyle w:val="FBullet"/>
      </w:pPr>
      <w:r>
        <w:rPr>
          <w:b/>
        </w:rPr>
        <w:t xml:space="preserve">Anduril relationship: </w:t>
      </w:r>
      <w:r>
        <w:t>Regent has committed to Anduril (garbled as “Andrew / Andl” in the transcript; identified by its “Lattice” software) as its representative for offensive defense missions. For offensive work with the Department of War, Anduril would be prime — taking a basic “green” sea glider, integrating Lattice, weapons and controls, and delivering to the military.</w:t>
      </w:r>
    </w:p>
    <w:p>
      <w:pPr>
        <w:pStyle w:val="FBullet"/>
      </w:pPr>
      <w:r>
        <w:rPr>
          <w:b/>
        </w:rPr>
        <w:t xml:space="preserve">Where Regent is prime: </w:t>
      </w:r>
      <w:r>
        <w:t>defensive missions (Casevac, Medevac) and “Squire,” a quarter-scale drone version wholly owned by Regent — Regent does the integration and is the seller of record to the DoD.</w:t>
      </w:r>
    </w:p>
    <w:p>
      <w:pPr>
        <w:pStyle w:val="FBullet"/>
      </w:pPr>
      <w:r>
        <w:rPr>
          <w:b/>
        </w:rPr>
        <w:t xml:space="preserve">Momentum: </w:t>
      </w:r>
      <w:r>
        <w:t>defense tailwinds “across the board,” with weekly inquiries (US and UAE via Edge/SDF); a ~3-year Marine Corps relationship with $15M in play; participating in the Silent Swarm exercise with the drone in ~6 weeks (autonomous tracking, payload carry, waypoint missions). Portfolio spans hybrid, fully-autonomous, and electric defense variants.</w:t>
      </w:r>
    </w:p>
    <w:p>
      <w:pPr>
        <w:pStyle w:val="FBullet"/>
      </w:pPr>
      <w:r>
        <w:rPr>
          <w:b/>
        </w:rPr>
        <w:t xml:space="preserve">Deferred: </w:t>
      </w:r>
      <w:r>
        <w:t>the legal structure of the Anduril relationship (prime / sub / teaming) and detailed defense questions go to Regent's defense team.</w:t>
      </w:r>
    </w:p>
    <w:p>
      <w:pPr>
        <w:pStyle w:val="BSubheader"/>
      </w:pPr>
      <w:r>
        <w:t>SDF / Edge Joint Venture (UAE)</w:t>
      </w:r>
    </w:p>
    <w:p>
      <w:pPr>
        <w:pStyle w:val="FBullet"/>
      </w:pPr>
      <w:r>
        <w:rPr>
          <w:b/>
        </w:rPr>
        <w:t xml:space="preserve">What it adds: </w:t>
      </w:r>
      <w:r>
        <w:t>the JV with the Strategic Development Fund (a division of Edge, the UAE state defense prime) brings ~750,000 sq ft of manufacturing; once online, SDF assumes all Eastern-Hemisphere vessel deliveries — starting with kits/subassembly and progressing toward whole sea gliders.</w:t>
      </w:r>
    </w:p>
    <w:p>
      <w:pPr>
        <w:pStyle w:val="FBullet"/>
      </w:pPr>
      <w:r>
        <w:rPr>
          <w:b/>
        </w:rPr>
        <w:t xml:space="preserve">Deferred: </w:t>
      </w:r>
      <w:r>
        <w:t>JV economics and the Topco / JV splits go to Regent's finance team; Adam was on the UAE trip that hammered out the commercial-BD terms.</w:t>
      </w:r>
    </w:p>
    <w:p>
      <w:pPr>
        <w:pStyle w:val="BSubheader"/>
      </w:pPr>
      <w:r>
        <w:t>Regulatory &amp; Certification</w:t>
      </w:r>
    </w:p>
    <w:p>
      <w:pPr>
        <w:pStyle w:val="FBullet"/>
      </w:pPr>
      <w:r>
        <w:rPr>
          <w:b/>
        </w:rPr>
        <w:t xml:space="preserve">Boat, not plane: </w:t>
      </w:r>
      <w:r>
        <w:t>a vessel operating exclusively in ground effect is classified as a boat (“type A wing”), not an aircraft — so no FAA/EASA. Adam cited a long-standing international framework (heard as “1992”) with ~30 years of precedent that distributes certification to national regulators / flag states.</w:t>
      </w:r>
    </w:p>
    <w:p>
      <w:pPr>
        <w:pStyle w:val="FBullet"/>
      </w:pPr>
      <w:r>
        <w:rPr>
          <w:b/>
        </w:rPr>
        <w:t xml:space="preserve">Dual-track (a regulatory hedge): </w:t>
      </w:r>
      <w:r>
        <w:t>US Coast Guard for domestic operations under the Jones Act (it has been sitting on Regent's Design Basis Agreement for ~2 months, delayed by the government shutdown) and Lloyd's Register for international (first Class design notation) — LR is expected to feed expertise back to the USCG.</w:t>
      </w:r>
    </w:p>
    <w:p>
      <w:pPr>
        <w:pStyle w:val="FBullet"/>
      </w:pPr>
      <w:r>
        <w:rPr>
          <w:b/>
        </w:rPr>
        <w:t xml:space="preserve">Process: </w:t>
      </w:r>
      <w:r>
        <w:t>regulators approve the design, oversee construction and survey, then attend sea trials; passing yields a USCG Certificate of Inspection or a Class WIG Safety Certificate (“seaworthy”). Operators then work with their flag state for operational approval to carry passengers.</w:t>
      </w:r>
    </w:p>
    <w:p>
      <w:pPr>
        <w:pStyle w:val="FBullet"/>
      </w:pPr>
      <w:r>
        <w:rPr>
          <w:b/>
        </w:rPr>
        <w:t xml:space="preserve">Service vs. delivery: </w:t>
      </w:r>
      <w:r>
        <w:t>delivery (customer takes the vessel and pays the balance) is targeted 2027; entry into commercial service — operational approval to carry passengers for hire — is anticipated ~H1 2028 for the first two Viceroys.</w:t>
      </w:r>
    </w:p>
    <w:p>
      <w:pPr>
        <w:pStyle w:val="FBullet"/>
      </w:pPr>
      <w:r>
        <w:rPr>
          <w:b/>
        </w:rPr>
        <w:t xml:space="preserve">Operator requirements: </w:t>
      </w:r>
      <w:r>
        <w:t>controls are all “boat” (left/right, fast/slow — no stick or altitude); operators must be certified mariners (25-ton near-coastal captain / first mate), train at the Regent School, and obtain flag approval for their operating area.</w:t>
      </w:r>
    </w:p>
    <w:p>
      <w:pPr>
        <w:pStyle w:val="FBullet"/>
      </w:pPr>
      <w:r>
        <w:rPr>
          <w:b/>
        </w:rPr>
        <w:t xml:space="preserve">Tailwind: </w:t>
      </w:r>
      <w:r>
        <w:t>the latest DHS funding bill allocated $2M for the USCG to build in-house capability to certify wing-in-ground-effect vessels — they're “tooling up to certify boats that fly.”</w:t>
      </w:r>
    </w:p>
    <w:p>
      <w:pPr>
        <w:pStyle w:val="BSubheader"/>
      </w:pPr>
      <w:r>
        <w:t>Competition &amp; Moat</w:t>
      </w:r>
    </w:p>
    <w:p>
      <w:pPr>
        <w:pStyle w:val="FBullet"/>
      </w:pPr>
      <w:r>
        <w:rPr>
          <w:b/>
        </w:rPr>
        <w:t xml:space="preserve">A new niche: </w:t>
      </w:r>
      <w:r>
        <w:t>nothing truly comparable exists. The closest products — the Aron M80 (Korea) and AirFish 8 (Singapore) — are dramatically different: they require pilot training (takeoff/landing isn't automated) and use lifting-surface designs that aren't wave-tolerant.</w:t>
      </w:r>
    </w:p>
    <w:p>
      <w:pPr>
        <w:pStyle w:val="FBullet"/>
      </w:pPr>
      <w:r>
        <w:rPr>
          <w:b/>
        </w:rPr>
        <w:t xml:space="preserve">The unlock — wave tolerance: </w:t>
      </w:r>
      <w:r>
        <w:t>Regent claims just over 5 ft of wave tolerance vs. ~1 ft (or less) for seaplanes and other WIGs (~5×), dramatically widening the operating envelope and improving passenger comfort. Adam says Regent only “competes” ~5% of the time.</w:t>
      </w:r>
    </w:p>
    <w:p>
      <w:pPr>
        <w:pStyle w:val="FBullet"/>
      </w:pPr>
      <w:r>
        <w:rPr>
          <w:b/>
        </w:rPr>
        <w:t xml:space="preserve">Operating envelope: </w:t>
      </w:r>
      <w:r>
        <w:t>weather- and wave-dependent and location-specific; the craft stays within one wingspan / ≤30 ft of the surface (“below the mast of a sailboat”) — the basis for the WIG regulatory carve-out.</w:t>
      </w:r>
    </w:p>
    <w:p>
      <w:pPr>
        <w:pStyle w:val="BSubheader"/>
      </w:pPr>
      <w:r>
        <w:t>August Group — Profile (as Mark described it)</w:t>
      </w:r>
    </w:p>
    <w:p>
      <w:pPr>
        <w:pStyle w:val="FBullet"/>
      </w:pPr>
      <w:r>
        <w:rPr>
          <w:b/>
        </w:rPr>
        <w:t xml:space="preserve">Who: </w:t>
      </w:r>
      <w:r>
        <w:t>a Toronto-based multifamily office; clients are mostly pro athletes, with assets concentrated in a few UHNW families; ~6 years operating.</w:t>
      </w:r>
    </w:p>
    <w:p>
      <w:pPr>
        <w:pStyle w:val="FBullet"/>
      </w:pPr>
      <w:r>
        <w:rPr>
          <w:b/>
        </w:rPr>
        <w:t xml:space="preserve">Connectivity: </w:t>
      </w:r>
      <w:r>
        <w:t>a newly-joined partner / partial owner — David Fialkow, a co-founder of General Catalyst — deepens August's venture-ecosystem reach.</w:t>
      </w:r>
    </w:p>
    <w:p>
      <w:pPr>
        <w:pStyle w:val="FBullet"/>
      </w:pPr>
      <w:r>
        <w:rPr>
          <w:b/>
        </w:rPr>
        <w:t xml:space="preserve">Book &amp; checks: </w:t>
      </w:r>
      <w:r>
        <w:t>~50/50 private/public; private skews to funds, while the direct side (Mark's) takes higher-risk, alpha-generating bets. Typical direct check $2.5–5M, growing with client books.</w:t>
      </w:r>
    </w:p>
    <w:p>
      <w:pPr>
        <w:pStyle w:val="FBullet"/>
      </w:pPr>
      <w:r>
        <w:rPr>
          <w:b/>
        </w:rPr>
        <w:t xml:space="preserve">Mandate: </w:t>
      </w:r>
      <w:r>
        <w:t>sector- and stage-agnostic but past pre-seed — companies with product in place or nearing regulatory approval / product-market fit. Regent now sits “right in the sweet spot.”</w:t>
      </w:r>
    </w:p>
    <w:p>
      <w:pPr>
        <w:pStyle w:val="FBullet"/>
      </w:pPr>
      <w:r>
        <w:rPr>
          <w:b/>
        </w:rPr>
        <w:t xml:space="preserve">Team: </w:t>
      </w:r>
      <w:r>
        <w:t>Mark (Head of Direct Investments), Patrick (CIO), Toby and Will (associates/analysts), and Cal (summer intern).</w:t>
      </w:r>
    </w:p>
    <w:p>
      <w:pPr>
        <w:pStyle w:val="BSubheader"/>
      </w:pPr>
      <w:r>
        <w:t>Risks &amp; Open Questions</w:t>
      </w:r>
    </w:p>
    <w:p>
      <w:pPr>
        <w:pStyle w:val="FBullet"/>
      </w:pPr>
      <w:r>
        <w:rPr>
          <w:b/>
        </w:rPr>
        <w:t xml:space="preserve">Regulatory timing &amp; dependency: </w:t>
      </w:r>
      <w:r>
        <w:t>first-of-kind certification with the USCG (DBA delayed by the government shutdown) and Lloyd's; a 180-day delivery slip is a refund trigger; entry into service isn't until ~H1 2028. Mark probed what happens if the regulator drags.</w:t>
      </w:r>
    </w:p>
    <w:p>
      <w:pPr>
        <w:pStyle w:val="FBullet"/>
      </w:pPr>
      <w:r>
        <w:rPr>
          <w:b/>
        </w:rPr>
        <w:t xml:space="preserve">Order-book quality: </w:t>
      </w:r>
      <w:r>
        <w:t>the firm vs. provisional split matters; earlier orders (Urban Link, Ocean Flyer) were consolidated or removed. “$58M contracted but only ~$10.4M collected” — most cash sits behind unmet milestone gates and is back-loaded.</w:t>
      </w:r>
    </w:p>
    <w:p>
      <w:pPr>
        <w:pStyle w:val="FBullet"/>
      </w:pPr>
      <w:r>
        <w:rPr>
          <w:b/>
        </w:rPr>
        <w:t xml:space="preserve">Unproven performance: </w:t>
      </w:r>
      <w:r>
        <w:t>the four contractual performance metrics are unproven until the first full-scale flight (expected by end of summer; back on the water in ~2 weeks).</w:t>
      </w:r>
    </w:p>
    <w:p>
      <w:pPr>
        <w:pStyle w:val="FBullet"/>
      </w:pPr>
      <w:r>
        <w:rPr>
          <w:b/>
        </w:rPr>
        <w:t xml:space="preserve">Deferred economics: </w:t>
      </w:r>
      <w:r>
        <w:t>the Anduril legal structure and the SDF / Edge JV splits weren't covered — both go to the defense and finance teams.</w:t>
      </w:r>
    </w:p>
    <w:p>
      <w:pPr>
        <w:pStyle w:val="FBullet"/>
      </w:pPr>
      <w:r>
        <w:rPr>
          <w:b/>
        </w:rPr>
        <w:t xml:space="preserve">Financing of conversions: </w:t>
      </w:r>
      <w:r>
        <w:t>exercising the provisional book toward the full 600 will likely need financing that isn't in place yet.</w:t>
      </w:r>
    </w:p>
    <w:p>
      <w:pPr>
        <w:pStyle w:val="FBullet"/>
      </w:pPr>
      <w:r>
        <w:rPr>
          <w:b/>
        </w:rPr>
        <w:t xml:space="preserve">Transcript reliability: </w:t>
      </w:r>
      <w:r>
        <w:t>several names and figures are auto-transcribed and approximate (the pricing ladder, customer counts, the “1992” framework, finance-house names) — confirm against the materials Regent sends.</w:t>
      </w:r>
    </w:p>
    <w:p>
      <w:pPr>
        <w:pStyle w:val="BSubheader"/>
      </w:pPr>
      <w:r>
        <w:t>Next Steps &amp; Action Items</w:t>
      </w:r>
    </w:p>
    <w:p>
      <w:pPr>
        <w:pStyle w:val="CSubheader"/>
      </w:pPr>
      <w:r>
        <w:t>Regent to send / do</w:t>
      </w:r>
    </w:p>
    <w:p>
      <w:pPr>
        <w:pStyle w:val="FBullet"/>
      </w:pPr>
      <w:r>
        <w:t>Release the Commercial Deep-Dive deck in the VDR (Adam to have “Aaron” unlock it), plus the certification / entry-into-service document already in the data room.</w:t>
      </w:r>
    </w:p>
    <w:p>
      <w:pPr>
        <w:pStyle w:val="FBullet"/>
      </w:pPr>
      <w:r>
        <w:t>Share sample customer purchase contracts and a detailed order-book + PDP payment schedule.</w:t>
      </w:r>
    </w:p>
    <w:p>
      <w:pPr>
        <w:pStyle w:val="FBullet"/>
      </w:pPr>
      <w:r>
        <w:t>Schedule follow-on calls with the Defense team (Anduril structure, offensive/defensive) and the Finance team (PDP schedule, the $58M backlog detail, SDF JV economics, the ~$46M / 24-month bridge).</w:t>
      </w:r>
    </w:p>
    <w:p>
      <w:pPr>
        <w:pStyle w:val="CSubheader"/>
      </w:pPr>
      <w:r>
        <w:t>August to do</w:t>
      </w:r>
    </w:p>
    <w:p>
      <w:pPr>
        <w:pStyle w:val="FBullet"/>
      </w:pPr>
      <w:r>
        <w:t>Send written question lists (a spreadsheet is fine) for detailed responses; build the investment IM and continue diligence off the released materials.</w:t>
      </w:r>
    </w:p>
    <w:p>
      <w:pPr>
        <w:pStyle w:val="FBullet"/>
      </w:pPr>
      <w:r>
        <w:t>Consider attending / observing a conference to see how Regent presents.</w:t>
      </w:r>
    </w:p>
    <w:p>
      <w:pPr>
        <w:pStyle w:val="FBullet"/>
      </w:pPr>
      <w:r>
        <w:rPr>
          <w:b/>
        </w:rPr>
        <w:t xml:space="preserve">Interest level: </w:t>
      </w:r>
      <w:r>
        <w:t>increased — Mark: “got me even more interested in the company.”</w:t>
      </w:r>
    </w:p>
    <w:sectPr w:rsidR="00434ADD" w:rsidRPr="001F3AC4" w:rsidSect="00C2630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18710" w14:textId="77777777" w:rsidR="00A50FBD" w:rsidRDefault="00A50FBD">
      <w:pPr>
        <w:spacing w:after="0"/>
      </w:pPr>
      <w:r>
        <w:separator/>
      </w:r>
    </w:p>
  </w:endnote>
  <w:endnote w:type="continuationSeparator" w:id="0">
    <w:p w14:paraId="252C604B" w14:textId="77777777" w:rsidR="00A50FBD" w:rsidRDefault="00A50FBD">
      <w:pPr>
        <w:spacing w:after="0"/>
      </w:pPr>
      <w:r>
        <w:continuationSeparator/>
      </w:r>
    </w:p>
  </w:endnote>
  <w:endnote w:type="continuationNotice" w:id="1">
    <w:p w14:paraId="15E9BB96" w14:textId="77777777" w:rsidR="00A50FBD" w:rsidRDefault="00A50FB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e Semibold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5548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E379EFF" w14:textId="77777777" w:rsidR="000B558A" w:rsidRDefault="00403E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DB5AE7" w14:textId="77777777" w:rsidR="000B558A" w:rsidRDefault="000B55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" w:hAnsi="Arial" w:cs="Arial"/>
        <w:sz w:val="18"/>
        <w:szCs w:val="18"/>
      </w:rPr>
      <w:id w:val="14740183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6A6CE6" w14:textId="77777777" w:rsidR="000B558A" w:rsidRPr="00622052" w:rsidRDefault="00403E33">
        <w:pPr>
          <w:pStyle w:val="Footer"/>
          <w:framePr w:wrap="none" w:vAnchor="text" w:hAnchor="margin" w:xAlign="right" w:y="1"/>
          <w:rPr>
            <w:rStyle w:val="PageNumber"/>
            <w:rFonts w:ascii="Arial" w:hAnsi="Arial" w:cs="Arial"/>
            <w:sz w:val="18"/>
            <w:szCs w:val="18"/>
          </w:rPr>
        </w:pPr>
        <w:r w:rsidRPr="00622052">
          <w:rPr>
            <w:rStyle w:val="PageNumber"/>
            <w:rFonts w:ascii="Arial" w:hAnsi="Arial" w:cs="Arial"/>
            <w:sz w:val="18"/>
            <w:szCs w:val="18"/>
          </w:rPr>
          <w:fldChar w:fldCharType="begin"/>
        </w:r>
        <w:r w:rsidRPr="00622052">
          <w:rPr>
            <w:rStyle w:val="PageNumber"/>
            <w:rFonts w:ascii="Arial" w:hAnsi="Arial" w:cs="Arial"/>
            <w:sz w:val="18"/>
            <w:szCs w:val="18"/>
          </w:rPr>
          <w:instrText xml:space="preserve"> PAGE </w:instrText>
        </w:r>
        <w:r w:rsidRPr="00622052">
          <w:rPr>
            <w:rStyle w:val="PageNumber"/>
            <w:rFonts w:ascii="Arial" w:hAnsi="Arial" w:cs="Arial"/>
            <w:sz w:val="18"/>
            <w:szCs w:val="18"/>
          </w:rPr>
          <w:fldChar w:fldCharType="separate"/>
        </w:r>
        <w:r w:rsidRPr="00622052">
          <w:rPr>
            <w:rStyle w:val="PageNumber"/>
            <w:rFonts w:ascii="Arial" w:hAnsi="Arial" w:cs="Arial"/>
            <w:noProof/>
            <w:sz w:val="18"/>
            <w:szCs w:val="18"/>
          </w:rPr>
          <w:t>1</w:t>
        </w:r>
        <w:r w:rsidRPr="00622052">
          <w:rPr>
            <w:rStyle w:val="PageNumber"/>
            <w:rFonts w:ascii="Arial" w:hAnsi="Arial" w:cs="Arial"/>
            <w:sz w:val="18"/>
            <w:szCs w:val="18"/>
          </w:rPr>
          <w:fldChar w:fldCharType="end"/>
        </w:r>
      </w:p>
    </w:sdtContent>
  </w:sdt>
  <w:p w14:paraId="1DE0915E" w14:textId="77777777" w:rsidR="007814CA" w:rsidRPr="00534D5C" w:rsidRDefault="007814CA" w:rsidP="00534D5C">
    <w:pPr>
      <w:pStyle w:val="Footer"/>
      <w:rPr>
        <w:rFonts w:asciiTheme="majorHAnsi" w:hAnsiTheme="majorHAnsi" w:cstheme="majorHAns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7F7B7" w14:textId="77777777" w:rsidR="006444D5" w:rsidRDefault="00644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E50D" w14:textId="77777777" w:rsidR="00A50FBD" w:rsidRDefault="00A50FBD">
      <w:pPr>
        <w:spacing w:after="0"/>
      </w:pPr>
      <w:r>
        <w:separator/>
      </w:r>
    </w:p>
  </w:footnote>
  <w:footnote w:type="continuationSeparator" w:id="0">
    <w:p w14:paraId="78ADC613" w14:textId="77777777" w:rsidR="00A50FBD" w:rsidRDefault="00A50FBD">
      <w:pPr>
        <w:spacing w:after="0"/>
      </w:pPr>
      <w:r>
        <w:continuationSeparator/>
      </w:r>
    </w:p>
  </w:footnote>
  <w:footnote w:type="continuationNotice" w:id="1">
    <w:p w14:paraId="0E37391D" w14:textId="77777777" w:rsidR="00A50FBD" w:rsidRDefault="00A50FB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D91" w14:textId="77777777" w:rsidR="006444D5" w:rsidRDefault="006444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97147" w14:textId="77777777" w:rsidR="000B558A" w:rsidRPr="001105D7" w:rsidRDefault="00C64AAB">
    <w:pPr>
      <w:pStyle w:val="Header"/>
      <w:tabs>
        <w:tab w:val="clear" w:pos="4680"/>
        <w:tab w:val="clear" w:pos="9360"/>
      </w:tabs>
      <w:rPr>
        <w:rFonts w:ascii="Arial" w:hAnsi="Arial" w:cs="Arial"/>
      </w:rPr>
    </w:pPr>
    <w:r w:rsidRPr="0012596F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03C26B62" wp14:editId="4E90ECC7">
          <wp:simplePos x="0" y="0"/>
          <wp:positionH relativeFrom="column">
            <wp:posOffset>3810</wp:posOffset>
          </wp:positionH>
          <wp:positionV relativeFrom="paragraph">
            <wp:posOffset>-306705</wp:posOffset>
          </wp:positionV>
          <wp:extent cx="1912620" cy="299720"/>
          <wp:effectExtent l="0" t="0" r="0" b="5080"/>
          <wp:wrapTopAndBottom/>
          <wp:docPr id="849985155" name="Picture 2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9985155" name="Picture 2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2620" cy="29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60E61" w14:textId="77777777" w:rsidR="006444D5" w:rsidRDefault="006444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6EF3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F952A0"/>
    <w:multiLevelType w:val="hybridMultilevel"/>
    <w:tmpl w:val="1CAC5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81379"/>
    <w:multiLevelType w:val="hybridMultilevel"/>
    <w:tmpl w:val="7FEE50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0C159E"/>
    <w:multiLevelType w:val="hybridMultilevel"/>
    <w:tmpl w:val="166C7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461A0"/>
    <w:multiLevelType w:val="hybridMultilevel"/>
    <w:tmpl w:val="F496C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30A50"/>
    <w:multiLevelType w:val="hybridMultilevel"/>
    <w:tmpl w:val="91C6EB1E"/>
    <w:lvl w:ilvl="0" w:tplc="C958C49E">
      <w:start w:val="2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230C56"/>
    <w:multiLevelType w:val="hybridMultilevel"/>
    <w:tmpl w:val="DFD8E4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6D7765"/>
    <w:multiLevelType w:val="hybridMultilevel"/>
    <w:tmpl w:val="5F28EEEA"/>
    <w:lvl w:ilvl="0" w:tplc="E78C83A4">
      <w:start w:val="1"/>
      <w:numFmt w:val="bullet"/>
      <w:pStyle w:val="F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8A1FC0"/>
    <w:multiLevelType w:val="hybridMultilevel"/>
    <w:tmpl w:val="A6B63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B1A93"/>
    <w:multiLevelType w:val="hybridMultilevel"/>
    <w:tmpl w:val="73A02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B384F"/>
    <w:multiLevelType w:val="hybridMultilevel"/>
    <w:tmpl w:val="EB5CA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5D2C0D"/>
    <w:multiLevelType w:val="hybridMultilevel"/>
    <w:tmpl w:val="CFF6A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D5E76"/>
    <w:multiLevelType w:val="hybridMultilevel"/>
    <w:tmpl w:val="424A9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D16EC"/>
    <w:multiLevelType w:val="hybridMultilevel"/>
    <w:tmpl w:val="3D8EC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D2067"/>
    <w:multiLevelType w:val="hybridMultilevel"/>
    <w:tmpl w:val="000C1DF4"/>
    <w:lvl w:ilvl="0" w:tplc="FD02EF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71F8D"/>
    <w:multiLevelType w:val="hybridMultilevel"/>
    <w:tmpl w:val="68C81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4619D"/>
    <w:multiLevelType w:val="hybridMultilevel"/>
    <w:tmpl w:val="8C8C6C94"/>
    <w:lvl w:ilvl="0" w:tplc="C958C49E">
      <w:start w:val="2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13894"/>
    <w:multiLevelType w:val="hybridMultilevel"/>
    <w:tmpl w:val="BBA68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76143"/>
    <w:multiLevelType w:val="hybridMultilevel"/>
    <w:tmpl w:val="41FAA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5119D"/>
    <w:multiLevelType w:val="hybridMultilevel"/>
    <w:tmpl w:val="EBB88C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F56938"/>
    <w:multiLevelType w:val="hybridMultilevel"/>
    <w:tmpl w:val="B2144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3E492C"/>
    <w:multiLevelType w:val="hybridMultilevel"/>
    <w:tmpl w:val="E4F2D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47539"/>
    <w:multiLevelType w:val="hybridMultilevel"/>
    <w:tmpl w:val="731A2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FC624E"/>
    <w:multiLevelType w:val="hybridMultilevel"/>
    <w:tmpl w:val="071AF3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34107D"/>
    <w:multiLevelType w:val="hybridMultilevel"/>
    <w:tmpl w:val="7902C574"/>
    <w:lvl w:ilvl="0" w:tplc="2DE8860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AC743B"/>
    <w:multiLevelType w:val="hybridMultilevel"/>
    <w:tmpl w:val="9A32E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7C33A3"/>
    <w:multiLevelType w:val="hybridMultilevel"/>
    <w:tmpl w:val="89DAD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456BA8"/>
    <w:multiLevelType w:val="hybridMultilevel"/>
    <w:tmpl w:val="C7B4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C9345F"/>
    <w:multiLevelType w:val="hybridMultilevel"/>
    <w:tmpl w:val="AC0262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921975"/>
    <w:multiLevelType w:val="hybridMultilevel"/>
    <w:tmpl w:val="10CE1DC6"/>
    <w:lvl w:ilvl="0" w:tplc="2DE8860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BA524E"/>
    <w:multiLevelType w:val="hybridMultilevel"/>
    <w:tmpl w:val="91B08A7E"/>
    <w:lvl w:ilvl="0" w:tplc="C958C49E">
      <w:start w:val="2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22563F"/>
    <w:multiLevelType w:val="hybridMultilevel"/>
    <w:tmpl w:val="C988F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9623A3"/>
    <w:multiLevelType w:val="hybridMultilevel"/>
    <w:tmpl w:val="AA260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4762B"/>
    <w:multiLevelType w:val="hybridMultilevel"/>
    <w:tmpl w:val="CE3A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85843">
    <w:abstractNumId w:val="7"/>
  </w:num>
  <w:num w:numId="2" w16cid:durableId="485318287">
    <w:abstractNumId w:val="22"/>
  </w:num>
  <w:num w:numId="3" w16cid:durableId="1538666517">
    <w:abstractNumId w:val="15"/>
  </w:num>
  <w:num w:numId="4" w16cid:durableId="958874552">
    <w:abstractNumId w:val="17"/>
  </w:num>
  <w:num w:numId="5" w16cid:durableId="1022390551">
    <w:abstractNumId w:val="8"/>
  </w:num>
  <w:num w:numId="6" w16cid:durableId="212277961">
    <w:abstractNumId w:val="21"/>
  </w:num>
  <w:num w:numId="7" w16cid:durableId="1349259589">
    <w:abstractNumId w:val="13"/>
  </w:num>
  <w:num w:numId="8" w16cid:durableId="1398934250">
    <w:abstractNumId w:val="23"/>
  </w:num>
  <w:num w:numId="9" w16cid:durableId="1654136346">
    <w:abstractNumId w:val="27"/>
  </w:num>
  <w:num w:numId="10" w16cid:durableId="1512989155">
    <w:abstractNumId w:val="31"/>
  </w:num>
  <w:num w:numId="11" w16cid:durableId="780687180">
    <w:abstractNumId w:val="18"/>
  </w:num>
  <w:num w:numId="12" w16cid:durableId="299269670">
    <w:abstractNumId w:val="19"/>
  </w:num>
  <w:num w:numId="13" w16cid:durableId="1221134574">
    <w:abstractNumId w:val="11"/>
  </w:num>
  <w:num w:numId="14" w16cid:durableId="2050254463">
    <w:abstractNumId w:val="25"/>
  </w:num>
  <w:num w:numId="15" w16cid:durableId="677387103">
    <w:abstractNumId w:val="20"/>
  </w:num>
  <w:num w:numId="16" w16cid:durableId="1284726679">
    <w:abstractNumId w:val="32"/>
  </w:num>
  <w:num w:numId="17" w16cid:durableId="641739298">
    <w:abstractNumId w:val="2"/>
  </w:num>
  <w:num w:numId="18" w16cid:durableId="1486823151">
    <w:abstractNumId w:val="28"/>
  </w:num>
  <w:num w:numId="19" w16cid:durableId="924460024">
    <w:abstractNumId w:val="9"/>
  </w:num>
  <w:num w:numId="20" w16cid:durableId="908225943">
    <w:abstractNumId w:val="4"/>
  </w:num>
  <w:num w:numId="21" w16cid:durableId="1413821080">
    <w:abstractNumId w:val="12"/>
  </w:num>
  <w:num w:numId="22" w16cid:durableId="610166307">
    <w:abstractNumId w:val="6"/>
  </w:num>
  <w:num w:numId="23" w16cid:durableId="960185752">
    <w:abstractNumId w:val="29"/>
  </w:num>
  <w:num w:numId="24" w16cid:durableId="369766765">
    <w:abstractNumId w:val="24"/>
  </w:num>
  <w:num w:numId="25" w16cid:durableId="738938130">
    <w:abstractNumId w:val="33"/>
  </w:num>
  <w:num w:numId="26" w16cid:durableId="1543710001">
    <w:abstractNumId w:val="14"/>
  </w:num>
  <w:num w:numId="27" w16cid:durableId="1685325349">
    <w:abstractNumId w:val="16"/>
  </w:num>
  <w:num w:numId="28" w16cid:durableId="2111587485">
    <w:abstractNumId w:val="30"/>
  </w:num>
  <w:num w:numId="29" w16cid:durableId="169220317">
    <w:abstractNumId w:val="5"/>
  </w:num>
  <w:num w:numId="30" w16cid:durableId="1925458488">
    <w:abstractNumId w:val="26"/>
  </w:num>
  <w:num w:numId="31" w16cid:durableId="1690138062">
    <w:abstractNumId w:val="10"/>
  </w:num>
  <w:num w:numId="32" w16cid:durableId="1820993164">
    <w:abstractNumId w:val="1"/>
  </w:num>
  <w:num w:numId="33" w16cid:durableId="69279775">
    <w:abstractNumId w:val="0"/>
  </w:num>
  <w:num w:numId="34" w16cid:durableId="56803186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FC"/>
    <w:rsid w:val="00000030"/>
    <w:rsid w:val="000000DC"/>
    <w:rsid w:val="000000ED"/>
    <w:rsid w:val="000001D5"/>
    <w:rsid w:val="0000026E"/>
    <w:rsid w:val="000002C8"/>
    <w:rsid w:val="00000451"/>
    <w:rsid w:val="0000048B"/>
    <w:rsid w:val="000006AD"/>
    <w:rsid w:val="000006FA"/>
    <w:rsid w:val="00000A01"/>
    <w:rsid w:val="00001076"/>
    <w:rsid w:val="000010A5"/>
    <w:rsid w:val="0000110B"/>
    <w:rsid w:val="00001195"/>
    <w:rsid w:val="00001218"/>
    <w:rsid w:val="00001304"/>
    <w:rsid w:val="00001378"/>
    <w:rsid w:val="00001459"/>
    <w:rsid w:val="000014F1"/>
    <w:rsid w:val="00001557"/>
    <w:rsid w:val="0000161F"/>
    <w:rsid w:val="0000187A"/>
    <w:rsid w:val="0000199C"/>
    <w:rsid w:val="00001A2C"/>
    <w:rsid w:val="00001B59"/>
    <w:rsid w:val="00001CFB"/>
    <w:rsid w:val="00001E2A"/>
    <w:rsid w:val="00001EB2"/>
    <w:rsid w:val="00002001"/>
    <w:rsid w:val="0000206D"/>
    <w:rsid w:val="000021BE"/>
    <w:rsid w:val="000023A3"/>
    <w:rsid w:val="000027A7"/>
    <w:rsid w:val="000029AA"/>
    <w:rsid w:val="00002B06"/>
    <w:rsid w:val="00002CAA"/>
    <w:rsid w:val="00002D50"/>
    <w:rsid w:val="00002E18"/>
    <w:rsid w:val="00002FA3"/>
    <w:rsid w:val="0000308A"/>
    <w:rsid w:val="00003140"/>
    <w:rsid w:val="0000323A"/>
    <w:rsid w:val="000033B9"/>
    <w:rsid w:val="0000391B"/>
    <w:rsid w:val="00003971"/>
    <w:rsid w:val="00003D3D"/>
    <w:rsid w:val="00003EF3"/>
    <w:rsid w:val="00004268"/>
    <w:rsid w:val="0000431F"/>
    <w:rsid w:val="000043B4"/>
    <w:rsid w:val="00004450"/>
    <w:rsid w:val="000045C0"/>
    <w:rsid w:val="000047A3"/>
    <w:rsid w:val="0000499F"/>
    <w:rsid w:val="00004A7E"/>
    <w:rsid w:val="00004B53"/>
    <w:rsid w:val="00004C3D"/>
    <w:rsid w:val="00004CE2"/>
    <w:rsid w:val="00004CE8"/>
    <w:rsid w:val="00004D63"/>
    <w:rsid w:val="00004F42"/>
    <w:rsid w:val="000050FE"/>
    <w:rsid w:val="0000510E"/>
    <w:rsid w:val="00005291"/>
    <w:rsid w:val="0000542F"/>
    <w:rsid w:val="00005453"/>
    <w:rsid w:val="0000556F"/>
    <w:rsid w:val="00005590"/>
    <w:rsid w:val="00005762"/>
    <w:rsid w:val="00005D35"/>
    <w:rsid w:val="00005E34"/>
    <w:rsid w:val="00006447"/>
    <w:rsid w:val="00006845"/>
    <w:rsid w:val="00006849"/>
    <w:rsid w:val="000068D4"/>
    <w:rsid w:val="000068E5"/>
    <w:rsid w:val="00006AC5"/>
    <w:rsid w:val="00006B3A"/>
    <w:rsid w:val="00006DD5"/>
    <w:rsid w:val="00006EAD"/>
    <w:rsid w:val="00006ECB"/>
    <w:rsid w:val="00006F02"/>
    <w:rsid w:val="00006F96"/>
    <w:rsid w:val="00007177"/>
    <w:rsid w:val="000071E4"/>
    <w:rsid w:val="000071F1"/>
    <w:rsid w:val="0000731D"/>
    <w:rsid w:val="0000733E"/>
    <w:rsid w:val="0000743A"/>
    <w:rsid w:val="0000762D"/>
    <w:rsid w:val="00007B9C"/>
    <w:rsid w:val="00007D2D"/>
    <w:rsid w:val="00010291"/>
    <w:rsid w:val="000102DA"/>
    <w:rsid w:val="00010455"/>
    <w:rsid w:val="00010492"/>
    <w:rsid w:val="000105F9"/>
    <w:rsid w:val="00010B42"/>
    <w:rsid w:val="00010C13"/>
    <w:rsid w:val="00010D4D"/>
    <w:rsid w:val="00010D67"/>
    <w:rsid w:val="00010D95"/>
    <w:rsid w:val="00010FF1"/>
    <w:rsid w:val="0001115C"/>
    <w:rsid w:val="000111BF"/>
    <w:rsid w:val="000111E3"/>
    <w:rsid w:val="0001140B"/>
    <w:rsid w:val="0001148E"/>
    <w:rsid w:val="0001161E"/>
    <w:rsid w:val="000116D8"/>
    <w:rsid w:val="000116E8"/>
    <w:rsid w:val="0001170C"/>
    <w:rsid w:val="000119D9"/>
    <w:rsid w:val="00011A48"/>
    <w:rsid w:val="00011B0B"/>
    <w:rsid w:val="00011B0D"/>
    <w:rsid w:val="00011C38"/>
    <w:rsid w:val="00011E1D"/>
    <w:rsid w:val="00011EDD"/>
    <w:rsid w:val="00011FB3"/>
    <w:rsid w:val="00012178"/>
    <w:rsid w:val="000122EC"/>
    <w:rsid w:val="000123B4"/>
    <w:rsid w:val="000123CD"/>
    <w:rsid w:val="000125D6"/>
    <w:rsid w:val="00012643"/>
    <w:rsid w:val="0001287A"/>
    <w:rsid w:val="00012882"/>
    <w:rsid w:val="00012983"/>
    <w:rsid w:val="000129F8"/>
    <w:rsid w:val="00012B82"/>
    <w:rsid w:val="00012BF0"/>
    <w:rsid w:val="00012CFF"/>
    <w:rsid w:val="00012D02"/>
    <w:rsid w:val="00012D45"/>
    <w:rsid w:val="00012E5A"/>
    <w:rsid w:val="00012E8F"/>
    <w:rsid w:val="0001306B"/>
    <w:rsid w:val="000130F0"/>
    <w:rsid w:val="00013400"/>
    <w:rsid w:val="00013433"/>
    <w:rsid w:val="000134AF"/>
    <w:rsid w:val="000136A6"/>
    <w:rsid w:val="00013750"/>
    <w:rsid w:val="000138AA"/>
    <w:rsid w:val="000138AF"/>
    <w:rsid w:val="00013911"/>
    <w:rsid w:val="00013969"/>
    <w:rsid w:val="00013AA1"/>
    <w:rsid w:val="00013B5F"/>
    <w:rsid w:val="00013BBA"/>
    <w:rsid w:val="00013C51"/>
    <w:rsid w:val="00013D00"/>
    <w:rsid w:val="00013E20"/>
    <w:rsid w:val="00013EF1"/>
    <w:rsid w:val="00013FA3"/>
    <w:rsid w:val="00014035"/>
    <w:rsid w:val="00014118"/>
    <w:rsid w:val="0001411D"/>
    <w:rsid w:val="00014207"/>
    <w:rsid w:val="00014238"/>
    <w:rsid w:val="0001435D"/>
    <w:rsid w:val="00014362"/>
    <w:rsid w:val="00014611"/>
    <w:rsid w:val="00014716"/>
    <w:rsid w:val="0001484D"/>
    <w:rsid w:val="00014966"/>
    <w:rsid w:val="00014A39"/>
    <w:rsid w:val="00014AEC"/>
    <w:rsid w:val="00014B15"/>
    <w:rsid w:val="00014B4B"/>
    <w:rsid w:val="00014DEE"/>
    <w:rsid w:val="00015170"/>
    <w:rsid w:val="00015488"/>
    <w:rsid w:val="000154F1"/>
    <w:rsid w:val="000155E6"/>
    <w:rsid w:val="0001567D"/>
    <w:rsid w:val="0001589C"/>
    <w:rsid w:val="000158DA"/>
    <w:rsid w:val="0001598E"/>
    <w:rsid w:val="00015A53"/>
    <w:rsid w:val="00015AA4"/>
    <w:rsid w:val="00015F49"/>
    <w:rsid w:val="000161D9"/>
    <w:rsid w:val="000162D3"/>
    <w:rsid w:val="000163A3"/>
    <w:rsid w:val="00016415"/>
    <w:rsid w:val="000164DE"/>
    <w:rsid w:val="00016518"/>
    <w:rsid w:val="000166CF"/>
    <w:rsid w:val="00016717"/>
    <w:rsid w:val="00016748"/>
    <w:rsid w:val="0001674F"/>
    <w:rsid w:val="0001675C"/>
    <w:rsid w:val="0001678F"/>
    <w:rsid w:val="00016862"/>
    <w:rsid w:val="0001686E"/>
    <w:rsid w:val="00016991"/>
    <w:rsid w:val="00016A9B"/>
    <w:rsid w:val="00016A9F"/>
    <w:rsid w:val="00016C7A"/>
    <w:rsid w:val="00016E52"/>
    <w:rsid w:val="00017135"/>
    <w:rsid w:val="000173FC"/>
    <w:rsid w:val="000174E2"/>
    <w:rsid w:val="000175DE"/>
    <w:rsid w:val="0001776A"/>
    <w:rsid w:val="000178F5"/>
    <w:rsid w:val="00017943"/>
    <w:rsid w:val="00017988"/>
    <w:rsid w:val="00017A63"/>
    <w:rsid w:val="00017BA7"/>
    <w:rsid w:val="00017DCE"/>
    <w:rsid w:val="00017E64"/>
    <w:rsid w:val="00017F83"/>
    <w:rsid w:val="000202C0"/>
    <w:rsid w:val="0002068C"/>
    <w:rsid w:val="00020738"/>
    <w:rsid w:val="0002073A"/>
    <w:rsid w:val="000207C4"/>
    <w:rsid w:val="000209F7"/>
    <w:rsid w:val="00020A55"/>
    <w:rsid w:val="00020A84"/>
    <w:rsid w:val="00020C00"/>
    <w:rsid w:val="00020D25"/>
    <w:rsid w:val="00020DF5"/>
    <w:rsid w:val="00020E2E"/>
    <w:rsid w:val="00020EB1"/>
    <w:rsid w:val="00020F32"/>
    <w:rsid w:val="00021016"/>
    <w:rsid w:val="00021099"/>
    <w:rsid w:val="00021119"/>
    <w:rsid w:val="000212DC"/>
    <w:rsid w:val="00021584"/>
    <w:rsid w:val="00021753"/>
    <w:rsid w:val="000218AB"/>
    <w:rsid w:val="00021A08"/>
    <w:rsid w:val="00021B73"/>
    <w:rsid w:val="00021B89"/>
    <w:rsid w:val="00021C40"/>
    <w:rsid w:val="00021CF7"/>
    <w:rsid w:val="00021D52"/>
    <w:rsid w:val="00022114"/>
    <w:rsid w:val="00022148"/>
    <w:rsid w:val="000221F3"/>
    <w:rsid w:val="00022240"/>
    <w:rsid w:val="00022426"/>
    <w:rsid w:val="00022654"/>
    <w:rsid w:val="000226E7"/>
    <w:rsid w:val="00022971"/>
    <w:rsid w:val="000229A2"/>
    <w:rsid w:val="00022B79"/>
    <w:rsid w:val="00022E08"/>
    <w:rsid w:val="00023078"/>
    <w:rsid w:val="000231FB"/>
    <w:rsid w:val="0002328D"/>
    <w:rsid w:val="00023330"/>
    <w:rsid w:val="0002344E"/>
    <w:rsid w:val="00023472"/>
    <w:rsid w:val="00023493"/>
    <w:rsid w:val="0002353E"/>
    <w:rsid w:val="0002358A"/>
    <w:rsid w:val="0002367A"/>
    <w:rsid w:val="0002368B"/>
    <w:rsid w:val="000236F1"/>
    <w:rsid w:val="00023750"/>
    <w:rsid w:val="000238C0"/>
    <w:rsid w:val="00023C3C"/>
    <w:rsid w:val="00023D24"/>
    <w:rsid w:val="00023D57"/>
    <w:rsid w:val="00023DA1"/>
    <w:rsid w:val="00023F92"/>
    <w:rsid w:val="00024155"/>
    <w:rsid w:val="00024580"/>
    <w:rsid w:val="00024835"/>
    <w:rsid w:val="0002484E"/>
    <w:rsid w:val="00024855"/>
    <w:rsid w:val="000248EE"/>
    <w:rsid w:val="00024AE6"/>
    <w:rsid w:val="00024C39"/>
    <w:rsid w:val="00024DC1"/>
    <w:rsid w:val="00024E2A"/>
    <w:rsid w:val="00025080"/>
    <w:rsid w:val="000250FE"/>
    <w:rsid w:val="00025104"/>
    <w:rsid w:val="00025207"/>
    <w:rsid w:val="00025326"/>
    <w:rsid w:val="00025474"/>
    <w:rsid w:val="00025627"/>
    <w:rsid w:val="00025983"/>
    <w:rsid w:val="000259FD"/>
    <w:rsid w:val="00025AFD"/>
    <w:rsid w:val="00025B3E"/>
    <w:rsid w:val="00025B4E"/>
    <w:rsid w:val="00025C63"/>
    <w:rsid w:val="00025CC8"/>
    <w:rsid w:val="00025D74"/>
    <w:rsid w:val="00025DEE"/>
    <w:rsid w:val="00025E04"/>
    <w:rsid w:val="00025F2F"/>
    <w:rsid w:val="00025FD2"/>
    <w:rsid w:val="00025FF3"/>
    <w:rsid w:val="00026039"/>
    <w:rsid w:val="0002611D"/>
    <w:rsid w:val="000261DC"/>
    <w:rsid w:val="00026294"/>
    <w:rsid w:val="0002639B"/>
    <w:rsid w:val="000267D9"/>
    <w:rsid w:val="0002680E"/>
    <w:rsid w:val="0002688E"/>
    <w:rsid w:val="00026B68"/>
    <w:rsid w:val="00026BAD"/>
    <w:rsid w:val="00026BDB"/>
    <w:rsid w:val="00026E11"/>
    <w:rsid w:val="00026EDE"/>
    <w:rsid w:val="00027002"/>
    <w:rsid w:val="00027038"/>
    <w:rsid w:val="00027215"/>
    <w:rsid w:val="00027320"/>
    <w:rsid w:val="00027358"/>
    <w:rsid w:val="000273D6"/>
    <w:rsid w:val="00027563"/>
    <w:rsid w:val="00027781"/>
    <w:rsid w:val="000278B6"/>
    <w:rsid w:val="000278CE"/>
    <w:rsid w:val="000278EC"/>
    <w:rsid w:val="00027B16"/>
    <w:rsid w:val="00027BDE"/>
    <w:rsid w:val="00027C1F"/>
    <w:rsid w:val="00027CC4"/>
    <w:rsid w:val="00027D71"/>
    <w:rsid w:val="00027E44"/>
    <w:rsid w:val="00027EC8"/>
    <w:rsid w:val="000301F6"/>
    <w:rsid w:val="000304DA"/>
    <w:rsid w:val="0003056E"/>
    <w:rsid w:val="00030669"/>
    <w:rsid w:val="000307BD"/>
    <w:rsid w:val="0003081F"/>
    <w:rsid w:val="00030838"/>
    <w:rsid w:val="000308AA"/>
    <w:rsid w:val="0003094F"/>
    <w:rsid w:val="00030D9A"/>
    <w:rsid w:val="00030E45"/>
    <w:rsid w:val="00030F7B"/>
    <w:rsid w:val="00030F97"/>
    <w:rsid w:val="00031027"/>
    <w:rsid w:val="00031166"/>
    <w:rsid w:val="00031367"/>
    <w:rsid w:val="00031405"/>
    <w:rsid w:val="000315A6"/>
    <w:rsid w:val="000315BE"/>
    <w:rsid w:val="000315D3"/>
    <w:rsid w:val="000316C5"/>
    <w:rsid w:val="0003196B"/>
    <w:rsid w:val="00031A51"/>
    <w:rsid w:val="00031AE4"/>
    <w:rsid w:val="00031B87"/>
    <w:rsid w:val="00031CCC"/>
    <w:rsid w:val="00031DD4"/>
    <w:rsid w:val="00031F58"/>
    <w:rsid w:val="00031FED"/>
    <w:rsid w:val="0003201B"/>
    <w:rsid w:val="00032042"/>
    <w:rsid w:val="00032093"/>
    <w:rsid w:val="00032307"/>
    <w:rsid w:val="00032332"/>
    <w:rsid w:val="00032450"/>
    <w:rsid w:val="00032686"/>
    <w:rsid w:val="0003268E"/>
    <w:rsid w:val="000326C8"/>
    <w:rsid w:val="0003275D"/>
    <w:rsid w:val="0003293B"/>
    <w:rsid w:val="000329F7"/>
    <w:rsid w:val="00032AB6"/>
    <w:rsid w:val="00032C12"/>
    <w:rsid w:val="00032C28"/>
    <w:rsid w:val="00032C40"/>
    <w:rsid w:val="00032CB0"/>
    <w:rsid w:val="00032CCD"/>
    <w:rsid w:val="00032D16"/>
    <w:rsid w:val="00032D1C"/>
    <w:rsid w:val="00032D44"/>
    <w:rsid w:val="00032E30"/>
    <w:rsid w:val="0003308B"/>
    <w:rsid w:val="0003311D"/>
    <w:rsid w:val="00033267"/>
    <w:rsid w:val="000339ED"/>
    <w:rsid w:val="00033A08"/>
    <w:rsid w:val="00033B39"/>
    <w:rsid w:val="00033C84"/>
    <w:rsid w:val="00033CB8"/>
    <w:rsid w:val="00033D0F"/>
    <w:rsid w:val="000340EC"/>
    <w:rsid w:val="0003419A"/>
    <w:rsid w:val="00034422"/>
    <w:rsid w:val="0003442A"/>
    <w:rsid w:val="000345B4"/>
    <w:rsid w:val="00034AD5"/>
    <w:rsid w:val="00034B4A"/>
    <w:rsid w:val="00034B55"/>
    <w:rsid w:val="00034C4C"/>
    <w:rsid w:val="00034C62"/>
    <w:rsid w:val="00034D74"/>
    <w:rsid w:val="00034E34"/>
    <w:rsid w:val="000351C8"/>
    <w:rsid w:val="00035397"/>
    <w:rsid w:val="0003542C"/>
    <w:rsid w:val="00035437"/>
    <w:rsid w:val="00035456"/>
    <w:rsid w:val="0003557B"/>
    <w:rsid w:val="00035607"/>
    <w:rsid w:val="00035A7D"/>
    <w:rsid w:val="00035BD6"/>
    <w:rsid w:val="00035C5A"/>
    <w:rsid w:val="00035CDF"/>
    <w:rsid w:val="00035D3D"/>
    <w:rsid w:val="00035D6E"/>
    <w:rsid w:val="00035DC1"/>
    <w:rsid w:val="00035FCC"/>
    <w:rsid w:val="00036066"/>
    <w:rsid w:val="00036163"/>
    <w:rsid w:val="00036166"/>
    <w:rsid w:val="00036178"/>
    <w:rsid w:val="00036238"/>
    <w:rsid w:val="00036285"/>
    <w:rsid w:val="00036506"/>
    <w:rsid w:val="000365BB"/>
    <w:rsid w:val="00036657"/>
    <w:rsid w:val="000366F8"/>
    <w:rsid w:val="000367C6"/>
    <w:rsid w:val="000368F6"/>
    <w:rsid w:val="00036B90"/>
    <w:rsid w:val="00036EE2"/>
    <w:rsid w:val="00036F28"/>
    <w:rsid w:val="0003721E"/>
    <w:rsid w:val="0003722C"/>
    <w:rsid w:val="00037505"/>
    <w:rsid w:val="00037651"/>
    <w:rsid w:val="000376BD"/>
    <w:rsid w:val="000377F7"/>
    <w:rsid w:val="00037D32"/>
    <w:rsid w:val="00037FA6"/>
    <w:rsid w:val="0004007C"/>
    <w:rsid w:val="000404BA"/>
    <w:rsid w:val="0004080D"/>
    <w:rsid w:val="000408E0"/>
    <w:rsid w:val="000408F6"/>
    <w:rsid w:val="00040C6F"/>
    <w:rsid w:val="00040CFC"/>
    <w:rsid w:val="00040D9A"/>
    <w:rsid w:val="00040EE6"/>
    <w:rsid w:val="00040F60"/>
    <w:rsid w:val="000410F4"/>
    <w:rsid w:val="00041221"/>
    <w:rsid w:val="0004132B"/>
    <w:rsid w:val="00041654"/>
    <w:rsid w:val="000418B8"/>
    <w:rsid w:val="000419A3"/>
    <w:rsid w:val="00041A98"/>
    <w:rsid w:val="00041BA4"/>
    <w:rsid w:val="00041C62"/>
    <w:rsid w:val="00041D61"/>
    <w:rsid w:val="00041DC4"/>
    <w:rsid w:val="00041E8A"/>
    <w:rsid w:val="0004216A"/>
    <w:rsid w:val="00042435"/>
    <w:rsid w:val="00042A67"/>
    <w:rsid w:val="00042B0A"/>
    <w:rsid w:val="00042B67"/>
    <w:rsid w:val="00042C54"/>
    <w:rsid w:val="00042C65"/>
    <w:rsid w:val="00042CA9"/>
    <w:rsid w:val="00042CC9"/>
    <w:rsid w:val="00042CDD"/>
    <w:rsid w:val="00042E4B"/>
    <w:rsid w:val="00042ECA"/>
    <w:rsid w:val="000430FE"/>
    <w:rsid w:val="000432AD"/>
    <w:rsid w:val="000434E0"/>
    <w:rsid w:val="0004351F"/>
    <w:rsid w:val="000435D0"/>
    <w:rsid w:val="000436DE"/>
    <w:rsid w:val="0004376C"/>
    <w:rsid w:val="00043A7F"/>
    <w:rsid w:val="00043AD5"/>
    <w:rsid w:val="00043B37"/>
    <w:rsid w:val="00043B64"/>
    <w:rsid w:val="00043BA8"/>
    <w:rsid w:val="00043D24"/>
    <w:rsid w:val="00043ECE"/>
    <w:rsid w:val="00043F7D"/>
    <w:rsid w:val="0004400E"/>
    <w:rsid w:val="00044051"/>
    <w:rsid w:val="00044057"/>
    <w:rsid w:val="00044085"/>
    <w:rsid w:val="00044109"/>
    <w:rsid w:val="0004427A"/>
    <w:rsid w:val="000442FB"/>
    <w:rsid w:val="000443BF"/>
    <w:rsid w:val="000444A1"/>
    <w:rsid w:val="00044570"/>
    <w:rsid w:val="000445CF"/>
    <w:rsid w:val="00044611"/>
    <w:rsid w:val="00044657"/>
    <w:rsid w:val="00044725"/>
    <w:rsid w:val="0004478A"/>
    <w:rsid w:val="00044939"/>
    <w:rsid w:val="0004494F"/>
    <w:rsid w:val="000449EE"/>
    <w:rsid w:val="000449F9"/>
    <w:rsid w:val="00044A71"/>
    <w:rsid w:val="00044D30"/>
    <w:rsid w:val="0004500D"/>
    <w:rsid w:val="00045156"/>
    <w:rsid w:val="000454D1"/>
    <w:rsid w:val="000455F2"/>
    <w:rsid w:val="000456B3"/>
    <w:rsid w:val="00045766"/>
    <w:rsid w:val="0004591C"/>
    <w:rsid w:val="0004591F"/>
    <w:rsid w:val="000459EE"/>
    <w:rsid w:val="00045A0E"/>
    <w:rsid w:val="00045A83"/>
    <w:rsid w:val="00045AFB"/>
    <w:rsid w:val="00045B50"/>
    <w:rsid w:val="00045D03"/>
    <w:rsid w:val="00045D58"/>
    <w:rsid w:val="00045DC7"/>
    <w:rsid w:val="00045EFA"/>
    <w:rsid w:val="00045FF3"/>
    <w:rsid w:val="0004613C"/>
    <w:rsid w:val="00046226"/>
    <w:rsid w:val="00046319"/>
    <w:rsid w:val="00046597"/>
    <w:rsid w:val="00046ABF"/>
    <w:rsid w:val="00046B2A"/>
    <w:rsid w:val="00047089"/>
    <w:rsid w:val="000471F5"/>
    <w:rsid w:val="000475C3"/>
    <w:rsid w:val="00047654"/>
    <w:rsid w:val="00047665"/>
    <w:rsid w:val="00047948"/>
    <w:rsid w:val="00047AE8"/>
    <w:rsid w:val="00047C47"/>
    <w:rsid w:val="00047E1C"/>
    <w:rsid w:val="00047E2B"/>
    <w:rsid w:val="00047EA9"/>
    <w:rsid w:val="00047F42"/>
    <w:rsid w:val="000502D6"/>
    <w:rsid w:val="000504E2"/>
    <w:rsid w:val="000505FB"/>
    <w:rsid w:val="000506B6"/>
    <w:rsid w:val="000506C4"/>
    <w:rsid w:val="000508FC"/>
    <w:rsid w:val="0005095C"/>
    <w:rsid w:val="0005096D"/>
    <w:rsid w:val="000509E5"/>
    <w:rsid w:val="00050D07"/>
    <w:rsid w:val="00050F0A"/>
    <w:rsid w:val="00050F38"/>
    <w:rsid w:val="0005113C"/>
    <w:rsid w:val="000511CA"/>
    <w:rsid w:val="0005128E"/>
    <w:rsid w:val="000512AC"/>
    <w:rsid w:val="000512E9"/>
    <w:rsid w:val="000512EC"/>
    <w:rsid w:val="00051504"/>
    <w:rsid w:val="000517DB"/>
    <w:rsid w:val="00051865"/>
    <w:rsid w:val="00051944"/>
    <w:rsid w:val="00051952"/>
    <w:rsid w:val="00051A5E"/>
    <w:rsid w:val="00051B48"/>
    <w:rsid w:val="00051D09"/>
    <w:rsid w:val="00051D90"/>
    <w:rsid w:val="00051F9D"/>
    <w:rsid w:val="0005201D"/>
    <w:rsid w:val="0005247E"/>
    <w:rsid w:val="0005266B"/>
    <w:rsid w:val="00052770"/>
    <w:rsid w:val="0005281F"/>
    <w:rsid w:val="000528AD"/>
    <w:rsid w:val="000528C2"/>
    <w:rsid w:val="000528FB"/>
    <w:rsid w:val="00052934"/>
    <w:rsid w:val="00052A46"/>
    <w:rsid w:val="00052A7F"/>
    <w:rsid w:val="00052B68"/>
    <w:rsid w:val="00052C31"/>
    <w:rsid w:val="00052DE5"/>
    <w:rsid w:val="00052E1D"/>
    <w:rsid w:val="00052EF1"/>
    <w:rsid w:val="000533B1"/>
    <w:rsid w:val="000537C8"/>
    <w:rsid w:val="000539AF"/>
    <w:rsid w:val="00053A52"/>
    <w:rsid w:val="00053CF1"/>
    <w:rsid w:val="00053DD6"/>
    <w:rsid w:val="000541E5"/>
    <w:rsid w:val="00054376"/>
    <w:rsid w:val="000545F1"/>
    <w:rsid w:val="00054688"/>
    <w:rsid w:val="00054894"/>
    <w:rsid w:val="00054A2C"/>
    <w:rsid w:val="00054B33"/>
    <w:rsid w:val="00054B60"/>
    <w:rsid w:val="00054B72"/>
    <w:rsid w:val="00054DBA"/>
    <w:rsid w:val="00054DFE"/>
    <w:rsid w:val="00054F6D"/>
    <w:rsid w:val="000550F9"/>
    <w:rsid w:val="00055117"/>
    <w:rsid w:val="0005578E"/>
    <w:rsid w:val="00055872"/>
    <w:rsid w:val="00055B12"/>
    <w:rsid w:val="00055CF8"/>
    <w:rsid w:val="00055D4C"/>
    <w:rsid w:val="00055E64"/>
    <w:rsid w:val="00055E6A"/>
    <w:rsid w:val="00055F60"/>
    <w:rsid w:val="00056242"/>
    <w:rsid w:val="000562B2"/>
    <w:rsid w:val="000563D2"/>
    <w:rsid w:val="00056434"/>
    <w:rsid w:val="00056464"/>
    <w:rsid w:val="00056527"/>
    <w:rsid w:val="000566C0"/>
    <w:rsid w:val="00056704"/>
    <w:rsid w:val="00056730"/>
    <w:rsid w:val="000567AA"/>
    <w:rsid w:val="00056C0F"/>
    <w:rsid w:val="00056C5E"/>
    <w:rsid w:val="00056E1D"/>
    <w:rsid w:val="00056EBE"/>
    <w:rsid w:val="00057005"/>
    <w:rsid w:val="000570BA"/>
    <w:rsid w:val="000570FD"/>
    <w:rsid w:val="00057100"/>
    <w:rsid w:val="0005723B"/>
    <w:rsid w:val="000572A9"/>
    <w:rsid w:val="0005764B"/>
    <w:rsid w:val="000576C3"/>
    <w:rsid w:val="00057937"/>
    <w:rsid w:val="00057D63"/>
    <w:rsid w:val="00057DCB"/>
    <w:rsid w:val="00057E57"/>
    <w:rsid w:val="00057E72"/>
    <w:rsid w:val="000601CB"/>
    <w:rsid w:val="00060223"/>
    <w:rsid w:val="00060465"/>
    <w:rsid w:val="0006047F"/>
    <w:rsid w:val="00060538"/>
    <w:rsid w:val="000606DC"/>
    <w:rsid w:val="000607FE"/>
    <w:rsid w:val="00060BB8"/>
    <w:rsid w:val="00060CDD"/>
    <w:rsid w:val="00060CE0"/>
    <w:rsid w:val="00060D35"/>
    <w:rsid w:val="00060D57"/>
    <w:rsid w:val="00060DCF"/>
    <w:rsid w:val="00060F0D"/>
    <w:rsid w:val="00060FFB"/>
    <w:rsid w:val="00061057"/>
    <w:rsid w:val="000610D3"/>
    <w:rsid w:val="00061259"/>
    <w:rsid w:val="000617BE"/>
    <w:rsid w:val="000618B2"/>
    <w:rsid w:val="00061AFD"/>
    <w:rsid w:val="00061C09"/>
    <w:rsid w:val="00061C0C"/>
    <w:rsid w:val="00061C23"/>
    <w:rsid w:val="00061DEE"/>
    <w:rsid w:val="00061E12"/>
    <w:rsid w:val="00061E31"/>
    <w:rsid w:val="00062133"/>
    <w:rsid w:val="000621D2"/>
    <w:rsid w:val="000623A8"/>
    <w:rsid w:val="00062441"/>
    <w:rsid w:val="0006250C"/>
    <w:rsid w:val="00062782"/>
    <w:rsid w:val="000628EC"/>
    <w:rsid w:val="00062907"/>
    <w:rsid w:val="0006294E"/>
    <w:rsid w:val="000629C5"/>
    <w:rsid w:val="00062C16"/>
    <w:rsid w:val="00062D11"/>
    <w:rsid w:val="00062F63"/>
    <w:rsid w:val="000631B7"/>
    <w:rsid w:val="00063209"/>
    <w:rsid w:val="0006342E"/>
    <w:rsid w:val="0006353E"/>
    <w:rsid w:val="000635E7"/>
    <w:rsid w:val="0006364E"/>
    <w:rsid w:val="00063778"/>
    <w:rsid w:val="000637DE"/>
    <w:rsid w:val="000638DE"/>
    <w:rsid w:val="00063986"/>
    <w:rsid w:val="00063AFA"/>
    <w:rsid w:val="00063C2F"/>
    <w:rsid w:val="00063DB6"/>
    <w:rsid w:val="00063DD8"/>
    <w:rsid w:val="00063E4E"/>
    <w:rsid w:val="00063ED3"/>
    <w:rsid w:val="00063F31"/>
    <w:rsid w:val="0006427C"/>
    <w:rsid w:val="000642DC"/>
    <w:rsid w:val="0006431F"/>
    <w:rsid w:val="000643A3"/>
    <w:rsid w:val="000643D7"/>
    <w:rsid w:val="0006448B"/>
    <w:rsid w:val="000644A1"/>
    <w:rsid w:val="000645DF"/>
    <w:rsid w:val="000646AF"/>
    <w:rsid w:val="00064850"/>
    <w:rsid w:val="00064D11"/>
    <w:rsid w:val="00064D9A"/>
    <w:rsid w:val="00064E93"/>
    <w:rsid w:val="00064F7E"/>
    <w:rsid w:val="00064FC1"/>
    <w:rsid w:val="00065118"/>
    <w:rsid w:val="00065179"/>
    <w:rsid w:val="0006533E"/>
    <w:rsid w:val="000655D6"/>
    <w:rsid w:val="00065706"/>
    <w:rsid w:val="0006587D"/>
    <w:rsid w:val="00065963"/>
    <w:rsid w:val="00065A92"/>
    <w:rsid w:val="00065CF3"/>
    <w:rsid w:val="00065DE2"/>
    <w:rsid w:val="00065DEA"/>
    <w:rsid w:val="00065E9F"/>
    <w:rsid w:val="00065EA0"/>
    <w:rsid w:val="00065ED7"/>
    <w:rsid w:val="000662B4"/>
    <w:rsid w:val="000662FC"/>
    <w:rsid w:val="000664D9"/>
    <w:rsid w:val="0006650C"/>
    <w:rsid w:val="0006661F"/>
    <w:rsid w:val="0006667C"/>
    <w:rsid w:val="000666CB"/>
    <w:rsid w:val="000666D7"/>
    <w:rsid w:val="00066781"/>
    <w:rsid w:val="00066880"/>
    <w:rsid w:val="000668C1"/>
    <w:rsid w:val="00066AFD"/>
    <w:rsid w:val="00066EFD"/>
    <w:rsid w:val="00066F28"/>
    <w:rsid w:val="00066F42"/>
    <w:rsid w:val="00066FF2"/>
    <w:rsid w:val="00067114"/>
    <w:rsid w:val="00067157"/>
    <w:rsid w:val="00067407"/>
    <w:rsid w:val="000676FF"/>
    <w:rsid w:val="000677E1"/>
    <w:rsid w:val="000677E8"/>
    <w:rsid w:val="000678A3"/>
    <w:rsid w:val="00067A16"/>
    <w:rsid w:val="00067ACC"/>
    <w:rsid w:val="00067C25"/>
    <w:rsid w:val="00067DF2"/>
    <w:rsid w:val="000700E6"/>
    <w:rsid w:val="00070128"/>
    <w:rsid w:val="000703DE"/>
    <w:rsid w:val="00070671"/>
    <w:rsid w:val="000707D4"/>
    <w:rsid w:val="0007088E"/>
    <w:rsid w:val="00070A5B"/>
    <w:rsid w:val="00070B64"/>
    <w:rsid w:val="00070C45"/>
    <w:rsid w:val="00070CB7"/>
    <w:rsid w:val="00070EAA"/>
    <w:rsid w:val="00070F2B"/>
    <w:rsid w:val="000710C8"/>
    <w:rsid w:val="00071126"/>
    <w:rsid w:val="0007112E"/>
    <w:rsid w:val="000712F7"/>
    <w:rsid w:val="0007145A"/>
    <w:rsid w:val="0007156B"/>
    <w:rsid w:val="000716CB"/>
    <w:rsid w:val="000718AA"/>
    <w:rsid w:val="00071968"/>
    <w:rsid w:val="00071BD1"/>
    <w:rsid w:val="00071C05"/>
    <w:rsid w:val="00071C67"/>
    <w:rsid w:val="00071F79"/>
    <w:rsid w:val="000721FF"/>
    <w:rsid w:val="00072682"/>
    <w:rsid w:val="000726CA"/>
    <w:rsid w:val="000727B5"/>
    <w:rsid w:val="00072880"/>
    <w:rsid w:val="0007291C"/>
    <w:rsid w:val="00072924"/>
    <w:rsid w:val="00072B50"/>
    <w:rsid w:val="00072BE5"/>
    <w:rsid w:val="00072CBA"/>
    <w:rsid w:val="00072D81"/>
    <w:rsid w:val="00072F65"/>
    <w:rsid w:val="00072F96"/>
    <w:rsid w:val="00073036"/>
    <w:rsid w:val="000730C0"/>
    <w:rsid w:val="000730FC"/>
    <w:rsid w:val="00073271"/>
    <w:rsid w:val="000733B1"/>
    <w:rsid w:val="00073509"/>
    <w:rsid w:val="000736F8"/>
    <w:rsid w:val="00073981"/>
    <w:rsid w:val="000739E0"/>
    <w:rsid w:val="00074024"/>
    <w:rsid w:val="00074100"/>
    <w:rsid w:val="00074125"/>
    <w:rsid w:val="00074130"/>
    <w:rsid w:val="0007421B"/>
    <w:rsid w:val="00074419"/>
    <w:rsid w:val="00074651"/>
    <w:rsid w:val="00074695"/>
    <w:rsid w:val="00074783"/>
    <w:rsid w:val="0007483B"/>
    <w:rsid w:val="000748F6"/>
    <w:rsid w:val="00074917"/>
    <w:rsid w:val="00074B59"/>
    <w:rsid w:val="00074BA3"/>
    <w:rsid w:val="00074C8F"/>
    <w:rsid w:val="00074CB8"/>
    <w:rsid w:val="00074D72"/>
    <w:rsid w:val="00074D78"/>
    <w:rsid w:val="00074FD1"/>
    <w:rsid w:val="00075078"/>
    <w:rsid w:val="000750DD"/>
    <w:rsid w:val="00075278"/>
    <w:rsid w:val="00075285"/>
    <w:rsid w:val="00075368"/>
    <w:rsid w:val="000753A6"/>
    <w:rsid w:val="000753E5"/>
    <w:rsid w:val="00075675"/>
    <w:rsid w:val="000757FD"/>
    <w:rsid w:val="00075A29"/>
    <w:rsid w:val="00075A31"/>
    <w:rsid w:val="00075A5C"/>
    <w:rsid w:val="00075BB2"/>
    <w:rsid w:val="00075C54"/>
    <w:rsid w:val="00075E60"/>
    <w:rsid w:val="00075E79"/>
    <w:rsid w:val="000760B2"/>
    <w:rsid w:val="00076173"/>
    <w:rsid w:val="0007632A"/>
    <w:rsid w:val="000763A8"/>
    <w:rsid w:val="0007646B"/>
    <w:rsid w:val="00076566"/>
    <w:rsid w:val="00076649"/>
    <w:rsid w:val="0007675B"/>
    <w:rsid w:val="00076814"/>
    <w:rsid w:val="00076825"/>
    <w:rsid w:val="00076938"/>
    <w:rsid w:val="00076CA8"/>
    <w:rsid w:val="00076D38"/>
    <w:rsid w:val="00076DC1"/>
    <w:rsid w:val="00077324"/>
    <w:rsid w:val="0007736F"/>
    <w:rsid w:val="00077399"/>
    <w:rsid w:val="00077561"/>
    <w:rsid w:val="00077674"/>
    <w:rsid w:val="00077BFD"/>
    <w:rsid w:val="00077CB4"/>
    <w:rsid w:val="00077CDF"/>
    <w:rsid w:val="00077CE0"/>
    <w:rsid w:val="00077D92"/>
    <w:rsid w:val="0008006A"/>
    <w:rsid w:val="000800D1"/>
    <w:rsid w:val="0008026E"/>
    <w:rsid w:val="000802A1"/>
    <w:rsid w:val="000803E3"/>
    <w:rsid w:val="00080431"/>
    <w:rsid w:val="00080682"/>
    <w:rsid w:val="00080765"/>
    <w:rsid w:val="00080C78"/>
    <w:rsid w:val="00080CE8"/>
    <w:rsid w:val="00080E90"/>
    <w:rsid w:val="00080FC0"/>
    <w:rsid w:val="00081036"/>
    <w:rsid w:val="000810EC"/>
    <w:rsid w:val="0008121F"/>
    <w:rsid w:val="00081400"/>
    <w:rsid w:val="000814B4"/>
    <w:rsid w:val="000817D3"/>
    <w:rsid w:val="00081842"/>
    <w:rsid w:val="000818FF"/>
    <w:rsid w:val="00081DA6"/>
    <w:rsid w:val="00081E1F"/>
    <w:rsid w:val="00081EDC"/>
    <w:rsid w:val="00081F54"/>
    <w:rsid w:val="00081FA6"/>
    <w:rsid w:val="000821CC"/>
    <w:rsid w:val="000821EC"/>
    <w:rsid w:val="00082205"/>
    <w:rsid w:val="000823CD"/>
    <w:rsid w:val="0008269A"/>
    <w:rsid w:val="00082878"/>
    <w:rsid w:val="000829C2"/>
    <w:rsid w:val="00082B47"/>
    <w:rsid w:val="00082BD7"/>
    <w:rsid w:val="00082C8A"/>
    <w:rsid w:val="00082C8F"/>
    <w:rsid w:val="00082EC4"/>
    <w:rsid w:val="000832DA"/>
    <w:rsid w:val="00083559"/>
    <w:rsid w:val="000836A2"/>
    <w:rsid w:val="00083984"/>
    <w:rsid w:val="00083BFC"/>
    <w:rsid w:val="00083BFD"/>
    <w:rsid w:val="00083C1E"/>
    <w:rsid w:val="00083CA6"/>
    <w:rsid w:val="00083D4E"/>
    <w:rsid w:val="00083F22"/>
    <w:rsid w:val="00083F67"/>
    <w:rsid w:val="000840D3"/>
    <w:rsid w:val="000840F8"/>
    <w:rsid w:val="00084260"/>
    <w:rsid w:val="00084680"/>
    <w:rsid w:val="000846B0"/>
    <w:rsid w:val="0008478B"/>
    <w:rsid w:val="0008481A"/>
    <w:rsid w:val="0008495D"/>
    <w:rsid w:val="000849EA"/>
    <w:rsid w:val="00084AB2"/>
    <w:rsid w:val="00084BB4"/>
    <w:rsid w:val="00084CD1"/>
    <w:rsid w:val="00084D18"/>
    <w:rsid w:val="00084EC9"/>
    <w:rsid w:val="00084F19"/>
    <w:rsid w:val="00084F8B"/>
    <w:rsid w:val="000851BD"/>
    <w:rsid w:val="000852D7"/>
    <w:rsid w:val="000852E5"/>
    <w:rsid w:val="000854A9"/>
    <w:rsid w:val="000854FD"/>
    <w:rsid w:val="00085554"/>
    <w:rsid w:val="000855F9"/>
    <w:rsid w:val="000858F2"/>
    <w:rsid w:val="000859AF"/>
    <w:rsid w:val="00085B65"/>
    <w:rsid w:val="00085BB5"/>
    <w:rsid w:val="00085C26"/>
    <w:rsid w:val="00085C4D"/>
    <w:rsid w:val="00085CF4"/>
    <w:rsid w:val="00085DE4"/>
    <w:rsid w:val="00086254"/>
    <w:rsid w:val="000866A0"/>
    <w:rsid w:val="00086901"/>
    <w:rsid w:val="000869D5"/>
    <w:rsid w:val="00086A04"/>
    <w:rsid w:val="00086AD1"/>
    <w:rsid w:val="00086C0F"/>
    <w:rsid w:val="00086CB7"/>
    <w:rsid w:val="00086CCD"/>
    <w:rsid w:val="00086FB5"/>
    <w:rsid w:val="0008703A"/>
    <w:rsid w:val="0008714F"/>
    <w:rsid w:val="00087336"/>
    <w:rsid w:val="0008771B"/>
    <w:rsid w:val="000879FA"/>
    <w:rsid w:val="00087A22"/>
    <w:rsid w:val="00087B51"/>
    <w:rsid w:val="00087EFE"/>
    <w:rsid w:val="000900E9"/>
    <w:rsid w:val="00090102"/>
    <w:rsid w:val="00090135"/>
    <w:rsid w:val="00090148"/>
    <w:rsid w:val="000901A7"/>
    <w:rsid w:val="000901FD"/>
    <w:rsid w:val="0009036D"/>
    <w:rsid w:val="0009041A"/>
    <w:rsid w:val="0009057F"/>
    <w:rsid w:val="000907DF"/>
    <w:rsid w:val="00090C3C"/>
    <w:rsid w:val="00090D36"/>
    <w:rsid w:val="00090FD5"/>
    <w:rsid w:val="00091227"/>
    <w:rsid w:val="00091267"/>
    <w:rsid w:val="000912E6"/>
    <w:rsid w:val="0009131E"/>
    <w:rsid w:val="000914D6"/>
    <w:rsid w:val="000915F7"/>
    <w:rsid w:val="00091662"/>
    <w:rsid w:val="000916D3"/>
    <w:rsid w:val="000918A0"/>
    <w:rsid w:val="000918A7"/>
    <w:rsid w:val="00091950"/>
    <w:rsid w:val="00091982"/>
    <w:rsid w:val="0009199F"/>
    <w:rsid w:val="00091AA5"/>
    <w:rsid w:val="00091C90"/>
    <w:rsid w:val="00091E32"/>
    <w:rsid w:val="00091FE1"/>
    <w:rsid w:val="000921BA"/>
    <w:rsid w:val="0009233E"/>
    <w:rsid w:val="000923BB"/>
    <w:rsid w:val="00092600"/>
    <w:rsid w:val="00092665"/>
    <w:rsid w:val="0009282C"/>
    <w:rsid w:val="00092848"/>
    <w:rsid w:val="00092902"/>
    <w:rsid w:val="000929B2"/>
    <w:rsid w:val="00092C59"/>
    <w:rsid w:val="00092C70"/>
    <w:rsid w:val="00092DD3"/>
    <w:rsid w:val="00092DE2"/>
    <w:rsid w:val="00092E9D"/>
    <w:rsid w:val="00092FEB"/>
    <w:rsid w:val="000930A9"/>
    <w:rsid w:val="000931F1"/>
    <w:rsid w:val="000932AD"/>
    <w:rsid w:val="00093551"/>
    <w:rsid w:val="000939E7"/>
    <w:rsid w:val="00093AC4"/>
    <w:rsid w:val="00093CA1"/>
    <w:rsid w:val="00093D38"/>
    <w:rsid w:val="00093E49"/>
    <w:rsid w:val="00093F50"/>
    <w:rsid w:val="00094055"/>
    <w:rsid w:val="0009414A"/>
    <w:rsid w:val="00094171"/>
    <w:rsid w:val="00094505"/>
    <w:rsid w:val="000946E8"/>
    <w:rsid w:val="0009484B"/>
    <w:rsid w:val="00094919"/>
    <w:rsid w:val="000949A0"/>
    <w:rsid w:val="00094EA1"/>
    <w:rsid w:val="0009510A"/>
    <w:rsid w:val="0009524D"/>
    <w:rsid w:val="0009529A"/>
    <w:rsid w:val="00095371"/>
    <w:rsid w:val="0009560A"/>
    <w:rsid w:val="0009565D"/>
    <w:rsid w:val="00095661"/>
    <w:rsid w:val="00095676"/>
    <w:rsid w:val="0009575A"/>
    <w:rsid w:val="0009576A"/>
    <w:rsid w:val="000959D5"/>
    <w:rsid w:val="00095AE8"/>
    <w:rsid w:val="00095C82"/>
    <w:rsid w:val="00095CB7"/>
    <w:rsid w:val="00095FB0"/>
    <w:rsid w:val="00095FEC"/>
    <w:rsid w:val="0009605A"/>
    <w:rsid w:val="000963B1"/>
    <w:rsid w:val="0009660C"/>
    <w:rsid w:val="00096673"/>
    <w:rsid w:val="000969C5"/>
    <w:rsid w:val="000969ED"/>
    <w:rsid w:val="00096A4E"/>
    <w:rsid w:val="00096A83"/>
    <w:rsid w:val="00096AF3"/>
    <w:rsid w:val="00096B51"/>
    <w:rsid w:val="00096B6A"/>
    <w:rsid w:val="00096D76"/>
    <w:rsid w:val="00096EDD"/>
    <w:rsid w:val="00096FA4"/>
    <w:rsid w:val="000970DD"/>
    <w:rsid w:val="000971CC"/>
    <w:rsid w:val="000972D3"/>
    <w:rsid w:val="000979D0"/>
    <w:rsid w:val="00097B69"/>
    <w:rsid w:val="00097CEA"/>
    <w:rsid w:val="000A010A"/>
    <w:rsid w:val="000A0115"/>
    <w:rsid w:val="000A01A3"/>
    <w:rsid w:val="000A0297"/>
    <w:rsid w:val="000A04FA"/>
    <w:rsid w:val="000A087B"/>
    <w:rsid w:val="000A090B"/>
    <w:rsid w:val="000A0954"/>
    <w:rsid w:val="000A0A66"/>
    <w:rsid w:val="000A0B73"/>
    <w:rsid w:val="000A0BF8"/>
    <w:rsid w:val="000A0E21"/>
    <w:rsid w:val="000A0E6D"/>
    <w:rsid w:val="000A0EF7"/>
    <w:rsid w:val="000A0FAB"/>
    <w:rsid w:val="000A109B"/>
    <w:rsid w:val="000A12F8"/>
    <w:rsid w:val="000A133B"/>
    <w:rsid w:val="000A163E"/>
    <w:rsid w:val="000A1681"/>
    <w:rsid w:val="000A1838"/>
    <w:rsid w:val="000A19FA"/>
    <w:rsid w:val="000A19FF"/>
    <w:rsid w:val="000A1C08"/>
    <w:rsid w:val="000A212F"/>
    <w:rsid w:val="000A230C"/>
    <w:rsid w:val="000A24B6"/>
    <w:rsid w:val="000A24E1"/>
    <w:rsid w:val="000A25D7"/>
    <w:rsid w:val="000A25E3"/>
    <w:rsid w:val="000A2AAA"/>
    <w:rsid w:val="000A2B37"/>
    <w:rsid w:val="000A2B8C"/>
    <w:rsid w:val="000A2BB9"/>
    <w:rsid w:val="000A2ECE"/>
    <w:rsid w:val="000A2F42"/>
    <w:rsid w:val="000A2FE4"/>
    <w:rsid w:val="000A3256"/>
    <w:rsid w:val="000A32D5"/>
    <w:rsid w:val="000A347B"/>
    <w:rsid w:val="000A34BC"/>
    <w:rsid w:val="000A3680"/>
    <w:rsid w:val="000A36FF"/>
    <w:rsid w:val="000A3714"/>
    <w:rsid w:val="000A3733"/>
    <w:rsid w:val="000A382E"/>
    <w:rsid w:val="000A38AF"/>
    <w:rsid w:val="000A3AB0"/>
    <w:rsid w:val="000A3C36"/>
    <w:rsid w:val="000A3C3C"/>
    <w:rsid w:val="000A3E24"/>
    <w:rsid w:val="000A3F39"/>
    <w:rsid w:val="000A3F46"/>
    <w:rsid w:val="000A4202"/>
    <w:rsid w:val="000A421B"/>
    <w:rsid w:val="000A424B"/>
    <w:rsid w:val="000A431C"/>
    <w:rsid w:val="000A433A"/>
    <w:rsid w:val="000A454D"/>
    <w:rsid w:val="000A460A"/>
    <w:rsid w:val="000A4A2E"/>
    <w:rsid w:val="000A4A37"/>
    <w:rsid w:val="000A4BCB"/>
    <w:rsid w:val="000A4C1A"/>
    <w:rsid w:val="000A4F3A"/>
    <w:rsid w:val="000A5110"/>
    <w:rsid w:val="000A512A"/>
    <w:rsid w:val="000A52A7"/>
    <w:rsid w:val="000A5393"/>
    <w:rsid w:val="000A549B"/>
    <w:rsid w:val="000A54ED"/>
    <w:rsid w:val="000A551B"/>
    <w:rsid w:val="000A5568"/>
    <w:rsid w:val="000A5598"/>
    <w:rsid w:val="000A576B"/>
    <w:rsid w:val="000A58CB"/>
    <w:rsid w:val="000A58EE"/>
    <w:rsid w:val="000A5CBB"/>
    <w:rsid w:val="000A5CEC"/>
    <w:rsid w:val="000A5D77"/>
    <w:rsid w:val="000A5F78"/>
    <w:rsid w:val="000A6097"/>
    <w:rsid w:val="000A6240"/>
    <w:rsid w:val="000A6256"/>
    <w:rsid w:val="000A6277"/>
    <w:rsid w:val="000A62C1"/>
    <w:rsid w:val="000A62D8"/>
    <w:rsid w:val="000A63BC"/>
    <w:rsid w:val="000A649C"/>
    <w:rsid w:val="000A6603"/>
    <w:rsid w:val="000A661B"/>
    <w:rsid w:val="000A6761"/>
    <w:rsid w:val="000A6791"/>
    <w:rsid w:val="000A6993"/>
    <w:rsid w:val="000A69A9"/>
    <w:rsid w:val="000A69F4"/>
    <w:rsid w:val="000A6DB9"/>
    <w:rsid w:val="000A6EFA"/>
    <w:rsid w:val="000A754D"/>
    <w:rsid w:val="000A7818"/>
    <w:rsid w:val="000A792F"/>
    <w:rsid w:val="000A7A14"/>
    <w:rsid w:val="000A7AAF"/>
    <w:rsid w:val="000A7CE9"/>
    <w:rsid w:val="000A7F52"/>
    <w:rsid w:val="000B0044"/>
    <w:rsid w:val="000B0273"/>
    <w:rsid w:val="000B037A"/>
    <w:rsid w:val="000B03AD"/>
    <w:rsid w:val="000B0410"/>
    <w:rsid w:val="000B0440"/>
    <w:rsid w:val="000B0455"/>
    <w:rsid w:val="000B052A"/>
    <w:rsid w:val="000B05C6"/>
    <w:rsid w:val="000B072E"/>
    <w:rsid w:val="000B09AB"/>
    <w:rsid w:val="000B0AAC"/>
    <w:rsid w:val="000B0B0B"/>
    <w:rsid w:val="000B0B9C"/>
    <w:rsid w:val="000B0CE0"/>
    <w:rsid w:val="000B0D5D"/>
    <w:rsid w:val="000B0FA7"/>
    <w:rsid w:val="000B1000"/>
    <w:rsid w:val="000B11F7"/>
    <w:rsid w:val="000B1201"/>
    <w:rsid w:val="000B1326"/>
    <w:rsid w:val="000B1339"/>
    <w:rsid w:val="000B1374"/>
    <w:rsid w:val="000B15E9"/>
    <w:rsid w:val="000B1647"/>
    <w:rsid w:val="000B16E6"/>
    <w:rsid w:val="000B189C"/>
    <w:rsid w:val="000B18AF"/>
    <w:rsid w:val="000B18DB"/>
    <w:rsid w:val="000B1AA1"/>
    <w:rsid w:val="000B1B3C"/>
    <w:rsid w:val="000B1B44"/>
    <w:rsid w:val="000B1B8C"/>
    <w:rsid w:val="000B1F23"/>
    <w:rsid w:val="000B1F36"/>
    <w:rsid w:val="000B1F60"/>
    <w:rsid w:val="000B1FF4"/>
    <w:rsid w:val="000B21C7"/>
    <w:rsid w:val="000B23EA"/>
    <w:rsid w:val="000B25D8"/>
    <w:rsid w:val="000B25E0"/>
    <w:rsid w:val="000B2624"/>
    <w:rsid w:val="000B282C"/>
    <w:rsid w:val="000B2BD4"/>
    <w:rsid w:val="000B2C2E"/>
    <w:rsid w:val="000B2C52"/>
    <w:rsid w:val="000B2CD1"/>
    <w:rsid w:val="000B306D"/>
    <w:rsid w:val="000B3133"/>
    <w:rsid w:val="000B321C"/>
    <w:rsid w:val="000B33F0"/>
    <w:rsid w:val="000B35A8"/>
    <w:rsid w:val="000B3735"/>
    <w:rsid w:val="000B38C3"/>
    <w:rsid w:val="000B3943"/>
    <w:rsid w:val="000B3952"/>
    <w:rsid w:val="000B3A1E"/>
    <w:rsid w:val="000B3ABB"/>
    <w:rsid w:val="000B3AEE"/>
    <w:rsid w:val="000B3CBD"/>
    <w:rsid w:val="000B3D4D"/>
    <w:rsid w:val="000B3DFF"/>
    <w:rsid w:val="000B400A"/>
    <w:rsid w:val="000B414E"/>
    <w:rsid w:val="000B419F"/>
    <w:rsid w:val="000B465D"/>
    <w:rsid w:val="000B47B8"/>
    <w:rsid w:val="000B47D6"/>
    <w:rsid w:val="000B47F3"/>
    <w:rsid w:val="000B4913"/>
    <w:rsid w:val="000B4935"/>
    <w:rsid w:val="000B49B9"/>
    <w:rsid w:val="000B4A44"/>
    <w:rsid w:val="000B4A6C"/>
    <w:rsid w:val="000B4DD2"/>
    <w:rsid w:val="000B4E01"/>
    <w:rsid w:val="000B4EC2"/>
    <w:rsid w:val="000B50D2"/>
    <w:rsid w:val="000B50DD"/>
    <w:rsid w:val="000B5181"/>
    <w:rsid w:val="000B526F"/>
    <w:rsid w:val="000B53C5"/>
    <w:rsid w:val="000B53D5"/>
    <w:rsid w:val="000B54F3"/>
    <w:rsid w:val="000B558A"/>
    <w:rsid w:val="000B5724"/>
    <w:rsid w:val="000B578B"/>
    <w:rsid w:val="000B5808"/>
    <w:rsid w:val="000B5A59"/>
    <w:rsid w:val="000B5AB0"/>
    <w:rsid w:val="000B5AB4"/>
    <w:rsid w:val="000B5AD0"/>
    <w:rsid w:val="000B5C85"/>
    <w:rsid w:val="000B5D0E"/>
    <w:rsid w:val="000B5DC5"/>
    <w:rsid w:val="000B5EC0"/>
    <w:rsid w:val="000B651F"/>
    <w:rsid w:val="000B6622"/>
    <w:rsid w:val="000B6671"/>
    <w:rsid w:val="000B67E0"/>
    <w:rsid w:val="000B6AB9"/>
    <w:rsid w:val="000B6ADD"/>
    <w:rsid w:val="000B6BF4"/>
    <w:rsid w:val="000B6C02"/>
    <w:rsid w:val="000B6CCE"/>
    <w:rsid w:val="000B6DF2"/>
    <w:rsid w:val="000B6F00"/>
    <w:rsid w:val="000B6FC5"/>
    <w:rsid w:val="000B6FEE"/>
    <w:rsid w:val="000B6FEF"/>
    <w:rsid w:val="000B73F7"/>
    <w:rsid w:val="000B751C"/>
    <w:rsid w:val="000B75ED"/>
    <w:rsid w:val="000B7880"/>
    <w:rsid w:val="000B7A04"/>
    <w:rsid w:val="000B7A2C"/>
    <w:rsid w:val="000B7CDE"/>
    <w:rsid w:val="000B7DD9"/>
    <w:rsid w:val="000B7FEF"/>
    <w:rsid w:val="000C0027"/>
    <w:rsid w:val="000C003D"/>
    <w:rsid w:val="000C00D4"/>
    <w:rsid w:val="000C027B"/>
    <w:rsid w:val="000C0454"/>
    <w:rsid w:val="000C0579"/>
    <w:rsid w:val="000C0588"/>
    <w:rsid w:val="000C06A5"/>
    <w:rsid w:val="000C0835"/>
    <w:rsid w:val="000C08A5"/>
    <w:rsid w:val="000C0920"/>
    <w:rsid w:val="000C093D"/>
    <w:rsid w:val="000C0BAE"/>
    <w:rsid w:val="000C0C0A"/>
    <w:rsid w:val="000C0E8C"/>
    <w:rsid w:val="000C0ED8"/>
    <w:rsid w:val="000C0FDA"/>
    <w:rsid w:val="000C1067"/>
    <w:rsid w:val="000C114E"/>
    <w:rsid w:val="000C1168"/>
    <w:rsid w:val="000C1317"/>
    <w:rsid w:val="000C143A"/>
    <w:rsid w:val="000C1547"/>
    <w:rsid w:val="000C1775"/>
    <w:rsid w:val="000C18C1"/>
    <w:rsid w:val="000C19D8"/>
    <w:rsid w:val="000C1A0D"/>
    <w:rsid w:val="000C1BAC"/>
    <w:rsid w:val="000C1C95"/>
    <w:rsid w:val="000C1D6D"/>
    <w:rsid w:val="000C1E1B"/>
    <w:rsid w:val="000C1EC0"/>
    <w:rsid w:val="000C20D7"/>
    <w:rsid w:val="000C224E"/>
    <w:rsid w:val="000C2310"/>
    <w:rsid w:val="000C2470"/>
    <w:rsid w:val="000C255E"/>
    <w:rsid w:val="000C25E2"/>
    <w:rsid w:val="000C25E8"/>
    <w:rsid w:val="000C2A05"/>
    <w:rsid w:val="000C2EDD"/>
    <w:rsid w:val="000C30F2"/>
    <w:rsid w:val="000C31DF"/>
    <w:rsid w:val="000C3247"/>
    <w:rsid w:val="000C3385"/>
    <w:rsid w:val="000C33A3"/>
    <w:rsid w:val="000C33DD"/>
    <w:rsid w:val="000C34E2"/>
    <w:rsid w:val="000C366A"/>
    <w:rsid w:val="000C373D"/>
    <w:rsid w:val="000C3760"/>
    <w:rsid w:val="000C39F6"/>
    <w:rsid w:val="000C3B44"/>
    <w:rsid w:val="000C3E24"/>
    <w:rsid w:val="000C3EC2"/>
    <w:rsid w:val="000C3EE3"/>
    <w:rsid w:val="000C4137"/>
    <w:rsid w:val="000C418F"/>
    <w:rsid w:val="000C4227"/>
    <w:rsid w:val="000C4332"/>
    <w:rsid w:val="000C43B1"/>
    <w:rsid w:val="000C43B8"/>
    <w:rsid w:val="000C4410"/>
    <w:rsid w:val="000C4451"/>
    <w:rsid w:val="000C47AD"/>
    <w:rsid w:val="000C4877"/>
    <w:rsid w:val="000C48D4"/>
    <w:rsid w:val="000C4C02"/>
    <w:rsid w:val="000C4CC1"/>
    <w:rsid w:val="000C4E51"/>
    <w:rsid w:val="000C4F4B"/>
    <w:rsid w:val="000C51A6"/>
    <w:rsid w:val="000C531C"/>
    <w:rsid w:val="000C5372"/>
    <w:rsid w:val="000C542F"/>
    <w:rsid w:val="000C57D5"/>
    <w:rsid w:val="000C58B7"/>
    <w:rsid w:val="000C59AF"/>
    <w:rsid w:val="000C59B4"/>
    <w:rsid w:val="000C5A18"/>
    <w:rsid w:val="000C5B00"/>
    <w:rsid w:val="000C5D7F"/>
    <w:rsid w:val="000C604A"/>
    <w:rsid w:val="000C6151"/>
    <w:rsid w:val="000C616C"/>
    <w:rsid w:val="000C617D"/>
    <w:rsid w:val="000C6265"/>
    <w:rsid w:val="000C66E4"/>
    <w:rsid w:val="000C6A0F"/>
    <w:rsid w:val="000C6A31"/>
    <w:rsid w:val="000C6A37"/>
    <w:rsid w:val="000C6B11"/>
    <w:rsid w:val="000C6C7D"/>
    <w:rsid w:val="000C6CB3"/>
    <w:rsid w:val="000C6EBA"/>
    <w:rsid w:val="000C7035"/>
    <w:rsid w:val="000C70D6"/>
    <w:rsid w:val="000C7187"/>
    <w:rsid w:val="000C740C"/>
    <w:rsid w:val="000C7450"/>
    <w:rsid w:val="000C7479"/>
    <w:rsid w:val="000C7487"/>
    <w:rsid w:val="000C74B7"/>
    <w:rsid w:val="000C7567"/>
    <w:rsid w:val="000C7739"/>
    <w:rsid w:val="000C7793"/>
    <w:rsid w:val="000C7AA4"/>
    <w:rsid w:val="000C7D9C"/>
    <w:rsid w:val="000C7F1E"/>
    <w:rsid w:val="000D00C9"/>
    <w:rsid w:val="000D030E"/>
    <w:rsid w:val="000D0400"/>
    <w:rsid w:val="000D04B4"/>
    <w:rsid w:val="000D0522"/>
    <w:rsid w:val="000D05D0"/>
    <w:rsid w:val="000D094F"/>
    <w:rsid w:val="000D09FA"/>
    <w:rsid w:val="000D0AA6"/>
    <w:rsid w:val="000D0C89"/>
    <w:rsid w:val="000D0E88"/>
    <w:rsid w:val="000D0F14"/>
    <w:rsid w:val="000D0F78"/>
    <w:rsid w:val="000D0F86"/>
    <w:rsid w:val="000D13A8"/>
    <w:rsid w:val="000D14D3"/>
    <w:rsid w:val="000D14E1"/>
    <w:rsid w:val="000D1690"/>
    <w:rsid w:val="000D1A71"/>
    <w:rsid w:val="000D1ADE"/>
    <w:rsid w:val="000D1C04"/>
    <w:rsid w:val="000D22BD"/>
    <w:rsid w:val="000D2310"/>
    <w:rsid w:val="000D27F4"/>
    <w:rsid w:val="000D2A15"/>
    <w:rsid w:val="000D2A3C"/>
    <w:rsid w:val="000D2A68"/>
    <w:rsid w:val="000D2B0F"/>
    <w:rsid w:val="000D2B5A"/>
    <w:rsid w:val="000D2BAC"/>
    <w:rsid w:val="000D2C8C"/>
    <w:rsid w:val="000D2CFB"/>
    <w:rsid w:val="000D2D1D"/>
    <w:rsid w:val="000D2F54"/>
    <w:rsid w:val="000D2F99"/>
    <w:rsid w:val="000D2FF4"/>
    <w:rsid w:val="000D30D9"/>
    <w:rsid w:val="000D30FD"/>
    <w:rsid w:val="000D318E"/>
    <w:rsid w:val="000D33C7"/>
    <w:rsid w:val="000D342D"/>
    <w:rsid w:val="000D36C5"/>
    <w:rsid w:val="000D3703"/>
    <w:rsid w:val="000D3969"/>
    <w:rsid w:val="000D3A7B"/>
    <w:rsid w:val="000D3C34"/>
    <w:rsid w:val="000D3C6E"/>
    <w:rsid w:val="000D4038"/>
    <w:rsid w:val="000D430D"/>
    <w:rsid w:val="000D4381"/>
    <w:rsid w:val="000D451C"/>
    <w:rsid w:val="000D47F9"/>
    <w:rsid w:val="000D4884"/>
    <w:rsid w:val="000D4891"/>
    <w:rsid w:val="000D49A0"/>
    <w:rsid w:val="000D4AEB"/>
    <w:rsid w:val="000D4D0C"/>
    <w:rsid w:val="000D4D50"/>
    <w:rsid w:val="000D4ECB"/>
    <w:rsid w:val="000D5192"/>
    <w:rsid w:val="000D564A"/>
    <w:rsid w:val="000D56BC"/>
    <w:rsid w:val="000D584C"/>
    <w:rsid w:val="000D5B19"/>
    <w:rsid w:val="000D5BCC"/>
    <w:rsid w:val="000D5D0E"/>
    <w:rsid w:val="000D5EA6"/>
    <w:rsid w:val="000D5EFD"/>
    <w:rsid w:val="000D610A"/>
    <w:rsid w:val="000D633F"/>
    <w:rsid w:val="000D664F"/>
    <w:rsid w:val="000D670D"/>
    <w:rsid w:val="000D680B"/>
    <w:rsid w:val="000D6EDB"/>
    <w:rsid w:val="000D6FDA"/>
    <w:rsid w:val="000D70D5"/>
    <w:rsid w:val="000D70DB"/>
    <w:rsid w:val="000D715B"/>
    <w:rsid w:val="000D71C7"/>
    <w:rsid w:val="000D7392"/>
    <w:rsid w:val="000D73AA"/>
    <w:rsid w:val="000D762F"/>
    <w:rsid w:val="000D7651"/>
    <w:rsid w:val="000D7681"/>
    <w:rsid w:val="000D7769"/>
    <w:rsid w:val="000D786E"/>
    <w:rsid w:val="000D78A6"/>
    <w:rsid w:val="000D793F"/>
    <w:rsid w:val="000D795A"/>
    <w:rsid w:val="000D7C38"/>
    <w:rsid w:val="000D7C55"/>
    <w:rsid w:val="000E009F"/>
    <w:rsid w:val="000E00B3"/>
    <w:rsid w:val="000E0233"/>
    <w:rsid w:val="000E0256"/>
    <w:rsid w:val="000E0470"/>
    <w:rsid w:val="000E06FA"/>
    <w:rsid w:val="000E07F0"/>
    <w:rsid w:val="000E097B"/>
    <w:rsid w:val="000E0989"/>
    <w:rsid w:val="000E09A0"/>
    <w:rsid w:val="000E0D90"/>
    <w:rsid w:val="000E0DCE"/>
    <w:rsid w:val="000E0DEA"/>
    <w:rsid w:val="000E0DF7"/>
    <w:rsid w:val="000E0E4A"/>
    <w:rsid w:val="000E0ED9"/>
    <w:rsid w:val="000E0F26"/>
    <w:rsid w:val="000E105C"/>
    <w:rsid w:val="000E11DB"/>
    <w:rsid w:val="000E12D7"/>
    <w:rsid w:val="000E13CD"/>
    <w:rsid w:val="000E13DA"/>
    <w:rsid w:val="000E153B"/>
    <w:rsid w:val="000E1595"/>
    <w:rsid w:val="000E16F0"/>
    <w:rsid w:val="000E16FD"/>
    <w:rsid w:val="000E1989"/>
    <w:rsid w:val="000E1A69"/>
    <w:rsid w:val="000E1B11"/>
    <w:rsid w:val="000E1B6C"/>
    <w:rsid w:val="000E1CC6"/>
    <w:rsid w:val="000E1F55"/>
    <w:rsid w:val="000E2304"/>
    <w:rsid w:val="000E237B"/>
    <w:rsid w:val="000E239A"/>
    <w:rsid w:val="000E2577"/>
    <w:rsid w:val="000E2692"/>
    <w:rsid w:val="000E26F8"/>
    <w:rsid w:val="000E276A"/>
    <w:rsid w:val="000E2795"/>
    <w:rsid w:val="000E281D"/>
    <w:rsid w:val="000E297A"/>
    <w:rsid w:val="000E2AA4"/>
    <w:rsid w:val="000E2E50"/>
    <w:rsid w:val="000E2E94"/>
    <w:rsid w:val="000E3037"/>
    <w:rsid w:val="000E30F9"/>
    <w:rsid w:val="000E3156"/>
    <w:rsid w:val="000E3328"/>
    <w:rsid w:val="000E35EC"/>
    <w:rsid w:val="000E36D1"/>
    <w:rsid w:val="000E3949"/>
    <w:rsid w:val="000E3A9D"/>
    <w:rsid w:val="000E3B3A"/>
    <w:rsid w:val="000E3B9F"/>
    <w:rsid w:val="000E3D3C"/>
    <w:rsid w:val="000E3E85"/>
    <w:rsid w:val="000E3FDA"/>
    <w:rsid w:val="000E41C8"/>
    <w:rsid w:val="000E4472"/>
    <w:rsid w:val="000E45F4"/>
    <w:rsid w:val="000E49B5"/>
    <w:rsid w:val="000E4BA3"/>
    <w:rsid w:val="000E4BF9"/>
    <w:rsid w:val="000E4DC7"/>
    <w:rsid w:val="000E4EF0"/>
    <w:rsid w:val="000E4F5D"/>
    <w:rsid w:val="000E500B"/>
    <w:rsid w:val="000E5122"/>
    <w:rsid w:val="000E5492"/>
    <w:rsid w:val="000E56C5"/>
    <w:rsid w:val="000E58A9"/>
    <w:rsid w:val="000E5A31"/>
    <w:rsid w:val="000E5AF3"/>
    <w:rsid w:val="000E5B3A"/>
    <w:rsid w:val="000E5B40"/>
    <w:rsid w:val="000E5B54"/>
    <w:rsid w:val="000E5C24"/>
    <w:rsid w:val="000E5C4F"/>
    <w:rsid w:val="000E5D1F"/>
    <w:rsid w:val="000E5E74"/>
    <w:rsid w:val="000E5F9C"/>
    <w:rsid w:val="000E5FD1"/>
    <w:rsid w:val="000E6008"/>
    <w:rsid w:val="000E612F"/>
    <w:rsid w:val="000E6352"/>
    <w:rsid w:val="000E63D4"/>
    <w:rsid w:val="000E63DB"/>
    <w:rsid w:val="000E641C"/>
    <w:rsid w:val="000E64F0"/>
    <w:rsid w:val="000E653B"/>
    <w:rsid w:val="000E6549"/>
    <w:rsid w:val="000E684C"/>
    <w:rsid w:val="000E7037"/>
    <w:rsid w:val="000E71D1"/>
    <w:rsid w:val="000E72A6"/>
    <w:rsid w:val="000E731B"/>
    <w:rsid w:val="000E73B9"/>
    <w:rsid w:val="000E743E"/>
    <w:rsid w:val="000E776A"/>
    <w:rsid w:val="000E7ABB"/>
    <w:rsid w:val="000E7E7F"/>
    <w:rsid w:val="000E7E89"/>
    <w:rsid w:val="000F0030"/>
    <w:rsid w:val="000F03F0"/>
    <w:rsid w:val="000F054E"/>
    <w:rsid w:val="000F05E1"/>
    <w:rsid w:val="000F0666"/>
    <w:rsid w:val="000F0690"/>
    <w:rsid w:val="000F076F"/>
    <w:rsid w:val="000F084C"/>
    <w:rsid w:val="000F092C"/>
    <w:rsid w:val="000F0B7D"/>
    <w:rsid w:val="000F0D00"/>
    <w:rsid w:val="000F0E1D"/>
    <w:rsid w:val="000F0F8F"/>
    <w:rsid w:val="000F12F9"/>
    <w:rsid w:val="000F1300"/>
    <w:rsid w:val="000F1369"/>
    <w:rsid w:val="000F158F"/>
    <w:rsid w:val="000F1745"/>
    <w:rsid w:val="000F1A59"/>
    <w:rsid w:val="000F1AC2"/>
    <w:rsid w:val="000F1B68"/>
    <w:rsid w:val="000F1BD9"/>
    <w:rsid w:val="000F1C90"/>
    <w:rsid w:val="000F1CBD"/>
    <w:rsid w:val="000F1CD9"/>
    <w:rsid w:val="000F1E48"/>
    <w:rsid w:val="000F1F17"/>
    <w:rsid w:val="000F1F57"/>
    <w:rsid w:val="000F1FD9"/>
    <w:rsid w:val="000F22BF"/>
    <w:rsid w:val="000F24A7"/>
    <w:rsid w:val="000F2587"/>
    <w:rsid w:val="000F27CF"/>
    <w:rsid w:val="000F290D"/>
    <w:rsid w:val="000F29FD"/>
    <w:rsid w:val="000F2CDF"/>
    <w:rsid w:val="000F2DBC"/>
    <w:rsid w:val="000F2EBD"/>
    <w:rsid w:val="000F2FD8"/>
    <w:rsid w:val="000F3060"/>
    <w:rsid w:val="000F3082"/>
    <w:rsid w:val="000F3149"/>
    <w:rsid w:val="000F319E"/>
    <w:rsid w:val="000F3456"/>
    <w:rsid w:val="000F3585"/>
    <w:rsid w:val="000F369A"/>
    <w:rsid w:val="000F37E0"/>
    <w:rsid w:val="000F386B"/>
    <w:rsid w:val="000F3CAF"/>
    <w:rsid w:val="000F3DDA"/>
    <w:rsid w:val="000F3E91"/>
    <w:rsid w:val="000F3ED1"/>
    <w:rsid w:val="000F43E9"/>
    <w:rsid w:val="000F44FB"/>
    <w:rsid w:val="000F4AAA"/>
    <w:rsid w:val="000F4AD6"/>
    <w:rsid w:val="000F4AF7"/>
    <w:rsid w:val="000F4B0E"/>
    <w:rsid w:val="000F4E50"/>
    <w:rsid w:val="000F4F61"/>
    <w:rsid w:val="000F4F65"/>
    <w:rsid w:val="000F5015"/>
    <w:rsid w:val="000F50C0"/>
    <w:rsid w:val="000F5170"/>
    <w:rsid w:val="000F51C6"/>
    <w:rsid w:val="000F5234"/>
    <w:rsid w:val="000F53E1"/>
    <w:rsid w:val="000F55CC"/>
    <w:rsid w:val="000F56F8"/>
    <w:rsid w:val="000F5AF5"/>
    <w:rsid w:val="000F5BC8"/>
    <w:rsid w:val="000F5D4A"/>
    <w:rsid w:val="000F5D50"/>
    <w:rsid w:val="000F5DE6"/>
    <w:rsid w:val="000F6190"/>
    <w:rsid w:val="000F6196"/>
    <w:rsid w:val="000F6247"/>
    <w:rsid w:val="000F65A7"/>
    <w:rsid w:val="000F66BC"/>
    <w:rsid w:val="000F6764"/>
    <w:rsid w:val="000F6A07"/>
    <w:rsid w:val="000F6CF1"/>
    <w:rsid w:val="000F6D17"/>
    <w:rsid w:val="000F6DB6"/>
    <w:rsid w:val="000F6E0B"/>
    <w:rsid w:val="000F6E20"/>
    <w:rsid w:val="000F6EA1"/>
    <w:rsid w:val="000F6F15"/>
    <w:rsid w:val="000F6F7A"/>
    <w:rsid w:val="000F6FEA"/>
    <w:rsid w:val="000F7079"/>
    <w:rsid w:val="000F714C"/>
    <w:rsid w:val="000F7344"/>
    <w:rsid w:val="000F7599"/>
    <w:rsid w:val="000F7701"/>
    <w:rsid w:val="000F7785"/>
    <w:rsid w:val="000F778E"/>
    <w:rsid w:val="000F7872"/>
    <w:rsid w:val="000F78F9"/>
    <w:rsid w:val="000F7A0A"/>
    <w:rsid w:val="000F7A68"/>
    <w:rsid w:val="000F7A72"/>
    <w:rsid w:val="000F7A8D"/>
    <w:rsid w:val="000F7CE6"/>
    <w:rsid w:val="000F7E60"/>
    <w:rsid w:val="00100111"/>
    <w:rsid w:val="001001D7"/>
    <w:rsid w:val="001002A5"/>
    <w:rsid w:val="001002B6"/>
    <w:rsid w:val="0010039A"/>
    <w:rsid w:val="00100454"/>
    <w:rsid w:val="001005B3"/>
    <w:rsid w:val="001007F7"/>
    <w:rsid w:val="001008B6"/>
    <w:rsid w:val="00100B9D"/>
    <w:rsid w:val="00100C2E"/>
    <w:rsid w:val="00100CB7"/>
    <w:rsid w:val="00101430"/>
    <w:rsid w:val="001016AC"/>
    <w:rsid w:val="00101778"/>
    <w:rsid w:val="001017D1"/>
    <w:rsid w:val="0010182B"/>
    <w:rsid w:val="00101AB3"/>
    <w:rsid w:val="00101BF8"/>
    <w:rsid w:val="00101CF3"/>
    <w:rsid w:val="00101D02"/>
    <w:rsid w:val="00101D38"/>
    <w:rsid w:val="00101D88"/>
    <w:rsid w:val="0010225D"/>
    <w:rsid w:val="00102585"/>
    <w:rsid w:val="0010273B"/>
    <w:rsid w:val="00102771"/>
    <w:rsid w:val="001029D6"/>
    <w:rsid w:val="00102B84"/>
    <w:rsid w:val="00102CA0"/>
    <w:rsid w:val="00102ED2"/>
    <w:rsid w:val="001032C7"/>
    <w:rsid w:val="001035D7"/>
    <w:rsid w:val="0010388B"/>
    <w:rsid w:val="001038B8"/>
    <w:rsid w:val="00103933"/>
    <w:rsid w:val="00103B6D"/>
    <w:rsid w:val="00103D58"/>
    <w:rsid w:val="00103DBC"/>
    <w:rsid w:val="00103DCF"/>
    <w:rsid w:val="00103EB0"/>
    <w:rsid w:val="0010400F"/>
    <w:rsid w:val="001044B7"/>
    <w:rsid w:val="00104525"/>
    <w:rsid w:val="00104587"/>
    <w:rsid w:val="0010485A"/>
    <w:rsid w:val="00104889"/>
    <w:rsid w:val="001049DC"/>
    <w:rsid w:val="00104A3D"/>
    <w:rsid w:val="00104AD2"/>
    <w:rsid w:val="00104CC4"/>
    <w:rsid w:val="00104DA1"/>
    <w:rsid w:val="00104FEB"/>
    <w:rsid w:val="001051BC"/>
    <w:rsid w:val="0010536F"/>
    <w:rsid w:val="001056DD"/>
    <w:rsid w:val="00105754"/>
    <w:rsid w:val="00105756"/>
    <w:rsid w:val="00105A8A"/>
    <w:rsid w:val="00105AE3"/>
    <w:rsid w:val="00105BEB"/>
    <w:rsid w:val="00105CBE"/>
    <w:rsid w:val="00105CDE"/>
    <w:rsid w:val="00105E2A"/>
    <w:rsid w:val="00105E68"/>
    <w:rsid w:val="00105E94"/>
    <w:rsid w:val="00105F26"/>
    <w:rsid w:val="0010627D"/>
    <w:rsid w:val="001062CA"/>
    <w:rsid w:val="001062D9"/>
    <w:rsid w:val="001066AF"/>
    <w:rsid w:val="00106860"/>
    <w:rsid w:val="00106865"/>
    <w:rsid w:val="001068CC"/>
    <w:rsid w:val="00106B14"/>
    <w:rsid w:val="00106BC3"/>
    <w:rsid w:val="00106C33"/>
    <w:rsid w:val="00106D4C"/>
    <w:rsid w:val="00106DAA"/>
    <w:rsid w:val="00106E0D"/>
    <w:rsid w:val="0010719A"/>
    <w:rsid w:val="0010728D"/>
    <w:rsid w:val="00107304"/>
    <w:rsid w:val="00107342"/>
    <w:rsid w:val="0010737D"/>
    <w:rsid w:val="001073A6"/>
    <w:rsid w:val="001075D0"/>
    <w:rsid w:val="0010764E"/>
    <w:rsid w:val="001077AD"/>
    <w:rsid w:val="0010783E"/>
    <w:rsid w:val="0010790C"/>
    <w:rsid w:val="00107C31"/>
    <w:rsid w:val="00107D7C"/>
    <w:rsid w:val="00107E2C"/>
    <w:rsid w:val="001100FE"/>
    <w:rsid w:val="00110332"/>
    <w:rsid w:val="00110456"/>
    <w:rsid w:val="001104F8"/>
    <w:rsid w:val="00110538"/>
    <w:rsid w:val="00110753"/>
    <w:rsid w:val="001107B7"/>
    <w:rsid w:val="001107F2"/>
    <w:rsid w:val="00110904"/>
    <w:rsid w:val="00110C67"/>
    <w:rsid w:val="00110E24"/>
    <w:rsid w:val="00110FFF"/>
    <w:rsid w:val="00111001"/>
    <w:rsid w:val="001111DA"/>
    <w:rsid w:val="0011144C"/>
    <w:rsid w:val="001114DE"/>
    <w:rsid w:val="00111625"/>
    <w:rsid w:val="00111659"/>
    <w:rsid w:val="00111739"/>
    <w:rsid w:val="00111763"/>
    <w:rsid w:val="00111780"/>
    <w:rsid w:val="001118A1"/>
    <w:rsid w:val="001118FE"/>
    <w:rsid w:val="00111980"/>
    <w:rsid w:val="00111A01"/>
    <w:rsid w:val="00111B4A"/>
    <w:rsid w:val="00111BCF"/>
    <w:rsid w:val="00111BD4"/>
    <w:rsid w:val="00111CF0"/>
    <w:rsid w:val="00111D20"/>
    <w:rsid w:val="00111E8C"/>
    <w:rsid w:val="00111F7F"/>
    <w:rsid w:val="00112626"/>
    <w:rsid w:val="001126A2"/>
    <w:rsid w:val="00112796"/>
    <w:rsid w:val="001127AA"/>
    <w:rsid w:val="001128BD"/>
    <w:rsid w:val="00112A28"/>
    <w:rsid w:val="00112AA8"/>
    <w:rsid w:val="00112B2A"/>
    <w:rsid w:val="00112B66"/>
    <w:rsid w:val="00112B73"/>
    <w:rsid w:val="00112BDD"/>
    <w:rsid w:val="00112C9F"/>
    <w:rsid w:val="00112D81"/>
    <w:rsid w:val="00113124"/>
    <w:rsid w:val="001131E1"/>
    <w:rsid w:val="001131EA"/>
    <w:rsid w:val="001133B5"/>
    <w:rsid w:val="00113519"/>
    <w:rsid w:val="001137CF"/>
    <w:rsid w:val="00113B8E"/>
    <w:rsid w:val="00113C8C"/>
    <w:rsid w:val="00113D74"/>
    <w:rsid w:val="00113DB1"/>
    <w:rsid w:val="00113E3F"/>
    <w:rsid w:val="00114175"/>
    <w:rsid w:val="00114523"/>
    <w:rsid w:val="001145FA"/>
    <w:rsid w:val="001146CD"/>
    <w:rsid w:val="00114718"/>
    <w:rsid w:val="00114866"/>
    <w:rsid w:val="001149DE"/>
    <w:rsid w:val="00114A49"/>
    <w:rsid w:val="00114B35"/>
    <w:rsid w:val="00114C1C"/>
    <w:rsid w:val="00114C91"/>
    <w:rsid w:val="00114CE5"/>
    <w:rsid w:val="00114F08"/>
    <w:rsid w:val="00114F89"/>
    <w:rsid w:val="00115669"/>
    <w:rsid w:val="00115683"/>
    <w:rsid w:val="0011577E"/>
    <w:rsid w:val="0011588D"/>
    <w:rsid w:val="00115ADF"/>
    <w:rsid w:val="00115B08"/>
    <w:rsid w:val="00115BF6"/>
    <w:rsid w:val="00115EBC"/>
    <w:rsid w:val="0011600B"/>
    <w:rsid w:val="00116481"/>
    <w:rsid w:val="00116486"/>
    <w:rsid w:val="0011657D"/>
    <w:rsid w:val="0011666A"/>
    <w:rsid w:val="00116BDB"/>
    <w:rsid w:val="00116CCA"/>
    <w:rsid w:val="00116CFF"/>
    <w:rsid w:val="00116D6B"/>
    <w:rsid w:val="00116E60"/>
    <w:rsid w:val="00116E8C"/>
    <w:rsid w:val="00116EA3"/>
    <w:rsid w:val="00117290"/>
    <w:rsid w:val="001173AA"/>
    <w:rsid w:val="001174EB"/>
    <w:rsid w:val="00117866"/>
    <w:rsid w:val="001178BE"/>
    <w:rsid w:val="00117AA5"/>
    <w:rsid w:val="00117B1E"/>
    <w:rsid w:val="00117B82"/>
    <w:rsid w:val="00117BE4"/>
    <w:rsid w:val="00117CE7"/>
    <w:rsid w:val="0012002F"/>
    <w:rsid w:val="001200AC"/>
    <w:rsid w:val="001202BF"/>
    <w:rsid w:val="00120479"/>
    <w:rsid w:val="0012060B"/>
    <w:rsid w:val="00120619"/>
    <w:rsid w:val="00120646"/>
    <w:rsid w:val="0012064E"/>
    <w:rsid w:val="00120822"/>
    <w:rsid w:val="0012099F"/>
    <w:rsid w:val="001209BD"/>
    <w:rsid w:val="00120B26"/>
    <w:rsid w:val="00120C93"/>
    <w:rsid w:val="00120CD6"/>
    <w:rsid w:val="00120F47"/>
    <w:rsid w:val="00121052"/>
    <w:rsid w:val="00121119"/>
    <w:rsid w:val="00121350"/>
    <w:rsid w:val="00121457"/>
    <w:rsid w:val="00121802"/>
    <w:rsid w:val="00121AEC"/>
    <w:rsid w:val="00121C23"/>
    <w:rsid w:val="00121CBE"/>
    <w:rsid w:val="001220A1"/>
    <w:rsid w:val="001224AA"/>
    <w:rsid w:val="001224F2"/>
    <w:rsid w:val="00122504"/>
    <w:rsid w:val="001227FD"/>
    <w:rsid w:val="00122A7F"/>
    <w:rsid w:val="00122CCD"/>
    <w:rsid w:val="00122CF9"/>
    <w:rsid w:val="00122D93"/>
    <w:rsid w:val="00123025"/>
    <w:rsid w:val="0012312E"/>
    <w:rsid w:val="0012322B"/>
    <w:rsid w:val="00123238"/>
    <w:rsid w:val="00123366"/>
    <w:rsid w:val="00123461"/>
    <w:rsid w:val="001236C3"/>
    <w:rsid w:val="001239B2"/>
    <w:rsid w:val="00123A17"/>
    <w:rsid w:val="00123A75"/>
    <w:rsid w:val="00123BA9"/>
    <w:rsid w:val="00123D93"/>
    <w:rsid w:val="00124025"/>
    <w:rsid w:val="00124234"/>
    <w:rsid w:val="00124272"/>
    <w:rsid w:val="0012433E"/>
    <w:rsid w:val="0012434B"/>
    <w:rsid w:val="00124371"/>
    <w:rsid w:val="00124591"/>
    <w:rsid w:val="00124621"/>
    <w:rsid w:val="00124B45"/>
    <w:rsid w:val="00124BB5"/>
    <w:rsid w:val="00124BCF"/>
    <w:rsid w:val="00124E27"/>
    <w:rsid w:val="00125138"/>
    <w:rsid w:val="0012521D"/>
    <w:rsid w:val="001252FB"/>
    <w:rsid w:val="0012534B"/>
    <w:rsid w:val="00125387"/>
    <w:rsid w:val="001255B9"/>
    <w:rsid w:val="00125784"/>
    <w:rsid w:val="001257F7"/>
    <w:rsid w:val="00125829"/>
    <w:rsid w:val="0012585F"/>
    <w:rsid w:val="0012596F"/>
    <w:rsid w:val="00125B2F"/>
    <w:rsid w:val="00125B35"/>
    <w:rsid w:val="00125B41"/>
    <w:rsid w:val="00125D88"/>
    <w:rsid w:val="00125E39"/>
    <w:rsid w:val="00125E3A"/>
    <w:rsid w:val="00125E44"/>
    <w:rsid w:val="001260AB"/>
    <w:rsid w:val="00126205"/>
    <w:rsid w:val="00126639"/>
    <w:rsid w:val="001266E6"/>
    <w:rsid w:val="00126706"/>
    <w:rsid w:val="00126719"/>
    <w:rsid w:val="00126781"/>
    <w:rsid w:val="001267D0"/>
    <w:rsid w:val="00126866"/>
    <w:rsid w:val="00126875"/>
    <w:rsid w:val="0012695C"/>
    <w:rsid w:val="00126968"/>
    <w:rsid w:val="001269B3"/>
    <w:rsid w:val="00126A21"/>
    <w:rsid w:val="00126BDD"/>
    <w:rsid w:val="00126C0A"/>
    <w:rsid w:val="00126DEF"/>
    <w:rsid w:val="00126EA8"/>
    <w:rsid w:val="0012703B"/>
    <w:rsid w:val="001271E9"/>
    <w:rsid w:val="001272EE"/>
    <w:rsid w:val="001274F4"/>
    <w:rsid w:val="0012752F"/>
    <w:rsid w:val="001275E6"/>
    <w:rsid w:val="00127677"/>
    <w:rsid w:val="001276F4"/>
    <w:rsid w:val="00127A4E"/>
    <w:rsid w:val="00127B81"/>
    <w:rsid w:val="00127C17"/>
    <w:rsid w:val="00127C1E"/>
    <w:rsid w:val="00127CF9"/>
    <w:rsid w:val="00127DBC"/>
    <w:rsid w:val="0013000C"/>
    <w:rsid w:val="00130117"/>
    <w:rsid w:val="00130142"/>
    <w:rsid w:val="001301C7"/>
    <w:rsid w:val="0013026F"/>
    <w:rsid w:val="001304E1"/>
    <w:rsid w:val="001305B4"/>
    <w:rsid w:val="00130650"/>
    <w:rsid w:val="0013088C"/>
    <w:rsid w:val="001308BC"/>
    <w:rsid w:val="00130900"/>
    <w:rsid w:val="00130A31"/>
    <w:rsid w:val="00130DAC"/>
    <w:rsid w:val="00130DF8"/>
    <w:rsid w:val="00130DFD"/>
    <w:rsid w:val="00130E35"/>
    <w:rsid w:val="00130E95"/>
    <w:rsid w:val="00131161"/>
    <w:rsid w:val="001311F4"/>
    <w:rsid w:val="0013141C"/>
    <w:rsid w:val="00131490"/>
    <w:rsid w:val="00131706"/>
    <w:rsid w:val="00131A0E"/>
    <w:rsid w:val="00131B1C"/>
    <w:rsid w:val="00131C8D"/>
    <w:rsid w:val="00131EA4"/>
    <w:rsid w:val="001320B1"/>
    <w:rsid w:val="00132326"/>
    <w:rsid w:val="0013236D"/>
    <w:rsid w:val="001323CD"/>
    <w:rsid w:val="00132451"/>
    <w:rsid w:val="00132569"/>
    <w:rsid w:val="00132625"/>
    <w:rsid w:val="00132820"/>
    <w:rsid w:val="001328AC"/>
    <w:rsid w:val="00132CAA"/>
    <w:rsid w:val="00133039"/>
    <w:rsid w:val="001331C0"/>
    <w:rsid w:val="00133215"/>
    <w:rsid w:val="00133375"/>
    <w:rsid w:val="00133466"/>
    <w:rsid w:val="00133501"/>
    <w:rsid w:val="0013391C"/>
    <w:rsid w:val="00133D7F"/>
    <w:rsid w:val="00133DC8"/>
    <w:rsid w:val="00133FE0"/>
    <w:rsid w:val="00134095"/>
    <w:rsid w:val="001341C9"/>
    <w:rsid w:val="001347D4"/>
    <w:rsid w:val="00134963"/>
    <w:rsid w:val="00134D7B"/>
    <w:rsid w:val="00134D97"/>
    <w:rsid w:val="00134EF7"/>
    <w:rsid w:val="00134FA7"/>
    <w:rsid w:val="00134FF3"/>
    <w:rsid w:val="001351EA"/>
    <w:rsid w:val="0013539C"/>
    <w:rsid w:val="00135598"/>
    <w:rsid w:val="00135645"/>
    <w:rsid w:val="00135756"/>
    <w:rsid w:val="00135798"/>
    <w:rsid w:val="00135867"/>
    <w:rsid w:val="0013598C"/>
    <w:rsid w:val="001359B0"/>
    <w:rsid w:val="001359EC"/>
    <w:rsid w:val="00135A03"/>
    <w:rsid w:val="00135A5E"/>
    <w:rsid w:val="00135D16"/>
    <w:rsid w:val="00135D54"/>
    <w:rsid w:val="00135F04"/>
    <w:rsid w:val="001360C0"/>
    <w:rsid w:val="001361B1"/>
    <w:rsid w:val="00136465"/>
    <w:rsid w:val="00136488"/>
    <w:rsid w:val="001364A3"/>
    <w:rsid w:val="001365BB"/>
    <w:rsid w:val="00136718"/>
    <w:rsid w:val="00136910"/>
    <w:rsid w:val="00136919"/>
    <w:rsid w:val="001369DD"/>
    <w:rsid w:val="00136C6C"/>
    <w:rsid w:val="00136E6B"/>
    <w:rsid w:val="001371C6"/>
    <w:rsid w:val="00137212"/>
    <w:rsid w:val="0013744B"/>
    <w:rsid w:val="00137542"/>
    <w:rsid w:val="00137668"/>
    <w:rsid w:val="00137679"/>
    <w:rsid w:val="00137746"/>
    <w:rsid w:val="00137810"/>
    <w:rsid w:val="001378B3"/>
    <w:rsid w:val="001378D5"/>
    <w:rsid w:val="00137B3D"/>
    <w:rsid w:val="00137DCC"/>
    <w:rsid w:val="00137F32"/>
    <w:rsid w:val="00140096"/>
    <w:rsid w:val="001400EE"/>
    <w:rsid w:val="0014017A"/>
    <w:rsid w:val="001402D5"/>
    <w:rsid w:val="001402EB"/>
    <w:rsid w:val="001403E2"/>
    <w:rsid w:val="001404CF"/>
    <w:rsid w:val="0014058B"/>
    <w:rsid w:val="001406BB"/>
    <w:rsid w:val="001406EF"/>
    <w:rsid w:val="001407DF"/>
    <w:rsid w:val="001409E1"/>
    <w:rsid w:val="00140C2E"/>
    <w:rsid w:val="00140D27"/>
    <w:rsid w:val="00140D6A"/>
    <w:rsid w:val="00140EB1"/>
    <w:rsid w:val="00140F02"/>
    <w:rsid w:val="00140F26"/>
    <w:rsid w:val="00140F5D"/>
    <w:rsid w:val="00140FD5"/>
    <w:rsid w:val="001410ED"/>
    <w:rsid w:val="001411D0"/>
    <w:rsid w:val="00141270"/>
    <w:rsid w:val="001413F5"/>
    <w:rsid w:val="00141577"/>
    <w:rsid w:val="00141606"/>
    <w:rsid w:val="00141707"/>
    <w:rsid w:val="00141787"/>
    <w:rsid w:val="0014184E"/>
    <w:rsid w:val="001418A5"/>
    <w:rsid w:val="00141949"/>
    <w:rsid w:val="00141BB4"/>
    <w:rsid w:val="00141C25"/>
    <w:rsid w:val="00141C5D"/>
    <w:rsid w:val="00141D48"/>
    <w:rsid w:val="00141D4C"/>
    <w:rsid w:val="00141D71"/>
    <w:rsid w:val="00142281"/>
    <w:rsid w:val="0014233A"/>
    <w:rsid w:val="001423F7"/>
    <w:rsid w:val="001424E6"/>
    <w:rsid w:val="0014262A"/>
    <w:rsid w:val="0014269B"/>
    <w:rsid w:val="001426A3"/>
    <w:rsid w:val="001428E3"/>
    <w:rsid w:val="001428F6"/>
    <w:rsid w:val="00142913"/>
    <w:rsid w:val="00142CEC"/>
    <w:rsid w:val="00142D00"/>
    <w:rsid w:val="00142D24"/>
    <w:rsid w:val="00142E72"/>
    <w:rsid w:val="00142E9C"/>
    <w:rsid w:val="00142EDE"/>
    <w:rsid w:val="00142F1B"/>
    <w:rsid w:val="00142F50"/>
    <w:rsid w:val="001430E2"/>
    <w:rsid w:val="00143128"/>
    <w:rsid w:val="00143143"/>
    <w:rsid w:val="00143296"/>
    <w:rsid w:val="00143308"/>
    <w:rsid w:val="00143327"/>
    <w:rsid w:val="00143424"/>
    <w:rsid w:val="00143525"/>
    <w:rsid w:val="00143840"/>
    <w:rsid w:val="0014395C"/>
    <w:rsid w:val="00143A16"/>
    <w:rsid w:val="00143B20"/>
    <w:rsid w:val="00143BF4"/>
    <w:rsid w:val="00143E13"/>
    <w:rsid w:val="00144044"/>
    <w:rsid w:val="00144081"/>
    <w:rsid w:val="001441DC"/>
    <w:rsid w:val="001442F8"/>
    <w:rsid w:val="00144334"/>
    <w:rsid w:val="00144BE5"/>
    <w:rsid w:val="00144C5E"/>
    <w:rsid w:val="00144CA7"/>
    <w:rsid w:val="00144E0B"/>
    <w:rsid w:val="00144EF7"/>
    <w:rsid w:val="00144F6A"/>
    <w:rsid w:val="0014508C"/>
    <w:rsid w:val="001450D9"/>
    <w:rsid w:val="00145186"/>
    <w:rsid w:val="0014523A"/>
    <w:rsid w:val="0014523E"/>
    <w:rsid w:val="00145258"/>
    <w:rsid w:val="001452A8"/>
    <w:rsid w:val="00145320"/>
    <w:rsid w:val="001453BF"/>
    <w:rsid w:val="00145478"/>
    <w:rsid w:val="0014560B"/>
    <w:rsid w:val="00145670"/>
    <w:rsid w:val="0014574C"/>
    <w:rsid w:val="00145CD0"/>
    <w:rsid w:val="00145E11"/>
    <w:rsid w:val="00146427"/>
    <w:rsid w:val="001464E7"/>
    <w:rsid w:val="00146651"/>
    <w:rsid w:val="001466A3"/>
    <w:rsid w:val="001466AF"/>
    <w:rsid w:val="001467C9"/>
    <w:rsid w:val="00146888"/>
    <w:rsid w:val="0014693D"/>
    <w:rsid w:val="001469B3"/>
    <w:rsid w:val="00146CEC"/>
    <w:rsid w:val="00146D65"/>
    <w:rsid w:val="00146DE6"/>
    <w:rsid w:val="00146E94"/>
    <w:rsid w:val="00146EF2"/>
    <w:rsid w:val="00147049"/>
    <w:rsid w:val="00147092"/>
    <w:rsid w:val="00147093"/>
    <w:rsid w:val="00147140"/>
    <w:rsid w:val="001471F4"/>
    <w:rsid w:val="00147387"/>
    <w:rsid w:val="001473B8"/>
    <w:rsid w:val="00147479"/>
    <w:rsid w:val="00147563"/>
    <w:rsid w:val="001476FA"/>
    <w:rsid w:val="001478E7"/>
    <w:rsid w:val="00147993"/>
    <w:rsid w:val="00147A8B"/>
    <w:rsid w:val="00147D13"/>
    <w:rsid w:val="00147E48"/>
    <w:rsid w:val="00147E80"/>
    <w:rsid w:val="00150005"/>
    <w:rsid w:val="00150259"/>
    <w:rsid w:val="001502EE"/>
    <w:rsid w:val="001502FE"/>
    <w:rsid w:val="0015054C"/>
    <w:rsid w:val="0015059D"/>
    <w:rsid w:val="001505B4"/>
    <w:rsid w:val="001505BC"/>
    <w:rsid w:val="001505F0"/>
    <w:rsid w:val="0015065F"/>
    <w:rsid w:val="00150699"/>
    <w:rsid w:val="001506D2"/>
    <w:rsid w:val="001509BA"/>
    <w:rsid w:val="00150B81"/>
    <w:rsid w:val="00150BD1"/>
    <w:rsid w:val="00150C16"/>
    <w:rsid w:val="00150C43"/>
    <w:rsid w:val="00150C6C"/>
    <w:rsid w:val="00150DAF"/>
    <w:rsid w:val="00150EA4"/>
    <w:rsid w:val="00150F07"/>
    <w:rsid w:val="00150FEE"/>
    <w:rsid w:val="001511C6"/>
    <w:rsid w:val="00151236"/>
    <w:rsid w:val="001513AA"/>
    <w:rsid w:val="00151556"/>
    <w:rsid w:val="001515FE"/>
    <w:rsid w:val="00151695"/>
    <w:rsid w:val="001516BB"/>
    <w:rsid w:val="0015179D"/>
    <w:rsid w:val="001517F2"/>
    <w:rsid w:val="0015190A"/>
    <w:rsid w:val="00151B35"/>
    <w:rsid w:val="00151C2D"/>
    <w:rsid w:val="00151E7C"/>
    <w:rsid w:val="00151E7F"/>
    <w:rsid w:val="00151E8D"/>
    <w:rsid w:val="00151E9B"/>
    <w:rsid w:val="00151EA7"/>
    <w:rsid w:val="00151F1D"/>
    <w:rsid w:val="00151F93"/>
    <w:rsid w:val="00152158"/>
    <w:rsid w:val="0015215D"/>
    <w:rsid w:val="00152743"/>
    <w:rsid w:val="00152979"/>
    <w:rsid w:val="00152B06"/>
    <w:rsid w:val="00152C4F"/>
    <w:rsid w:val="001530F4"/>
    <w:rsid w:val="00153184"/>
    <w:rsid w:val="00153202"/>
    <w:rsid w:val="00153263"/>
    <w:rsid w:val="001534D2"/>
    <w:rsid w:val="00153541"/>
    <w:rsid w:val="001535F4"/>
    <w:rsid w:val="00153643"/>
    <w:rsid w:val="00153776"/>
    <w:rsid w:val="001537C1"/>
    <w:rsid w:val="00153819"/>
    <w:rsid w:val="00153DDE"/>
    <w:rsid w:val="00153E26"/>
    <w:rsid w:val="00154048"/>
    <w:rsid w:val="00154206"/>
    <w:rsid w:val="00154219"/>
    <w:rsid w:val="00154517"/>
    <w:rsid w:val="0015453C"/>
    <w:rsid w:val="00154708"/>
    <w:rsid w:val="00154A19"/>
    <w:rsid w:val="00154A32"/>
    <w:rsid w:val="00154A6D"/>
    <w:rsid w:val="00154BF6"/>
    <w:rsid w:val="00154CDC"/>
    <w:rsid w:val="00154F8F"/>
    <w:rsid w:val="00155034"/>
    <w:rsid w:val="001550A4"/>
    <w:rsid w:val="001550D3"/>
    <w:rsid w:val="00155193"/>
    <w:rsid w:val="001553D4"/>
    <w:rsid w:val="0015563D"/>
    <w:rsid w:val="00155723"/>
    <w:rsid w:val="00155804"/>
    <w:rsid w:val="00155874"/>
    <w:rsid w:val="00155923"/>
    <w:rsid w:val="00155B9F"/>
    <w:rsid w:val="00155CD2"/>
    <w:rsid w:val="00155EB0"/>
    <w:rsid w:val="00155F18"/>
    <w:rsid w:val="001560DA"/>
    <w:rsid w:val="0015628E"/>
    <w:rsid w:val="001562D9"/>
    <w:rsid w:val="00156337"/>
    <w:rsid w:val="0015673C"/>
    <w:rsid w:val="0015674D"/>
    <w:rsid w:val="0015681D"/>
    <w:rsid w:val="00156853"/>
    <w:rsid w:val="00156A02"/>
    <w:rsid w:val="00156BFA"/>
    <w:rsid w:val="00156FD3"/>
    <w:rsid w:val="0015704B"/>
    <w:rsid w:val="001573FD"/>
    <w:rsid w:val="0015753A"/>
    <w:rsid w:val="0015755F"/>
    <w:rsid w:val="00157564"/>
    <w:rsid w:val="001575CD"/>
    <w:rsid w:val="001576AD"/>
    <w:rsid w:val="0015777C"/>
    <w:rsid w:val="00157A05"/>
    <w:rsid w:val="00157ACF"/>
    <w:rsid w:val="00157B81"/>
    <w:rsid w:val="00157B8C"/>
    <w:rsid w:val="00157CB9"/>
    <w:rsid w:val="00157D4D"/>
    <w:rsid w:val="00157DB6"/>
    <w:rsid w:val="0016002B"/>
    <w:rsid w:val="00160073"/>
    <w:rsid w:val="0016017E"/>
    <w:rsid w:val="0016024D"/>
    <w:rsid w:val="001602C3"/>
    <w:rsid w:val="0016040B"/>
    <w:rsid w:val="0016049F"/>
    <w:rsid w:val="0016056B"/>
    <w:rsid w:val="001605CC"/>
    <w:rsid w:val="0016063D"/>
    <w:rsid w:val="00160673"/>
    <w:rsid w:val="00160720"/>
    <w:rsid w:val="001607E0"/>
    <w:rsid w:val="0016089B"/>
    <w:rsid w:val="0016098E"/>
    <w:rsid w:val="00160B80"/>
    <w:rsid w:val="00160C18"/>
    <w:rsid w:val="00160D4B"/>
    <w:rsid w:val="00160DCC"/>
    <w:rsid w:val="00161100"/>
    <w:rsid w:val="0016111C"/>
    <w:rsid w:val="001611DF"/>
    <w:rsid w:val="00161266"/>
    <w:rsid w:val="001612F3"/>
    <w:rsid w:val="001614B8"/>
    <w:rsid w:val="00161517"/>
    <w:rsid w:val="0016177E"/>
    <w:rsid w:val="00161781"/>
    <w:rsid w:val="001618B6"/>
    <w:rsid w:val="00161928"/>
    <w:rsid w:val="00161946"/>
    <w:rsid w:val="001619E3"/>
    <w:rsid w:val="00161BD9"/>
    <w:rsid w:val="00161CA8"/>
    <w:rsid w:val="00161CB7"/>
    <w:rsid w:val="00161F3E"/>
    <w:rsid w:val="0016205B"/>
    <w:rsid w:val="001620E4"/>
    <w:rsid w:val="0016216D"/>
    <w:rsid w:val="001621E5"/>
    <w:rsid w:val="0016222D"/>
    <w:rsid w:val="00162417"/>
    <w:rsid w:val="0016249B"/>
    <w:rsid w:val="001624C6"/>
    <w:rsid w:val="0016250A"/>
    <w:rsid w:val="001626BB"/>
    <w:rsid w:val="001627BA"/>
    <w:rsid w:val="00162828"/>
    <w:rsid w:val="00162A63"/>
    <w:rsid w:val="00162A8A"/>
    <w:rsid w:val="00162EB3"/>
    <w:rsid w:val="00163026"/>
    <w:rsid w:val="00163043"/>
    <w:rsid w:val="001630BA"/>
    <w:rsid w:val="0016314E"/>
    <w:rsid w:val="00163282"/>
    <w:rsid w:val="00163302"/>
    <w:rsid w:val="0016334A"/>
    <w:rsid w:val="001633C1"/>
    <w:rsid w:val="00163490"/>
    <w:rsid w:val="001634D9"/>
    <w:rsid w:val="00163514"/>
    <w:rsid w:val="001636E0"/>
    <w:rsid w:val="00163B6C"/>
    <w:rsid w:val="00163B93"/>
    <w:rsid w:val="00163C99"/>
    <w:rsid w:val="00163CD3"/>
    <w:rsid w:val="00163DC5"/>
    <w:rsid w:val="00163F1D"/>
    <w:rsid w:val="00163F94"/>
    <w:rsid w:val="00164254"/>
    <w:rsid w:val="0016432A"/>
    <w:rsid w:val="00164412"/>
    <w:rsid w:val="00164581"/>
    <w:rsid w:val="001645C0"/>
    <w:rsid w:val="00164696"/>
    <w:rsid w:val="00164781"/>
    <w:rsid w:val="00164958"/>
    <w:rsid w:val="00164AB5"/>
    <w:rsid w:val="00164AFB"/>
    <w:rsid w:val="00164B03"/>
    <w:rsid w:val="00164B08"/>
    <w:rsid w:val="00164E60"/>
    <w:rsid w:val="00164EA4"/>
    <w:rsid w:val="00164F95"/>
    <w:rsid w:val="001651FA"/>
    <w:rsid w:val="00165355"/>
    <w:rsid w:val="00165591"/>
    <w:rsid w:val="00165896"/>
    <w:rsid w:val="00165975"/>
    <w:rsid w:val="001659E2"/>
    <w:rsid w:val="00165A38"/>
    <w:rsid w:val="00165BDB"/>
    <w:rsid w:val="00165CF6"/>
    <w:rsid w:val="00165DE8"/>
    <w:rsid w:val="00165E51"/>
    <w:rsid w:val="001661D9"/>
    <w:rsid w:val="00166395"/>
    <w:rsid w:val="001664D4"/>
    <w:rsid w:val="001665AE"/>
    <w:rsid w:val="001666AE"/>
    <w:rsid w:val="0016696F"/>
    <w:rsid w:val="00166AD4"/>
    <w:rsid w:val="00166CBF"/>
    <w:rsid w:val="00166F1A"/>
    <w:rsid w:val="001671B8"/>
    <w:rsid w:val="00167320"/>
    <w:rsid w:val="00167672"/>
    <w:rsid w:val="0016776B"/>
    <w:rsid w:val="0016784E"/>
    <w:rsid w:val="00167854"/>
    <w:rsid w:val="0016786A"/>
    <w:rsid w:val="00167881"/>
    <w:rsid w:val="00167966"/>
    <w:rsid w:val="00167995"/>
    <w:rsid w:val="00167B6F"/>
    <w:rsid w:val="00170385"/>
    <w:rsid w:val="001703B7"/>
    <w:rsid w:val="001705F2"/>
    <w:rsid w:val="00170603"/>
    <w:rsid w:val="00170653"/>
    <w:rsid w:val="00170710"/>
    <w:rsid w:val="001707E5"/>
    <w:rsid w:val="0017094C"/>
    <w:rsid w:val="001709BC"/>
    <w:rsid w:val="00170A0E"/>
    <w:rsid w:val="00170B39"/>
    <w:rsid w:val="00170C2E"/>
    <w:rsid w:val="00170CA0"/>
    <w:rsid w:val="00170D2C"/>
    <w:rsid w:val="00170EBF"/>
    <w:rsid w:val="00170EF5"/>
    <w:rsid w:val="00170F46"/>
    <w:rsid w:val="00170FA8"/>
    <w:rsid w:val="00171282"/>
    <w:rsid w:val="0017158E"/>
    <w:rsid w:val="001716B9"/>
    <w:rsid w:val="001716D8"/>
    <w:rsid w:val="001716F6"/>
    <w:rsid w:val="00171DEA"/>
    <w:rsid w:val="00171E4A"/>
    <w:rsid w:val="00171EF8"/>
    <w:rsid w:val="00171F1C"/>
    <w:rsid w:val="00171F83"/>
    <w:rsid w:val="001720CB"/>
    <w:rsid w:val="001720E2"/>
    <w:rsid w:val="001720E4"/>
    <w:rsid w:val="0017248D"/>
    <w:rsid w:val="001728E2"/>
    <w:rsid w:val="00172E7F"/>
    <w:rsid w:val="00173122"/>
    <w:rsid w:val="0017327C"/>
    <w:rsid w:val="00173572"/>
    <w:rsid w:val="0017371A"/>
    <w:rsid w:val="00173876"/>
    <w:rsid w:val="00173A32"/>
    <w:rsid w:val="00173A57"/>
    <w:rsid w:val="00173B07"/>
    <w:rsid w:val="00173DE9"/>
    <w:rsid w:val="00173E0D"/>
    <w:rsid w:val="00173E7F"/>
    <w:rsid w:val="001741EE"/>
    <w:rsid w:val="00174231"/>
    <w:rsid w:val="00174307"/>
    <w:rsid w:val="00174407"/>
    <w:rsid w:val="0017447D"/>
    <w:rsid w:val="00174725"/>
    <w:rsid w:val="0017479A"/>
    <w:rsid w:val="00174A06"/>
    <w:rsid w:val="00174D6B"/>
    <w:rsid w:val="00174FBC"/>
    <w:rsid w:val="00174FD9"/>
    <w:rsid w:val="0017530B"/>
    <w:rsid w:val="00175546"/>
    <w:rsid w:val="00175DB3"/>
    <w:rsid w:val="00175E2C"/>
    <w:rsid w:val="00175ED3"/>
    <w:rsid w:val="00175EEE"/>
    <w:rsid w:val="00176110"/>
    <w:rsid w:val="001761AF"/>
    <w:rsid w:val="0017694F"/>
    <w:rsid w:val="00176C2A"/>
    <w:rsid w:val="00176C5D"/>
    <w:rsid w:val="00176EAD"/>
    <w:rsid w:val="00176EC2"/>
    <w:rsid w:val="00176EEC"/>
    <w:rsid w:val="00176FED"/>
    <w:rsid w:val="0017725D"/>
    <w:rsid w:val="0017753A"/>
    <w:rsid w:val="001775BD"/>
    <w:rsid w:val="001775FE"/>
    <w:rsid w:val="001778C5"/>
    <w:rsid w:val="00177997"/>
    <w:rsid w:val="00177CFB"/>
    <w:rsid w:val="00177D67"/>
    <w:rsid w:val="00177DA7"/>
    <w:rsid w:val="00177E3D"/>
    <w:rsid w:val="00180121"/>
    <w:rsid w:val="00180225"/>
    <w:rsid w:val="001802D6"/>
    <w:rsid w:val="0018056F"/>
    <w:rsid w:val="001805E0"/>
    <w:rsid w:val="00180662"/>
    <w:rsid w:val="00180973"/>
    <w:rsid w:val="00180BEC"/>
    <w:rsid w:val="00180C1B"/>
    <w:rsid w:val="00180CA1"/>
    <w:rsid w:val="00180EB1"/>
    <w:rsid w:val="00181043"/>
    <w:rsid w:val="001810F1"/>
    <w:rsid w:val="001813F3"/>
    <w:rsid w:val="00181561"/>
    <w:rsid w:val="00181786"/>
    <w:rsid w:val="00181940"/>
    <w:rsid w:val="00181BF9"/>
    <w:rsid w:val="00181D9F"/>
    <w:rsid w:val="00181DEB"/>
    <w:rsid w:val="00181F69"/>
    <w:rsid w:val="00182005"/>
    <w:rsid w:val="0018201F"/>
    <w:rsid w:val="00182048"/>
    <w:rsid w:val="00182109"/>
    <w:rsid w:val="001822F9"/>
    <w:rsid w:val="001822FC"/>
    <w:rsid w:val="001823C7"/>
    <w:rsid w:val="0018241C"/>
    <w:rsid w:val="00182759"/>
    <w:rsid w:val="00182C62"/>
    <w:rsid w:val="00182DE9"/>
    <w:rsid w:val="00183042"/>
    <w:rsid w:val="00183080"/>
    <w:rsid w:val="0018324E"/>
    <w:rsid w:val="00183274"/>
    <w:rsid w:val="001832FA"/>
    <w:rsid w:val="00183333"/>
    <w:rsid w:val="00183447"/>
    <w:rsid w:val="0018381F"/>
    <w:rsid w:val="001839E3"/>
    <w:rsid w:val="00183B7A"/>
    <w:rsid w:val="00183D0C"/>
    <w:rsid w:val="00183FD5"/>
    <w:rsid w:val="00184064"/>
    <w:rsid w:val="001841E1"/>
    <w:rsid w:val="00184291"/>
    <w:rsid w:val="001842C6"/>
    <w:rsid w:val="00184345"/>
    <w:rsid w:val="001844CE"/>
    <w:rsid w:val="0018459F"/>
    <w:rsid w:val="00184853"/>
    <w:rsid w:val="00184886"/>
    <w:rsid w:val="00184967"/>
    <w:rsid w:val="00184993"/>
    <w:rsid w:val="00184BDA"/>
    <w:rsid w:val="00184CF1"/>
    <w:rsid w:val="00184F02"/>
    <w:rsid w:val="0018503E"/>
    <w:rsid w:val="001856D4"/>
    <w:rsid w:val="001858C6"/>
    <w:rsid w:val="001859B5"/>
    <w:rsid w:val="00185C6C"/>
    <w:rsid w:val="00185CB8"/>
    <w:rsid w:val="00185D47"/>
    <w:rsid w:val="00185D53"/>
    <w:rsid w:val="00185D71"/>
    <w:rsid w:val="00186093"/>
    <w:rsid w:val="0018612F"/>
    <w:rsid w:val="0018615C"/>
    <w:rsid w:val="0018633B"/>
    <w:rsid w:val="001864C6"/>
    <w:rsid w:val="001866AF"/>
    <w:rsid w:val="00186761"/>
    <w:rsid w:val="00186BC9"/>
    <w:rsid w:val="00186BDB"/>
    <w:rsid w:val="00186E7B"/>
    <w:rsid w:val="00186F95"/>
    <w:rsid w:val="00187030"/>
    <w:rsid w:val="00187091"/>
    <w:rsid w:val="00187155"/>
    <w:rsid w:val="001871F3"/>
    <w:rsid w:val="001873C4"/>
    <w:rsid w:val="001875F9"/>
    <w:rsid w:val="00187682"/>
    <w:rsid w:val="0018785A"/>
    <w:rsid w:val="001878F8"/>
    <w:rsid w:val="00187AF3"/>
    <w:rsid w:val="00187B02"/>
    <w:rsid w:val="00187B6B"/>
    <w:rsid w:val="00187B81"/>
    <w:rsid w:val="00187C13"/>
    <w:rsid w:val="00187D89"/>
    <w:rsid w:val="00187EFC"/>
    <w:rsid w:val="00187F24"/>
    <w:rsid w:val="00187FE4"/>
    <w:rsid w:val="001900EF"/>
    <w:rsid w:val="001900FB"/>
    <w:rsid w:val="00190238"/>
    <w:rsid w:val="00190445"/>
    <w:rsid w:val="0019046D"/>
    <w:rsid w:val="001907AC"/>
    <w:rsid w:val="001908DC"/>
    <w:rsid w:val="00190930"/>
    <w:rsid w:val="00190CEA"/>
    <w:rsid w:val="00190D33"/>
    <w:rsid w:val="00190DBC"/>
    <w:rsid w:val="001910B8"/>
    <w:rsid w:val="00191195"/>
    <w:rsid w:val="00191356"/>
    <w:rsid w:val="00191433"/>
    <w:rsid w:val="0019145F"/>
    <w:rsid w:val="00191590"/>
    <w:rsid w:val="001915D4"/>
    <w:rsid w:val="00191664"/>
    <w:rsid w:val="00191734"/>
    <w:rsid w:val="001917E0"/>
    <w:rsid w:val="001918CA"/>
    <w:rsid w:val="00191AED"/>
    <w:rsid w:val="00191B3D"/>
    <w:rsid w:val="00191C4A"/>
    <w:rsid w:val="00191D80"/>
    <w:rsid w:val="00191F2B"/>
    <w:rsid w:val="00191F86"/>
    <w:rsid w:val="00192144"/>
    <w:rsid w:val="00192246"/>
    <w:rsid w:val="00192341"/>
    <w:rsid w:val="00192362"/>
    <w:rsid w:val="00192380"/>
    <w:rsid w:val="00192624"/>
    <w:rsid w:val="001926E3"/>
    <w:rsid w:val="00192867"/>
    <w:rsid w:val="0019296D"/>
    <w:rsid w:val="00192A4B"/>
    <w:rsid w:val="00192C16"/>
    <w:rsid w:val="00192EC4"/>
    <w:rsid w:val="00193575"/>
    <w:rsid w:val="001935CB"/>
    <w:rsid w:val="001937AF"/>
    <w:rsid w:val="001937ED"/>
    <w:rsid w:val="0019386D"/>
    <w:rsid w:val="0019388A"/>
    <w:rsid w:val="001939D9"/>
    <w:rsid w:val="00193A41"/>
    <w:rsid w:val="00193D3F"/>
    <w:rsid w:val="00193E55"/>
    <w:rsid w:val="00193F67"/>
    <w:rsid w:val="00194001"/>
    <w:rsid w:val="00194035"/>
    <w:rsid w:val="00194082"/>
    <w:rsid w:val="0019420A"/>
    <w:rsid w:val="00194375"/>
    <w:rsid w:val="001944C4"/>
    <w:rsid w:val="001945BE"/>
    <w:rsid w:val="00194675"/>
    <w:rsid w:val="00194750"/>
    <w:rsid w:val="00194A2F"/>
    <w:rsid w:val="00194A3A"/>
    <w:rsid w:val="00194C27"/>
    <w:rsid w:val="00194C48"/>
    <w:rsid w:val="00194D9C"/>
    <w:rsid w:val="00194E1D"/>
    <w:rsid w:val="00194FBE"/>
    <w:rsid w:val="00195020"/>
    <w:rsid w:val="001950B9"/>
    <w:rsid w:val="0019513C"/>
    <w:rsid w:val="001951BD"/>
    <w:rsid w:val="001951DB"/>
    <w:rsid w:val="00195460"/>
    <w:rsid w:val="00195470"/>
    <w:rsid w:val="001955E5"/>
    <w:rsid w:val="00195655"/>
    <w:rsid w:val="0019595A"/>
    <w:rsid w:val="00195A0F"/>
    <w:rsid w:val="00195BD3"/>
    <w:rsid w:val="00195C7A"/>
    <w:rsid w:val="00195D72"/>
    <w:rsid w:val="00195FB0"/>
    <w:rsid w:val="00195FF9"/>
    <w:rsid w:val="00196003"/>
    <w:rsid w:val="0019608E"/>
    <w:rsid w:val="001961C0"/>
    <w:rsid w:val="001961D7"/>
    <w:rsid w:val="00196544"/>
    <w:rsid w:val="00196646"/>
    <w:rsid w:val="0019669D"/>
    <w:rsid w:val="001968FC"/>
    <w:rsid w:val="00196A60"/>
    <w:rsid w:val="00196C41"/>
    <w:rsid w:val="00196D76"/>
    <w:rsid w:val="00196F0E"/>
    <w:rsid w:val="00197080"/>
    <w:rsid w:val="001973CD"/>
    <w:rsid w:val="001973EA"/>
    <w:rsid w:val="001974DB"/>
    <w:rsid w:val="0019750B"/>
    <w:rsid w:val="001976CF"/>
    <w:rsid w:val="00197791"/>
    <w:rsid w:val="00197A9F"/>
    <w:rsid w:val="00197B20"/>
    <w:rsid w:val="00197CBF"/>
    <w:rsid w:val="00197D9E"/>
    <w:rsid w:val="001A008B"/>
    <w:rsid w:val="001A00D6"/>
    <w:rsid w:val="001A026F"/>
    <w:rsid w:val="001A0420"/>
    <w:rsid w:val="001A0421"/>
    <w:rsid w:val="001A0637"/>
    <w:rsid w:val="001A06DF"/>
    <w:rsid w:val="001A0814"/>
    <w:rsid w:val="001A0826"/>
    <w:rsid w:val="001A085B"/>
    <w:rsid w:val="001A0993"/>
    <w:rsid w:val="001A0C14"/>
    <w:rsid w:val="001A0F45"/>
    <w:rsid w:val="001A0F8B"/>
    <w:rsid w:val="001A1009"/>
    <w:rsid w:val="001A100A"/>
    <w:rsid w:val="001A124E"/>
    <w:rsid w:val="001A12D1"/>
    <w:rsid w:val="001A12F5"/>
    <w:rsid w:val="001A1570"/>
    <w:rsid w:val="001A16A2"/>
    <w:rsid w:val="001A180F"/>
    <w:rsid w:val="001A18B1"/>
    <w:rsid w:val="001A1949"/>
    <w:rsid w:val="001A1996"/>
    <w:rsid w:val="001A1A8B"/>
    <w:rsid w:val="001A1B9F"/>
    <w:rsid w:val="001A1E07"/>
    <w:rsid w:val="001A1FC8"/>
    <w:rsid w:val="001A2496"/>
    <w:rsid w:val="001A24E6"/>
    <w:rsid w:val="001A26B0"/>
    <w:rsid w:val="001A277D"/>
    <w:rsid w:val="001A2A65"/>
    <w:rsid w:val="001A2A9B"/>
    <w:rsid w:val="001A2DA3"/>
    <w:rsid w:val="001A2DC9"/>
    <w:rsid w:val="001A2FA8"/>
    <w:rsid w:val="001A30A8"/>
    <w:rsid w:val="001A30F1"/>
    <w:rsid w:val="001A3655"/>
    <w:rsid w:val="001A37BB"/>
    <w:rsid w:val="001A3923"/>
    <w:rsid w:val="001A39E8"/>
    <w:rsid w:val="001A39FC"/>
    <w:rsid w:val="001A3AD1"/>
    <w:rsid w:val="001A3C6C"/>
    <w:rsid w:val="001A3C9B"/>
    <w:rsid w:val="001A3E0B"/>
    <w:rsid w:val="001A3FE6"/>
    <w:rsid w:val="001A4141"/>
    <w:rsid w:val="001A4145"/>
    <w:rsid w:val="001A462E"/>
    <w:rsid w:val="001A4A15"/>
    <w:rsid w:val="001A4CC8"/>
    <w:rsid w:val="001A4DCE"/>
    <w:rsid w:val="001A5069"/>
    <w:rsid w:val="001A5082"/>
    <w:rsid w:val="001A50D3"/>
    <w:rsid w:val="001A50F1"/>
    <w:rsid w:val="001A51B9"/>
    <w:rsid w:val="001A53B1"/>
    <w:rsid w:val="001A54F9"/>
    <w:rsid w:val="001A56D7"/>
    <w:rsid w:val="001A56F4"/>
    <w:rsid w:val="001A5867"/>
    <w:rsid w:val="001A58AF"/>
    <w:rsid w:val="001A58B8"/>
    <w:rsid w:val="001A5C55"/>
    <w:rsid w:val="001A5E52"/>
    <w:rsid w:val="001A5F6C"/>
    <w:rsid w:val="001A61E3"/>
    <w:rsid w:val="001A6241"/>
    <w:rsid w:val="001A63B3"/>
    <w:rsid w:val="001A64BA"/>
    <w:rsid w:val="001A6576"/>
    <w:rsid w:val="001A65CA"/>
    <w:rsid w:val="001A6A3D"/>
    <w:rsid w:val="001A6D55"/>
    <w:rsid w:val="001A6D9A"/>
    <w:rsid w:val="001A6EA9"/>
    <w:rsid w:val="001A6F4E"/>
    <w:rsid w:val="001A7100"/>
    <w:rsid w:val="001A7203"/>
    <w:rsid w:val="001A73C8"/>
    <w:rsid w:val="001A7578"/>
    <w:rsid w:val="001A765A"/>
    <w:rsid w:val="001A7A01"/>
    <w:rsid w:val="001A7A11"/>
    <w:rsid w:val="001A7C86"/>
    <w:rsid w:val="001A7D34"/>
    <w:rsid w:val="001A7D77"/>
    <w:rsid w:val="001A7E0B"/>
    <w:rsid w:val="001A7F02"/>
    <w:rsid w:val="001A7F81"/>
    <w:rsid w:val="001B00EE"/>
    <w:rsid w:val="001B0220"/>
    <w:rsid w:val="001B0244"/>
    <w:rsid w:val="001B031C"/>
    <w:rsid w:val="001B039A"/>
    <w:rsid w:val="001B04A8"/>
    <w:rsid w:val="001B0513"/>
    <w:rsid w:val="001B0676"/>
    <w:rsid w:val="001B08C6"/>
    <w:rsid w:val="001B0976"/>
    <w:rsid w:val="001B09E1"/>
    <w:rsid w:val="001B0A3D"/>
    <w:rsid w:val="001B0A43"/>
    <w:rsid w:val="001B0B38"/>
    <w:rsid w:val="001B0D40"/>
    <w:rsid w:val="001B0DDA"/>
    <w:rsid w:val="001B0E2A"/>
    <w:rsid w:val="001B0E41"/>
    <w:rsid w:val="001B10B5"/>
    <w:rsid w:val="001B10CF"/>
    <w:rsid w:val="001B11DB"/>
    <w:rsid w:val="001B11E7"/>
    <w:rsid w:val="001B12B6"/>
    <w:rsid w:val="001B1326"/>
    <w:rsid w:val="001B13AE"/>
    <w:rsid w:val="001B142F"/>
    <w:rsid w:val="001B14C8"/>
    <w:rsid w:val="001B176B"/>
    <w:rsid w:val="001B19F4"/>
    <w:rsid w:val="001B1B06"/>
    <w:rsid w:val="001B203E"/>
    <w:rsid w:val="001B2048"/>
    <w:rsid w:val="001B230A"/>
    <w:rsid w:val="001B2692"/>
    <w:rsid w:val="001B2780"/>
    <w:rsid w:val="001B29CD"/>
    <w:rsid w:val="001B29FA"/>
    <w:rsid w:val="001B2A3B"/>
    <w:rsid w:val="001B2AE1"/>
    <w:rsid w:val="001B2B44"/>
    <w:rsid w:val="001B2C32"/>
    <w:rsid w:val="001B2DAC"/>
    <w:rsid w:val="001B2E2A"/>
    <w:rsid w:val="001B2F4D"/>
    <w:rsid w:val="001B3118"/>
    <w:rsid w:val="001B3184"/>
    <w:rsid w:val="001B322A"/>
    <w:rsid w:val="001B324C"/>
    <w:rsid w:val="001B32A0"/>
    <w:rsid w:val="001B3392"/>
    <w:rsid w:val="001B349A"/>
    <w:rsid w:val="001B34B3"/>
    <w:rsid w:val="001B34E8"/>
    <w:rsid w:val="001B34F6"/>
    <w:rsid w:val="001B3591"/>
    <w:rsid w:val="001B35A4"/>
    <w:rsid w:val="001B366D"/>
    <w:rsid w:val="001B3708"/>
    <w:rsid w:val="001B38C8"/>
    <w:rsid w:val="001B3B02"/>
    <w:rsid w:val="001B3B17"/>
    <w:rsid w:val="001B3B3C"/>
    <w:rsid w:val="001B3C42"/>
    <w:rsid w:val="001B3C48"/>
    <w:rsid w:val="001B3D4F"/>
    <w:rsid w:val="001B3F78"/>
    <w:rsid w:val="001B4104"/>
    <w:rsid w:val="001B4816"/>
    <w:rsid w:val="001B4878"/>
    <w:rsid w:val="001B487B"/>
    <w:rsid w:val="001B4889"/>
    <w:rsid w:val="001B48A4"/>
    <w:rsid w:val="001B48A6"/>
    <w:rsid w:val="001B4B51"/>
    <w:rsid w:val="001B4BCB"/>
    <w:rsid w:val="001B4FAC"/>
    <w:rsid w:val="001B5069"/>
    <w:rsid w:val="001B50AA"/>
    <w:rsid w:val="001B50EC"/>
    <w:rsid w:val="001B51C3"/>
    <w:rsid w:val="001B5434"/>
    <w:rsid w:val="001B5502"/>
    <w:rsid w:val="001B557F"/>
    <w:rsid w:val="001B56C3"/>
    <w:rsid w:val="001B57BA"/>
    <w:rsid w:val="001B584A"/>
    <w:rsid w:val="001B58A7"/>
    <w:rsid w:val="001B58E8"/>
    <w:rsid w:val="001B5AEB"/>
    <w:rsid w:val="001B5C89"/>
    <w:rsid w:val="001B5E09"/>
    <w:rsid w:val="001B5E3C"/>
    <w:rsid w:val="001B5E5A"/>
    <w:rsid w:val="001B5E9B"/>
    <w:rsid w:val="001B5EBF"/>
    <w:rsid w:val="001B5F27"/>
    <w:rsid w:val="001B623F"/>
    <w:rsid w:val="001B6361"/>
    <w:rsid w:val="001B6490"/>
    <w:rsid w:val="001B649F"/>
    <w:rsid w:val="001B64FB"/>
    <w:rsid w:val="001B65D8"/>
    <w:rsid w:val="001B6656"/>
    <w:rsid w:val="001B6717"/>
    <w:rsid w:val="001B69D4"/>
    <w:rsid w:val="001B6F84"/>
    <w:rsid w:val="001B727D"/>
    <w:rsid w:val="001B7298"/>
    <w:rsid w:val="001B7322"/>
    <w:rsid w:val="001B7350"/>
    <w:rsid w:val="001B7380"/>
    <w:rsid w:val="001B7388"/>
    <w:rsid w:val="001B7566"/>
    <w:rsid w:val="001B758B"/>
    <w:rsid w:val="001B759A"/>
    <w:rsid w:val="001B7A59"/>
    <w:rsid w:val="001B7AEF"/>
    <w:rsid w:val="001B7E2F"/>
    <w:rsid w:val="001B7EA9"/>
    <w:rsid w:val="001B7F48"/>
    <w:rsid w:val="001C00BF"/>
    <w:rsid w:val="001C0261"/>
    <w:rsid w:val="001C02CC"/>
    <w:rsid w:val="001C04B0"/>
    <w:rsid w:val="001C051C"/>
    <w:rsid w:val="001C0682"/>
    <w:rsid w:val="001C07DA"/>
    <w:rsid w:val="001C08B4"/>
    <w:rsid w:val="001C0A10"/>
    <w:rsid w:val="001C0C06"/>
    <w:rsid w:val="001C0DB8"/>
    <w:rsid w:val="001C0DFC"/>
    <w:rsid w:val="001C0F29"/>
    <w:rsid w:val="001C12D0"/>
    <w:rsid w:val="001C1383"/>
    <w:rsid w:val="001C13A1"/>
    <w:rsid w:val="001C15E6"/>
    <w:rsid w:val="001C1970"/>
    <w:rsid w:val="001C1A38"/>
    <w:rsid w:val="001C1A44"/>
    <w:rsid w:val="001C1D1A"/>
    <w:rsid w:val="001C1D29"/>
    <w:rsid w:val="001C1E62"/>
    <w:rsid w:val="001C201D"/>
    <w:rsid w:val="001C2034"/>
    <w:rsid w:val="001C22A5"/>
    <w:rsid w:val="001C2756"/>
    <w:rsid w:val="001C29C6"/>
    <w:rsid w:val="001C29F8"/>
    <w:rsid w:val="001C2B3F"/>
    <w:rsid w:val="001C301D"/>
    <w:rsid w:val="001C30DB"/>
    <w:rsid w:val="001C3188"/>
    <w:rsid w:val="001C31DC"/>
    <w:rsid w:val="001C338F"/>
    <w:rsid w:val="001C34EF"/>
    <w:rsid w:val="001C359C"/>
    <w:rsid w:val="001C35B6"/>
    <w:rsid w:val="001C3988"/>
    <w:rsid w:val="001C3A8A"/>
    <w:rsid w:val="001C3BDE"/>
    <w:rsid w:val="001C3C37"/>
    <w:rsid w:val="001C3EBB"/>
    <w:rsid w:val="001C3F27"/>
    <w:rsid w:val="001C3F93"/>
    <w:rsid w:val="001C3F9E"/>
    <w:rsid w:val="001C4089"/>
    <w:rsid w:val="001C40AC"/>
    <w:rsid w:val="001C40FB"/>
    <w:rsid w:val="001C4248"/>
    <w:rsid w:val="001C424E"/>
    <w:rsid w:val="001C425F"/>
    <w:rsid w:val="001C4396"/>
    <w:rsid w:val="001C4397"/>
    <w:rsid w:val="001C439E"/>
    <w:rsid w:val="001C4513"/>
    <w:rsid w:val="001C466E"/>
    <w:rsid w:val="001C46EA"/>
    <w:rsid w:val="001C4783"/>
    <w:rsid w:val="001C48C2"/>
    <w:rsid w:val="001C4A68"/>
    <w:rsid w:val="001C4AC7"/>
    <w:rsid w:val="001C4AFC"/>
    <w:rsid w:val="001C4B67"/>
    <w:rsid w:val="001C4B7D"/>
    <w:rsid w:val="001C4BC0"/>
    <w:rsid w:val="001C4CB0"/>
    <w:rsid w:val="001C4DF3"/>
    <w:rsid w:val="001C4E17"/>
    <w:rsid w:val="001C5397"/>
    <w:rsid w:val="001C5470"/>
    <w:rsid w:val="001C5577"/>
    <w:rsid w:val="001C55DC"/>
    <w:rsid w:val="001C5810"/>
    <w:rsid w:val="001C59E6"/>
    <w:rsid w:val="001C5A30"/>
    <w:rsid w:val="001C5C40"/>
    <w:rsid w:val="001C5C64"/>
    <w:rsid w:val="001C5CE6"/>
    <w:rsid w:val="001C5D5C"/>
    <w:rsid w:val="001C5DC0"/>
    <w:rsid w:val="001C5E08"/>
    <w:rsid w:val="001C5F36"/>
    <w:rsid w:val="001C5FE8"/>
    <w:rsid w:val="001C60C7"/>
    <w:rsid w:val="001C60E0"/>
    <w:rsid w:val="001C6249"/>
    <w:rsid w:val="001C62B7"/>
    <w:rsid w:val="001C639D"/>
    <w:rsid w:val="001C6410"/>
    <w:rsid w:val="001C661F"/>
    <w:rsid w:val="001C6628"/>
    <w:rsid w:val="001C6879"/>
    <w:rsid w:val="001C6B26"/>
    <w:rsid w:val="001C6B8E"/>
    <w:rsid w:val="001C6B96"/>
    <w:rsid w:val="001C6E44"/>
    <w:rsid w:val="001C700F"/>
    <w:rsid w:val="001C7071"/>
    <w:rsid w:val="001C70F7"/>
    <w:rsid w:val="001C7156"/>
    <w:rsid w:val="001C72B8"/>
    <w:rsid w:val="001C730C"/>
    <w:rsid w:val="001C73FB"/>
    <w:rsid w:val="001C75E5"/>
    <w:rsid w:val="001C7615"/>
    <w:rsid w:val="001C77C3"/>
    <w:rsid w:val="001C7820"/>
    <w:rsid w:val="001C7926"/>
    <w:rsid w:val="001C7B01"/>
    <w:rsid w:val="001C7FE2"/>
    <w:rsid w:val="001D0022"/>
    <w:rsid w:val="001D007E"/>
    <w:rsid w:val="001D0124"/>
    <w:rsid w:val="001D034E"/>
    <w:rsid w:val="001D0936"/>
    <w:rsid w:val="001D0A8D"/>
    <w:rsid w:val="001D0B51"/>
    <w:rsid w:val="001D0E22"/>
    <w:rsid w:val="001D0ED5"/>
    <w:rsid w:val="001D0F21"/>
    <w:rsid w:val="001D119C"/>
    <w:rsid w:val="001D160C"/>
    <w:rsid w:val="001D16B7"/>
    <w:rsid w:val="001D1739"/>
    <w:rsid w:val="001D1791"/>
    <w:rsid w:val="001D17A8"/>
    <w:rsid w:val="001D1BA5"/>
    <w:rsid w:val="001D1BD5"/>
    <w:rsid w:val="001D1C69"/>
    <w:rsid w:val="001D2137"/>
    <w:rsid w:val="001D2296"/>
    <w:rsid w:val="001D241B"/>
    <w:rsid w:val="001D284C"/>
    <w:rsid w:val="001D29B9"/>
    <w:rsid w:val="001D2AA8"/>
    <w:rsid w:val="001D2C09"/>
    <w:rsid w:val="001D2D63"/>
    <w:rsid w:val="001D2DDB"/>
    <w:rsid w:val="001D2DF1"/>
    <w:rsid w:val="001D2F07"/>
    <w:rsid w:val="001D3042"/>
    <w:rsid w:val="001D31C2"/>
    <w:rsid w:val="001D3382"/>
    <w:rsid w:val="001D3404"/>
    <w:rsid w:val="001D346C"/>
    <w:rsid w:val="001D361B"/>
    <w:rsid w:val="001D365D"/>
    <w:rsid w:val="001D379E"/>
    <w:rsid w:val="001D3811"/>
    <w:rsid w:val="001D3835"/>
    <w:rsid w:val="001D39E4"/>
    <w:rsid w:val="001D3A1D"/>
    <w:rsid w:val="001D3B65"/>
    <w:rsid w:val="001D3BB5"/>
    <w:rsid w:val="001D3BBB"/>
    <w:rsid w:val="001D3CB2"/>
    <w:rsid w:val="001D3CC1"/>
    <w:rsid w:val="001D3E0A"/>
    <w:rsid w:val="001D3F09"/>
    <w:rsid w:val="001D3F9E"/>
    <w:rsid w:val="001D41B7"/>
    <w:rsid w:val="001D4252"/>
    <w:rsid w:val="001D42EE"/>
    <w:rsid w:val="001D43C1"/>
    <w:rsid w:val="001D471D"/>
    <w:rsid w:val="001D476C"/>
    <w:rsid w:val="001D48B6"/>
    <w:rsid w:val="001D4D2D"/>
    <w:rsid w:val="001D4FF8"/>
    <w:rsid w:val="001D501A"/>
    <w:rsid w:val="001D5037"/>
    <w:rsid w:val="001D5053"/>
    <w:rsid w:val="001D5081"/>
    <w:rsid w:val="001D515E"/>
    <w:rsid w:val="001D52A6"/>
    <w:rsid w:val="001D5322"/>
    <w:rsid w:val="001D53F8"/>
    <w:rsid w:val="001D54BE"/>
    <w:rsid w:val="001D5663"/>
    <w:rsid w:val="001D5754"/>
    <w:rsid w:val="001D5768"/>
    <w:rsid w:val="001D58F2"/>
    <w:rsid w:val="001D5904"/>
    <w:rsid w:val="001D5A4A"/>
    <w:rsid w:val="001D5A94"/>
    <w:rsid w:val="001D5AE4"/>
    <w:rsid w:val="001D5BE1"/>
    <w:rsid w:val="001D5CEC"/>
    <w:rsid w:val="001D5D12"/>
    <w:rsid w:val="001D5D3D"/>
    <w:rsid w:val="001D5F3D"/>
    <w:rsid w:val="001D5F97"/>
    <w:rsid w:val="001D6121"/>
    <w:rsid w:val="001D62DF"/>
    <w:rsid w:val="001D66A2"/>
    <w:rsid w:val="001D66B6"/>
    <w:rsid w:val="001D6918"/>
    <w:rsid w:val="001D6A7C"/>
    <w:rsid w:val="001D6C87"/>
    <w:rsid w:val="001D6F9D"/>
    <w:rsid w:val="001D72ED"/>
    <w:rsid w:val="001D75A6"/>
    <w:rsid w:val="001D7767"/>
    <w:rsid w:val="001D77BC"/>
    <w:rsid w:val="001D789D"/>
    <w:rsid w:val="001D7AD4"/>
    <w:rsid w:val="001D7ADB"/>
    <w:rsid w:val="001D7B70"/>
    <w:rsid w:val="001D7DC9"/>
    <w:rsid w:val="001D7E4F"/>
    <w:rsid w:val="001D7F8E"/>
    <w:rsid w:val="001E00FC"/>
    <w:rsid w:val="001E02B8"/>
    <w:rsid w:val="001E04EC"/>
    <w:rsid w:val="001E06DB"/>
    <w:rsid w:val="001E078E"/>
    <w:rsid w:val="001E097D"/>
    <w:rsid w:val="001E0A80"/>
    <w:rsid w:val="001E0BE8"/>
    <w:rsid w:val="001E0C67"/>
    <w:rsid w:val="001E1032"/>
    <w:rsid w:val="001E1169"/>
    <w:rsid w:val="001E125C"/>
    <w:rsid w:val="001E1277"/>
    <w:rsid w:val="001E13B6"/>
    <w:rsid w:val="001E13C5"/>
    <w:rsid w:val="001E13F9"/>
    <w:rsid w:val="001E144B"/>
    <w:rsid w:val="001E1615"/>
    <w:rsid w:val="001E16B7"/>
    <w:rsid w:val="001E17A5"/>
    <w:rsid w:val="001E17C4"/>
    <w:rsid w:val="001E18C5"/>
    <w:rsid w:val="001E199A"/>
    <w:rsid w:val="001E19D3"/>
    <w:rsid w:val="001E1A4E"/>
    <w:rsid w:val="001E1A6E"/>
    <w:rsid w:val="001E1AE1"/>
    <w:rsid w:val="001E1C7F"/>
    <w:rsid w:val="001E1CF7"/>
    <w:rsid w:val="001E1D6A"/>
    <w:rsid w:val="001E1DBB"/>
    <w:rsid w:val="001E20F1"/>
    <w:rsid w:val="001E210D"/>
    <w:rsid w:val="001E2121"/>
    <w:rsid w:val="001E24CE"/>
    <w:rsid w:val="001E268C"/>
    <w:rsid w:val="001E26C1"/>
    <w:rsid w:val="001E2823"/>
    <w:rsid w:val="001E287C"/>
    <w:rsid w:val="001E2AB3"/>
    <w:rsid w:val="001E2AFB"/>
    <w:rsid w:val="001E2B72"/>
    <w:rsid w:val="001E2BBA"/>
    <w:rsid w:val="001E2BE2"/>
    <w:rsid w:val="001E2CD1"/>
    <w:rsid w:val="001E2E16"/>
    <w:rsid w:val="001E2F47"/>
    <w:rsid w:val="001E311D"/>
    <w:rsid w:val="001E314D"/>
    <w:rsid w:val="001E31B7"/>
    <w:rsid w:val="001E320E"/>
    <w:rsid w:val="001E32B9"/>
    <w:rsid w:val="001E32CC"/>
    <w:rsid w:val="001E3416"/>
    <w:rsid w:val="001E34E7"/>
    <w:rsid w:val="001E34EA"/>
    <w:rsid w:val="001E351D"/>
    <w:rsid w:val="001E37D3"/>
    <w:rsid w:val="001E38B1"/>
    <w:rsid w:val="001E39DD"/>
    <w:rsid w:val="001E3ADF"/>
    <w:rsid w:val="001E3C64"/>
    <w:rsid w:val="001E3DDF"/>
    <w:rsid w:val="001E402C"/>
    <w:rsid w:val="001E427B"/>
    <w:rsid w:val="001E42B8"/>
    <w:rsid w:val="001E44AF"/>
    <w:rsid w:val="001E4537"/>
    <w:rsid w:val="001E45BF"/>
    <w:rsid w:val="001E46C0"/>
    <w:rsid w:val="001E470A"/>
    <w:rsid w:val="001E475C"/>
    <w:rsid w:val="001E4775"/>
    <w:rsid w:val="001E49F4"/>
    <w:rsid w:val="001E4C54"/>
    <w:rsid w:val="001E4C76"/>
    <w:rsid w:val="001E4DCC"/>
    <w:rsid w:val="001E4E94"/>
    <w:rsid w:val="001E4EED"/>
    <w:rsid w:val="001E4F76"/>
    <w:rsid w:val="001E4F7F"/>
    <w:rsid w:val="001E5154"/>
    <w:rsid w:val="001E516A"/>
    <w:rsid w:val="001E51AD"/>
    <w:rsid w:val="001E5216"/>
    <w:rsid w:val="001E526A"/>
    <w:rsid w:val="001E5409"/>
    <w:rsid w:val="001E56E3"/>
    <w:rsid w:val="001E5753"/>
    <w:rsid w:val="001E578D"/>
    <w:rsid w:val="001E590A"/>
    <w:rsid w:val="001E5A2F"/>
    <w:rsid w:val="001E5A57"/>
    <w:rsid w:val="001E5AB1"/>
    <w:rsid w:val="001E5BBD"/>
    <w:rsid w:val="001E5BCA"/>
    <w:rsid w:val="001E5EDE"/>
    <w:rsid w:val="001E60C8"/>
    <w:rsid w:val="001E61DE"/>
    <w:rsid w:val="001E645D"/>
    <w:rsid w:val="001E6473"/>
    <w:rsid w:val="001E67E7"/>
    <w:rsid w:val="001E67FD"/>
    <w:rsid w:val="001E6826"/>
    <w:rsid w:val="001E689B"/>
    <w:rsid w:val="001E6938"/>
    <w:rsid w:val="001E69E0"/>
    <w:rsid w:val="001E6B6E"/>
    <w:rsid w:val="001E6E23"/>
    <w:rsid w:val="001E6F0D"/>
    <w:rsid w:val="001E7348"/>
    <w:rsid w:val="001E7630"/>
    <w:rsid w:val="001E79C5"/>
    <w:rsid w:val="001E7CE0"/>
    <w:rsid w:val="001E7D8B"/>
    <w:rsid w:val="001E7F98"/>
    <w:rsid w:val="001F0169"/>
    <w:rsid w:val="001F04CC"/>
    <w:rsid w:val="001F05A5"/>
    <w:rsid w:val="001F0613"/>
    <w:rsid w:val="001F0772"/>
    <w:rsid w:val="001F0815"/>
    <w:rsid w:val="001F094E"/>
    <w:rsid w:val="001F0A57"/>
    <w:rsid w:val="001F0B5A"/>
    <w:rsid w:val="001F0E67"/>
    <w:rsid w:val="001F0F22"/>
    <w:rsid w:val="001F11B7"/>
    <w:rsid w:val="001F1536"/>
    <w:rsid w:val="001F1548"/>
    <w:rsid w:val="001F181B"/>
    <w:rsid w:val="001F1825"/>
    <w:rsid w:val="001F1929"/>
    <w:rsid w:val="001F1B5E"/>
    <w:rsid w:val="001F1BCA"/>
    <w:rsid w:val="001F1C52"/>
    <w:rsid w:val="001F1C92"/>
    <w:rsid w:val="001F1CE9"/>
    <w:rsid w:val="001F1DAA"/>
    <w:rsid w:val="001F20AB"/>
    <w:rsid w:val="001F211D"/>
    <w:rsid w:val="001F22EA"/>
    <w:rsid w:val="001F2371"/>
    <w:rsid w:val="001F2425"/>
    <w:rsid w:val="001F26B0"/>
    <w:rsid w:val="001F27DB"/>
    <w:rsid w:val="001F2887"/>
    <w:rsid w:val="001F29FB"/>
    <w:rsid w:val="001F2ABF"/>
    <w:rsid w:val="001F2CC4"/>
    <w:rsid w:val="001F2D42"/>
    <w:rsid w:val="001F2D5A"/>
    <w:rsid w:val="001F2D79"/>
    <w:rsid w:val="001F2DDD"/>
    <w:rsid w:val="001F2E28"/>
    <w:rsid w:val="001F31D4"/>
    <w:rsid w:val="001F3215"/>
    <w:rsid w:val="001F330C"/>
    <w:rsid w:val="001F334D"/>
    <w:rsid w:val="001F35B2"/>
    <w:rsid w:val="001F3600"/>
    <w:rsid w:val="001F369C"/>
    <w:rsid w:val="001F37F2"/>
    <w:rsid w:val="001F39BA"/>
    <w:rsid w:val="001F3AC4"/>
    <w:rsid w:val="001F3AD8"/>
    <w:rsid w:val="001F3B3D"/>
    <w:rsid w:val="001F3E47"/>
    <w:rsid w:val="001F3EE3"/>
    <w:rsid w:val="001F401D"/>
    <w:rsid w:val="001F4179"/>
    <w:rsid w:val="001F41AD"/>
    <w:rsid w:val="001F41DD"/>
    <w:rsid w:val="001F43EA"/>
    <w:rsid w:val="001F4407"/>
    <w:rsid w:val="001F46D5"/>
    <w:rsid w:val="001F4AB7"/>
    <w:rsid w:val="001F4CC9"/>
    <w:rsid w:val="001F4DCA"/>
    <w:rsid w:val="001F4E09"/>
    <w:rsid w:val="001F4E9D"/>
    <w:rsid w:val="001F4F36"/>
    <w:rsid w:val="001F4F47"/>
    <w:rsid w:val="001F4F8B"/>
    <w:rsid w:val="001F50A7"/>
    <w:rsid w:val="001F51B8"/>
    <w:rsid w:val="001F52CA"/>
    <w:rsid w:val="001F543B"/>
    <w:rsid w:val="001F547C"/>
    <w:rsid w:val="001F5685"/>
    <w:rsid w:val="001F5714"/>
    <w:rsid w:val="001F5B47"/>
    <w:rsid w:val="001F5B69"/>
    <w:rsid w:val="001F5CC6"/>
    <w:rsid w:val="001F5F6A"/>
    <w:rsid w:val="001F6070"/>
    <w:rsid w:val="001F6271"/>
    <w:rsid w:val="001F6337"/>
    <w:rsid w:val="001F6376"/>
    <w:rsid w:val="001F64ED"/>
    <w:rsid w:val="001F6680"/>
    <w:rsid w:val="001F66DE"/>
    <w:rsid w:val="001F6774"/>
    <w:rsid w:val="001F6811"/>
    <w:rsid w:val="001F69AD"/>
    <w:rsid w:val="001F6A49"/>
    <w:rsid w:val="001F6C07"/>
    <w:rsid w:val="001F6C8A"/>
    <w:rsid w:val="001F6DF0"/>
    <w:rsid w:val="001F6EC0"/>
    <w:rsid w:val="001F6ECE"/>
    <w:rsid w:val="001F6ED0"/>
    <w:rsid w:val="001F7163"/>
    <w:rsid w:val="001F7275"/>
    <w:rsid w:val="001F73FA"/>
    <w:rsid w:val="001F7409"/>
    <w:rsid w:val="001F794E"/>
    <w:rsid w:val="001F7A93"/>
    <w:rsid w:val="001F7B3F"/>
    <w:rsid w:val="001F7BD6"/>
    <w:rsid w:val="001F7CBC"/>
    <w:rsid w:val="001F7D00"/>
    <w:rsid w:val="001F7D47"/>
    <w:rsid w:val="001F7DCE"/>
    <w:rsid w:val="001F7E3E"/>
    <w:rsid w:val="001F7E54"/>
    <w:rsid w:val="001F7E66"/>
    <w:rsid w:val="001F7E6A"/>
    <w:rsid w:val="001F7F1B"/>
    <w:rsid w:val="001F7F43"/>
    <w:rsid w:val="001F7FFC"/>
    <w:rsid w:val="00200094"/>
    <w:rsid w:val="0020009E"/>
    <w:rsid w:val="002000C7"/>
    <w:rsid w:val="002000E0"/>
    <w:rsid w:val="00200105"/>
    <w:rsid w:val="0020019D"/>
    <w:rsid w:val="002001A6"/>
    <w:rsid w:val="00200266"/>
    <w:rsid w:val="0020033E"/>
    <w:rsid w:val="00200382"/>
    <w:rsid w:val="002006E3"/>
    <w:rsid w:val="0020098C"/>
    <w:rsid w:val="00200B8C"/>
    <w:rsid w:val="00200C7A"/>
    <w:rsid w:val="00200E31"/>
    <w:rsid w:val="00200E32"/>
    <w:rsid w:val="00200F71"/>
    <w:rsid w:val="00200FE9"/>
    <w:rsid w:val="00201126"/>
    <w:rsid w:val="0020113D"/>
    <w:rsid w:val="0020134D"/>
    <w:rsid w:val="002013D0"/>
    <w:rsid w:val="002013F4"/>
    <w:rsid w:val="0020153C"/>
    <w:rsid w:val="0020161E"/>
    <w:rsid w:val="002016F9"/>
    <w:rsid w:val="0020175E"/>
    <w:rsid w:val="0020188E"/>
    <w:rsid w:val="00201B25"/>
    <w:rsid w:val="00201BA0"/>
    <w:rsid w:val="00201C23"/>
    <w:rsid w:val="00201DFE"/>
    <w:rsid w:val="00201E10"/>
    <w:rsid w:val="00201EE8"/>
    <w:rsid w:val="00201F1C"/>
    <w:rsid w:val="00202098"/>
    <w:rsid w:val="002020DA"/>
    <w:rsid w:val="002020E6"/>
    <w:rsid w:val="002020F8"/>
    <w:rsid w:val="0020223D"/>
    <w:rsid w:val="0020287B"/>
    <w:rsid w:val="00202A31"/>
    <w:rsid w:val="00202AAE"/>
    <w:rsid w:val="00202B8B"/>
    <w:rsid w:val="00202F8E"/>
    <w:rsid w:val="0020316C"/>
    <w:rsid w:val="002031B4"/>
    <w:rsid w:val="00203368"/>
    <w:rsid w:val="00203427"/>
    <w:rsid w:val="0020356C"/>
    <w:rsid w:val="0020358D"/>
    <w:rsid w:val="002036D2"/>
    <w:rsid w:val="0020373D"/>
    <w:rsid w:val="0020384B"/>
    <w:rsid w:val="00203878"/>
    <w:rsid w:val="002038AB"/>
    <w:rsid w:val="0020393D"/>
    <w:rsid w:val="00203A0D"/>
    <w:rsid w:val="00203B15"/>
    <w:rsid w:val="00203BAE"/>
    <w:rsid w:val="00203BB4"/>
    <w:rsid w:val="00203DFF"/>
    <w:rsid w:val="00203F83"/>
    <w:rsid w:val="00204252"/>
    <w:rsid w:val="0020447E"/>
    <w:rsid w:val="002044C4"/>
    <w:rsid w:val="002045F6"/>
    <w:rsid w:val="00204651"/>
    <w:rsid w:val="0020475C"/>
    <w:rsid w:val="002047E1"/>
    <w:rsid w:val="002047F9"/>
    <w:rsid w:val="0020484A"/>
    <w:rsid w:val="00204876"/>
    <w:rsid w:val="002049C9"/>
    <w:rsid w:val="00204A46"/>
    <w:rsid w:val="00204BCF"/>
    <w:rsid w:val="00204C83"/>
    <w:rsid w:val="00204E8B"/>
    <w:rsid w:val="00204F6F"/>
    <w:rsid w:val="00204FAB"/>
    <w:rsid w:val="00205312"/>
    <w:rsid w:val="002057F5"/>
    <w:rsid w:val="00205865"/>
    <w:rsid w:val="002058AD"/>
    <w:rsid w:val="002058DB"/>
    <w:rsid w:val="00205925"/>
    <w:rsid w:val="00205966"/>
    <w:rsid w:val="00205A97"/>
    <w:rsid w:val="00205AFC"/>
    <w:rsid w:val="00205D4B"/>
    <w:rsid w:val="00205D56"/>
    <w:rsid w:val="00205E06"/>
    <w:rsid w:val="00206290"/>
    <w:rsid w:val="00206354"/>
    <w:rsid w:val="002063BD"/>
    <w:rsid w:val="0020648B"/>
    <w:rsid w:val="00206600"/>
    <w:rsid w:val="002068B7"/>
    <w:rsid w:val="00206B5A"/>
    <w:rsid w:val="00206B62"/>
    <w:rsid w:val="00206B95"/>
    <w:rsid w:val="00206C4B"/>
    <w:rsid w:val="00206CFE"/>
    <w:rsid w:val="00206E70"/>
    <w:rsid w:val="00206E83"/>
    <w:rsid w:val="00206EE3"/>
    <w:rsid w:val="002070D3"/>
    <w:rsid w:val="00207120"/>
    <w:rsid w:val="002071A0"/>
    <w:rsid w:val="00207257"/>
    <w:rsid w:val="00207263"/>
    <w:rsid w:val="0020730F"/>
    <w:rsid w:val="0020755F"/>
    <w:rsid w:val="002075CF"/>
    <w:rsid w:val="002075EA"/>
    <w:rsid w:val="002078CE"/>
    <w:rsid w:val="00207966"/>
    <w:rsid w:val="00207A91"/>
    <w:rsid w:val="00207AC3"/>
    <w:rsid w:val="00207B7B"/>
    <w:rsid w:val="00207DEE"/>
    <w:rsid w:val="00207FCA"/>
    <w:rsid w:val="00210183"/>
    <w:rsid w:val="00210257"/>
    <w:rsid w:val="00210339"/>
    <w:rsid w:val="002104D3"/>
    <w:rsid w:val="00210563"/>
    <w:rsid w:val="00210574"/>
    <w:rsid w:val="0021066D"/>
    <w:rsid w:val="00210819"/>
    <w:rsid w:val="00210A94"/>
    <w:rsid w:val="00210B93"/>
    <w:rsid w:val="00210C22"/>
    <w:rsid w:val="00210C46"/>
    <w:rsid w:val="00210E9D"/>
    <w:rsid w:val="00210FE5"/>
    <w:rsid w:val="002110D2"/>
    <w:rsid w:val="002111BC"/>
    <w:rsid w:val="00211212"/>
    <w:rsid w:val="002118E4"/>
    <w:rsid w:val="002119FD"/>
    <w:rsid w:val="00211BEA"/>
    <w:rsid w:val="00211CF4"/>
    <w:rsid w:val="0021211A"/>
    <w:rsid w:val="0021226C"/>
    <w:rsid w:val="002124EA"/>
    <w:rsid w:val="00212519"/>
    <w:rsid w:val="0021257D"/>
    <w:rsid w:val="002125A7"/>
    <w:rsid w:val="00212612"/>
    <w:rsid w:val="00212614"/>
    <w:rsid w:val="00212692"/>
    <w:rsid w:val="00212840"/>
    <w:rsid w:val="002128C2"/>
    <w:rsid w:val="002128DE"/>
    <w:rsid w:val="00212929"/>
    <w:rsid w:val="002129C5"/>
    <w:rsid w:val="00212A34"/>
    <w:rsid w:val="00212DA2"/>
    <w:rsid w:val="00212DE5"/>
    <w:rsid w:val="00212E7B"/>
    <w:rsid w:val="00212E88"/>
    <w:rsid w:val="00212ECB"/>
    <w:rsid w:val="002130F1"/>
    <w:rsid w:val="0021316F"/>
    <w:rsid w:val="002131E2"/>
    <w:rsid w:val="002132B1"/>
    <w:rsid w:val="00213321"/>
    <w:rsid w:val="00213399"/>
    <w:rsid w:val="0021357A"/>
    <w:rsid w:val="002135B6"/>
    <w:rsid w:val="002135DA"/>
    <w:rsid w:val="00213961"/>
    <w:rsid w:val="00213A4D"/>
    <w:rsid w:val="00213D62"/>
    <w:rsid w:val="00213DC3"/>
    <w:rsid w:val="00213DF1"/>
    <w:rsid w:val="002140B5"/>
    <w:rsid w:val="00214127"/>
    <w:rsid w:val="00214443"/>
    <w:rsid w:val="00214532"/>
    <w:rsid w:val="0021457B"/>
    <w:rsid w:val="002145B7"/>
    <w:rsid w:val="0021461C"/>
    <w:rsid w:val="0021475F"/>
    <w:rsid w:val="002147ED"/>
    <w:rsid w:val="0021486B"/>
    <w:rsid w:val="002148A3"/>
    <w:rsid w:val="002148FC"/>
    <w:rsid w:val="00214954"/>
    <w:rsid w:val="00214A00"/>
    <w:rsid w:val="00214DC2"/>
    <w:rsid w:val="00214EF2"/>
    <w:rsid w:val="00215041"/>
    <w:rsid w:val="00215063"/>
    <w:rsid w:val="0021517F"/>
    <w:rsid w:val="002151EC"/>
    <w:rsid w:val="002153DB"/>
    <w:rsid w:val="00215442"/>
    <w:rsid w:val="00215540"/>
    <w:rsid w:val="002157CB"/>
    <w:rsid w:val="00215809"/>
    <w:rsid w:val="0021593E"/>
    <w:rsid w:val="002159D6"/>
    <w:rsid w:val="00215A67"/>
    <w:rsid w:val="00215AB5"/>
    <w:rsid w:val="00215E2F"/>
    <w:rsid w:val="00215FBE"/>
    <w:rsid w:val="00216100"/>
    <w:rsid w:val="00216213"/>
    <w:rsid w:val="00216223"/>
    <w:rsid w:val="0021631D"/>
    <w:rsid w:val="002165C0"/>
    <w:rsid w:val="002166F3"/>
    <w:rsid w:val="00216773"/>
    <w:rsid w:val="0021681E"/>
    <w:rsid w:val="002168B5"/>
    <w:rsid w:val="002168D4"/>
    <w:rsid w:val="002168D5"/>
    <w:rsid w:val="002169C5"/>
    <w:rsid w:val="00216BC7"/>
    <w:rsid w:val="00216C59"/>
    <w:rsid w:val="00217069"/>
    <w:rsid w:val="002171BA"/>
    <w:rsid w:val="002174A1"/>
    <w:rsid w:val="00217521"/>
    <w:rsid w:val="00217741"/>
    <w:rsid w:val="002177A4"/>
    <w:rsid w:val="00217888"/>
    <w:rsid w:val="00217965"/>
    <w:rsid w:val="00217A26"/>
    <w:rsid w:val="00217A6D"/>
    <w:rsid w:val="00217C4B"/>
    <w:rsid w:val="00217C9A"/>
    <w:rsid w:val="00217F12"/>
    <w:rsid w:val="00220003"/>
    <w:rsid w:val="0022022C"/>
    <w:rsid w:val="00220377"/>
    <w:rsid w:val="00220592"/>
    <w:rsid w:val="00220711"/>
    <w:rsid w:val="0022072D"/>
    <w:rsid w:val="00220809"/>
    <w:rsid w:val="002208FF"/>
    <w:rsid w:val="0022092D"/>
    <w:rsid w:val="002209A8"/>
    <w:rsid w:val="00220CE7"/>
    <w:rsid w:val="00220D5C"/>
    <w:rsid w:val="00220E0C"/>
    <w:rsid w:val="00220E6F"/>
    <w:rsid w:val="00221428"/>
    <w:rsid w:val="00221700"/>
    <w:rsid w:val="0022186E"/>
    <w:rsid w:val="0022188E"/>
    <w:rsid w:val="002218AF"/>
    <w:rsid w:val="00221A9E"/>
    <w:rsid w:val="00221BB9"/>
    <w:rsid w:val="00221E27"/>
    <w:rsid w:val="00222114"/>
    <w:rsid w:val="0022212D"/>
    <w:rsid w:val="00222408"/>
    <w:rsid w:val="00222440"/>
    <w:rsid w:val="00222682"/>
    <w:rsid w:val="00222740"/>
    <w:rsid w:val="002228BB"/>
    <w:rsid w:val="00222ACF"/>
    <w:rsid w:val="00222AF2"/>
    <w:rsid w:val="00222BA7"/>
    <w:rsid w:val="00222E0D"/>
    <w:rsid w:val="00222EE9"/>
    <w:rsid w:val="00222F76"/>
    <w:rsid w:val="002231F0"/>
    <w:rsid w:val="00223210"/>
    <w:rsid w:val="00223227"/>
    <w:rsid w:val="002234EF"/>
    <w:rsid w:val="0022366D"/>
    <w:rsid w:val="002237B9"/>
    <w:rsid w:val="002238AA"/>
    <w:rsid w:val="00223B69"/>
    <w:rsid w:val="00223DC2"/>
    <w:rsid w:val="00223E8E"/>
    <w:rsid w:val="00223F23"/>
    <w:rsid w:val="002243B7"/>
    <w:rsid w:val="002243E0"/>
    <w:rsid w:val="00224494"/>
    <w:rsid w:val="00224504"/>
    <w:rsid w:val="002247C1"/>
    <w:rsid w:val="00224822"/>
    <w:rsid w:val="00224895"/>
    <w:rsid w:val="002248AF"/>
    <w:rsid w:val="002248EE"/>
    <w:rsid w:val="00224C09"/>
    <w:rsid w:val="00224CCC"/>
    <w:rsid w:val="00224E02"/>
    <w:rsid w:val="00224EBF"/>
    <w:rsid w:val="002250F1"/>
    <w:rsid w:val="002252FF"/>
    <w:rsid w:val="00225310"/>
    <w:rsid w:val="00225456"/>
    <w:rsid w:val="002254FF"/>
    <w:rsid w:val="00225544"/>
    <w:rsid w:val="002256C1"/>
    <w:rsid w:val="002259C3"/>
    <w:rsid w:val="00225BD6"/>
    <w:rsid w:val="00225D7D"/>
    <w:rsid w:val="00225E03"/>
    <w:rsid w:val="00225E1F"/>
    <w:rsid w:val="00225F1C"/>
    <w:rsid w:val="00225FB3"/>
    <w:rsid w:val="0022601D"/>
    <w:rsid w:val="002261BC"/>
    <w:rsid w:val="002264D7"/>
    <w:rsid w:val="00226864"/>
    <w:rsid w:val="00226873"/>
    <w:rsid w:val="002268F5"/>
    <w:rsid w:val="0022694D"/>
    <w:rsid w:val="00226B7D"/>
    <w:rsid w:val="00226BA6"/>
    <w:rsid w:val="00226C81"/>
    <w:rsid w:val="00226F52"/>
    <w:rsid w:val="00226F95"/>
    <w:rsid w:val="00226FC6"/>
    <w:rsid w:val="00226FE4"/>
    <w:rsid w:val="00227053"/>
    <w:rsid w:val="0022708A"/>
    <w:rsid w:val="002270E3"/>
    <w:rsid w:val="0022711F"/>
    <w:rsid w:val="00227171"/>
    <w:rsid w:val="0022722E"/>
    <w:rsid w:val="00227356"/>
    <w:rsid w:val="00227432"/>
    <w:rsid w:val="0022753F"/>
    <w:rsid w:val="00227787"/>
    <w:rsid w:val="00227A81"/>
    <w:rsid w:val="00227D81"/>
    <w:rsid w:val="00227D8C"/>
    <w:rsid w:val="00227E81"/>
    <w:rsid w:val="00227EC5"/>
    <w:rsid w:val="00227F38"/>
    <w:rsid w:val="00230413"/>
    <w:rsid w:val="0023064A"/>
    <w:rsid w:val="0023067B"/>
    <w:rsid w:val="0023069B"/>
    <w:rsid w:val="002306F9"/>
    <w:rsid w:val="0023072E"/>
    <w:rsid w:val="002308B8"/>
    <w:rsid w:val="00230B52"/>
    <w:rsid w:val="00230BBD"/>
    <w:rsid w:val="00230E97"/>
    <w:rsid w:val="00230EAD"/>
    <w:rsid w:val="00230F4C"/>
    <w:rsid w:val="00230FE8"/>
    <w:rsid w:val="002310CD"/>
    <w:rsid w:val="00231167"/>
    <w:rsid w:val="0023129D"/>
    <w:rsid w:val="0023153B"/>
    <w:rsid w:val="00231676"/>
    <w:rsid w:val="00231704"/>
    <w:rsid w:val="0023176B"/>
    <w:rsid w:val="002317A1"/>
    <w:rsid w:val="002318E3"/>
    <w:rsid w:val="002318FA"/>
    <w:rsid w:val="00231915"/>
    <w:rsid w:val="00231990"/>
    <w:rsid w:val="00231A95"/>
    <w:rsid w:val="00231AC2"/>
    <w:rsid w:val="00231BD5"/>
    <w:rsid w:val="00231C79"/>
    <w:rsid w:val="00231C85"/>
    <w:rsid w:val="00231CFA"/>
    <w:rsid w:val="00231D1A"/>
    <w:rsid w:val="00231D6A"/>
    <w:rsid w:val="00231D88"/>
    <w:rsid w:val="00231F5E"/>
    <w:rsid w:val="00231F66"/>
    <w:rsid w:val="00232086"/>
    <w:rsid w:val="002320DA"/>
    <w:rsid w:val="0023221A"/>
    <w:rsid w:val="00232447"/>
    <w:rsid w:val="002325DA"/>
    <w:rsid w:val="00232662"/>
    <w:rsid w:val="00232717"/>
    <w:rsid w:val="002327F7"/>
    <w:rsid w:val="00232957"/>
    <w:rsid w:val="00232994"/>
    <w:rsid w:val="00232AC9"/>
    <w:rsid w:val="00232B62"/>
    <w:rsid w:val="00232C1A"/>
    <w:rsid w:val="00232C29"/>
    <w:rsid w:val="00232C5A"/>
    <w:rsid w:val="00232CF9"/>
    <w:rsid w:val="00233060"/>
    <w:rsid w:val="00233069"/>
    <w:rsid w:val="0023307D"/>
    <w:rsid w:val="002331B1"/>
    <w:rsid w:val="002333E4"/>
    <w:rsid w:val="0023347C"/>
    <w:rsid w:val="0023358E"/>
    <w:rsid w:val="00233605"/>
    <w:rsid w:val="002336B0"/>
    <w:rsid w:val="00233858"/>
    <w:rsid w:val="00233A94"/>
    <w:rsid w:val="00233E6C"/>
    <w:rsid w:val="00233F9F"/>
    <w:rsid w:val="00233FA7"/>
    <w:rsid w:val="00233FD6"/>
    <w:rsid w:val="00234103"/>
    <w:rsid w:val="002345AE"/>
    <w:rsid w:val="00234628"/>
    <w:rsid w:val="002347C4"/>
    <w:rsid w:val="00234826"/>
    <w:rsid w:val="002348BB"/>
    <w:rsid w:val="002349B3"/>
    <w:rsid w:val="00234AAA"/>
    <w:rsid w:val="00234B52"/>
    <w:rsid w:val="00235078"/>
    <w:rsid w:val="00235353"/>
    <w:rsid w:val="0023545B"/>
    <w:rsid w:val="002354A0"/>
    <w:rsid w:val="002356F2"/>
    <w:rsid w:val="00235759"/>
    <w:rsid w:val="0023581D"/>
    <w:rsid w:val="002358A5"/>
    <w:rsid w:val="00235959"/>
    <w:rsid w:val="00235AA1"/>
    <w:rsid w:val="00235B93"/>
    <w:rsid w:val="00235C7B"/>
    <w:rsid w:val="00235FC0"/>
    <w:rsid w:val="002360BD"/>
    <w:rsid w:val="0023624B"/>
    <w:rsid w:val="002362F0"/>
    <w:rsid w:val="00236345"/>
    <w:rsid w:val="002363EB"/>
    <w:rsid w:val="00236611"/>
    <w:rsid w:val="002366B6"/>
    <w:rsid w:val="00236819"/>
    <w:rsid w:val="00236A94"/>
    <w:rsid w:val="00236B12"/>
    <w:rsid w:val="00236C2C"/>
    <w:rsid w:val="00236CCA"/>
    <w:rsid w:val="00236F3A"/>
    <w:rsid w:val="00236FF4"/>
    <w:rsid w:val="002370E0"/>
    <w:rsid w:val="0023733B"/>
    <w:rsid w:val="00237437"/>
    <w:rsid w:val="00237450"/>
    <w:rsid w:val="0023760A"/>
    <w:rsid w:val="002377D2"/>
    <w:rsid w:val="00237A06"/>
    <w:rsid w:val="00237C4D"/>
    <w:rsid w:val="0024005B"/>
    <w:rsid w:val="00240238"/>
    <w:rsid w:val="00240421"/>
    <w:rsid w:val="002405C7"/>
    <w:rsid w:val="002407AA"/>
    <w:rsid w:val="002407F7"/>
    <w:rsid w:val="00240848"/>
    <w:rsid w:val="002408BE"/>
    <w:rsid w:val="00240AA3"/>
    <w:rsid w:val="00240C79"/>
    <w:rsid w:val="00240FE5"/>
    <w:rsid w:val="002410C8"/>
    <w:rsid w:val="002410CF"/>
    <w:rsid w:val="0024114A"/>
    <w:rsid w:val="002411F6"/>
    <w:rsid w:val="00241239"/>
    <w:rsid w:val="002412EC"/>
    <w:rsid w:val="0024131F"/>
    <w:rsid w:val="0024133D"/>
    <w:rsid w:val="00241660"/>
    <w:rsid w:val="002416DA"/>
    <w:rsid w:val="00241713"/>
    <w:rsid w:val="00241774"/>
    <w:rsid w:val="00241776"/>
    <w:rsid w:val="002418A9"/>
    <w:rsid w:val="002418F3"/>
    <w:rsid w:val="002419E7"/>
    <w:rsid w:val="00241A18"/>
    <w:rsid w:val="00241AB5"/>
    <w:rsid w:val="00241B4E"/>
    <w:rsid w:val="00241D5C"/>
    <w:rsid w:val="00241E15"/>
    <w:rsid w:val="00241ED7"/>
    <w:rsid w:val="00241F58"/>
    <w:rsid w:val="002423E4"/>
    <w:rsid w:val="002424E6"/>
    <w:rsid w:val="0024259E"/>
    <w:rsid w:val="002425F9"/>
    <w:rsid w:val="002427CA"/>
    <w:rsid w:val="002427FC"/>
    <w:rsid w:val="002429A6"/>
    <w:rsid w:val="00242D7B"/>
    <w:rsid w:val="00242F3A"/>
    <w:rsid w:val="00243027"/>
    <w:rsid w:val="0024318E"/>
    <w:rsid w:val="002433E2"/>
    <w:rsid w:val="002433FE"/>
    <w:rsid w:val="00243436"/>
    <w:rsid w:val="00243523"/>
    <w:rsid w:val="002435E2"/>
    <w:rsid w:val="00243707"/>
    <w:rsid w:val="00243884"/>
    <w:rsid w:val="002438C1"/>
    <w:rsid w:val="002439B4"/>
    <w:rsid w:val="00243ACC"/>
    <w:rsid w:val="00243CB8"/>
    <w:rsid w:val="00244006"/>
    <w:rsid w:val="0024401B"/>
    <w:rsid w:val="002440B1"/>
    <w:rsid w:val="00244209"/>
    <w:rsid w:val="002443D0"/>
    <w:rsid w:val="0024447C"/>
    <w:rsid w:val="002445C7"/>
    <w:rsid w:val="002445E8"/>
    <w:rsid w:val="0024463D"/>
    <w:rsid w:val="00244699"/>
    <w:rsid w:val="002446AC"/>
    <w:rsid w:val="00244702"/>
    <w:rsid w:val="0024471C"/>
    <w:rsid w:val="00244720"/>
    <w:rsid w:val="00244822"/>
    <w:rsid w:val="002449A0"/>
    <w:rsid w:val="00244ABF"/>
    <w:rsid w:val="00244AD4"/>
    <w:rsid w:val="00244B17"/>
    <w:rsid w:val="00244E65"/>
    <w:rsid w:val="00245143"/>
    <w:rsid w:val="002451FF"/>
    <w:rsid w:val="002452EE"/>
    <w:rsid w:val="00245319"/>
    <w:rsid w:val="0024561A"/>
    <w:rsid w:val="00245836"/>
    <w:rsid w:val="0024584D"/>
    <w:rsid w:val="00245990"/>
    <w:rsid w:val="00245C23"/>
    <w:rsid w:val="00245DBF"/>
    <w:rsid w:val="00245F58"/>
    <w:rsid w:val="00245F72"/>
    <w:rsid w:val="0024602B"/>
    <w:rsid w:val="0024617C"/>
    <w:rsid w:val="0024647F"/>
    <w:rsid w:val="002464CE"/>
    <w:rsid w:val="00246513"/>
    <w:rsid w:val="00246604"/>
    <w:rsid w:val="002468D9"/>
    <w:rsid w:val="00246926"/>
    <w:rsid w:val="0024694E"/>
    <w:rsid w:val="00246AAE"/>
    <w:rsid w:val="00246F53"/>
    <w:rsid w:val="00246F74"/>
    <w:rsid w:val="002471AE"/>
    <w:rsid w:val="002471C1"/>
    <w:rsid w:val="00247200"/>
    <w:rsid w:val="00247285"/>
    <w:rsid w:val="002472E6"/>
    <w:rsid w:val="002474A1"/>
    <w:rsid w:val="00247688"/>
    <w:rsid w:val="002476A3"/>
    <w:rsid w:val="002476F3"/>
    <w:rsid w:val="00247C62"/>
    <w:rsid w:val="00247CC2"/>
    <w:rsid w:val="00247DF6"/>
    <w:rsid w:val="00247F26"/>
    <w:rsid w:val="0025018D"/>
    <w:rsid w:val="0025021D"/>
    <w:rsid w:val="00250590"/>
    <w:rsid w:val="00250741"/>
    <w:rsid w:val="002507EE"/>
    <w:rsid w:val="00250872"/>
    <w:rsid w:val="00250A2C"/>
    <w:rsid w:val="00250A80"/>
    <w:rsid w:val="00250AA5"/>
    <w:rsid w:val="00250B1C"/>
    <w:rsid w:val="00250C07"/>
    <w:rsid w:val="00250C56"/>
    <w:rsid w:val="00250E14"/>
    <w:rsid w:val="00250E2A"/>
    <w:rsid w:val="00251014"/>
    <w:rsid w:val="002511E7"/>
    <w:rsid w:val="0025146F"/>
    <w:rsid w:val="00251629"/>
    <w:rsid w:val="00251742"/>
    <w:rsid w:val="00251802"/>
    <w:rsid w:val="00251A4B"/>
    <w:rsid w:val="00251CB3"/>
    <w:rsid w:val="00251F59"/>
    <w:rsid w:val="00251F6C"/>
    <w:rsid w:val="0025206B"/>
    <w:rsid w:val="00252179"/>
    <w:rsid w:val="0025239C"/>
    <w:rsid w:val="002523EE"/>
    <w:rsid w:val="002525B3"/>
    <w:rsid w:val="00252659"/>
    <w:rsid w:val="002526B7"/>
    <w:rsid w:val="002526EE"/>
    <w:rsid w:val="0025271B"/>
    <w:rsid w:val="002528DB"/>
    <w:rsid w:val="002529E4"/>
    <w:rsid w:val="00252B13"/>
    <w:rsid w:val="00252B60"/>
    <w:rsid w:val="00252BDC"/>
    <w:rsid w:val="00252BEC"/>
    <w:rsid w:val="00252C19"/>
    <w:rsid w:val="00252E27"/>
    <w:rsid w:val="00252EC1"/>
    <w:rsid w:val="0025303C"/>
    <w:rsid w:val="00253111"/>
    <w:rsid w:val="002532B6"/>
    <w:rsid w:val="002532F7"/>
    <w:rsid w:val="00253529"/>
    <w:rsid w:val="00253548"/>
    <w:rsid w:val="0025365A"/>
    <w:rsid w:val="0025394B"/>
    <w:rsid w:val="00253956"/>
    <w:rsid w:val="00253AA7"/>
    <w:rsid w:val="00253F02"/>
    <w:rsid w:val="00254102"/>
    <w:rsid w:val="00254312"/>
    <w:rsid w:val="002543E9"/>
    <w:rsid w:val="002543FA"/>
    <w:rsid w:val="002545EC"/>
    <w:rsid w:val="002548BE"/>
    <w:rsid w:val="002548BF"/>
    <w:rsid w:val="00254919"/>
    <w:rsid w:val="00254DD6"/>
    <w:rsid w:val="00254E39"/>
    <w:rsid w:val="00254ECF"/>
    <w:rsid w:val="00254F35"/>
    <w:rsid w:val="00254F89"/>
    <w:rsid w:val="00255055"/>
    <w:rsid w:val="0025511F"/>
    <w:rsid w:val="00255292"/>
    <w:rsid w:val="00255392"/>
    <w:rsid w:val="002558CE"/>
    <w:rsid w:val="00255903"/>
    <w:rsid w:val="00255949"/>
    <w:rsid w:val="0025594B"/>
    <w:rsid w:val="002559A6"/>
    <w:rsid w:val="002559E8"/>
    <w:rsid w:val="00255A5B"/>
    <w:rsid w:val="00255B0A"/>
    <w:rsid w:val="00255C1F"/>
    <w:rsid w:val="00255FF3"/>
    <w:rsid w:val="00255FFE"/>
    <w:rsid w:val="002560DA"/>
    <w:rsid w:val="0025614F"/>
    <w:rsid w:val="0025654D"/>
    <w:rsid w:val="00256589"/>
    <w:rsid w:val="002565D2"/>
    <w:rsid w:val="00256781"/>
    <w:rsid w:val="002567A8"/>
    <w:rsid w:val="002567D0"/>
    <w:rsid w:val="002567EB"/>
    <w:rsid w:val="002568B5"/>
    <w:rsid w:val="00256954"/>
    <w:rsid w:val="00256B99"/>
    <w:rsid w:val="00256DB1"/>
    <w:rsid w:val="00256E47"/>
    <w:rsid w:val="00257135"/>
    <w:rsid w:val="002573DF"/>
    <w:rsid w:val="0025765A"/>
    <w:rsid w:val="002576E0"/>
    <w:rsid w:val="0025780D"/>
    <w:rsid w:val="00257CFD"/>
    <w:rsid w:val="00257F06"/>
    <w:rsid w:val="00257F9F"/>
    <w:rsid w:val="002600F6"/>
    <w:rsid w:val="00260112"/>
    <w:rsid w:val="00260194"/>
    <w:rsid w:val="0026038B"/>
    <w:rsid w:val="00260480"/>
    <w:rsid w:val="0026051F"/>
    <w:rsid w:val="002605A8"/>
    <w:rsid w:val="00260683"/>
    <w:rsid w:val="00260877"/>
    <w:rsid w:val="002608A8"/>
    <w:rsid w:val="00260927"/>
    <w:rsid w:val="00260AD7"/>
    <w:rsid w:val="00260B72"/>
    <w:rsid w:val="00260C2E"/>
    <w:rsid w:val="00260CAC"/>
    <w:rsid w:val="00260F89"/>
    <w:rsid w:val="00260FD4"/>
    <w:rsid w:val="00261085"/>
    <w:rsid w:val="002610EF"/>
    <w:rsid w:val="00261150"/>
    <w:rsid w:val="00261373"/>
    <w:rsid w:val="0026140F"/>
    <w:rsid w:val="002614C2"/>
    <w:rsid w:val="0026156D"/>
    <w:rsid w:val="0026173E"/>
    <w:rsid w:val="0026178F"/>
    <w:rsid w:val="002619E4"/>
    <w:rsid w:val="00261A5B"/>
    <w:rsid w:val="00261D35"/>
    <w:rsid w:val="0026209C"/>
    <w:rsid w:val="002620AC"/>
    <w:rsid w:val="00262317"/>
    <w:rsid w:val="00262414"/>
    <w:rsid w:val="0026241D"/>
    <w:rsid w:val="0026256D"/>
    <w:rsid w:val="00262665"/>
    <w:rsid w:val="00262757"/>
    <w:rsid w:val="00262A76"/>
    <w:rsid w:val="00262B37"/>
    <w:rsid w:val="00262C6A"/>
    <w:rsid w:val="00262E3E"/>
    <w:rsid w:val="00262EA4"/>
    <w:rsid w:val="00262EF7"/>
    <w:rsid w:val="0026302F"/>
    <w:rsid w:val="0026310D"/>
    <w:rsid w:val="0026311E"/>
    <w:rsid w:val="00263124"/>
    <w:rsid w:val="002631D6"/>
    <w:rsid w:val="00263397"/>
    <w:rsid w:val="00263410"/>
    <w:rsid w:val="002634E0"/>
    <w:rsid w:val="002634F5"/>
    <w:rsid w:val="002636D4"/>
    <w:rsid w:val="0026386E"/>
    <w:rsid w:val="002638AA"/>
    <w:rsid w:val="00263A6F"/>
    <w:rsid w:val="00263B04"/>
    <w:rsid w:val="00263D4E"/>
    <w:rsid w:val="00263D6D"/>
    <w:rsid w:val="00263F25"/>
    <w:rsid w:val="0026406C"/>
    <w:rsid w:val="002640A6"/>
    <w:rsid w:val="00264283"/>
    <w:rsid w:val="00264316"/>
    <w:rsid w:val="0026460B"/>
    <w:rsid w:val="00264821"/>
    <w:rsid w:val="002648E0"/>
    <w:rsid w:val="00264D03"/>
    <w:rsid w:val="00264DEB"/>
    <w:rsid w:val="00264DF8"/>
    <w:rsid w:val="00264E37"/>
    <w:rsid w:val="00264E63"/>
    <w:rsid w:val="00265366"/>
    <w:rsid w:val="002653A6"/>
    <w:rsid w:val="0026542D"/>
    <w:rsid w:val="002655D2"/>
    <w:rsid w:val="002657AC"/>
    <w:rsid w:val="002658E7"/>
    <w:rsid w:val="0026598C"/>
    <w:rsid w:val="00265A59"/>
    <w:rsid w:val="00265B26"/>
    <w:rsid w:val="00265C71"/>
    <w:rsid w:val="00265C92"/>
    <w:rsid w:val="00265D60"/>
    <w:rsid w:val="00265E5D"/>
    <w:rsid w:val="00265E95"/>
    <w:rsid w:val="00265F93"/>
    <w:rsid w:val="00265FF8"/>
    <w:rsid w:val="0026606D"/>
    <w:rsid w:val="00266164"/>
    <w:rsid w:val="002662A0"/>
    <w:rsid w:val="002662D8"/>
    <w:rsid w:val="00266384"/>
    <w:rsid w:val="00266459"/>
    <w:rsid w:val="002664CC"/>
    <w:rsid w:val="002664EB"/>
    <w:rsid w:val="00266853"/>
    <w:rsid w:val="00266884"/>
    <w:rsid w:val="002668D8"/>
    <w:rsid w:val="00266900"/>
    <w:rsid w:val="00266943"/>
    <w:rsid w:val="00266A25"/>
    <w:rsid w:val="00266DA0"/>
    <w:rsid w:val="00266E60"/>
    <w:rsid w:val="00266EAB"/>
    <w:rsid w:val="00266F94"/>
    <w:rsid w:val="00267041"/>
    <w:rsid w:val="002673A6"/>
    <w:rsid w:val="0026743B"/>
    <w:rsid w:val="00267542"/>
    <w:rsid w:val="00267606"/>
    <w:rsid w:val="0026761D"/>
    <w:rsid w:val="002676EE"/>
    <w:rsid w:val="002679F3"/>
    <w:rsid w:val="00267A08"/>
    <w:rsid w:val="00267BC4"/>
    <w:rsid w:val="00267BC6"/>
    <w:rsid w:val="00267C03"/>
    <w:rsid w:val="00267FFA"/>
    <w:rsid w:val="00270027"/>
    <w:rsid w:val="002703A9"/>
    <w:rsid w:val="0027043A"/>
    <w:rsid w:val="0027044D"/>
    <w:rsid w:val="002708C9"/>
    <w:rsid w:val="00270949"/>
    <w:rsid w:val="00270A67"/>
    <w:rsid w:val="00270AF8"/>
    <w:rsid w:val="00270B61"/>
    <w:rsid w:val="00270BD5"/>
    <w:rsid w:val="00270DB1"/>
    <w:rsid w:val="00270E7B"/>
    <w:rsid w:val="00270ED0"/>
    <w:rsid w:val="00270FC8"/>
    <w:rsid w:val="0027101E"/>
    <w:rsid w:val="0027104A"/>
    <w:rsid w:val="00271073"/>
    <w:rsid w:val="0027122B"/>
    <w:rsid w:val="00271678"/>
    <w:rsid w:val="00271738"/>
    <w:rsid w:val="00271982"/>
    <w:rsid w:val="002719B1"/>
    <w:rsid w:val="00271B1A"/>
    <w:rsid w:val="00271C3D"/>
    <w:rsid w:val="00271EB5"/>
    <w:rsid w:val="00271F70"/>
    <w:rsid w:val="00271F74"/>
    <w:rsid w:val="002720B9"/>
    <w:rsid w:val="0027229A"/>
    <w:rsid w:val="002722C1"/>
    <w:rsid w:val="0027236B"/>
    <w:rsid w:val="00272429"/>
    <w:rsid w:val="002726B3"/>
    <w:rsid w:val="002726D1"/>
    <w:rsid w:val="0027271D"/>
    <w:rsid w:val="002728E4"/>
    <w:rsid w:val="00272A1B"/>
    <w:rsid w:val="00272D98"/>
    <w:rsid w:val="0027304E"/>
    <w:rsid w:val="00273138"/>
    <w:rsid w:val="0027319A"/>
    <w:rsid w:val="002732C9"/>
    <w:rsid w:val="002733E6"/>
    <w:rsid w:val="00273456"/>
    <w:rsid w:val="0027350D"/>
    <w:rsid w:val="00273562"/>
    <w:rsid w:val="0027360B"/>
    <w:rsid w:val="002736E9"/>
    <w:rsid w:val="002738B8"/>
    <w:rsid w:val="002738DC"/>
    <w:rsid w:val="002739F9"/>
    <w:rsid w:val="00273BE9"/>
    <w:rsid w:val="00273C6D"/>
    <w:rsid w:val="00273E49"/>
    <w:rsid w:val="00274007"/>
    <w:rsid w:val="00274197"/>
    <w:rsid w:val="002744DB"/>
    <w:rsid w:val="002745D7"/>
    <w:rsid w:val="00274739"/>
    <w:rsid w:val="002747FF"/>
    <w:rsid w:val="00274B78"/>
    <w:rsid w:val="00274D68"/>
    <w:rsid w:val="00274EA1"/>
    <w:rsid w:val="00275140"/>
    <w:rsid w:val="00275318"/>
    <w:rsid w:val="00275420"/>
    <w:rsid w:val="0027571E"/>
    <w:rsid w:val="00275948"/>
    <w:rsid w:val="002759C8"/>
    <w:rsid w:val="00275BA3"/>
    <w:rsid w:val="00275C3E"/>
    <w:rsid w:val="00275E86"/>
    <w:rsid w:val="00275F47"/>
    <w:rsid w:val="00275F4B"/>
    <w:rsid w:val="00275FE9"/>
    <w:rsid w:val="002760B8"/>
    <w:rsid w:val="00276239"/>
    <w:rsid w:val="00276288"/>
    <w:rsid w:val="0027631D"/>
    <w:rsid w:val="0027647E"/>
    <w:rsid w:val="002764DA"/>
    <w:rsid w:val="0027650C"/>
    <w:rsid w:val="00276698"/>
    <w:rsid w:val="0027675D"/>
    <w:rsid w:val="0027682A"/>
    <w:rsid w:val="002769E4"/>
    <w:rsid w:val="00276AF1"/>
    <w:rsid w:val="00276DA0"/>
    <w:rsid w:val="00276DBE"/>
    <w:rsid w:val="00276E0A"/>
    <w:rsid w:val="00276EEB"/>
    <w:rsid w:val="00277288"/>
    <w:rsid w:val="002772E1"/>
    <w:rsid w:val="00277389"/>
    <w:rsid w:val="002773D2"/>
    <w:rsid w:val="00277453"/>
    <w:rsid w:val="00277503"/>
    <w:rsid w:val="0027790C"/>
    <w:rsid w:val="00277B91"/>
    <w:rsid w:val="00277FF9"/>
    <w:rsid w:val="002800E7"/>
    <w:rsid w:val="0028010A"/>
    <w:rsid w:val="002801F3"/>
    <w:rsid w:val="0028022D"/>
    <w:rsid w:val="002804FA"/>
    <w:rsid w:val="00280656"/>
    <w:rsid w:val="00280840"/>
    <w:rsid w:val="002808B5"/>
    <w:rsid w:val="00280D80"/>
    <w:rsid w:val="00280ED1"/>
    <w:rsid w:val="00280F26"/>
    <w:rsid w:val="00280F76"/>
    <w:rsid w:val="00280FD3"/>
    <w:rsid w:val="00281034"/>
    <w:rsid w:val="002810DE"/>
    <w:rsid w:val="00281140"/>
    <w:rsid w:val="002813FE"/>
    <w:rsid w:val="00281440"/>
    <w:rsid w:val="002814C3"/>
    <w:rsid w:val="00281649"/>
    <w:rsid w:val="00281BCF"/>
    <w:rsid w:val="00281D7C"/>
    <w:rsid w:val="00281EFF"/>
    <w:rsid w:val="002820FE"/>
    <w:rsid w:val="002821DF"/>
    <w:rsid w:val="0028233F"/>
    <w:rsid w:val="002823F1"/>
    <w:rsid w:val="00282430"/>
    <w:rsid w:val="00282996"/>
    <w:rsid w:val="0028299D"/>
    <w:rsid w:val="00282C59"/>
    <w:rsid w:val="00282CC0"/>
    <w:rsid w:val="00282FA2"/>
    <w:rsid w:val="00282FD7"/>
    <w:rsid w:val="00283042"/>
    <w:rsid w:val="002830C1"/>
    <w:rsid w:val="002833AD"/>
    <w:rsid w:val="00283628"/>
    <w:rsid w:val="00283848"/>
    <w:rsid w:val="002838E3"/>
    <w:rsid w:val="00283A1C"/>
    <w:rsid w:val="00283AD2"/>
    <w:rsid w:val="00283C03"/>
    <w:rsid w:val="00283C4B"/>
    <w:rsid w:val="00283CFB"/>
    <w:rsid w:val="00283DBA"/>
    <w:rsid w:val="00283F00"/>
    <w:rsid w:val="00283F8E"/>
    <w:rsid w:val="00284048"/>
    <w:rsid w:val="00284090"/>
    <w:rsid w:val="00284226"/>
    <w:rsid w:val="00284235"/>
    <w:rsid w:val="002843AE"/>
    <w:rsid w:val="002845CB"/>
    <w:rsid w:val="002846E5"/>
    <w:rsid w:val="00284795"/>
    <w:rsid w:val="00284A8C"/>
    <w:rsid w:val="00284B2B"/>
    <w:rsid w:val="00284B9D"/>
    <w:rsid w:val="00284C5F"/>
    <w:rsid w:val="00284F2D"/>
    <w:rsid w:val="002852E0"/>
    <w:rsid w:val="0028539F"/>
    <w:rsid w:val="002855EE"/>
    <w:rsid w:val="00285714"/>
    <w:rsid w:val="00285807"/>
    <w:rsid w:val="0028584E"/>
    <w:rsid w:val="002858E3"/>
    <w:rsid w:val="00285A91"/>
    <w:rsid w:val="00285BF7"/>
    <w:rsid w:val="00285E22"/>
    <w:rsid w:val="00285E89"/>
    <w:rsid w:val="00285F3C"/>
    <w:rsid w:val="00286228"/>
    <w:rsid w:val="0028622A"/>
    <w:rsid w:val="00286257"/>
    <w:rsid w:val="0028642E"/>
    <w:rsid w:val="0028651B"/>
    <w:rsid w:val="002866B4"/>
    <w:rsid w:val="002869D9"/>
    <w:rsid w:val="00286A06"/>
    <w:rsid w:val="00286CCC"/>
    <w:rsid w:val="00286D5A"/>
    <w:rsid w:val="00286E5B"/>
    <w:rsid w:val="00286F3A"/>
    <w:rsid w:val="00287047"/>
    <w:rsid w:val="002871DB"/>
    <w:rsid w:val="002873AB"/>
    <w:rsid w:val="002874AA"/>
    <w:rsid w:val="00287609"/>
    <w:rsid w:val="002876FD"/>
    <w:rsid w:val="002876FE"/>
    <w:rsid w:val="0028774B"/>
    <w:rsid w:val="002877BA"/>
    <w:rsid w:val="00287A4C"/>
    <w:rsid w:val="00287AE5"/>
    <w:rsid w:val="00287AFD"/>
    <w:rsid w:val="00287B36"/>
    <w:rsid w:val="00287C6B"/>
    <w:rsid w:val="00287CFC"/>
    <w:rsid w:val="00287E98"/>
    <w:rsid w:val="00290181"/>
    <w:rsid w:val="002901C8"/>
    <w:rsid w:val="00290201"/>
    <w:rsid w:val="002903D7"/>
    <w:rsid w:val="002904D7"/>
    <w:rsid w:val="0029051D"/>
    <w:rsid w:val="0029064D"/>
    <w:rsid w:val="00290696"/>
    <w:rsid w:val="00290842"/>
    <w:rsid w:val="00290877"/>
    <w:rsid w:val="0029092E"/>
    <w:rsid w:val="00290A24"/>
    <w:rsid w:val="00290B30"/>
    <w:rsid w:val="00290B45"/>
    <w:rsid w:val="00290C8F"/>
    <w:rsid w:val="00290FEB"/>
    <w:rsid w:val="002915A6"/>
    <w:rsid w:val="002915BF"/>
    <w:rsid w:val="00291821"/>
    <w:rsid w:val="00291925"/>
    <w:rsid w:val="00291937"/>
    <w:rsid w:val="00291997"/>
    <w:rsid w:val="00291AB7"/>
    <w:rsid w:val="00291ACD"/>
    <w:rsid w:val="00291B98"/>
    <w:rsid w:val="00291C6B"/>
    <w:rsid w:val="00291C98"/>
    <w:rsid w:val="00291CF1"/>
    <w:rsid w:val="00291DDE"/>
    <w:rsid w:val="00291E94"/>
    <w:rsid w:val="00291EB9"/>
    <w:rsid w:val="00292040"/>
    <w:rsid w:val="00292080"/>
    <w:rsid w:val="00292138"/>
    <w:rsid w:val="0029213B"/>
    <w:rsid w:val="00292262"/>
    <w:rsid w:val="00292282"/>
    <w:rsid w:val="002923D4"/>
    <w:rsid w:val="0029244F"/>
    <w:rsid w:val="002926DF"/>
    <w:rsid w:val="00292938"/>
    <w:rsid w:val="00292A95"/>
    <w:rsid w:val="00292C31"/>
    <w:rsid w:val="00292D82"/>
    <w:rsid w:val="00292D9C"/>
    <w:rsid w:val="00292E9F"/>
    <w:rsid w:val="00292FAE"/>
    <w:rsid w:val="00292FDF"/>
    <w:rsid w:val="00293232"/>
    <w:rsid w:val="00293247"/>
    <w:rsid w:val="0029336C"/>
    <w:rsid w:val="00293609"/>
    <w:rsid w:val="0029366D"/>
    <w:rsid w:val="00293735"/>
    <w:rsid w:val="00293737"/>
    <w:rsid w:val="002938EE"/>
    <w:rsid w:val="00293978"/>
    <w:rsid w:val="00293A9B"/>
    <w:rsid w:val="00293AD7"/>
    <w:rsid w:val="00293C6F"/>
    <w:rsid w:val="00293C84"/>
    <w:rsid w:val="00293DAA"/>
    <w:rsid w:val="002944FB"/>
    <w:rsid w:val="00294903"/>
    <w:rsid w:val="00294EA7"/>
    <w:rsid w:val="00294EB6"/>
    <w:rsid w:val="00294FEE"/>
    <w:rsid w:val="002950F1"/>
    <w:rsid w:val="002953CB"/>
    <w:rsid w:val="002953F3"/>
    <w:rsid w:val="0029576C"/>
    <w:rsid w:val="00295849"/>
    <w:rsid w:val="00295A59"/>
    <w:rsid w:val="00295BD9"/>
    <w:rsid w:val="00295C1A"/>
    <w:rsid w:val="00295D75"/>
    <w:rsid w:val="00295EBC"/>
    <w:rsid w:val="00295FBF"/>
    <w:rsid w:val="00296027"/>
    <w:rsid w:val="00296034"/>
    <w:rsid w:val="00296087"/>
    <w:rsid w:val="002960B5"/>
    <w:rsid w:val="002961A0"/>
    <w:rsid w:val="002961F2"/>
    <w:rsid w:val="00296358"/>
    <w:rsid w:val="00296721"/>
    <w:rsid w:val="00296767"/>
    <w:rsid w:val="002967B6"/>
    <w:rsid w:val="00296845"/>
    <w:rsid w:val="002968DD"/>
    <w:rsid w:val="00296B14"/>
    <w:rsid w:val="00296B86"/>
    <w:rsid w:val="00296C62"/>
    <w:rsid w:val="00296E05"/>
    <w:rsid w:val="00296E6D"/>
    <w:rsid w:val="00296ECE"/>
    <w:rsid w:val="00297005"/>
    <w:rsid w:val="00297051"/>
    <w:rsid w:val="0029712A"/>
    <w:rsid w:val="0029756B"/>
    <w:rsid w:val="00297573"/>
    <w:rsid w:val="002975BB"/>
    <w:rsid w:val="002975D6"/>
    <w:rsid w:val="00297711"/>
    <w:rsid w:val="0029776D"/>
    <w:rsid w:val="002977BE"/>
    <w:rsid w:val="00297BBA"/>
    <w:rsid w:val="00297BCD"/>
    <w:rsid w:val="00297C8D"/>
    <w:rsid w:val="00297C8E"/>
    <w:rsid w:val="00297CD9"/>
    <w:rsid w:val="00297CDC"/>
    <w:rsid w:val="00297D40"/>
    <w:rsid w:val="00297FD4"/>
    <w:rsid w:val="002A00E5"/>
    <w:rsid w:val="002A02C4"/>
    <w:rsid w:val="002A031D"/>
    <w:rsid w:val="002A05E5"/>
    <w:rsid w:val="002A0631"/>
    <w:rsid w:val="002A0731"/>
    <w:rsid w:val="002A0C70"/>
    <w:rsid w:val="002A0CC3"/>
    <w:rsid w:val="002A0D25"/>
    <w:rsid w:val="002A0FB1"/>
    <w:rsid w:val="002A104E"/>
    <w:rsid w:val="002A1080"/>
    <w:rsid w:val="002A1129"/>
    <w:rsid w:val="002A1386"/>
    <w:rsid w:val="002A1489"/>
    <w:rsid w:val="002A14C0"/>
    <w:rsid w:val="002A1503"/>
    <w:rsid w:val="002A1531"/>
    <w:rsid w:val="002A1540"/>
    <w:rsid w:val="002A1550"/>
    <w:rsid w:val="002A15C3"/>
    <w:rsid w:val="002A160C"/>
    <w:rsid w:val="002A16B2"/>
    <w:rsid w:val="002A17EC"/>
    <w:rsid w:val="002A18FC"/>
    <w:rsid w:val="002A193B"/>
    <w:rsid w:val="002A1942"/>
    <w:rsid w:val="002A1CCF"/>
    <w:rsid w:val="002A1CFB"/>
    <w:rsid w:val="002A1F7C"/>
    <w:rsid w:val="002A202C"/>
    <w:rsid w:val="002A2189"/>
    <w:rsid w:val="002A21A0"/>
    <w:rsid w:val="002A22C4"/>
    <w:rsid w:val="002A22E0"/>
    <w:rsid w:val="002A23B0"/>
    <w:rsid w:val="002A29F4"/>
    <w:rsid w:val="002A2AA4"/>
    <w:rsid w:val="002A2B10"/>
    <w:rsid w:val="002A2EAD"/>
    <w:rsid w:val="002A2FF4"/>
    <w:rsid w:val="002A3051"/>
    <w:rsid w:val="002A305A"/>
    <w:rsid w:val="002A32F9"/>
    <w:rsid w:val="002A3497"/>
    <w:rsid w:val="002A34B0"/>
    <w:rsid w:val="002A34BD"/>
    <w:rsid w:val="002A36F6"/>
    <w:rsid w:val="002A3751"/>
    <w:rsid w:val="002A37CC"/>
    <w:rsid w:val="002A3AD8"/>
    <w:rsid w:val="002A3C1D"/>
    <w:rsid w:val="002A3DE1"/>
    <w:rsid w:val="002A3E45"/>
    <w:rsid w:val="002A3E86"/>
    <w:rsid w:val="002A3F8E"/>
    <w:rsid w:val="002A40C6"/>
    <w:rsid w:val="002A41E7"/>
    <w:rsid w:val="002A43BA"/>
    <w:rsid w:val="002A440A"/>
    <w:rsid w:val="002A4547"/>
    <w:rsid w:val="002A45D1"/>
    <w:rsid w:val="002A46A6"/>
    <w:rsid w:val="002A46AF"/>
    <w:rsid w:val="002A46DF"/>
    <w:rsid w:val="002A4832"/>
    <w:rsid w:val="002A4A17"/>
    <w:rsid w:val="002A4A6B"/>
    <w:rsid w:val="002A4A7F"/>
    <w:rsid w:val="002A4AF8"/>
    <w:rsid w:val="002A4B7C"/>
    <w:rsid w:val="002A4D9A"/>
    <w:rsid w:val="002A4E15"/>
    <w:rsid w:val="002A4F31"/>
    <w:rsid w:val="002A4F37"/>
    <w:rsid w:val="002A522B"/>
    <w:rsid w:val="002A5405"/>
    <w:rsid w:val="002A54D8"/>
    <w:rsid w:val="002A553E"/>
    <w:rsid w:val="002A55BC"/>
    <w:rsid w:val="002A58E6"/>
    <w:rsid w:val="002A5AAD"/>
    <w:rsid w:val="002A5AFC"/>
    <w:rsid w:val="002A5C87"/>
    <w:rsid w:val="002A5CA0"/>
    <w:rsid w:val="002A5D00"/>
    <w:rsid w:val="002A5D70"/>
    <w:rsid w:val="002A5EB3"/>
    <w:rsid w:val="002A5F5E"/>
    <w:rsid w:val="002A6049"/>
    <w:rsid w:val="002A62C2"/>
    <w:rsid w:val="002A63CD"/>
    <w:rsid w:val="002A6633"/>
    <w:rsid w:val="002A690B"/>
    <w:rsid w:val="002A697D"/>
    <w:rsid w:val="002A6A06"/>
    <w:rsid w:val="002A6A5F"/>
    <w:rsid w:val="002A6B79"/>
    <w:rsid w:val="002A6BD3"/>
    <w:rsid w:val="002A6E22"/>
    <w:rsid w:val="002A6ED9"/>
    <w:rsid w:val="002A7070"/>
    <w:rsid w:val="002A708B"/>
    <w:rsid w:val="002A70F3"/>
    <w:rsid w:val="002A7114"/>
    <w:rsid w:val="002A7326"/>
    <w:rsid w:val="002A7327"/>
    <w:rsid w:val="002A74A5"/>
    <w:rsid w:val="002A74E7"/>
    <w:rsid w:val="002A7520"/>
    <w:rsid w:val="002A75AA"/>
    <w:rsid w:val="002A77A5"/>
    <w:rsid w:val="002A77CB"/>
    <w:rsid w:val="002A7B03"/>
    <w:rsid w:val="002A7E98"/>
    <w:rsid w:val="002A7F42"/>
    <w:rsid w:val="002A7F72"/>
    <w:rsid w:val="002A7FF2"/>
    <w:rsid w:val="002B0111"/>
    <w:rsid w:val="002B0160"/>
    <w:rsid w:val="002B0258"/>
    <w:rsid w:val="002B0291"/>
    <w:rsid w:val="002B0322"/>
    <w:rsid w:val="002B0391"/>
    <w:rsid w:val="002B0425"/>
    <w:rsid w:val="002B043B"/>
    <w:rsid w:val="002B061B"/>
    <w:rsid w:val="002B0707"/>
    <w:rsid w:val="002B0790"/>
    <w:rsid w:val="002B07E6"/>
    <w:rsid w:val="002B08C6"/>
    <w:rsid w:val="002B0968"/>
    <w:rsid w:val="002B099A"/>
    <w:rsid w:val="002B09B2"/>
    <w:rsid w:val="002B0C3A"/>
    <w:rsid w:val="002B0D48"/>
    <w:rsid w:val="002B0DFD"/>
    <w:rsid w:val="002B0EED"/>
    <w:rsid w:val="002B10A3"/>
    <w:rsid w:val="002B1116"/>
    <w:rsid w:val="002B112E"/>
    <w:rsid w:val="002B13FB"/>
    <w:rsid w:val="002B1507"/>
    <w:rsid w:val="002B1586"/>
    <w:rsid w:val="002B15F4"/>
    <w:rsid w:val="002B165E"/>
    <w:rsid w:val="002B166C"/>
    <w:rsid w:val="002B182B"/>
    <w:rsid w:val="002B1A7C"/>
    <w:rsid w:val="002B1D73"/>
    <w:rsid w:val="002B1E98"/>
    <w:rsid w:val="002B1E9D"/>
    <w:rsid w:val="002B1F0B"/>
    <w:rsid w:val="002B249F"/>
    <w:rsid w:val="002B24EE"/>
    <w:rsid w:val="002B2824"/>
    <w:rsid w:val="002B2AE3"/>
    <w:rsid w:val="002B2C5D"/>
    <w:rsid w:val="002B2EAA"/>
    <w:rsid w:val="002B2EDC"/>
    <w:rsid w:val="002B31DB"/>
    <w:rsid w:val="002B322B"/>
    <w:rsid w:val="002B33C5"/>
    <w:rsid w:val="002B3576"/>
    <w:rsid w:val="002B35CE"/>
    <w:rsid w:val="002B360C"/>
    <w:rsid w:val="002B3627"/>
    <w:rsid w:val="002B3799"/>
    <w:rsid w:val="002B3832"/>
    <w:rsid w:val="002B3B77"/>
    <w:rsid w:val="002B3B7D"/>
    <w:rsid w:val="002B3C50"/>
    <w:rsid w:val="002B3D97"/>
    <w:rsid w:val="002B3E79"/>
    <w:rsid w:val="002B3F31"/>
    <w:rsid w:val="002B3FAC"/>
    <w:rsid w:val="002B3FDC"/>
    <w:rsid w:val="002B40E4"/>
    <w:rsid w:val="002B40F4"/>
    <w:rsid w:val="002B42E2"/>
    <w:rsid w:val="002B4341"/>
    <w:rsid w:val="002B4374"/>
    <w:rsid w:val="002B439D"/>
    <w:rsid w:val="002B43E2"/>
    <w:rsid w:val="002B4464"/>
    <w:rsid w:val="002B45B9"/>
    <w:rsid w:val="002B46EE"/>
    <w:rsid w:val="002B473C"/>
    <w:rsid w:val="002B4876"/>
    <w:rsid w:val="002B49E3"/>
    <w:rsid w:val="002B4A94"/>
    <w:rsid w:val="002B4B49"/>
    <w:rsid w:val="002B4C42"/>
    <w:rsid w:val="002B4C4C"/>
    <w:rsid w:val="002B4FE9"/>
    <w:rsid w:val="002B500B"/>
    <w:rsid w:val="002B50CA"/>
    <w:rsid w:val="002B515C"/>
    <w:rsid w:val="002B51E2"/>
    <w:rsid w:val="002B5389"/>
    <w:rsid w:val="002B54CD"/>
    <w:rsid w:val="002B55C5"/>
    <w:rsid w:val="002B572F"/>
    <w:rsid w:val="002B58FC"/>
    <w:rsid w:val="002B5969"/>
    <w:rsid w:val="002B5997"/>
    <w:rsid w:val="002B59D6"/>
    <w:rsid w:val="002B5A33"/>
    <w:rsid w:val="002B5A5F"/>
    <w:rsid w:val="002B5C81"/>
    <w:rsid w:val="002B5D49"/>
    <w:rsid w:val="002B5E35"/>
    <w:rsid w:val="002B5EB9"/>
    <w:rsid w:val="002B5F29"/>
    <w:rsid w:val="002B5F7B"/>
    <w:rsid w:val="002B615B"/>
    <w:rsid w:val="002B619E"/>
    <w:rsid w:val="002B6533"/>
    <w:rsid w:val="002B6595"/>
    <w:rsid w:val="002B65C8"/>
    <w:rsid w:val="002B65E3"/>
    <w:rsid w:val="002B6633"/>
    <w:rsid w:val="002B6746"/>
    <w:rsid w:val="002B6835"/>
    <w:rsid w:val="002B6903"/>
    <w:rsid w:val="002B69B7"/>
    <w:rsid w:val="002B69C0"/>
    <w:rsid w:val="002B6A2B"/>
    <w:rsid w:val="002B6A9B"/>
    <w:rsid w:val="002B6AE8"/>
    <w:rsid w:val="002B6CA1"/>
    <w:rsid w:val="002B6F9D"/>
    <w:rsid w:val="002B7067"/>
    <w:rsid w:val="002B70AE"/>
    <w:rsid w:val="002B713D"/>
    <w:rsid w:val="002B72CC"/>
    <w:rsid w:val="002B740E"/>
    <w:rsid w:val="002B75BC"/>
    <w:rsid w:val="002B7814"/>
    <w:rsid w:val="002B78B2"/>
    <w:rsid w:val="002B78DA"/>
    <w:rsid w:val="002B7BDE"/>
    <w:rsid w:val="002B7C05"/>
    <w:rsid w:val="002B7C2D"/>
    <w:rsid w:val="002B7EF0"/>
    <w:rsid w:val="002B7F8D"/>
    <w:rsid w:val="002C02A5"/>
    <w:rsid w:val="002C02AE"/>
    <w:rsid w:val="002C052F"/>
    <w:rsid w:val="002C0536"/>
    <w:rsid w:val="002C0566"/>
    <w:rsid w:val="002C07BB"/>
    <w:rsid w:val="002C07FF"/>
    <w:rsid w:val="002C0997"/>
    <w:rsid w:val="002C0AD1"/>
    <w:rsid w:val="002C0C2F"/>
    <w:rsid w:val="002C0D2B"/>
    <w:rsid w:val="002C10DE"/>
    <w:rsid w:val="002C10E4"/>
    <w:rsid w:val="002C1104"/>
    <w:rsid w:val="002C124A"/>
    <w:rsid w:val="002C1337"/>
    <w:rsid w:val="002C1724"/>
    <w:rsid w:val="002C17AC"/>
    <w:rsid w:val="002C19EC"/>
    <w:rsid w:val="002C1ADF"/>
    <w:rsid w:val="002C1BCA"/>
    <w:rsid w:val="002C1C58"/>
    <w:rsid w:val="002C1C75"/>
    <w:rsid w:val="002C1CAA"/>
    <w:rsid w:val="002C206F"/>
    <w:rsid w:val="002C22D2"/>
    <w:rsid w:val="002C236A"/>
    <w:rsid w:val="002C237B"/>
    <w:rsid w:val="002C238F"/>
    <w:rsid w:val="002C23B7"/>
    <w:rsid w:val="002C256A"/>
    <w:rsid w:val="002C268D"/>
    <w:rsid w:val="002C289B"/>
    <w:rsid w:val="002C2C16"/>
    <w:rsid w:val="002C2C5E"/>
    <w:rsid w:val="002C2D78"/>
    <w:rsid w:val="002C2E69"/>
    <w:rsid w:val="002C2E93"/>
    <w:rsid w:val="002C2F4F"/>
    <w:rsid w:val="002C305B"/>
    <w:rsid w:val="002C33D6"/>
    <w:rsid w:val="002C3460"/>
    <w:rsid w:val="002C34FA"/>
    <w:rsid w:val="002C3527"/>
    <w:rsid w:val="002C3691"/>
    <w:rsid w:val="002C3902"/>
    <w:rsid w:val="002C393E"/>
    <w:rsid w:val="002C395C"/>
    <w:rsid w:val="002C3960"/>
    <w:rsid w:val="002C39AF"/>
    <w:rsid w:val="002C3A12"/>
    <w:rsid w:val="002C3B44"/>
    <w:rsid w:val="002C3C07"/>
    <w:rsid w:val="002C3C2B"/>
    <w:rsid w:val="002C3D0B"/>
    <w:rsid w:val="002C3D4C"/>
    <w:rsid w:val="002C3E92"/>
    <w:rsid w:val="002C4077"/>
    <w:rsid w:val="002C40F2"/>
    <w:rsid w:val="002C4114"/>
    <w:rsid w:val="002C4280"/>
    <w:rsid w:val="002C4332"/>
    <w:rsid w:val="002C43E5"/>
    <w:rsid w:val="002C45DF"/>
    <w:rsid w:val="002C4993"/>
    <w:rsid w:val="002C4EDC"/>
    <w:rsid w:val="002C4F50"/>
    <w:rsid w:val="002C4F77"/>
    <w:rsid w:val="002C4F9F"/>
    <w:rsid w:val="002C5052"/>
    <w:rsid w:val="002C50C3"/>
    <w:rsid w:val="002C50E3"/>
    <w:rsid w:val="002C536B"/>
    <w:rsid w:val="002C5457"/>
    <w:rsid w:val="002C5823"/>
    <w:rsid w:val="002C5954"/>
    <w:rsid w:val="002C5968"/>
    <w:rsid w:val="002C59E4"/>
    <w:rsid w:val="002C5C4B"/>
    <w:rsid w:val="002C5E83"/>
    <w:rsid w:val="002C5EBF"/>
    <w:rsid w:val="002C607B"/>
    <w:rsid w:val="002C61B6"/>
    <w:rsid w:val="002C61B8"/>
    <w:rsid w:val="002C62B0"/>
    <w:rsid w:val="002C6389"/>
    <w:rsid w:val="002C652C"/>
    <w:rsid w:val="002C681C"/>
    <w:rsid w:val="002C6D99"/>
    <w:rsid w:val="002C6DAC"/>
    <w:rsid w:val="002C6EDD"/>
    <w:rsid w:val="002C6FC6"/>
    <w:rsid w:val="002C7133"/>
    <w:rsid w:val="002C7201"/>
    <w:rsid w:val="002C73A1"/>
    <w:rsid w:val="002C7576"/>
    <w:rsid w:val="002C75A9"/>
    <w:rsid w:val="002C75AB"/>
    <w:rsid w:val="002C7610"/>
    <w:rsid w:val="002C7732"/>
    <w:rsid w:val="002C77CC"/>
    <w:rsid w:val="002C7A8D"/>
    <w:rsid w:val="002C7B45"/>
    <w:rsid w:val="002C7B8A"/>
    <w:rsid w:val="002C7BE8"/>
    <w:rsid w:val="002C7BEF"/>
    <w:rsid w:val="002C7E36"/>
    <w:rsid w:val="002D017F"/>
    <w:rsid w:val="002D02C7"/>
    <w:rsid w:val="002D0449"/>
    <w:rsid w:val="002D04D3"/>
    <w:rsid w:val="002D054A"/>
    <w:rsid w:val="002D055C"/>
    <w:rsid w:val="002D0A6F"/>
    <w:rsid w:val="002D0B75"/>
    <w:rsid w:val="002D0F4E"/>
    <w:rsid w:val="002D0FC4"/>
    <w:rsid w:val="002D0FFA"/>
    <w:rsid w:val="002D1119"/>
    <w:rsid w:val="002D113F"/>
    <w:rsid w:val="002D115F"/>
    <w:rsid w:val="002D11BF"/>
    <w:rsid w:val="002D1251"/>
    <w:rsid w:val="002D1358"/>
    <w:rsid w:val="002D145A"/>
    <w:rsid w:val="002D176C"/>
    <w:rsid w:val="002D17B0"/>
    <w:rsid w:val="002D1BE6"/>
    <w:rsid w:val="002D1CF4"/>
    <w:rsid w:val="002D1D70"/>
    <w:rsid w:val="002D1EEC"/>
    <w:rsid w:val="002D2027"/>
    <w:rsid w:val="002D224D"/>
    <w:rsid w:val="002D23CB"/>
    <w:rsid w:val="002D2477"/>
    <w:rsid w:val="002D2560"/>
    <w:rsid w:val="002D2588"/>
    <w:rsid w:val="002D262E"/>
    <w:rsid w:val="002D26EA"/>
    <w:rsid w:val="002D2704"/>
    <w:rsid w:val="002D28AE"/>
    <w:rsid w:val="002D2A1C"/>
    <w:rsid w:val="002D2AA1"/>
    <w:rsid w:val="002D2E36"/>
    <w:rsid w:val="002D3254"/>
    <w:rsid w:val="002D3266"/>
    <w:rsid w:val="002D3288"/>
    <w:rsid w:val="002D3302"/>
    <w:rsid w:val="002D3390"/>
    <w:rsid w:val="002D34E5"/>
    <w:rsid w:val="002D38A5"/>
    <w:rsid w:val="002D3C35"/>
    <w:rsid w:val="002D3D72"/>
    <w:rsid w:val="002D3EC7"/>
    <w:rsid w:val="002D3FD8"/>
    <w:rsid w:val="002D4110"/>
    <w:rsid w:val="002D4264"/>
    <w:rsid w:val="002D4381"/>
    <w:rsid w:val="002D43B0"/>
    <w:rsid w:val="002D43C5"/>
    <w:rsid w:val="002D4419"/>
    <w:rsid w:val="002D4548"/>
    <w:rsid w:val="002D45DF"/>
    <w:rsid w:val="002D4614"/>
    <w:rsid w:val="002D4652"/>
    <w:rsid w:val="002D465C"/>
    <w:rsid w:val="002D471F"/>
    <w:rsid w:val="002D494C"/>
    <w:rsid w:val="002D49E6"/>
    <w:rsid w:val="002D4B3F"/>
    <w:rsid w:val="002D4CA4"/>
    <w:rsid w:val="002D5024"/>
    <w:rsid w:val="002D50FB"/>
    <w:rsid w:val="002D51DA"/>
    <w:rsid w:val="002D5224"/>
    <w:rsid w:val="002D53FF"/>
    <w:rsid w:val="002D540F"/>
    <w:rsid w:val="002D556B"/>
    <w:rsid w:val="002D5661"/>
    <w:rsid w:val="002D56EE"/>
    <w:rsid w:val="002D57DF"/>
    <w:rsid w:val="002D58A5"/>
    <w:rsid w:val="002D59D3"/>
    <w:rsid w:val="002D5B67"/>
    <w:rsid w:val="002D5CC1"/>
    <w:rsid w:val="002D5DF6"/>
    <w:rsid w:val="002D5F5F"/>
    <w:rsid w:val="002D5FE1"/>
    <w:rsid w:val="002D61A1"/>
    <w:rsid w:val="002D61F7"/>
    <w:rsid w:val="002D625A"/>
    <w:rsid w:val="002D6531"/>
    <w:rsid w:val="002D653C"/>
    <w:rsid w:val="002D66FA"/>
    <w:rsid w:val="002D6709"/>
    <w:rsid w:val="002D6828"/>
    <w:rsid w:val="002D682F"/>
    <w:rsid w:val="002D6990"/>
    <w:rsid w:val="002D6994"/>
    <w:rsid w:val="002D69C6"/>
    <w:rsid w:val="002D6DEB"/>
    <w:rsid w:val="002D6E37"/>
    <w:rsid w:val="002D6ED3"/>
    <w:rsid w:val="002D70F7"/>
    <w:rsid w:val="002D73F1"/>
    <w:rsid w:val="002D7512"/>
    <w:rsid w:val="002D75A8"/>
    <w:rsid w:val="002D75E7"/>
    <w:rsid w:val="002D7726"/>
    <w:rsid w:val="002D77C3"/>
    <w:rsid w:val="002D77D6"/>
    <w:rsid w:val="002D7A74"/>
    <w:rsid w:val="002D7B5F"/>
    <w:rsid w:val="002D7BBA"/>
    <w:rsid w:val="002D7C51"/>
    <w:rsid w:val="002D7C91"/>
    <w:rsid w:val="002E00B2"/>
    <w:rsid w:val="002E0105"/>
    <w:rsid w:val="002E02E5"/>
    <w:rsid w:val="002E0394"/>
    <w:rsid w:val="002E04E0"/>
    <w:rsid w:val="002E053A"/>
    <w:rsid w:val="002E0689"/>
    <w:rsid w:val="002E0741"/>
    <w:rsid w:val="002E07A9"/>
    <w:rsid w:val="002E07CF"/>
    <w:rsid w:val="002E07E8"/>
    <w:rsid w:val="002E089A"/>
    <w:rsid w:val="002E08C5"/>
    <w:rsid w:val="002E0979"/>
    <w:rsid w:val="002E0AC8"/>
    <w:rsid w:val="002E0BDA"/>
    <w:rsid w:val="002E0C22"/>
    <w:rsid w:val="002E0C3D"/>
    <w:rsid w:val="002E0CC7"/>
    <w:rsid w:val="002E0D87"/>
    <w:rsid w:val="002E0EEF"/>
    <w:rsid w:val="002E0F9D"/>
    <w:rsid w:val="002E1039"/>
    <w:rsid w:val="002E10DE"/>
    <w:rsid w:val="002E115A"/>
    <w:rsid w:val="002E11EF"/>
    <w:rsid w:val="002E1205"/>
    <w:rsid w:val="002E121A"/>
    <w:rsid w:val="002E1242"/>
    <w:rsid w:val="002E1714"/>
    <w:rsid w:val="002E1AD2"/>
    <w:rsid w:val="002E1C42"/>
    <w:rsid w:val="002E1D78"/>
    <w:rsid w:val="002E1D9E"/>
    <w:rsid w:val="002E1E17"/>
    <w:rsid w:val="002E1E34"/>
    <w:rsid w:val="002E1E47"/>
    <w:rsid w:val="002E1FC9"/>
    <w:rsid w:val="002E1FF2"/>
    <w:rsid w:val="002E20A9"/>
    <w:rsid w:val="002E21FF"/>
    <w:rsid w:val="002E229F"/>
    <w:rsid w:val="002E2430"/>
    <w:rsid w:val="002E2526"/>
    <w:rsid w:val="002E25CC"/>
    <w:rsid w:val="002E2726"/>
    <w:rsid w:val="002E28B3"/>
    <w:rsid w:val="002E28BE"/>
    <w:rsid w:val="002E2B65"/>
    <w:rsid w:val="002E2C01"/>
    <w:rsid w:val="002E2C73"/>
    <w:rsid w:val="002E2CBA"/>
    <w:rsid w:val="002E2D4E"/>
    <w:rsid w:val="002E2E16"/>
    <w:rsid w:val="002E2E71"/>
    <w:rsid w:val="002E2E8F"/>
    <w:rsid w:val="002E2F74"/>
    <w:rsid w:val="002E2FB7"/>
    <w:rsid w:val="002E30C1"/>
    <w:rsid w:val="002E310A"/>
    <w:rsid w:val="002E31DD"/>
    <w:rsid w:val="002E3274"/>
    <w:rsid w:val="002E328F"/>
    <w:rsid w:val="002E375F"/>
    <w:rsid w:val="002E3A25"/>
    <w:rsid w:val="002E3A50"/>
    <w:rsid w:val="002E3ADB"/>
    <w:rsid w:val="002E3CA0"/>
    <w:rsid w:val="002E3D06"/>
    <w:rsid w:val="002E3D73"/>
    <w:rsid w:val="002E3DC1"/>
    <w:rsid w:val="002E4012"/>
    <w:rsid w:val="002E4107"/>
    <w:rsid w:val="002E4142"/>
    <w:rsid w:val="002E414C"/>
    <w:rsid w:val="002E4154"/>
    <w:rsid w:val="002E41A1"/>
    <w:rsid w:val="002E41EE"/>
    <w:rsid w:val="002E421D"/>
    <w:rsid w:val="002E4699"/>
    <w:rsid w:val="002E46BE"/>
    <w:rsid w:val="002E4702"/>
    <w:rsid w:val="002E4748"/>
    <w:rsid w:val="002E480F"/>
    <w:rsid w:val="002E4852"/>
    <w:rsid w:val="002E4B4D"/>
    <w:rsid w:val="002E4C3E"/>
    <w:rsid w:val="002E4CC1"/>
    <w:rsid w:val="002E4D33"/>
    <w:rsid w:val="002E4F2E"/>
    <w:rsid w:val="002E5058"/>
    <w:rsid w:val="002E506A"/>
    <w:rsid w:val="002E513B"/>
    <w:rsid w:val="002E51D8"/>
    <w:rsid w:val="002E52F4"/>
    <w:rsid w:val="002E5348"/>
    <w:rsid w:val="002E5380"/>
    <w:rsid w:val="002E542E"/>
    <w:rsid w:val="002E5470"/>
    <w:rsid w:val="002E5560"/>
    <w:rsid w:val="002E5574"/>
    <w:rsid w:val="002E5595"/>
    <w:rsid w:val="002E5775"/>
    <w:rsid w:val="002E589F"/>
    <w:rsid w:val="002E5A63"/>
    <w:rsid w:val="002E5CFD"/>
    <w:rsid w:val="002E5D81"/>
    <w:rsid w:val="002E5DEC"/>
    <w:rsid w:val="002E5E3C"/>
    <w:rsid w:val="002E5E68"/>
    <w:rsid w:val="002E5ED7"/>
    <w:rsid w:val="002E5F1F"/>
    <w:rsid w:val="002E5FC3"/>
    <w:rsid w:val="002E604E"/>
    <w:rsid w:val="002E6061"/>
    <w:rsid w:val="002E6417"/>
    <w:rsid w:val="002E67E5"/>
    <w:rsid w:val="002E680B"/>
    <w:rsid w:val="002E6BBE"/>
    <w:rsid w:val="002E6D81"/>
    <w:rsid w:val="002E6EC6"/>
    <w:rsid w:val="002E7031"/>
    <w:rsid w:val="002E7144"/>
    <w:rsid w:val="002E71AD"/>
    <w:rsid w:val="002E72B8"/>
    <w:rsid w:val="002E7486"/>
    <w:rsid w:val="002E74CF"/>
    <w:rsid w:val="002E76C6"/>
    <w:rsid w:val="002E7835"/>
    <w:rsid w:val="002E7885"/>
    <w:rsid w:val="002E7914"/>
    <w:rsid w:val="002E7C3E"/>
    <w:rsid w:val="002E7DC9"/>
    <w:rsid w:val="002E7E77"/>
    <w:rsid w:val="002E7EFB"/>
    <w:rsid w:val="002E7F06"/>
    <w:rsid w:val="002E7F37"/>
    <w:rsid w:val="002F0061"/>
    <w:rsid w:val="002F008E"/>
    <w:rsid w:val="002F04AB"/>
    <w:rsid w:val="002F0593"/>
    <w:rsid w:val="002F065C"/>
    <w:rsid w:val="002F06E4"/>
    <w:rsid w:val="002F085F"/>
    <w:rsid w:val="002F0CED"/>
    <w:rsid w:val="002F0DD9"/>
    <w:rsid w:val="002F1132"/>
    <w:rsid w:val="002F11A3"/>
    <w:rsid w:val="002F11DD"/>
    <w:rsid w:val="002F1336"/>
    <w:rsid w:val="002F1395"/>
    <w:rsid w:val="002F13FE"/>
    <w:rsid w:val="002F1403"/>
    <w:rsid w:val="002F14A3"/>
    <w:rsid w:val="002F15AA"/>
    <w:rsid w:val="002F16C0"/>
    <w:rsid w:val="002F17D3"/>
    <w:rsid w:val="002F1AF0"/>
    <w:rsid w:val="002F1D09"/>
    <w:rsid w:val="002F1F23"/>
    <w:rsid w:val="002F1FB1"/>
    <w:rsid w:val="002F2261"/>
    <w:rsid w:val="002F2391"/>
    <w:rsid w:val="002F248D"/>
    <w:rsid w:val="002F251A"/>
    <w:rsid w:val="002F27C1"/>
    <w:rsid w:val="002F281C"/>
    <w:rsid w:val="002F281E"/>
    <w:rsid w:val="002F2937"/>
    <w:rsid w:val="002F2ABB"/>
    <w:rsid w:val="002F2D33"/>
    <w:rsid w:val="002F2DBB"/>
    <w:rsid w:val="002F2E11"/>
    <w:rsid w:val="002F30E8"/>
    <w:rsid w:val="002F3168"/>
    <w:rsid w:val="002F31F1"/>
    <w:rsid w:val="002F33C8"/>
    <w:rsid w:val="002F33DF"/>
    <w:rsid w:val="002F341D"/>
    <w:rsid w:val="002F3536"/>
    <w:rsid w:val="002F3564"/>
    <w:rsid w:val="002F35B4"/>
    <w:rsid w:val="002F3672"/>
    <w:rsid w:val="002F396F"/>
    <w:rsid w:val="002F3A07"/>
    <w:rsid w:val="002F3A8E"/>
    <w:rsid w:val="002F3C7E"/>
    <w:rsid w:val="002F3CCA"/>
    <w:rsid w:val="002F3D33"/>
    <w:rsid w:val="002F3EB8"/>
    <w:rsid w:val="002F3F15"/>
    <w:rsid w:val="002F4251"/>
    <w:rsid w:val="002F42FC"/>
    <w:rsid w:val="002F440C"/>
    <w:rsid w:val="002F4433"/>
    <w:rsid w:val="002F4502"/>
    <w:rsid w:val="002F4786"/>
    <w:rsid w:val="002F4B84"/>
    <w:rsid w:val="002F4D00"/>
    <w:rsid w:val="002F4EB7"/>
    <w:rsid w:val="002F4EB9"/>
    <w:rsid w:val="002F50CD"/>
    <w:rsid w:val="002F5139"/>
    <w:rsid w:val="002F527F"/>
    <w:rsid w:val="002F5432"/>
    <w:rsid w:val="002F5572"/>
    <w:rsid w:val="002F55E7"/>
    <w:rsid w:val="002F5615"/>
    <w:rsid w:val="002F57F4"/>
    <w:rsid w:val="002F57FF"/>
    <w:rsid w:val="002F5926"/>
    <w:rsid w:val="002F59A0"/>
    <w:rsid w:val="002F5A10"/>
    <w:rsid w:val="002F5B13"/>
    <w:rsid w:val="002F5B4B"/>
    <w:rsid w:val="002F5B7D"/>
    <w:rsid w:val="002F5C12"/>
    <w:rsid w:val="002F5C77"/>
    <w:rsid w:val="002F603A"/>
    <w:rsid w:val="002F612E"/>
    <w:rsid w:val="002F615A"/>
    <w:rsid w:val="002F624B"/>
    <w:rsid w:val="002F635B"/>
    <w:rsid w:val="002F63C3"/>
    <w:rsid w:val="002F63D3"/>
    <w:rsid w:val="002F6420"/>
    <w:rsid w:val="002F64A3"/>
    <w:rsid w:val="002F65C9"/>
    <w:rsid w:val="002F6EB3"/>
    <w:rsid w:val="002F70F8"/>
    <w:rsid w:val="002F7205"/>
    <w:rsid w:val="002F72C5"/>
    <w:rsid w:val="002F735C"/>
    <w:rsid w:val="002F75C8"/>
    <w:rsid w:val="002F7726"/>
    <w:rsid w:val="002F781E"/>
    <w:rsid w:val="002F7857"/>
    <w:rsid w:val="002F7995"/>
    <w:rsid w:val="002F7C23"/>
    <w:rsid w:val="002F7E2C"/>
    <w:rsid w:val="002F7EA1"/>
    <w:rsid w:val="002F7F86"/>
    <w:rsid w:val="00300165"/>
    <w:rsid w:val="0030019B"/>
    <w:rsid w:val="003001D5"/>
    <w:rsid w:val="00300388"/>
    <w:rsid w:val="0030040B"/>
    <w:rsid w:val="00300412"/>
    <w:rsid w:val="003004C3"/>
    <w:rsid w:val="00300556"/>
    <w:rsid w:val="0030076F"/>
    <w:rsid w:val="0030094D"/>
    <w:rsid w:val="00300A4A"/>
    <w:rsid w:val="00300C12"/>
    <w:rsid w:val="00300D31"/>
    <w:rsid w:val="00300D88"/>
    <w:rsid w:val="00300DB8"/>
    <w:rsid w:val="00300E52"/>
    <w:rsid w:val="00300F08"/>
    <w:rsid w:val="003010CE"/>
    <w:rsid w:val="0030110C"/>
    <w:rsid w:val="0030114F"/>
    <w:rsid w:val="00301295"/>
    <w:rsid w:val="0030139D"/>
    <w:rsid w:val="003013A3"/>
    <w:rsid w:val="0030146B"/>
    <w:rsid w:val="003015D1"/>
    <w:rsid w:val="003017DA"/>
    <w:rsid w:val="00301867"/>
    <w:rsid w:val="00301A14"/>
    <w:rsid w:val="00301B4F"/>
    <w:rsid w:val="00301D1A"/>
    <w:rsid w:val="00302042"/>
    <w:rsid w:val="0030228D"/>
    <w:rsid w:val="003026D7"/>
    <w:rsid w:val="0030271D"/>
    <w:rsid w:val="003027C3"/>
    <w:rsid w:val="00302C60"/>
    <w:rsid w:val="00302C8A"/>
    <w:rsid w:val="00302DFE"/>
    <w:rsid w:val="00303042"/>
    <w:rsid w:val="00303047"/>
    <w:rsid w:val="00303111"/>
    <w:rsid w:val="003032CC"/>
    <w:rsid w:val="00303326"/>
    <w:rsid w:val="0030338D"/>
    <w:rsid w:val="00303563"/>
    <w:rsid w:val="00303754"/>
    <w:rsid w:val="00303786"/>
    <w:rsid w:val="003037D0"/>
    <w:rsid w:val="0030387C"/>
    <w:rsid w:val="003039DE"/>
    <w:rsid w:val="00303B6C"/>
    <w:rsid w:val="00303BE9"/>
    <w:rsid w:val="00303F42"/>
    <w:rsid w:val="003040CA"/>
    <w:rsid w:val="003040D0"/>
    <w:rsid w:val="0030424E"/>
    <w:rsid w:val="00304279"/>
    <w:rsid w:val="00304486"/>
    <w:rsid w:val="0030453D"/>
    <w:rsid w:val="003046C3"/>
    <w:rsid w:val="003046F7"/>
    <w:rsid w:val="00304754"/>
    <w:rsid w:val="003049E1"/>
    <w:rsid w:val="00304E52"/>
    <w:rsid w:val="00304E9F"/>
    <w:rsid w:val="00304ECF"/>
    <w:rsid w:val="00305135"/>
    <w:rsid w:val="0030522F"/>
    <w:rsid w:val="00305273"/>
    <w:rsid w:val="003052F7"/>
    <w:rsid w:val="0030562E"/>
    <w:rsid w:val="003057A5"/>
    <w:rsid w:val="0030586B"/>
    <w:rsid w:val="00305886"/>
    <w:rsid w:val="00305B07"/>
    <w:rsid w:val="00305B0A"/>
    <w:rsid w:val="00305B8D"/>
    <w:rsid w:val="00305BBF"/>
    <w:rsid w:val="00305C81"/>
    <w:rsid w:val="00305FB2"/>
    <w:rsid w:val="003062FC"/>
    <w:rsid w:val="00306496"/>
    <w:rsid w:val="0030655A"/>
    <w:rsid w:val="003065B6"/>
    <w:rsid w:val="00306783"/>
    <w:rsid w:val="00306A0C"/>
    <w:rsid w:val="00306B5C"/>
    <w:rsid w:val="003070AC"/>
    <w:rsid w:val="003072A3"/>
    <w:rsid w:val="00307387"/>
    <w:rsid w:val="003075A7"/>
    <w:rsid w:val="003075EC"/>
    <w:rsid w:val="0030780E"/>
    <w:rsid w:val="003078AC"/>
    <w:rsid w:val="003079F9"/>
    <w:rsid w:val="00307A9E"/>
    <w:rsid w:val="00307B86"/>
    <w:rsid w:val="00307C46"/>
    <w:rsid w:val="00307D7F"/>
    <w:rsid w:val="00307E1C"/>
    <w:rsid w:val="00307E5B"/>
    <w:rsid w:val="00307F1B"/>
    <w:rsid w:val="00310103"/>
    <w:rsid w:val="003102EA"/>
    <w:rsid w:val="00310394"/>
    <w:rsid w:val="00310494"/>
    <w:rsid w:val="003104C9"/>
    <w:rsid w:val="00310696"/>
    <w:rsid w:val="00310710"/>
    <w:rsid w:val="003107E5"/>
    <w:rsid w:val="003109F8"/>
    <w:rsid w:val="00310A7F"/>
    <w:rsid w:val="00310B28"/>
    <w:rsid w:val="00310B8D"/>
    <w:rsid w:val="00310BB8"/>
    <w:rsid w:val="00310C1D"/>
    <w:rsid w:val="00310C89"/>
    <w:rsid w:val="00310CFD"/>
    <w:rsid w:val="00310D5C"/>
    <w:rsid w:val="00310E77"/>
    <w:rsid w:val="00310E88"/>
    <w:rsid w:val="00310FE7"/>
    <w:rsid w:val="00311128"/>
    <w:rsid w:val="00311166"/>
    <w:rsid w:val="003112FC"/>
    <w:rsid w:val="00311313"/>
    <w:rsid w:val="00311804"/>
    <w:rsid w:val="00311840"/>
    <w:rsid w:val="003118C9"/>
    <w:rsid w:val="00311A71"/>
    <w:rsid w:val="00311C5F"/>
    <w:rsid w:val="00311CB4"/>
    <w:rsid w:val="00311D3F"/>
    <w:rsid w:val="00311F0B"/>
    <w:rsid w:val="00312453"/>
    <w:rsid w:val="0031266D"/>
    <w:rsid w:val="00312686"/>
    <w:rsid w:val="003128D9"/>
    <w:rsid w:val="00312AB1"/>
    <w:rsid w:val="00312B2A"/>
    <w:rsid w:val="00312D02"/>
    <w:rsid w:val="00312E2C"/>
    <w:rsid w:val="003130AF"/>
    <w:rsid w:val="003130C6"/>
    <w:rsid w:val="00313427"/>
    <w:rsid w:val="0031342B"/>
    <w:rsid w:val="0031350B"/>
    <w:rsid w:val="0031352D"/>
    <w:rsid w:val="003139DA"/>
    <w:rsid w:val="00313A1B"/>
    <w:rsid w:val="00313A38"/>
    <w:rsid w:val="00313ADA"/>
    <w:rsid w:val="00313D98"/>
    <w:rsid w:val="00313DCF"/>
    <w:rsid w:val="00313EDC"/>
    <w:rsid w:val="00313FB3"/>
    <w:rsid w:val="00314133"/>
    <w:rsid w:val="00314293"/>
    <w:rsid w:val="003143C7"/>
    <w:rsid w:val="003144F7"/>
    <w:rsid w:val="00314599"/>
    <w:rsid w:val="003146F1"/>
    <w:rsid w:val="0031489A"/>
    <w:rsid w:val="003149A5"/>
    <w:rsid w:val="003149D1"/>
    <w:rsid w:val="00314AA9"/>
    <w:rsid w:val="00314FF1"/>
    <w:rsid w:val="00315014"/>
    <w:rsid w:val="00315078"/>
    <w:rsid w:val="00315087"/>
    <w:rsid w:val="0031548F"/>
    <w:rsid w:val="00315490"/>
    <w:rsid w:val="003156AE"/>
    <w:rsid w:val="00315754"/>
    <w:rsid w:val="0031584D"/>
    <w:rsid w:val="00315950"/>
    <w:rsid w:val="00315B3F"/>
    <w:rsid w:val="00315B54"/>
    <w:rsid w:val="00315BEF"/>
    <w:rsid w:val="00315C1C"/>
    <w:rsid w:val="00315DF6"/>
    <w:rsid w:val="00315E3D"/>
    <w:rsid w:val="00315EF0"/>
    <w:rsid w:val="00315F2E"/>
    <w:rsid w:val="00315F45"/>
    <w:rsid w:val="00315FE8"/>
    <w:rsid w:val="00316075"/>
    <w:rsid w:val="003160DF"/>
    <w:rsid w:val="003162D4"/>
    <w:rsid w:val="003163A8"/>
    <w:rsid w:val="00316407"/>
    <w:rsid w:val="00316521"/>
    <w:rsid w:val="0031698A"/>
    <w:rsid w:val="00316A06"/>
    <w:rsid w:val="00316C46"/>
    <w:rsid w:val="00316C4E"/>
    <w:rsid w:val="00316CA6"/>
    <w:rsid w:val="0031746F"/>
    <w:rsid w:val="00317744"/>
    <w:rsid w:val="003177B9"/>
    <w:rsid w:val="00317870"/>
    <w:rsid w:val="003178F2"/>
    <w:rsid w:val="00317AE4"/>
    <w:rsid w:val="00317DEA"/>
    <w:rsid w:val="00317DEB"/>
    <w:rsid w:val="00317FC6"/>
    <w:rsid w:val="00317FDB"/>
    <w:rsid w:val="003200E8"/>
    <w:rsid w:val="003202A2"/>
    <w:rsid w:val="003203BC"/>
    <w:rsid w:val="003203F6"/>
    <w:rsid w:val="0032085F"/>
    <w:rsid w:val="0032089E"/>
    <w:rsid w:val="00320B06"/>
    <w:rsid w:val="00320BF9"/>
    <w:rsid w:val="00320C78"/>
    <w:rsid w:val="00320D55"/>
    <w:rsid w:val="003210D8"/>
    <w:rsid w:val="00321142"/>
    <w:rsid w:val="003212D6"/>
    <w:rsid w:val="00321319"/>
    <w:rsid w:val="00321490"/>
    <w:rsid w:val="003215F7"/>
    <w:rsid w:val="00321779"/>
    <w:rsid w:val="00321804"/>
    <w:rsid w:val="0032181B"/>
    <w:rsid w:val="00321874"/>
    <w:rsid w:val="00321956"/>
    <w:rsid w:val="00321C2C"/>
    <w:rsid w:val="00321CD3"/>
    <w:rsid w:val="00321E3C"/>
    <w:rsid w:val="003222F2"/>
    <w:rsid w:val="003223AB"/>
    <w:rsid w:val="00322525"/>
    <w:rsid w:val="003227E4"/>
    <w:rsid w:val="00322877"/>
    <w:rsid w:val="00322977"/>
    <w:rsid w:val="00322A5C"/>
    <w:rsid w:val="00322B01"/>
    <w:rsid w:val="00322BFA"/>
    <w:rsid w:val="00322C3A"/>
    <w:rsid w:val="00322CD8"/>
    <w:rsid w:val="00322E25"/>
    <w:rsid w:val="00322E5F"/>
    <w:rsid w:val="00322E7B"/>
    <w:rsid w:val="00322F37"/>
    <w:rsid w:val="00322FED"/>
    <w:rsid w:val="00323161"/>
    <w:rsid w:val="0032318A"/>
    <w:rsid w:val="00323443"/>
    <w:rsid w:val="00323476"/>
    <w:rsid w:val="00323513"/>
    <w:rsid w:val="0032388D"/>
    <w:rsid w:val="00323900"/>
    <w:rsid w:val="00323954"/>
    <w:rsid w:val="00323B36"/>
    <w:rsid w:val="00323C35"/>
    <w:rsid w:val="00323E5F"/>
    <w:rsid w:val="00323EB8"/>
    <w:rsid w:val="00324031"/>
    <w:rsid w:val="00324045"/>
    <w:rsid w:val="0032430B"/>
    <w:rsid w:val="003243F2"/>
    <w:rsid w:val="00324591"/>
    <w:rsid w:val="00324706"/>
    <w:rsid w:val="0032476C"/>
    <w:rsid w:val="0032497A"/>
    <w:rsid w:val="003249F9"/>
    <w:rsid w:val="00324A7C"/>
    <w:rsid w:val="00324AF0"/>
    <w:rsid w:val="00324AF5"/>
    <w:rsid w:val="00324B6D"/>
    <w:rsid w:val="00324C62"/>
    <w:rsid w:val="00324D5C"/>
    <w:rsid w:val="00324DCE"/>
    <w:rsid w:val="00324DD5"/>
    <w:rsid w:val="00324F1B"/>
    <w:rsid w:val="00324FF2"/>
    <w:rsid w:val="0032502D"/>
    <w:rsid w:val="003253F4"/>
    <w:rsid w:val="00325480"/>
    <w:rsid w:val="00325581"/>
    <w:rsid w:val="0032569C"/>
    <w:rsid w:val="0032581A"/>
    <w:rsid w:val="003258FE"/>
    <w:rsid w:val="003259DB"/>
    <w:rsid w:val="00325A99"/>
    <w:rsid w:val="00325B31"/>
    <w:rsid w:val="00325B49"/>
    <w:rsid w:val="00325B93"/>
    <w:rsid w:val="00325D72"/>
    <w:rsid w:val="00325DBC"/>
    <w:rsid w:val="0032613D"/>
    <w:rsid w:val="00326187"/>
    <w:rsid w:val="00326247"/>
    <w:rsid w:val="00326437"/>
    <w:rsid w:val="003268E2"/>
    <w:rsid w:val="00326948"/>
    <w:rsid w:val="00326D44"/>
    <w:rsid w:val="00326DD0"/>
    <w:rsid w:val="00326E12"/>
    <w:rsid w:val="00326E35"/>
    <w:rsid w:val="00326F39"/>
    <w:rsid w:val="0032719C"/>
    <w:rsid w:val="003271EF"/>
    <w:rsid w:val="0032735C"/>
    <w:rsid w:val="00327389"/>
    <w:rsid w:val="0032739D"/>
    <w:rsid w:val="0032750F"/>
    <w:rsid w:val="00327832"/>
    <w:rsid w:val="00327B4A"/>
    <w:rsid w:val="00327D42"/>
    <w:rsid w:val="00327D79"/>
    <w:rsid w:val="00327DAA"/>
    <w:rsid w:val="00327E48"/>
    <w:rsid w:val="00327FD6"/>
    <w:rsid w:val="003301DB"/>
    <w:rsid w:val="0033020B"/>
    <w:rsid w:val="00330334"/>
    <w:rsid w:val="003303CB"/>
    <w:rsid w:val="00330630"/>
    <w:rsid w:val="00330756"/>
    <w:rsid w:val="0033077C"/>
    <w:rsid w:val="003307EB"/>
    <w:rsid w:val="003307FF"/>
    <w:rsid w:val="003308F5"/>
    <w:rsid w:val="00330EBD"/>
    <w:rsid w:val="00330ECB"/>
    <w:rsid w:val="00331136"/>
    <w:rsid w:val="00331435"/>
    <w:rsid w:val="003315CF"/>
    <w:rsid w:val="003316C0"/>
    <w:rsid w:val="00331A15"/>
    <w:rsid w:val="00331ADA"/>
    <w:rsid w:val="00331C8F"/>
    <w:rsid w:val="00331E32"/>
    <w:rsid w:val="00331ED4"/>
    <w:rsid w:val="00331F82"/>
    <w:rsid w:val="0033203E"/>
    <w:rsid w:val="003322FE"/>
    <w:rsid w:val="003323A7"/>
    <w:rsid w:val="003323AD"/>
    <w:rsid w:val="0033280F"/>
    <w:rsid w:val="00332ACA"/>
    <w:rsid w:val="00332BF9"/>
    <w:rsid w:val="00332F45"/>
    <w:rsid w:val="00332FB6"/>
    <w:rsid w:val="003330AF"/>
    <w:rsid w:val="00333231"/>
    <w:rsid w:val="0033324A"/>
    <w:rsid w:val="00333260"/>
    <w:rsid w:val="003332D1"/>
    <w:rsid w:val="00333336"/>
    <w:rsid w:val="00333345"/>
    <w:rsid w:val="003333A2"/>
    <w:rsid w:val="00333560"/>
    <w:rsid w:val="00333575"/>
    <w:rsid w:val="003335AD"/>
    <w:rsid w:val="00333618"/>
    <w:rsid w:val="00333663"/>
    <w:rsid w:val="00333780"/>
    <w:rsid w:val="00333798"/>
    <w:rsid w:val="00333860"/>
    <w:rsid w:val="003339CC"/>
    <w:rsid w:val="003339E6"/>
    <w:rsid w:val="00333D87"/>
    <w:rsid w:val="00333EC4"/>
    <w:rsid w:val="00334026"/>
    <w:rsid w:val="00334056"/>
    <w:rsid w:val="003341BA"/>
    <w:rsid w:val="003341E7"/>
    <w:rsid w:val="00334282"/>
    <w:rsid w:val="0033447E"/>
    <w:rsid w:val="00334500"/>
    <w:rsid w:val="00334576"/>
    <w:rsid w:val="00334749"/>
    <w:rsid w:val="00334A48"/>
    <w:rsid w:val="00334CDB"/>
    <w:rsid w:val="00334E17"/>
    <w:rsid w:val="00334F7A"/>
    <w:rsid w:val="00334FDC"/>
    <w:rsid w:val="0033501B"/>
    <w:rsid w:val="0033522A"/>
    <w:rsid w:val="0033549C"/>
    <w:rsid w:val="003355CD"/>
    <w:rsid w:val="00335648"/>
    <w:rsid w:val="003357C9"/>
    <w:rsid w:val="003357DA"/>
    <w:rsid w:val="00335A2A"/>
    <w:rsid w:val="00335B8F"/>
    <w:rsid w:val="00335BCC"/>
    <w:rsid w:val="00335C24"/>
    <w:rsid w:val="00335F36"/>
    <w:rsid w:val="00335FAC"/>
    <w:rsid w:val="003360A3"/>
    <w:rsid w:val="00336118"/>
    <w:rsid w:val="00336362"/>
    <w:rsid w:val="00336629"/>
    <w:rsid w:val="0033662B"/>
    <w:rsid w:val="0033682F"/>
    <w:rsid w:val="0033683A"/>
    <w:rsid w:val="0033684E"/>
    <w:rsid w:val="00336855"/>
    <w:rsid w:val="00336896"/>
    <w:rsid w:val="003368EE"/>
    <w:rsid w:val="00336A06"/>
    <w:rsid w:val="00336AC6"/>
    <w:rsid w:val="00336CDC"/>
    <w:rsid w:val="00336E76"/>
    <w:rsid w:val="00336ECD"/>
    <w:rsid w:val="0033720E"/>
    <w:rsid w:val="00337401"/>
    <w:rsid w:val="00337713"/>
    <w:rsid w:val="0033778A"/>
    <w:rsid w:val="0033794F"/>
    <w:rsid w:val="00337961"/>
    <w:rsid w:val="003379A7"/>
    <w:rsid w:val="00337A2D"/>
    <w:rsid w:val="00337BFB"/>
    <w:rsid w:val="00337D19"/>
    <w:rsid w:val="00337D80"/>
    <w:rsid w:val="00337DB0"/>
    <w:rsid w:val="00337F9A"/>
    <w:rsid w:val="00337FD5"/>
    <w:rsid w:val="0034009F"/>
    <w:rsid w:val="003400AE"/>
    <w:rsid w:val="003400B8"/>
    <w:rsid w:val="003400DF"/>
    <w:rsid w:val="00340302"/>
    <w:rsid w:val="0034032B"/>
    <w:rsid w:val="00340330"/>
    <w:rsid w:val="00340354"/>
    <w:rsid w:val="003403D2"/>
    <w:rsid w:val="003405B6"/>
    <w:rsid w:val="0034060A"/>
    <w:rsid w:val="0034063A"/>
    <w:rsid w:val="003407C6"/>
    <w:rsid w:val="00340B64"/>
    <w:rsid w:val="00340CAB"/>
    <w:rsid w:val="00340D6B"/>
    <w:rsid w:val="00340DED"/>
    <w:rsid w:val="00340EB1"/>
    <w:rsid w:val="0034161C"/>
    <w:rsid w:val="003416C3"/>
    <w:rsid w:val="00341772"/>
    <w:rsid w:val="003418F6"/>
    <w:rsid w:val="0034192A"/>
    <w:rsid w:val="003419AA"/>
    <w:rsid w:val="00341AEC"/>
    <w:rsid w:val="00341CE3"/>
    <w:rsid w:val="00341E55"/>
    <w:rsid w:val="00341FDC"/>
    <w:rsid w:val="003420B6"/>
    <w:rsid w:val="00342130"/>
    <w:rsid w:val="0034223E"/>
    <w:rsid w:val="003422B7"/>
    <w:rsid w:val="00342340"/>
    <w:rsid w:val="00342382"/>
    <w:rsid w:val="003425EC"/>
    <w:rsid w:val="003426E5"/>
    <w:rsid w:val="00342837"/>
    <w:rsid w:val="00342A23"/>
    <w:rsid w:val="00342C33"/>
    <w:rsid w:val="00342C49"/>
    <w:rsid w:val="00342D71"/>
    <w:rsid w:val="00342DA3"/>
    <w:rsid w:val="00342EEA"/>
    <w:rsid w:val="003430E5"/>
    <w:rsid w:val="003432C6"/>
    <w:rsid w:val="003434C1"/>
    <w:rsid w:val="0034357C"/>
    <w:rsid w:val="003435C4"/>
    <w:rsid w:val="003436D9"/>
    <w:rsid w:val="0034389A"/>
    <w:rsid w:val="00343AFF"/>
    <w:rsid w:val="00343D49"/>
    <w:rsid w:val="00343E47"/>
    <w:rsid w:val="00343EAF"/>
    <w:rsid w:val="00344093"/>
    <w:rsid w:val="0034419B"/>
    <w:rsid w:val="00344214"/>
    <w:rsid w:val="0034429C"/>
    <w:rsid w:val="0034434F"/>
    <w:rsid w:val="0034438C"/>
    <w:rsid w:val="0034443F"/>
    <w:rsid w:val="00344585"/>
    <w:rsid w:val="003445AF"/>
    <w:rsid w:val="0034476B"/>
    <w:rsid w:val="00344821"/>
    <w:rsid w:val="00344857"/>
    <w:rsid w:val="0034490F"/>
    <w:rsid w:val="00344919"/>
    <w:rsid w:val="00344925"/>
    <w:rsid w:val="00344A2B"/>
    <w:rsid w:val="00344A41"/>
    <w:rsid w:val="00344FA9"/>
    <w:rsid w:val="00344FC0"/>
    <w:rsid w:val="003450AE"/>
    <w:rsid w:val="0034519C"/>
    <w:rsid w:val="00345917"/>
    <w:rsid w:val="00345B5D"/>
    <w:rsid w:val="00345C74"/>
    <w:rsid w:val="00345E17"/>
    <w:rsid w:val="00345E3D"/>
    <w:rsid w:val="00345EAB"/>
    <w:rsid w:val="00345EF5"/>
    <w:rsid w:val="00345FCF"/>
    <w:rsid w:val="00346033"/>
    <w:rsid w:val="00346280"/>
    <w:rsid w:val="0034630B"/>
    <w:rsid w:val="003463F4"/>
    <w:rsid w:val="00346409"/>
    <w:rsid w:val="00346564"/>
    <w:rsid w:val="00346643"/>
    <w:rsid w:val="0034699A"/>
    <w:rsid w:val="00346AC5"/>
    <w:rsid w:val="00346D2D"/>
    <w:rsid w:val="00346F6A"/>
    <w:rsid w:val="00346FC1"/>
    <w:rsid w:val="00347085"/>
    <w:rsid w:val="003470A7"/>
    <w:rsid w:val="0034752D"/>
    <w:rsid w:val="00347544"/>
    <w:rsid w:val="0034754F"/>
    <w:rsid w:val="00347677"/>
    <w:rsid w:val="003477A8"/>
    <w:rsid w:val="003477BA"/>
    <w:rsid w:val="00347B65"/>
    <w:rsid w:val="00347C87"/>
    <w:rsid w:val="00347CD6"/>
    <w:rsid w:val="00347DD3"/>
    <w:rsid w:val="00347E1B"/>
    <w:rsid w:val="00347EAB"/>
    <w:rsid w:val="00350176"/>
    <w:rsid w:val="003501C0"/>
    <w:rsid w:val="0035021B"/>
    <w:rsid w:val="003502D7"/>
    <w:rsid w:val="00350374"/>
    <w:rsid w:val="00350542"/>
    <w:rsid w:val="0035054E"/>
    <w:rsid w:val="0035062B"/>
    <w:rsid w:val="0035077E"/>
    <w:rsid w:val="0035091E"/>
    <w:rsid w:val="00350B1F"/>
    <w:rsid w:val="00350F62"/>
    <w:rsid w:val="003512AD"/>
    <w:rsid w:val="00351671"/>
    <w:rsid w:val="0035188F"/>
    <w:rsid w:val="003518FB"/>
    <w:rsid w:val="00351AD2"/>
    <w:rsid w:val="00351D69"/>
    <w:rsid w:val="00351D6F"/>
    <w:rsid w:val="00351E0E"/>
    <w:rsid w:val="00351FDC"/>
    <w:rsid w:val="003520E5"/>
    <w:rsid w:val="00352228"/>
    <w:rsid w:val="00352471"/>
    <w:rsid w:val="0035266D"/>
    <w:rsid w:val="003526C6"/>
    <w:rsid w:val="003528E5"/>
    <w:rsid w:val="00352AED"/>
    <w:rsid w:val="00352B79"/>
    <w:rsid w:val="00352CB1"/>
    <w:rsid w:val="00352CDE"/>
    <w:rsid w:val="003530D8"/>
    <w:rsid w:val="00353209"/>
    <w:rsid w:val="0035321F"/>
    <w:rsid w:val="00353260"/>
    <w:rsid w:val="00353406"/>
    <w:rsid w:val="00353545"/>
    <w:rsid w:val="0035366A"/>
    <w:rsid w:val="003536D6"/>
    <w:rsid w:val="003537A7"/>
    <w:rsid w:val="00353834"/>
    <w:rsid w:val="00353922"/>
    <w:rsid w:val="00353A50"/>
    <w:rsid w:val="00353B16"/>
    <w:rsid w:val="00353B87"/>
    <w:rsid w:val="00353CDF"/>
    <w:rsid w:val="00353D47"/>
    <w:rsid w:val="00353FBD"/>
    <w:rsid w:val="00353FF6"/>
    <w:rsid w:val="00353FFF"/>
    <w:rsid w:val="00354065"/>
    <w:rsid w:val="0035410E"/>
    <w:rsid w:val="0035417C"/>
    <w:rsid w:val="00354192"/>
    <w:rsid w:val="003541B5"/>
    <w:rsid w:val="003542EF"/>
    <w:rsid w:val="0035431D"/>
    <w:rsid w:val="0035432D"/>
    <w:rsid w:val="0035455B"/>
    <w:rsid w:val="00354612"/>
    <w:rsid w:val="003546C3"/>
    <w:rsid w:val="00354751"/>
    <w:rsid w:val="0035479C"/>
    <w:rsid w:val="0035488D"/>
    <w:rsid w:val="003548C9"/>
    <w:rsid w:val="00354BA5"/>
    <w:rsid w:val="00354C77"/>
    <w:rsid w:val="00354D66"/>
    <w:rsid w:val="00354EDA"/>
    <w:rsid w:val="00354EEF"/>
    <w:rsid w:val="00355053"/>
    <w:rsid w:val="00355345"/>
    <w:rsid w:val="00355367"/>
    <w:rsid w:val="00355636"/>
    <w:rsid w:val="00355871"/>
    <w:rsid w:val="00355A40"/>
    <w:rsid w:val="00355B97"/>
    <w:rsid w:val="00355C0B"/>
    <w:rsid w:val="00355C3E"/>
    <w:rsid w:val="00355C75"/>
    <w:rsid w:val="0035608B"/>
    <w:rsid w:val="003562A8"/>
    <w:rsid w:val="003565F0"/>
    <w:rsid w:val="003566E1"/>
    <w:rsid w:val="003569B7"/>
    <w:rsid w:val="00356B4D"/>
    <w:rsid w:val="00356B76"/>
    <w:rsid w:val="00356BED"/>
    <w:rsid w:val="00356C5C"/>
    <w:rsid w:val="00356D94"/>
    <w:rsid w:val="00356E6C"/>
    <w:rsid w:val="00356EF5"/>
    <w:rsid w:val="00356EFF"/>
    <w:rsid w:val="00356F37"/>
    <w:rsid w:val="00356FFF"/>
    <w:rsid w:val="00357069"/>
    <w:rsid w:val="003572CE"/>
    <w:rsid w:val="0035732D"/>
    <w:rsid w:val="00357339"/>
    <w:rsid w:val="00357473"/>
    <w:rsid w:val="00357607"/>
    <w:rsid w:val="003577ED"/>
    <w:rsid w:val="00357908"/>
    <w:rsid w:val="003579C6"/>
    <w:rsid w:val="00357B8F"/>
    <w:rsid w:val="00357C34"/>
    <w:rsid w:val="00357CE6"/>
    <w:rsid w:val="00357D69"/>
    <w:rsid w:val="003600D7"/>
    <w:rsid w:val="0036047D"/>
    <w:rsid w:val="0036053D"/>
    <w:rsid w:val="003607B4"/>
    <w:rsid w:val="003607D6"/>
    <w:rsid w:val="00360899"/>
    <w:rsid w:val="003608DC"/>
    <w:rsid w:val="00360E9C"/>
    <w:rsid w:val="00361019"/>
    <w:rsid w:val="003612A4"/>
    <w:rsid w:val="00361525"/>
    <w:rsid w:val="0036185E"/>
    <w:rsid w:val="003618CD"/>
    <w:rsid w:val="00361B70"/>
    <w:rsid w:val="00361DA0"/>
    <w:rsid w:val="00361DD1"/>
    <w:rsid w:val="00361F7A"/>
    <w:rsid w:val="003620B2"/>
    <w:rsid w:val="00362100"/>
    <w:rsid w:val="0036210B"/>
    <w:rsid w:val="003621EF"/>
    <w:rsid w:val="00362337"/>
    <w:rsid w:val="003624C5"/>
    <w:rsid w:val="003624DB"/>
    <w:rsid w:val="0036255B"/>
    <w:rsid w:val="00362660"/>
    <w:rsid w:val="00362708"/>
    <w:rsid w:val="003627CE"/>
    <w:rsid w:val="0036282D"/>
    <w:rsid w:val="00362B60"/>
    <w:rsid w:val="00362DA7"/>
    <w:rsid w:val="00362EC1"/>
    <w:rsid w:val="00363188"/>
    <w:rsid w:val="0036319D"/>
    <w:rsid w:val="003631E4"/>
    <w:rsid w:val="003633B6"/>
    <w:rsid w:val="00363434"/>
    <w:rsid w:val="00363488"/>
    <w:rsid w:val="003636D2"/>
    <w:rsid w:val="003638D4"/>
    <w:rsid w:val="003638F9"/>
    <w:rsid w:val="00363AD9"/>
    <w:rsid w:val="00363ADC"/>
    <w:rsid w:val="00363B15"/>
    <w:rsid w:val="00363B83"/>
    <w:rsid w:val="00363D37"/>
    <w:rsid w:val="00363E85"/>
    <w:rsid w:val="0036417A"/>
    <w:rsid w:val="00364195"/>
    <w:rsid w:val="0036441B"/>
    <w:rsid w:val="00364500"/>
    <w:rsid w:val="00364823"/>
    <w:rsid w:val="003648FB"/>
    <w:rsid w:val="0036496D"/>
    <w:rsid w:val="00364974"/>
    <w:rsid w:val="00364A6D"/>
    <w:rsid w:val="00364C85"/>
    <w:rsid w:val="00364DBE"/>
    <w:rsid w:val="00364E35"/>
    <w:rsid w:val="00364F5B"/>
    <w:rsid w:val="00364FFA"/>
    <w:rsid w:val="0036518D"/>
    <w:rsid w:val="003652AF"/>
    <w:rsid w:val="00365419"/>
    <w:rsid w:val="003657C3"/>
    <w:rsid w:val="003658B6"/>
    <w:rsid w:val="00365B54"/>
    <w:rsid w:val="00365C5E"/>
    <w:rsid w:val="00365D02"/>
    <w:rsid w:val="00365DA8"/>
    <w:rsid w:val="00365DE7"/>
    <w:rsid w:val="00365DFB"/>
    <w:rsid w:val="00366043"/>
    <w:rsid w:val="0036609A"/>
    <w:rsid w:val="003661EA"/>
    <w:rsid w:val="003662CB"/>
    <w:rsid w:val="00366345"/>
    <w:rsid w:val="00366374"/>
    <w:rsid w:val="00366424"/>
    <w:rsid w:val="003666DB"/>
    <w:rsid w:val="0036674E"/>
    <w:rsid w:val="003668CE"/>
    <w:rsid w:val="003668FC"/>
    <w:rsid w:val="00366B79"/>
    <w:rsid w:val="00366D2E"/>
    <w:rsid w:val="00366D49"/>
    <w:rsid w:val="00366E8C"/>
    <w:rsid w:val="00366E8D"/>
    <w:rsid w:val="00367161"/>
    <w:rsid w:val="00367241"/>
    <w:rsid w:val="00367355"/>
    <w:rsid w:val="00367587"/>
    <w:rsid w:val="003675AD"/>
    <w:rsid w:val="00367638"/>
    <w:rsid w:val="00367670"/>
    <w:rsid w:val="003676FB"/>
    <w:rsid w:val="0037012D"/>
    <w:rsid w:val="00370184"/>
    <w:rsid w:val="0037018D"/>
    <w:rsid w:val="00370194"/>
    <w:rsid w:val="003708A6"/>
    <w:rsid w:val="003708EE"/>
    <w:rsid w:val="00370952"/>
    <w:rsid w:val="00370A00"/>
    <w:rsid w:val="00370A4F"/>
    <w:rsid w:val="00370A8B"/>
    <w:rsid w:val="00370B05"/>
    <w:rsid w:val="00370B31"/>
    <w:rsid w:val="00370BC1"/>
    <w:rsid w:val="00370E84"/>
    <w:rsid w:val="00370F9C"/>
    <w:rsid w:val="00371030"/>
    <w:rsid w:val="00371086"/>
    <w:rsid w:val="00371295"/>
    <w:rsid w:val="00371357"/>
    <w:rsid w:val="00371585"/>
    <w:rsid w:val="003717BF"/>
    <w:rsid w:val="003717D9"/>
    <w:rsid w:val="00371889"/>
    <w:rsid w:val="00371A45"/>
    <w:rsid w:val="00371B26"/>
    <w:rsid w:val="00371E93"/>
    <w:rsid w:val="0037205B"/>
    <w:rsid w:val="00372210"/>
    <w:rsid w:val="003723A9"/>
    <w:rsid w:val="003723F3"/>
    <w:rsid w:val="00372440"/>
    <w:rsid w:val="0037259A"/>
    <w:rsid w:val="00372641"/>
    <w:rsid w:val="0037279A"/>
    <w:rsid w:val="003728AE"/>
    <w:rsid w:val="00372905"/>
    <w:rsid w:val="003729C9"/>
    <w:rsid w:val="00372D52"/>
    <w:rsid w:val="003731FE"/>
    <w:rsid w:val="003733CA"/>
    <w:rsid w:val="003734CB"/>
    <w:rsid w:val="003737A8"/>
    <w:rsid w:val="003739F4"/>
    <w:rsid w:val="00373A4E"/>
    <w:rsid w:val="00373B56"/>
    <w:rsid w:val="00373E58"/>
    <w:rsid w:val="00373EB0"/>
    <w:rsid w:val="00373EB5"/>
    <w:rsid w:val="00373F07"/>
    <w:rsid w:val="00373F40"/>
    <w:rsid w:val="0037402A"/>
    <w:rsid w:val="00374072"/>
    <w:rsid w:val="003740E1"/>
    <w:rsid w:val="00374247"/>
    <w:rsid w:val="003743E5"/>
    <w:rsid w:val="003744F1"/>
    <w:rsid w:val="00374507"/>
    <w:rsid w:val="00374709"/>
    <w:rsid w:val="0037493C"/>
    <w:rsid w:val="00374A1A"/>
    <w:rsid w:val="00374AA2"/>
    <w:rsid w:val="00374B3E"/>
    <w:rsid w:val="00374C27"/>
    <w:rsid w:val="00374D56"/>
    <w:rsid w:val="003750D4"/>
    <w:rsid w:val="00375145"/>
    <w:rsid w:val="00375214"/>
    <w:rsid w:val="003752F4"/>
    <w:rsid w:val="00375879"/>
    <w:rsid w:val="003758F2"/>
    <w:rsid w:val="00375911"/>
    <w:rsid w:val="0037591A"/>
    <w:rsid w:val="0037594A"/>
    <w:rsid w:val="00375ACC"/>
    <w:rsid w:val="00375B29"/>
    <w:rsid w:val="00375C05"/>
    <w:rsid w:val="00375C11"/>
    <w:rsid w:val="00375C32"/>
    <w:rsid w:val="00375CB5"/>
    <w:rsid w:val="00375D42"/>
    <w:rsid w:val="00375DBC"/>
    <w:rsid w:val="00376049"/>
    <w:rsid w:val="003760D3"/>
    <w:rsid w:val="003762FA"/>
    <w:rsid w:val="0037630F"/>
    <w:rsid w:val="0037632A"/>
    <w:rsid w:val="0037646B"/>
    <w:rsid w:val="003764A6"/>
    <w:rsid w:val="003764EF"/>
    <w:rsid w:val="00376540"/>
    <w:rsid w:val="00376910"/>
    <w:rsid w:val="00376D99"/>
    <w:rsid w:val="00376E2D"/>
    <w:rsid w:val="00376F51"/>
    <w:rsid w:val="00376FA4"/>
    <w:rsid w:val="00376FAC"/>
    <w:rsid w:val="00376FB2"/>
    <w:rsid w:val="003773C3"/>
    <w:rsid w:val="003775F1"/>
    <w:rsid w:val="0037763E"/>
    <w:rsid w:val="00377682"/>
    <w:rsid w:val="00377708"/>
    <w:rsid w:val="003777A9"/>
    <w:rsid w:val="003778E3"/>
    <w:rsid w:val="00377A10"/>
    <w:rsid w:val="00377A62"/>
    <w:rsid w:val="00377B36"/>
    <w:rsid w:val="003800D4"/>
    <w:rsid w:val="003800DE"/>
    <w:rsid w:val="00380105"/>
    <w:rsid w:val="003801F2"/>
    <w:rsid w:val="00380223"/>
    <w:rsid w:val="00380346"/>
    <w:rsid w:val="0038048F"/>
    <w:rsid w:val="003805DC"/>
    <w:rsid w:val="00380667"/>
    <w:rsid w:val="003808CD"/>
    <w:rsid w:val="0038094D"/>
    <w:rsid w:val="00380963"/>
    <w:rsid w:val="00380AA0"/>
    <w:rsid w:val="0038106C"/>
    <w:rsid w:val="003812FD"/>
    <w:rsid w:val="00381318"/>
    <w:rsid w:val="00381624"/>
    <w:rsid w:val="0038177C"/>
    <w:rsid w:val="003817D6"/>
    <w:rsid w:val="0038184D"/>
    <w:rsid w:val="0038192C"/>
    <w:rsid w:val="00381964"/>
    <w:rsid w:val="00381A2B"/>
    <w:rsid w:val="00381A51"/>
    <w:rsid w:val="00381B28"/>
    <w:rsid w:val="00381EE5"/>
    <w:rsid w:val="003820C7"/>
    <w:rsid w:val="00382184"/>
    <w:rsid w:val="003822A0"/>
    <w:rsid w:val="0038241E"/>
    <w:rsid w:val="0038273A"/>
    <w:rsid w:val="00382981"/>
    <w:rsid w:val="003829A1"/>
    <w:rsid w:val="00382BEA"/>
    <w:rsid w:val="00382C57"/>
    <w:rsid w:val="00382E7E"/>
    <w:rsid w:val="00382EA3"/>
    <w:rsid w:val="00382F5F"/>
    <w:rsid w:val="00383172"/>
    <w:rsid w:val="003834C9"/>
    <w:rsid w:val="00383647"/>
    <w:rsid w:val="0038377B"/>
    <w:rsid w:val="00383784"/>
    <w:rsid w:val="0038383E"/>
    <w:rsid w:val="003839C9"/>
    <w:rsid w:val="00383A87"/>
    <w:rsid w:val="00383C2D"/>
    <w:rsid w:val="00383C97"/>
    <w:rsid w:val="00383E8C"/>
    <w:rsid w:val="00383F81"/>
    <w:rsid w:val="00383FAB"/>
    <w:rsid w:val="00384423"/>
    <w:rsid w:val="003845D5"/>
    <w:rsid w:val="0038468F"/>
    <w:rsid w:val="00384A86"/>
    <w:rsid w:val="00384DCF"/>
    <w:rsid w:val="00384E88"/>
    <w:rsid w:val="0038539E"/>
    <w:rsid w:val="003854E7"/>
    <w:rsid w:val="0038553E"/>
    <w:rsid w:val="00385548"/>
    <w:rsid w:val="0038558B"/>
    <w:rsid w:val="003856BA"/>
    <w:rsid w:val="003856E2"/>
    <w:rsid w:val="0038574A"/>
    <w:rsid w:val="00385783"/>
    <w:rsid w:val="0038578C"/>
    <w:rsid w:val="00385798"/>
    <w:rsid w:val="003857E2"/>
    <w:rsid w:val="00385912"/>
    <w:rsid w:val="00385CA3"/>
    <w:rsid w:val="00386039"/>
    <w:rsid w:val="003860C0"/>
    <w:rsid w:val="00386143"/>
    <w:rsid w:val="00386183"/>
    <w:rsid w:val="0038651C"/>
    <w:rsid w:val="00386726"/>
    <w:rsid w:val="00386773"/>
    <w:rsid w:val="003867CF"/>
    <w:rsid w:val="00386A75"/>
    <w:rsid w:val="00386AA5"/>
    <w:rsid w:val="00386AFA"/>
    <w:rsid w:val="00386E19"/>
    <w:rsid w:val="00386E5D"/>
    <w:rsid w:val="00386E66"/>
    <w:rsid w:val="003870F1"/>
    <w:rsid w:val="00387160"/>
    <w:rsid w:val="003871F5"/>
    <w:rsid w:val="0038720C"/>
    <w:rsid w:val="00387232"/>
    <w:rsid w:val="0038739A"/>
    <w:rsid w:val="0038740F"/>
    <w:rsid w:val="0038747C"/>
    <w:rsid w:val="00387863"/>
    <w:rsid w:val="0038786F"/>
    <w:rsid w:val="003878DE"/>
    <w:rsid w:val="00387975"/>
    <w:rsid w:val="00387B11"/>
    <w:rsid w:val="00387BC8"/>
    <w:rsid w:val="00387D0B"/>
    <w:rsid w:val="00387D5E"/>
    <w:rsid w:val="00387E6C"/>
    <w:rsid w:val="00387F18"/>
    <w:rsid w:val="00387F51"/>
    <w:rsid w:val="00387F95"/>
    <w:rsid w:val="00390091"/>
    <w:rsid w:val="003900B4"/>
    <w:rsid w:val="003901D5"/>
    <w:rsid w:val="003902FB"/>
    <w:rsid w:val="0039051E"/>
    <w:rsid w:val="00390599"/>
    <w:rsid w:val="0039060D"/>
    <w:rsid w:val="00390661"/>
    <w:rsid w:val="003908D2"/>
    <w:rsid w:val="00390B4E"/>
    <w:rsid w:val="00390D2B"/>
    <w:rsid w:val="00390F54"/>
    <w:rsid w:val="0039130B"/>
    <w:rsid w:val="00391734"/>
    <w:rsid w:val="00391981"/>
    <w:rsid w:val="003919C8"/>
    <w:rsid w:val="00391F55"/>
    <w:rsid w:val="0039209C"/>
    <w:rsid w:val="003920CC"/>
    <w:rsid w:val="0039241F"/>
    <w:rsid w:val="0039242A"/>
    <w:rsid w:val="00392487"/>
    <w:rsid w:val="0039252E"/>
    <w:rsid w:val="003925B9"/>
    <w:rsid w:val="00392632"/>
    <w:rsid w:val="00392849"/>
    <w:rsid w:val="00392869"/>
    <w:rsid w:val="003928D0"/>
    <w:rsid w:val="00392912"/>
    <w:rsid w:val="00392A8E"/>
    <w:rsid w:val="00392AD7"/>
    <w:rsid w:val="00392AFF"/>
    <w:rsid w:val="00392B08"/>
    <w:rsid w:val="00392EC5"/>
    <w:rsid w:val="00392F6E"/>
    <w:rsid w:val="003931A6"/>
    <w:rsid w:val="00393275"/>
    <w:rsid w:val="003932B4"/>
    <w:rsid w:val="003934C7"/>
    <w:rsid w:val="003935A6"/>
    <w:rsid w:val="00393711"/>
    <w:rsid w:val="00393BCC"/>
    <w:rsid w:val="00393C14"/>
    <w:rsid w:val="00393DA8"/>
    <w:rsid w:val="00393EB5"/>
    <w:rsid w:val="00393F7A"/>
    <w:rsid w:val="00394153"/>
    <w:rsid w:val="00394234"/>
    <w:rsid w:val="003942C9"/>
    <w:rsid w:val="00394414"/>
    <w:rsid w:val="0039463B"/>
    <w:rsid w:val="00394726"/>
    <w:rsid w:val="003947BC"/>
    <w:rsid w:val="003947CB"/>
    <w:rsid w:val="00394BD4"/>
    <w:rsid w:val="00394C25"/>
    <w:rsid w:val="0039513B"/>
    <w:rsid w:val="0039513C"/>
    <w:rsid w:val="00395149"/>
    <w:rsid w:val="00395202"/>
    <w:rsid w:val="0039546B"/>
    <w:rsid w:val="00395553"/>
    <w:rsid w:val="00395572"/>
    <w:rsid w:val="00395829"/>
    <w:rsid w:val="003958BB"/>
    <w:rsid w:val="003958D9"/>
    <w:rsid w:val="00395A74"/>
    <w:rsid w:val="00395A78"/>
    <w:rsid w:val="00395B85"/>
    <w:rsid w:val="00395C01"/>
    <w:rsid w:val="00395D59"/>
    <w:rsid w:val="00395EA0"/>
    <w:rsid w:val="00395F1A"/>
    <w:rsid w:val="00396009"/>
    <w:rsid w:val="0039602A"/>
    <w:rsid w:val="00396084"/>
    <w:rsid w:val="0039615E"/>
    <w:rsid w:val="003962F6"/>
    <w:rsid w:val="00396394"/>
    <w:rsid w:val="0039657D"/>
    <w:rsid w:val="003966A0"/>
    <w:rsid w:val="00396715"/>
    <w:rsid w:val="00396974"/>
    <w:rsid w:val="00396AB8"/>
    <w:rsid w:val="00396B63"/>
    <w:rsid w:val="00396CD5"/>
    <w:rsid w:val="00396D2E"/>
    <w:rsid w:val="00396D72"/>
    <w:rsid w:val="00396F58"/>
    <w:rsid w:val="00396F81"/>
    <w:rsid w:val="003970F4"/>
    <w:rsid w:val="00397115"/>
    <w:rsid w:val="00397182"/>
    <w:rsid w:val="00397811"/>
    <w:rsid w:val="003978D4"/>
    <w:rsid w:val="00397A71"/>
    <w:rsid w:val="00397A86"/>
    <w:rsid w:val="00397AAB"/>
    <w:rsid w:val="00397AF8"/>
    <w:rsid w:val="00397C10"/>
    <w:rsid w:val="00397D1A"/>
    <w:rsid w:val="00397D57"/>
    <w:rsid w:val="00397E08"/>
    <w:rsid w:val="003A00AE"/>
    <w:rsid w:val="003A0260"/>
    <w:rsid w:val="003A02D0"/>
    <w:rsid w:val="003A0318"/>
    <w:rsid w:val="003A0556"/>
    <w:rsid w:val="003A073D"/>
    <w:rsid w:val="003A07AE"/>
    <w:rsid w:val="003A0856"/>
    <w:rsid w:val="003A0864"/>
    <w:rsid w:val="003A087F"/>
    <w:rsid w:val="003A0904"/>
    <w:rsid w:val="003A0941"/>
    <w:rsid w:val="003A0B2C"/>
    <w:rsid w:val="003A0BBA"/>
    <w:rsid w:val="003A0EA4"/>
    <w:rsid w:val="003A0ED4"/>
    <w:rsid w:val="003A0F1E"/>
    <w:rsid w:val="003A10BE"/>
    <w:rsid w:val="003A11E4"/>
    <w:rsid w:val="003A1208"/>
    <w:rsid w:val="003A120B"/>
    <w:rsid w:val="003A156A"/>
    <w:rsid w:val="003A15A9"/>
    <w:rsid w:val="003A16E2"/>
    <w:rsid w:val="003A1942"/>
    <w:rsid w:val="003A1BC8"/>
    <w:rsid w:val="003A1C0E"/>
    <w:rsid w:val="003A1C2D"/>
    <w:rsid w:val="003A1CA9"/>
    <w:rsid w:val="003A1EC4"/>
    <w:rsid w:val="003A2011"/>
    <w:rsid w:val="003A2219"/>
    <w:rsid w:val="003A251D"/>
    <w:rsid w:val="003A256A"/>
    <w:rsid w:val="003A2605"/>
    <w:rsid w:val="003A265C"/>
    <w:rsid w:val="003A2676"/>
    <w:rsid w:val="003A280D"/>
    <w:rsid w:val="003A2819"/>
    <w:rsid w:val="003A2BB4"/>
    <w:rsid w:val="003A2E2F"/>
    <w:rsid w:val="003A309E"/>
    <w:rsid w:val="003A3128"/>
    <w:rsid w:val="003A35A4"/>
    <w:rsid w:val="003A3620"/>
    <w:rsid w:val="003A370E"/>
    <w:rsid w:val="003A3A21"/>
    <w:rsid w:val="003A3A41"/>
    <w:rsid w:val="003A3B59"/>
    <w:rsid w:val="003A3F8F"/>
    <w:rsid w:val="003A4118"/>
    <w:rsid w:val="003A41A9"/>
    <w:rsid w:val="003A42E8"/>
    <w:rsid w:val="003A43A0"/>
    <w:rsid w:val="003A441D"/>
    <w:rsid w:val="003A46C4"/>
    <w:rsid w:val="003A4708"/>
    <w:rsid w:val="003A4730"/>
    <w:rsid w:val="003A4763"/>
    <w:rsid w:val="003A4783"/>
    <w:rsid w:val="003A4BA9"/>
    <w:rsid w:val="003A4C88"/>
    <w:rsid w:val="003A4CD4"/>
    <w:rsid w:val="003A4D85"/>
    <w:rsid w:val="003A4F55"/>
    <w:rsid w:val="003A504D"/>
    <w:rsid w:val="003A5108"/>
    <w:rsid w:val="003A5210"/>
    <w:rsid w:val="003A5443"/>
    <w:rsid w:val="003A54EC"/>
    <w:rsid w:val="003A55FD"/>
    <w:rsid w:val="003A5609"/>
    <w:rsid w:val="003A5629"/>
    <w:rsid w:val="003A5648"/>
    <w:rsid w:val="003A5663"/>
    <w:rsid w:val="003A579E"/>
    <w:rsid w:val="003A5864"/>
    <w:rsid w:val="003A5883"/>
    <w:rsid w:val="003A59B7"/>
    <w:rsid w:val="003A59D7"/>
    <w:rsid w:val="003A5A1A"/>
    <w:rsid w:val="003A5B20"/>
    <w:rsid w:val="003A5B86"/>
    <w:rsid w:val="003A5D55"/>
    <w:rsid w:val="003A5D71"/>
    <w:rsid w:val="003A629B"/>
    <w:rsid w:val="003A635A"/>
    <w:rsid w:val="003A65C3"/>
    <w:rsid w:val="003A672E"/>
    <w:rsid w:val="003A67C7"/>
    <w:rsid w:val="003A6939"/>
    <w:rsid w:val="003A69E3"/>
    <w:rsid w:val="003A6A3D"/>
    <w:rsid w:val="003A6A83"/>
    <w:rsid w:val="003A6B07"/>
    <w:rsid w:val="003A6C35"/>
    <w:rsid w:val="003A6C5E"/>
    <w:rsid w:val="003A6DA4"/>
    <w:rsid w:val="003A6E31"/>
    <w:rsid w:val="003A6F18"/>
    <w:rsid w:val="003A6FB8"/>
    <w:rsid w:val="003A704A"/>
    <w:rsid w:val="003A714D"/>
    <w:rsid w:val="003A718C"/>
    <w:rsid w:val="003A719D"/>
    <w:rsid w:val="003A72C9"/>
    <w:rsid w:val="003A76EF"/>
    <w:rsid w:val="003A77C1"/>
    <w:rsid w:val="003A78BE"/>
    <w:rsid w:val="003A7B7F"/>
    <w:rsid w:val="003A7DE0"/>
    <w:rsid w:val="003A7EEF"/>
    <w:rsid w:val="003A7F7F"/>
    <w:rsid w:val="003B00E4"/>
    <w:rsid w:val="003B0308"/>
    <w:rsid w:val="003B04A6"/>
    <w:rsid w:val="003B04AC"/>
    <w:rsid w:val="003B04E5"/>
    <w:rsid w:val="003B051F"/>
    <w:rsid w:val="003B054D"/>
    <w:rsid w:val="003B05B0"/>
    <w:rsid w:val="003B0690"/>
    <w:rsid w:val="003B07CE"/>
    <w:rsid w:val="003B07E3"/>
    <w:rsid w:val="003B094B"/>
    <w:rsid w:val="003B0B73"/>
    <w:rsid w:val="003B0CD5"/>
    <w:rsid w:val="003B0DE8"/>
    <w:rsid w:val="003B0FD2"/>
    <w:rsid w:val="003B0FF3"/>
    <w:rsid w:val="003B102A"/>
    <w:rsid w:val="003B10DF"/>
    <w:rsid w:val="003B1304"/>
    <w:rsid w:val="003B130E"/>
    <w:rsid w:val="003B135F"/>
    <w:rsid w:val="003B1493"/>
    <w:rsid w:val="003B1575"/>
    <w:rsid w:val="003B17A8"/>
    <w:rsid w:val="003B1858"/>
    <w:rsid w:val="003B18C0"/>
    <w:rsid w:val="003B1AE0"/>
    <w:rsid w:val="003B1B72"/>
    <w:rsid w:val="003B1E45"/>
    <w:rsid w:val="003B1EBE"/>
    <w:rsid w:val="003B1FC1"/>
    <w:rsid w:val="003B21AF"/>
    <w:rsid w:val="003B242C"/>
    <w:rsid w:val="003B25F0"/>
    <w:rsid w:val="003B27D7"/>
    <w:rsid w:val="003B2829"/>
    <w:rsid w:val="003B28A8"/>
    <w:rsid w:val="003B2F7A"/>
    <w:rsid w:val="003B3090"/>
    <w:rsid w:val="003B31F8"/>
    <w:rsid w:val="003B361C"/>
    <w:rsid w:val="003B3BFF"/>
    <w:rsid w:val="003B3D89"/>
    <w:rsid w:val="003B3DC4"/>
    <w:rsid w:val="003B4021"/>
    <w:rsid w:val="003B4253"/>
    <w:rsid w:val="003B4649"/>
    <w:rsid w:val="003B46A5"/>
    <w:rsid w:val="003B47E4"/>
    <w:rsid w:val="003B4A6E"/>
    <w:rsid w:val="003B4B87"/>
    <w:rsid w:val="003B4BC0"/>
    <w:rsid w:val="003B4E70"/>
    <w:rsid w:val="003B4FB2"/>
    <w:rsid w:val="003B4FDC"/>
    <w:rsid w:val="003B503E"/>
    <w:rsid w:val="003B5171"/>
    <w:rsid w:val="003B51CE"/>
    <w:rsid w:val="003B5400"/>
    <w:rsid w:val="003B5412"/>
    <w:rsid w:val="003B54DF"/>
    <w:rsid w:val="003B54E5"/>
    <w:rsid w:val="003B556A"/>
    <w:rsid w:val="003B558B"/>
    <w:rsid w:val="003B57A3"/>
    <w:rsid w:val="003B5ABF"/>
    <w:rsid w:val="003B5CC8"/>
    <w:rsid w:val="003B5D5E"/>
    <w:rsid w:val="003B5D86"/>
    <w:rsid w:val="003B5E7A"/>
    <w:rsid w:val="003B5EC9"/>
    <w:rsid w:val="003B5F18"/>
    <w:rsid w:val="003B623B"/>
    <w:rsid w:val="003B65E5"/>
    <w:rsid w:val="003B65F7"/>
    <w:rsid w:val="003B69B2"/>
    <w:rsid w:val="003B6ABA"/>
    <w:rsid w:val="003B6C53"/>
    <w:rsid w:val="003B6E8F"/>
    <w:rsid w:val="003B6EF7"/>
    <w:rsid w:val="003B6F29"/>
    <w:rsid w:val="003B6F6F"/>
    <w:rsid w:val="003B6FF9"/>
    <w:rsid w:val="003B7111"/>
    <w:rsid w:val="003B72AD"/>
    <w:rsid w:val="003B7364"/>
    <w:rsid w:val="003B752E"/>
    <w:rsid w:val="003B764D"/>
    <w:rsid w:val="003B7C7D"/>
    <w:rsid w:val="003C01A2"/>
    <w:rsid w:val="003C0437"/>
    <w:rsid w:val="003C04C3"/>
    <w:rsid w:val="003C0690"/>
    <w:rsid w:val="003C07B2"/>
    <w:rsid w:val="003C0828"/>
    <w:rsid w:val="003C08FF"/>
    <w:rsid w:val="003C09CB"/>
    <w:rsid w:val="003C0A4A"/>
    <w:rsid w:val="003C0A82"/>
    <w:rsid w:val="003C0B34"/>
    <w:rsid w:val="003C12AA"/>
    <w:rsid w:val="003C12E3"/>
    <w:rsid w:val="003C1478"/>
    <w:rsid w:val="003C184E"/>
    <w:rsid w:val="003C1894"/>
    <w:rsid w:val="003C1C03"/>
    <w:rsid w:val="003C1DEF"/>
    <w:rsid w:val="003C1E01"/>
    <w:rsid w:val="003C1E27"/>
    <w:rsid w:val="003C1E62"/>
    <w:rsid w:val="003C1E95"/>
    <w:rsid w:val="003C1EFB"/>
    <w:rsid w:val="003C2001"/>
    <w:rsid w:val="003C2143"/>
    <w:rsid w:val="003C21EE"/>
    <w:rsid w:val="003C21F4"/>
    <w:rsid w:val="003C2303"/>
    <w:rsid w:val="003C2584"/>
    <w:rsid w:val="003C258F"/>
    <w:rsid w:val="003C25F7"/>
    <w:rsid w:val="003C26CD"/>
    <w:rsid w:val="003C2860"/>
    <w:rsid w:val="003C28B1"/>
    <w:rsid w:val="003C290E"/>
    <w:rsid w:val="003C2942"/>
    <w:rsid w:val="003C298F"/>
    <w:rsid w:val="003C2A46"/>
    <w:rsid w:val="003C2B76"/>
    <w:rsid w:val="003C2C40"/>
    <w:rsid w:val="003C2D19"/>
    <w:rsid w:val="003C30BF"/>
    <w:rsid w:val="003C32BB"/>
    <w:rsid w:val="003C3414"/>
    <w:rsid w:val="003C34B0"/>
    <w:rsid w:val="003C34C5"/>
    <w:rsid w:val="003C3BCF"/>
    <w:rsid w:val="003C3C6C"/>
    <w:rsid w:val="003C3CFD"/>
    <w:rsid w:val="003C3E9C"/>
    <w:rsid w:val="003C3EBB"/>
    <w:rsid w:val="003C402D"/>
    <w:rsid w:val="003C41C1"/>
    <w:rsid w:val="003C43A1"/>
    <w:rsid w:val="003C453A"/>
    <w:rsid w:val="003C4882"/>
    <w:rsid w:val="003C4935"/>
    <w:rsid w:val="003C4A3C"/>
    <w:rsid w:val="003C4DB4"/>
    <w:rsid w:val="003C4DD3"/>
    <w:rsid w:val="003C510F"/>
    <w:rsid w:val="003C5130"/>
    <w:rsid w:val="003C523F"/>
    <w:rsid w:val="003C53C6"/>
    <w:rsid w:val="003C552B"/>
    <w:rsid w:val="003C56EE"/>
    <w:rsid w:val="003C57E1"/>
    <w:rsid w:val="003C5856"/>
    <w:rsid w:val="003C5900"/>
    <w:rsid w:val="003C59D3"/>
    <w:rsid w:val="003C5C5A"/>
    <w:rsid w:val="003C5D1F"/>
    <w:rsid w:val="003C5DB9"/>
    <w:rsid w:val="003C5E20"/>
    <w:rsid w:val="003C5EAB"/>
    <w:rsid w:val="003C5F71"/>
    <w:rsid w:val="003C5F7B"/>
    <w:rsid w:val="003C6128"/>
    <w:rsid w:val="003C6202"/>
    <w:rsid w:val="003C622A"/>
    <w:rsid w:val="003C6465"/>
    <w:rsid w:val="003C64F3"/>
    <w:rsid w:val="003C653F"/>
    <w:rsid w:val="003C6584"/>
    <w:rsid w:val="003C6622"/>
    <w:rsid w:val="003C6668"/>
    <w:rsid w:val="003C66CE"/>
    <w:rsid w:val="003C6777"/>
    <w:rsid w:val="003C67EC"/>
    <w:rsid w:val="003C68E7"/>
    <w:rsid w:val="003C695F"/>
    <w:rsid w:val="003C69B4"/>
    <w:rsid w:val="003C6B39"/>
    <w:rsid w:val="003C6BA2"/>
    <w:rsid w:val="003C6E41"/>
    <w:rsid w:val="003C6F3D"/>
    <w:rsid w:val="003C6FCC"/>
    <w:rsid w:val="003C707D"/>
    <w:rsid w:val="003C70C9"/>
    <w:rsid w:val="003C70F0"/>
    <w:rsid w:val="003C71C6"/>
    <w:rsid w:val="003C738E"/>
    <w:rsid w:val="003C739F"/>
    <w:rsid w:val="003C76B7"/>
    <w:rsid w:val="003C770A"/>
    <w:rsid w:val="003C7776"/>
    <w:rsid w:val="003C7834"/>
    <w:rsid w:val="003C7981"/>
    <w:rsid w:val="003C799B"/>
    <w:rsid w:val="003C7A94"/>
    <w:rsid w:val="003C7F53"/>
    <w:rsid w:val="003C7FC9"/>
    <w:rsid w:val="003C7FED"/>
    <w:rsid w:val="003D0179"/>
    <w:rsid w:val="003D021A"/>
    <w:rsid w:val="003D0584"/>
    <w:rsid w:val="003D07ED"/>
    <w:rsid w:val="003D0818"/>
    <w:rsid w:val="003D0964"/>
    <w:rsid w:val="003D0A4B"/>
    <w:rsid w:val="003D0D6F"/>
    <w:rsid w:val="003D10F8"/>
    <w:rsid w:val="003D13CA"/>
    <w:rsid w:val="003D1634"/>
    <w:rsid w:val="003D16A8"/>
    <w:rsid w:val="003D1E28"/>
    <w:rsid w:val="003D1F24"/>
    <w:rsid w:val="003D1FA0"/>
    <w:rsid w:val="003D1FFF"/>
    <w:rsid w:val="003D20FC"/>
    <w:rsid w:val="003D2129"/>
    <w:rsid w:val="003D24FD"/>
    <w:rsid w:val="003D2751"/>
    <w:rsid w:val="003D27DB"/>
    <w:rsid w:val="003D2A69"/>
    <w:rsid w:val="003D2B5A"/>
    <w:rsid w:val="003D3020"/>
    <w:rsid w:val="003D309A"/>
    <w:rsid w:val="003D30D3"/>
    <w:rsid w:val="003D30DA"/>
    <w:rsid w:val="003D3191"/>
    <w:rsid w:val="003D31F7"/>
    <w:rsid w:val="003D3249"/>
    <w:rsid w:val="003D3794"/>
    <w:rsid w:val="003D397C"/>
    <w:rsid w:val="003D3AB9"/>
    <w:rsid w:val="003D3C7B"/>
    <w:rsid w:val="003D3CF6"/>
    <w:rsid w:val="003D3F43"/>
    <w:rsid w:val="003D3F82"/>
    <w:rsid w:val="003D4031"/>
    <w:rsid w:val="003D4187"/>
    <w:rsid w:val="003D41B4"/>
    <w:rsid w:val="003D42DC"/>
    <w:rsid w:val="003D44F8"/>
    <w:rsid w:val="003D450F"/>
    <w:rsid w:val="003D4636"/>
    <w:rsid w:val="003D47CB"/>
    <w:rsid w:val="003D4B91"/>
    <w:rsid w:val="003D4BE0"/>
    <w:rsid w:val="003D4C90"/>
    <w:rsid w:val="003D4CA3"/>
    <w:rsid w:val="003D4E54"/>
    <w:rsid w:val="003D4ED4"/>
    <w:rsid w:val="003D4FF8"/>
    <w:rsid w:val="003D50F2"/>
    <w:rsid w:val="003D51CC"/>
    <w:rsid w:val="003D5203"/>
    <w:rsid w:val="003D5238"/>
    <w:rsid w:val="003D533B"/>
    <w:rsid w:val="003D5470"/>
    <w:rsid w:val="003D548D"/>
    <w:rsid w:val="003D5608"/>
    <w:rsid w:val="003D5960"/>
    <w:rsid w:val="003D59E9"/>
    <w:rsid w:val="003D5BBC"/>
    <w:rsid w:val="003D5CE4"/>
    <w:rsid w:val="003D5D4C"/>
    <w:rsid w:val="003D5D60"/>
    <w:rsid w:val="003D5E64"/>
    <w:rsid w:val="003D5FD4"/>
    <w:rsid w:val="003D61C0"/>
    <w:rsid w:val="003D6208"/>
    <w:rsid w:val="003D624B"/>
    <w:rsid w:val="003D6323"/>
    <w:rsid w:val="003D64E5"/>
    <w:rsid w:val="003D6509"/>
    <w:rsid w:val="003D6627"/>
    <w:rsid w:val="003D67BF"/>
    <w:rsid w:val="003D695C"/>
    <w:rsid w:val="003D6976"/>
    <w:rsid w:val="003D699A"/>
    <w:rsid w:val="003D6B6D"/>
    <w:rsid w:val="003D6B89"/>
    <w:rsid w:val="003D6D0D"/>
    <w:rsid w:val="003D6D7E"/>
    <w:rsid w:val="003D709D"/>
    <w:rsid w:val="003D7244"/>
    <w:rsid w:val="003D742E"/>
    <w:rsid w:val="003D7571"/>
    <w:rsid w:val="003D78A2"/>
    <w:rsid w:val="003D78D7"/>
    <w:rsid w:val="003D7906"/>
    <w:rsid w:val="003D79A3"/>
    <w:rsid w:val="003D7A92"/>
    <w:rsid w:val="003D7AD7"/>
    <w:rsid w:val="003D7B8B"/>
    <w:rsid w:val="003D7C13"/>
    <w:rsid w:val="003E00DC"/>
    <w:rsid w:val="003E022A"/>
    <w:rsid w:val="003E036A"/>
    <w:rsid w:val="003E05D4"/>
    <w:rsid w:val="003E0805"/>
    <w:rsid w:val="003E082B"/>
    <w:rsid w:val="003E098E"/>
    <w:rsid w:val="003E0CDB"/>
    <w:rsid w:val="003E0DF2"/>
    <w:rsid w:val="003E0F9A"/>
    <w:rsid w:val="003E14AC"/>
    <w:rsid w:val="003E15BD"/>
    <w:rsid w:val="003E16D1"/>
    <w:rsid w:val="003E1860"/>
    <w:rsid w:val="003E18FA"/>
    <w:rsid w:val="003E1910"/>
    <w:rsid w:val="003E19A4"/>
    <w:rsid w:val="003E1AB7"/>
    <w:rsid w:val="003E1AF3"/>
    <w:rsid w:val="003E1C6A"/>
    <w:rsid w:val="003E1CAB"/>
    <w:rsid w:val="003E1D2B"/>
    <w:rsid w:val="003E2149"/>
    <w:rsid w:val="003E21A0"/>
    <w:rsid w:val="003E25BE"/>
    <w:rsid w:val="003E2898"/>
    <w:rsid w:val="003E299A"/>
    <w:rsid w:val="003E2E59"/>
    <w:rsid w:val="003E2EED"/>
    <w:rsid w:val="003E2F36"/>
    <w:rsid w:val="003E334B"/>
    <w:rsid w:val="003E345D"/>
    <w:rsid w:val="003E3516"/>
    <w:rsid w:val="003E375D"/>
    <w:rsid w:val="003E3886"/>
    <w:rsid w:val="003E3C4F"/>
    <w:rsid w:val="003E3DBE"/>
    <w:rsid w:val="003E3F41"/>
    <w:rsid w:val="003E4223"/>
    <w:rsid w:val="003E431F"/>
    <w:rsid w:val="003E43A6"/>
    <w:rsid w:val="003E43D7"/>
    <w:rsid w:val="003E44B7"/>
    <w:rsid w:val="003E49BE"/>
    <w:rsid w:val="003E4C1B"/>
    <w:rsid w:val="003E4E71"/>
    <w:rsid w:val="003E4F2F"/>
    <w:rsid w:val="003E4F33"/>
    <w:rsid w:val="003E4FEE"/>
    <w:rsid w:val="003E5041"/>
    <w:rsid w:val="003E50A2"/>
    <w:rsid w:val="003E512F"/>
    <w:rsid w:val="003E54F3"/>
    <w:rsid w:val="003E5636"/>
    <w:rsid w:val="003E5725"/>
    <w:rsid w:val="003E5ADD"/>
    <w:rsid w:val="003E5D42"/>
    <w:rsid w:val="003E5D7A"/>
    <w:rsid w:val="003E5E87"/>
    <w:rsid w:val="003E6046"/>
    <w:rsid w:val="003E608C"/>
    <w:rsid w:val="003E61DB"/>
    <w:rsid w:val="003E6263"/>
    <w:rsid w:val="003E66C8"/>
    <w:rsid w:val="003E69D4"/>
    <w:rsid w:val="003E6AE7"/>
    <w:rsid w:val="003E6E1B"/>
    <w:rsid w:val="003E6E3E"/>
    <w:rsid w:val="003E6E63"/>
    <w:rsid w:val="003E6FB1"/>
    <w:rsid w:val="003E7652"/>
    <w:rsid w:val="003E7A48"/>
    <w:rsid w:val="003E7D3E"/>
    <w:rsid w:val="003F019B"/>
    <w:rsid w:val="003F01A9"/>
    <w:rsid w:val="003F036D"/>
    <w:rsid w:val="003F0397"/>
    <w:rsid w:val="003F0563"/>
    <w:rsid w:val="003F0585"/>
    <w:rsid w:val="003F06ED"/>
    <w:rsid w:val="003F0845"/>
    <w:rsid w:val="003F0AB5"/>
    <w:rsid w:val="003F0CA0"/>
    <w:rsid w:val="003F0CBA"/>
    <w:rsid w:val="003F0E50"/>
    <w:rsid w:val="003F0E98"/>
    <w:rsid w:val="003F0F91"/>
    <w:rsid w:val="003F1093"/>
    <w:rsid w:val="003F10AE"/>
    <w:rsid w:val="003F11A5"/>
    <w:rsid w:val="003F127F"/>
    <w:rsid w:val="003F128A"/>
    <w:rsid w:val="003F1550"/>
    <w:rsid w:val="003F1787"/>
    <w:rsid w:val="003F1908"/>
    <w:rsid w:val="003F1AD3"/>
    <w:rsid w:val="003F1B8F"/>
    <w:rsid w:val="003F1C27"/>
    <w:rsid w:val="003F1C9F"/>
    <w:rsid w:val="003F1CC1"/>
    <w:rsid w:val="003F1D91"/>
    <w:rsid w:val="003F1EFB"/>
    <w:rsid w:val="003F1F54"/>
    <w:rsid w:val="003F1F5D"/>
    <w:rsid w:val="003F202E"/>
    <w:rsid w:val="003F20B0"/>
    <w:rsid w:val="003F20DD"/>
    <w:rsid w:val="003F2303"/>
    <w:rsid w:val="003F23E1"/>
    <w:rsid w:val="003F23F8"/>
    <w:rsid w:val="003F2573"/>
    <w:rsid w:val="003F2686"/>
    <w:rsid w:val="003F271E"/>
    <w:rsid w:val="003F280B"/>
    <w:rsid w:val="003F289A"/>
    <w:rsid w:val="003F28A6"/>
    <w:rsid w:val="003F28AB"/>
    <w:rsid w:val="003F2958"/>
    <w:rsid w:val="003F2A2A"/>
    <w:rsid w:val="003F2CA3"/>
    <w:rsid w:val="003F3151"/>
    <w:rsid w:val="003F31B3"/>
    <w:rsid w:val="003F3378"/>
    <w:rsid w:val="003F34DE"/>
    <w:rsid w:val="003F350D"/>
    <w:rsid w:val="003F353E"/>
    <w:rsid w:val="003F3698"/>
    <w:rsid w:val="003F3908"/>
    <w:rsid w:val="003F3FD7"/>
    <w:rsid w:val="003F4035"/>
    <w:rsid w:val="003F40BC"/>
    <w:rsid w:val="003F42C8"/>
    <w:rsid w:val="003F43B9"/>
    <w:rsid w:val="003F446F"/>
    <w:rsid w:val="003F4564"/>
    <w:rsid w:val="003F463E"/>
    <w:rsid w:val="003F491B"/>
    <w:rsid w:val="003F4976"/>
    <w:rsid w:val="003F49F7"/>
    <w:rsid w:val="003F4B72"/>
    <w:rsid w:val="003F4BDD"/>
    <w:rsid w:val="003F4BF0"/>
    <w:rsid w:val="003F4C22"/>
    <w:rsid w:val="003F4F76"/>
    <w:rsid w:val="003F4FA5"/>
    <w:rsid w:val="003F5331"/>
    <w:rsid w:val="003F554D"/>
    <w:rsid w:val="003F569C"/>
    <w:rsid w:val="003F56BD"/>
    <w:rsid w:val="003F5755"/>
    <w:rsid w:val="003F5923"/>
    <w:rsid w:val="003F59E2"/>
    <w:rsid w:val="003F5B04"/>
    <w:rsid w:val="003F5B6E"/>
    <w:rsid w:val="003F5C95"/>
    <w:rsid w:val="003F5D80"/>
    <w:rsid w:val="003F5E89"/>
    <w:rsid w:val="003F5FCA"/>
    <w:rsid w:val="003F5FEE"/>
    <w:rsid w:val="003F6009"/>
    <w:rsid w:val="003F64A9"/>
    <w:rsid w:val="003F64AF"/>
    <w:rsid w:val="003F6636"/>
    <w:rsid w:val="003F6824"/>
    <w:rsid w:val="003F68CE"/>
    <w:rsid w:val="003F6B48"/>
    <w:rsid w:val="003F6C48"/>
    <w:rsid w:val="003F6D1B"/>
    <w:rsid w:val="003F6D89"/>
    <w:rsid w:val="003F6DBE"/>
    <w:rsid w:val="003F6DE7"/>
    <w:rsid w:val="003F70CC"/>
    <w:rsid w:val="003F71BE"/>
    <w:rsid w:val="003F728A"/>
    <w:rsid w:val="003F77DB"/>
    <w:rsid w:val="003F7DAF"/>
    <w:rsid w:val="003F7E67"/>
    <w:rsid w:val="003F7F93"/>
    <w:rsid w:val="003F7FEF"/>
    <w:rsid w:val="0040037D"/>
    <w:rsid w:val="004004AC"/>
    <w:rsid w:val="0040050E"/>
    <w:rsid w:val="004007CD"/>
    <w:rsid w:val="00400806"/>
    <w:rsid w:val="0040084E"/>
    <w:rsid w:val="00400B0E"/>
    <w:rsid w:val="00400B2B"/>
    <w:rsid w:val="00400B37"/>
    <w:rsid w:val="00400C32"/>
    <w:rsid w:val="00400CAF"/>
    <w:rsid w:val="00400CB4"/>
    <w:rsid w:val="00400D8F"/>
    <w:rsid w:val="00400E00"/>
    <w:rsid w:val="00400E11"/>
    <w:rsid w:val="00400EC4"/>
    <w:rsid w:val="00400F46"/>
    <w:rsid w:val="0040103F"/>
    <w:rsid w:val="00401079"/>
    <w:rsid w:val="0040113D"/>
    <w:rsid w:val="0040116F"/>
    <w:rsid w:val="0040118F"/>
    <w:rsid w:val="004011E9"/>
    <w:rsid w:val="0040121C"/>
    <w:rsid w:val="00401304"/>
    <w:rsid w:val="004013AA"/>
    <w:rsid w:val="004013C9"/>
    <w:rsid w:val="0040142F"/>
    <w:rsid w:val="00401478"/>
    <w:rsid w:val="00401845"/>
    <w:rsid w:val="004018C0"/>
    <w:rsid w:val="00401B82"/>
    <w:rsid w:val="00401BF2"/>
    <w:rsid w:val="00401D33"/>
    <w:rsid w:val="00401E80"/>
    <w:rsid w:val="00401F81"/>
    <w:rsid w:val="0040204C"/>
    <w:rsid w:val="0040210B"/>
    <w:rsid w:val="004021AE"/>
    <w:rsid w:val="0040223B"/>
    <w:rsid w:val="0040227C"/>
    <w:rsid w:val="004023FB"/>
    <w:rsid w:val="00402453"/>
    <w:rsid w:val="00402670"/>
    <w:rsid w:val="004026CC"/>
    <w:rsid w:val="00402881"/>
    <w:rsid w:val="00402C57"/>
    <w:rsid w:val="00402C5D"/>
    <w:rsid w:val="00402D6E"/>
    <w:rsid w:val="00402ECC"/>
    <w:rsid w:val="004031C8"/>
    <w:rsid w:val="004032E3"/>
    <w:rsid w:val="00403300"/>
    <w:rsid w:val="00403330"/>
    <w:rsid w:val="004034F5"/>
    <w:rsid w:val="0040382F"/>
    <w:rsid w:val="00403AAC"/>
    <w:rsid w:val="00403AB9"/>
    <w:rsid w:val="00403CFB"/>
    <w:rsid w:val="00403E33"/>
    <w:rsid w:val="00404043"/>
    <w:rsid w:val="00404052"/>
    <w:rsid w:val="004040AE"/>
    <w:rsid w:val="004041B6"/>
    <w:rsid w:val="004041DF"/>
    <w:rsid w:val="004042A1"/>
    <w:rsid w:val="0040431C"/>
    <w:rsid w:val="00404498"/>
    <w:rsid w:val="0040458F"/>
    <w:rsid w:val="004045FA"/>
    <w:rsid w:val="00404638"/>
    <w:rsid w:val="00404649"/>
    <w:rsid w:val="00404664"/>
    <w:rsid w:val="004046B8"/>
    <w:rsid w:val="004047DD"/>
    <w:rsid w:val="004047EC"/>
    <w:rsid w:val="00404853"/>
    <w:rsid w:val="00404859"/>
    <w:rsid w:val="004049C3"/>
    <w:rsid w:val="00404ABA"/>
    <w:rsid w:val="00404C5D"/>
    <w:rsid w:val="00404CBE"/>
    <w:rsid w:val="00404D06"/>
    <w:rsid w:val="00404D2B"/>
    <w:rsid w:val="00404E26"/>
    <w:rsid w:val="00404EB8"/>
    <w:rsid w:val="00404FAE"/>
    <w:rsid w:val="00405020"/>
    <w:rsid w:val="00405076"/>
    <w:rsid w:val="0040508F"/>
    <w:rsid w:val="00405239"/>
    <w:rsid w:val="00405335"/>
    <w:rsid w:val="0040540C"/>
    <w:rsid w:val="00405686"/>
    <w:rsid w:val="004056E4"/>
    <w:rsid w:val="00405820"/>
    <w:rsid w:val="0040594E"/>
    <w:rsid w:val="00405971"/>
    <w:rsid w:val="00405DFB"/>
    <w:rsid w:val="00405E66"/>
    <w:rsid w:val="00405F29"/>
    <w:rsid w:val="004060D2"/>
    <w:rsid w:val="004061B0"/>
    <w:rsid w:val="00406404"/>
    <w:rsid w:val="004065CE"/>
    <w:rsid w:val="00406A06"/>
    <w:rsid w:val="00406D49"/>
    <w:rsid w:val="00406E4E"/>
    <w:rsid w:val="00406EA3"/>
    <w:rsid w:val="00406F6D"/>
    <w:rsid w:val="0040713B"/>
    <w:rsid w:val="004071D1"/>
    <w:rsid w:val="004073F2"/>
    <w:rsid w:val="0040756B"/>
    <w:rsid w:val="004076EE"/>
    <w:rsid w:val="004077BB"/>
    <w:rsid w:val="004078D8"/>
    <w:rsid w:val="00407A84"/>
    <w:rsid w:val="00407B1C"/>
    <w:rsid w:val="00407B5B"/>
    <w:rsid w:val="00407BE7"/>
    <w:rsid w:val="00407BFC"/>
    <w:rsid w:val="00407C92"/>
    <w:rsid w:val="00407C9A"/>
    <w:rsid w:val="00407EED"/>
    <w:rsid w:val="00407F8D"/>
    <w:rsid w:val="0041012F"/>
    <w:rsid w:val="004101AB"/>
    <w:rsid w:val="004103AC"/>
    <w:rsid w:val="004103CF"/>
    <w:rsid w:val="004104BC"/>
    <w:rsid w:val="0041062C"/>
    <w:rsid w:val="004106C5"/>
    <w:rsid w:val="004107DA"/>
    <w:rsid w:val="0041080F"/>
    <w:rsid w:val="00410919"/>
    <w:rsid w:val="004109B9"/>
    <w:rsid w:val="00410AEE"/>
    <w:rsid w:val="00410D34"/>
    <w:rsid w:val="00410DDB"/>
    <w:rsid w:val="00410EB4"/>
    <w:rsid w:val="00410EBB"/>
    <w:rsid w:val="00410EC0"/>
    <w:rsid w:val="00410F05"/>
    <w:rsid w:val="004111C1"/>
    <w:rsid w:val="00411223"/>
    <w:rsid w:val="004112D6"/>
    <w:rsid w:val="004112DF"/>
    <w:rsid w:val="0041139C"/>
    <w:rsid w:val="004113D3"/>
    <w:rsid w:val="0041148E"/>
    <w:rsid w:val="004114E1"/>
    <w:rsid w:val="004114FB"/>
    <w:rsid w:val="00411579"/>
    <w:rsid w:val="0041165B"/>
    <w:rsid w:val="00411692"/>
    <w:rsid w:val="004116EA"/>
    <w:rsid w:val="00411736"/>
    <w:rsid w:val="0041182F"/>
    <w:rsid w:val="00411872"/>
    <w:rsid w:val="00411A48"/>
    <w:rsid w:val="00411AE0"/>
    <w:rsid w:val="00411D44"/>
    <w:rsid w:val="00411F2E"/>
    <w:rsid w:val="00411F46"/>
    <w:rsid w:val="0041209F"/>
    <w:rsid w:val="004120A6"/>
    <w:rsid w:val="004121BE"/>
    <w:rsid w:val="00412217"/>
    <w:rsid w:val="00412534"/>
    <w:rsid w:val="004127DC"/>
    <w:rsid w:val="00412822"/>
    <w:rsid w:val="00412981"/>
    <w:rsid w:val="00412AAE"/>
    <w:rsid w:val="00412AE7"/>
    <w:rsid w:val="00412B6F"/>
    <w:rsid w:val="00412C54"/>
    <w:rsid w:val="00412EC6"/>
    <w:rsid w:val="00413094"/>
    <w:rsid w:val="004130AF"/>
    <w:rsid w:val="0041315A"/>
    <w:rsid w:val="0041316B"/>
    <w:rsid w:val="004132C9"/>
    <w:rsid w:val="004133DB"/>
    <w:rsid w:val="0041341E"/>
    <w:rsid w:val="00413421"/>
    <w:rsid w:val="00413463"/>
    <w:rsid w:val="0041389E"/>
    <w:rsid w:val="00413989"/>
    <w:rsid w:val="004139AF"/>
    <w:rsid w:val="004139E2"/>
    <w:rsid w:val="00413BD1"/>
    <w:rsid w:val="00413CF8"/>
    <w:rsid w:val="00413D0A"/>
    <w:rsid w:val="00413E6C"/>
    <w:rsid w:val="00414178"/>
    <w:rsid w:val="00414183"/>
    <w:rsid w:val="004141B0"/>
    <w:rsid w:val="0041424F"/>
    <w:rsid w:val="00414460"/>
    <w:rsid w:val="004146F0"/>
    <w:rsid w:val="00414710"/>
    <w:rsid w:val="004147A3"/>
    <w:rsid w:val="00414A68"/>
    <w:rsid w:val="00414AAA"/>
    <w:rsid w:val="00414AD3"/>
    <w:rsid w:val="00414C15"/>
    <w:rsid w:val="00414C7C"/>
    <w:rsid w:val="00414D52"/>
    <w:rsid w:val="00414F02"/>
    <w:rsid w:val="00414F29"/>
    <w:rsid w:val="00415045"/>
    <w:rsid w:val="004150BA"/>
    <w:rsid w:val="004152B7"/>
    <w:rsid w:val="00415324"/>
    <w:rsid w:val="00415375"/>
    <w:rsid w:val="0041549E"/>
    <w:rsid w:val="004156C6"/>
    <w:rsid w:val="004157B3"/>
    <w:rsid w:val="00415884"/>
    <w:rsid w:val="0041596F"/>
    <w:rsid w:val="00415C96"/>
    <w:rsid w:val="00415D47"/>
    <w:rsid w:val="00415E46"/>
    <w:rsid w:val="00415E9B"/>
    <w:rsid w:val="0041618F"/>
    <w:rsid w:val="00416253"/>
    <w:rsid w:val="004163D7"/>
    <w:rsid w:val="004166AA"/>
    <w:rsid w:val="004166B2"/>
    <w:rsid w:val="004169A2"/>
    <w:rsid w:val="00416A7A"/>
    <w:rsid w:val="00416B23"/>
    <w:rsid w:val="00416CAA"/>
    <w:rsid w:val="00416D8A"/>
    <w:rsid w:val="00416E1D"/>
    <w:rsid w:val="0041707D"/>
    <w:rsid w:val="004171E9"/>
    <w:rsid w:val="0041729B"/>
    <w:rsid w:val="00417374"/>
    <w:rsid w:val="004174C4"/>
    <w:rsid w:val="004176B7"/>
    <w:rsid w:val="004177F9"/>
    <w:rsid w:val="0041789E"/>
    <w:rsid w:val="00417EA5"/>
    <w:rsid w:val="00417F51"/>
    <w:rsid w:val="00417FB9"/>
    <w:rsid w:val="00420043"/>
    <w:rsid w:val="0042004A"/>
    <w:rsid w:val="0042019F"/>
    <w:rsid w:val="0042022F"/>
    <w:rsid w:val="00420232"/>
    <w:rsid w:val="004204E4"/>
    <w:rsid w:val="004205A4"/>
    <w:rsid w:val="004206CC"/>
    <w:rsid w:val="00420957"/>
    <w:rsid w:val="00420FBD"/>
    <w:rsid w:val="004211CE"/>
    <w:rsid w:val="0042139A"/>
    <w:rsid w:val="00421484"/>
    <w:rsid w:val="004214D2"/>
    <w:rsid w:val="00421516"/>
    <w:rsid w:val="004215A7"/>
    <w:rsid w:val="00421965"/>
    <w:rsid w:val="004219DF"/>
    <w:rsid w:val="00421ABF"/>
    <w:rsid w:val="00421B92"/>
    <w:rsid w:val="00421D16"/>
    <w:rsid w:val="00421D3B"/>
    <w:rsid w:val="00421F3E"/>
    <w:rsid w:val="00422189"/>
    <w:rsid w:val="0042219D"/>
    <w:rsid w:val="004224AC"/>
    <w:rsid w:val="004224E4"/>
    <w:rsid w:val="00422562"/>
    <w:rsid w:val="004225CC"/>
    <w:rsid w:val="004225D9"/>
    <w:rsid w:val="0042261C"/>
    <w:rsid w:val="00422657"/>
    <w:rsid w:val="0042266B"/>
    <w:rsid w:val="00422717"/>
    <w:rsid w:val="004227D1"/>
    <w:rsid w:val="004229B0"/>
    <w:rsid w:val="00422B41"/>
    <w:rsid w:val="00422B8F"/>
    <w:rsid w:val="00422C38"/>
    <w:rsid w:val="00422C7C"/>
    <w:rsid w:val="00422F68"/>
    <w:rsid w:val="00422F92"/>
    <w:rsid w:val="00423583"/>
    <w:rsid w:val="0042361D"/>
    <w:rsid w:val="00423758"/>
    <w:rsid w:val="004237F0"/>
    <w:rsid w:val="00423A0F"/>
    <w:rsid w:val="00423A4C"/>
    <w:rsid w:val="00423AD0"/>
    <w:rsid w:val="00423B6B"/>
    <w:rsid w:val="00423D45"/>
    <w:rsid w:val="00423EF6"/>
    <w:rsid w:val="00424275"/>
    <w:rsid w:val="00424415"/>
    <w:rsid w:val="004247D1"/>
    <w:rsid w:val="0042493F"/>
    <w:rsid w:val="00424B3C"/>
    <w:rsid w:val="00424CC5"/>
    <w:rsid w:val="00424D36"/>
    <w:rsid w:val="00424E3C"/>
    <w:rsid w:val="00424EDD"/>
    <w:rsid w:val="00425020"/>
    <w:rsid w:val="00425291"/>
    <w:rsid w:val="00425468"/>
    <w:rsid w:val="00425DFD"/>
    <w:rsid w:val="004260E8"/>
    <w:rsid w:val="004261F8"/>
    <w:rsid w:val="00426279"/>
    <w:rsid w:val="00426477"/>
    <w:rsid w:val="004265E1"/>
    <w:rsid w:val="004265FE"/>
    <w:rsid w:val="004265FF"/>
    <w:rsid w:val="004267A4"/>
    <w:rsid w:val="004269B1"/>
    <w:rsid w:val="00426AAC"/>
    <w:rsid w:val="00426E77"/>
    <w:rsid w:val="004271FD"/>
    <w:rsid w:val="0042721E"/>
    <w:rsid w:val="00427371"/>
    <w:rsid w:val="004273C5"/>
    <w:rsid w:val="004273E1"/>
    <w:rsid w:val="0042785B"/>
    <w:rsid w:val="00427C9B"/>
    <w:rsid w:val="00427D6A"/>
    <w:rsid w:val="00427D81"/>
    <w:rsid w:val="00427F3D"/>
    <w:rsid w:val="00430099"/>
    <w:rsid w:val="00430117"/>
    <w:rsid w:val="0043014A"/>
    <w:rsid w:val="00430183"/>
    <w:rsid w:val="00430271"/>
    <w:rsid w:val="00430374"/>
    <w:rsid w:val="00430874"/>
    <w:rsid w:val="004308E6"/>
    <w:rsid w:val="00430AF2"/>
    <w:rsid w:val="00430C4B"/>
    <w:rsid w:val="00430D8A"/>
    <w:rsid w:val="00430DCD"/>
    <w:rsid w:val="00430DE0"/>
    <w:rsid w:val="00430E83"/>
    <w:rsid w:val="00430E98"/>
    <w:rsid w:val="00430EB8"/>
    <w:rsid w:val="00430EBB"/>
    <w:rsid w:val="00431055"/>
    <w:rsid w:val="00431099"/>
    <w:rsid w:val="004310E0"/>
    <w:rsid w:val="0043110E"/>
    <w:rsid w:val="00431115"/>
    <w:rsid w:val="00431211"/>
    <w:rsid w:val="00431A64"/>
    <w:rsid w:val="00431B3B"/>
    <w:rsid w:val="00431EA2"/>
    <w:rsid w:val="004320F1"/>
    <w:rsid w:val="004321DC"/>
    <w:rsid w:val="00432219"/>
    <w:rsid w:val="004322F7"/>
    <w:rsid w:val="004323BD"/>
    <w:rsid w:val="004323FE"/>
    <w:rsid w:val="0043243F"/>
    <w:rsid w:val="004324A7"/>
    <w:rsid w:val="004324C8"/>
    <w:rsid w:val="004325AA"/>
    <w:rsid w:val="00432623"/>
    <w:rsid w:val="004328C0"/>
    <w:rsid w:val="004328EF"/>
    <w:rsid w:val="00432A20"/>
    <w:rsid w:val="00432E86"/>
    <w:rsid w:val="00432F4E"/>
    <w:rsid w:val="004330A4"/>
    <w:rsid w:val="0043343E"/>
    <w:rsid w:val="004335B2"/>
    <w:rsid w:val="0043366A"/>
    <w:rsid w:val="004336DB"/>
    <w:rsid w:val="004337CC"/>
    <w:rsid w:val="00433851"/>
    <w:rsid w:val="00433A58"/>
    <w:rsid w:val="00433AF8"/>
    <w:rsid w:val="00433C1D"/>
    <w:rsid w:val="00433D3F"/>
    <w:rsid w:val="00433F80"/>
    <w:rsid w:val="00433F87"/>
    <w:rsid w:val="00433FC7"/>
    <w:rsid w:val="0043422A"/>
    <w:rsid w:val="0043438D"/>
    <w:rsid w:val="004343D8"/>
    <w:rsid w:val="004344B0"/>
    <w:rsid w:val="00434725"/>
    <w:rsid w:val="0043483D"/>
    <w:rsid w:val="00434881"/>
    <w:rsid w:val="0043496E"/>
    <w:rsid w:val="00434994"/>
    <w:rsid w:val="004349DA"/>
    <w:rsid w:val="004349FA"/>
    <w:rsid w:val="00434A1B"/>
    <w:rsid w:val="00434ADD"/>
    <w:rsid w:val="00434B1B"/>
    <w:rsid w:val="00434CA3"/>
    <w:rsid w:val="00434CD4"/>
    <w:rsid w:val="00434CED"/>
    <w:rsid w:val="00434DC5"/>
    <w:rsid w:val="00434F23"/>
    <w:rsid w:val="004353C9"/>
    <w:rsid w:val="0043544C"/>
    <w:rsid w:val="00435607"/>
    <w:rsid w:val="004356DB"/>
    <w:rsid w:val="0043584D"/>
    <w:rsid w:val="00435876"/>
    <w:rsid w:val="00435AE0"/>
    <w:rsid w:val="00435BFF"/>
    <w:rsid w:val="00435CDB"/>
    <w:rsid w:val="00435D33"/>
    <w:rsid w:val="00435D81"/>
    <w:rsid w:val="00436182"/>
    <w:rsid w:val="00436272"/>
    <w:rsid w:val="0043642A"/>
    <w:rsid w:val="0043676A"/>
    <w:rsid w:val="0043682D"/>
    <w:rsid w:val="00436967"/>
    <w:rsid w:val="004369E0"/>
    <w:rsid w:val="00436CDD"/>
    <w:rsid w:val="00436DA5"/>
    <w:rsid w:val="00436EF5"/>
    <w:rsid w:val="0043707E"/>
    <w:rsid w:val="00437251"/>
    <w:rsid w:val="004372F4"/>
    <w:rsid w:val="004374BE"/>
    <w:rsid w:val="0043764F"/>
    <w:rsid w:val="004376ED"/>
    <w:rsid w:val="004376F1"/>
    <w:rsid w:val="00437CFF"/>
    <w:rsid w:val="00437D21"/>
    <w:rsid w:val="00437E2E"/>
    <w:rsid w:val="00437E51"/>
    <w:rsid w:val="00437EE7"/>
    <w:rsid w:val="004403E7"/>
    <w:rsid w:val="0044054A"/>
    <w:rsid w:val="0044063E"/>
    <w:rsid w:val="004407E2"/>
    <w:rsid w:val="0044087C"/>
    <w:rsid w:val="004409E3"/>
    <w:rsid w:val="00440A5A"/>
    <w:rsid w:val="00440ACA"/>
    <w:rsid w:val="00440B30"/>
    <w:rsid w:val="00440E63"/>
    <w:rsid w:val="00440E6E"/>
    <w:rsid w:val="00440F21"/>
    <w:rsid w:val="00440FB7"/>
    <w:rsid w:val="00440FFA"/>
    <w:rsid w:val="004410A6"/>
    <w:rsid w:val="00441231"/>
    <w:rsid w:val="004415F6"/>
    <w:rsid w:val="00441BA6"/>
    <w:rsid w:val="00441CDF"/>
    <w:rsid w:val="00441DA4"/>
    <w:rsid w:val="00441DE1"/>
    <w:rsid w:val="00441DF2"/>
    <w:rsid w:val="00441E6F"/>
    <w:rsid w:val="00441E91"/>
    <w:rsid w:val="00441F41"/>
    <w:rsid w:val="004420C2"/>
    <w:rsid w:val="004420DB"/>
    <w:rsid w:val="0044210D"/>
    <w:rsid w:val="0044211C"/>
    <w:rsid w:val="00442176"/>
    <w:rsid w:val="00442263"/>
    <w:rsid w:val="0044269D"/>
    <w:rsid w:val="0044272D"/>
    <w:rsid w:val="0044275B"/>
    <w:rsid w:val="0044281C"/>
    <w:rsid w:val="004429B0"/>
    <w:rsid w:val="00442A57"/>
    <w:rsid w:val="00442ABC"/>
    <w:rsid w:val="00442BF1"/>
    <w:rsid w:val="00442CA4"/>
    <w:rsid w:val="00442CA7"/>
    <w:rsid w:val="00442D44"/>
    <w:rsid w:val="00442DCE"/>
    <w:rsid w:val="00442E0B"/>
    <w:rsid w:val="0044311F"/>
    <w:rsid w:val="004432C5"/>
    <w:rsid w:val="00443352"/>
    <w:rsid w:val="0044345D"/>
    <w:rsid w:val="0044350C"/>
    <w:rsid w:val="004435C9"/>
    <w:rsid w:val="0044389C"/>
    <w:rsid w:val="00443A20"/>
    <w:rsid w:val="00443A60"/>
    <w:rsid w:val="00443AD4"/>
    <w:rsid w:val="00443AD6"/>
    <w:rsid w:val="00443BF2"/>
    <w:rsid w:val="00443E2B"/>
    <w:rsid w:val="00443F2D"/>
    <w:rsid w:val="00443FBB"/>
    <w:rsid w:val="00444AF2"/>
    <w:rsid w:val="00444D3B"/>
    <w:rsid w:val="00444E28"/>
    <w:rsid w:val="0044510C"/>
    <w:rsid w:val="00445315"/>
    <w:rsid w:val="0044534F"/>
    <w:rsid w:val="004453DA"/>
    <w:rsid w:val="0044545F"/>
    <w:rsid w:val="004455B9"/>
    <w:rsid w:val="00445642"/>
    <w:rsid w:val="00445663"/>
    <w:rsid w:val="00445679"/>
    <w:rsid w:val="004456B7"/>
    <w:rsid w:val="004456D8"/>
    <w:rsid w:val="00445820"/>
    <w:rsid w:val="0044594C"/>
    <w:rsid w:val="00445A39"/>
    <w:rsid w:val="00445B64"/>
    <w:rsid w:val="00445C3D"/>
    <w:rsid w:val="00445CB9"/>
    <w:rsid w:val="00445CDA"/>
    <w:rsid w:val="00445F20"/>
    <w:rsid w:val="00446208"/>
    <w:rsid w:val="00446275"/>
    <w:rsid w:val="004463CF"/>
    <w:rsid w:val="004464A2"/>
    <w:rsid w:val="004465A0"/>
    <w:rsid w:val="004467C0"/>
    <w:rsid w:val="00446814"/>
    <w:rsid w:val="00446B24"/>
    <w:rsid w:val="00446B42"/>
    <w:rsid w:val="00446B5B"/>
    <w:rsid w:val="00446B7C"/>
    <w:rsid w:val="00446FE8"/>
    <w:rsid w:val="00447045"/>
    <w:rsid w:val="00447526"/>
    <w:rsid w:val="004477F8"/>
    <w:rsid w:val="004479CA"/>
    <w:rsid w:val="00447B5D"/>
    <w:rsid w:val="00447BEE"/>
    <w:rsid w:val="00447C8F"/>
    <w:rsid w:val="00447D49"/>
    <w:rsid w:val="00447D4A"/>
    <w:rsid w:val="00447DBC"/>
    <w:rsid w:val="004500E4"/>
    <w:rsid w:val="00450182"/>
    <w:rsid w:val="00450251"/>
    <w:rsid w:val="00450452"/>
    <w:rsid w:val="00450453"/>
    <w:rsid w:val="0045060F"/>
    <w:rsid w:val="0045063D"/>
    <w:rsid w:val="00450676"/>
    <w:rsid w:val="00450C40"/>
    <w:rsid w:val="00450CB1"/>
    <w:rsid w:val="00450D31"/>
    <w:rsid w:val="00450D39"/>
    <w:rsid w:val="00450FD2"/>
    <w:rsid w:val="00450FFF"/>
    <w:rsid w:val="00451144"/>
    <w:rsid w:val="004511A0"/>
    <w:rsid w:val="004512C8"/>
    <w:rsid w:val="0045146B"/>
    <w:rsid w:val="004518D5"/>
    <w:rsid w:val="00451A39"/>
    <w:rsid w:val="00451CC5"/>
    <w:rsid w:val="00452198"/>
    <w:rsid w:val="00452378"/>
    <w:rsid w:val="00452453"/>
    <w:rsid w:val="00452626"/>
    <w:rsid w:val="00452780"/>
    <w:rsid w:val="00452952"/>
    <w:rsid w:val="004529C8"/>
    <w:rsid w:val="00452A2E"/>
    <w:rsid w:val="00452AE0"/>
    <w:rsid w:val="00452AF7"/>
    <w:rsid w:val="00452CCB"/>
    <w:rsid w:val="00452CE6"/>
    <w:rsid w:val="00452EA9"/>
    <w:rsid w:val="00452F7F"/>
    <w:rsid w:val="0045300D"/>
    <w:rsid w:val="00453201"/>
    <w:rsid w:val="0045322E"/>
    <w:rsid w:val="00453274"/>
    <w:rsid w:val="0045327F"/>
    <w:rsid w:val="004533F8"/>
    <w:rsid w:val="0045354C"/>
    <w:rsid w:val="0045361A"/>
    <w:rsid w:val="00453647"/>
    <w:rsid w:val="00453660"/>
    <w:rsid w:val="0045399C"/>
    <w:rsid w:val="00453A98"/>
    <w:rsid w:val="00453DDB"/>
    <w:rsid w:val="00453E4C"/>
    <w:rsid w:val="00453E51"/>
    <w:rsid w:val="00454033"/>
    <w:rsid w:val="0045413E"/>
    <w:rsid w:val="00454179"/>
    <w:rsid w:val="0045427C"/>
    <w:rsid w:val="00454326"/>
    <w:rsid w:val="00454489"/>
    <w:rsid w:val="00454521"/>
    <w:rsid w:val="004545DE"/>
    <w:rsid w:val="0045460D"/>
    <w:rsid w:val="0045495B"/>
    <w:rsid w:val="004549BF"/>
    <w:rsid w:val="00454C19"/>
    <w:rsid w:val="00454DA7"/>
    <w:rsid w:val="00454ED2"/>
    <w:rsid w:val="00454F65"/>
    <w:rsid w:val="00455036"/>
    <w:rsid w:val="0045505B"/>
    <w:rsid w:val="0045516F"/>
    <w:rsid w:val="004551CE"/>
    <w:rsid w:val="00455236"/>
    <w:rsid w:val="0045524E"/>
    <w:rsid w:val="00455756"/>
    <w:rsid w:val="0045578A"/>
    <w:rsid w:val="004557F4"/>
    <w:rsid w:val="004557F6"/>
    <w:rsid w:val="00455A02"/>
    <w:rsid w:val="00455B57"/>
    <w:rsid w:val="00455B94"/>
    <w:rsid w:val="00455BA0"/>
    <w:rsid w:val="00455F52"/>
    <w:rsid w:val="00456024"/>
    <w:rsid w:val="00456135"/>
    <w:rsid w:val="00456151"/>
    <w:rsid w:val="00456188"/>
    <w:rsid w:val="004564FE"/>
    <w:rsid w:val="00456539"/>
    <w:rsid w:val="004565E0"/>
    <w:rsid w:val="0045674C"/>
    <w:rsid w:val="00456897"/>
    <w:rsid w:val="004568CA"/>
    <w:rsid w:val="00456C33"/>
    <w:rsid w:val="00457096"/>
    <w:rsid w:val="00457367"/>
    <w:rsid w:val="0045736E"/>
    <w:rsid w:val="004573E7"/>
    <w:rsid w:val="00457411"/>
    <w:rsid w:val="004574C4"/>
    <w:rsid w:val="00457502"/>
    <w:rsid w:val="0045755E"/>
    <w:rsid w:val="004575A6"/>
    <w:rsid w:val="004575F7"/>
    <w:rsid w:val="0045765C"/>
    <w:rsid w:val="004577C8"/>
    <w:rsid w:val="004577E0"/>
    <w:rsid w:val="00457898"/>
    <w:rsid w:val="00457BAD"/>
    <w:rsid w:val="00457F47"/>
    <w:rsid w:val="004601DA"/>
    <w:rsid w:val="004602E3"/>
    <w:rsid w:val="00460463"/>
    <w:rsid w:val="0046064A"/>
    <w:rsid w:val="00460675"/>
    <w:rsid w:val="00460881"/>
    <w:rsid w:val="004609C2"/>
    <w:rsid w:val="00460B12"/>
    <w:rsid w:val="00460BC9"/>
    <w:rsid w:val="00460C9E"/>
    <w:rsid w:val="00460CA1"/>
    <w:rsid w:val="00460D34"/>
    <w:rsid w:val="00460E26"/>
    <w:rsid w:val="00460FAD"/>
    <w:rsid w:val="0046100A"/>
    <w:rsid w:val="00461167"/>
    <w:rsid w:val="0046122A"/>
    <w:rsid w:val="0046146D"/>
    <w:rsid w:val="004614D2"/>
    <w:rsid w:val="00461636"/>
    <w:rsid w:val="0046164C"/>
    <w:rsid w:val="004617A8"/>
    <w:rsid w:val="004617F2"/>
    <w:rsid w:val="0046191D"/>
    <w:rsid w:val="0046195F"/>
    <w:rsid w:val="004619EC"/>
    <w:rsid w:val="00461AEB"/>
    <w:rsid w:val="00461DB8"/>
    <w:rsid w:val="0046213E"/>
    <w:rsid w:val="00462264"/>
    <w:rsid w:val="00462486"/>
    <w:rsid w:val="0046260F"/>
    <w:rsid w:val="004627C1"/>
    <w:rsid w:val="004628F0"/>
    <w:rsid w:val="0046295F"/>
    <w:rsid w:val="00462967"/>
    <w:rsid w:val="00462AAB"/>
    <w:rsid w:val="00462F1E"/>
    <w:rsid w:val="0046308D"/>
    <w:rsid w:val="00463112"/>
    <w:rsid w:val="004631BE"/>
    <w:rsid w:val="0046336D"/>
    <w:rsid w:val="004639F7"/>
    <w:rsid w:val="00463A7C"/>
    <w:rsid w:val="00463D8B"/>
    <w:rsid w:val="00463F1E"/>
    <w:rsid w:val="004643AE"/>
    <w:rsid w:val="00464605"/>
    <w:rsid w:val="004647CF"/>
    <w:rsid w:val="00464A2D"/>
    <w:rsid w:val="00464BE0"/>
    <w:rsid w:val="00464D5D"/>
    <w:rsid w:val="0046508F"/>
    <w:rsid w:val="004650DB"/>
    <w:rsid w:val="00465206"/>
    <w:rsid w:val="004653B8"/>
    <w:rsid w:val="004653F7"/>
    <w:rsid w:val="00465456"/>
    <w:rsid w:val="004654AB"/>
    <w:rsid w:val="004654F8"/>
    <w:rsid w:val="0046558E"/>
    <w:rsid w:val="0046563A"/>
    <w:rsid w:val="00465856"/>
    <w:rsid w:val="004658D9"/>
    <w:rsid w:val="00465A61"/>
    <w:rsid w:val="00465B18"/>
    <w:rsid w:val="00465CF1"/>
    <w:rsid w:val="00466013"/>
    <w:rsid w:val="004661BD"/>
    <w:rsid w:val="004664AB"/>
    <w:rsid w:val="00466883"/>
    <w:rsid w:val="00466BFC"/>
    <w:rsid w:val="00466D1A"/>
    <w:rsid w:val="00466E5E"/>
    <w:rsid w:val="00466EDB"/>
    <w:rsid w:val="00466F1C"/>
    <w:rsid w:val="0046721A"/>
    <w:rsid w:val="0046723B"/>
    <w:rsid w:val="00467352"/>
    <w:rsid w:val="0046739E"/>
    <w:rsid w:val="0046752D"/>
    <w:rsid w:val="0046754E"/>
    <w:rsid w:val="00467715"/>
    <w:rsid w:val="00467734"/>
    <w:rsid w:val="00467A13"/>
    <w:rsid w:val="00467C04"/>
    <w:rsid w:val="00467F32"/>
    <w:rsid w:val="00470060"/>
    <w:rsid w:val="00470396"/>
    <w:rsid w:val="0047044F"/>
    <w:rsid w:val="00470453"/>
    <w:rsid w:val="004706FF"/>
    <w:rsid w:val="00470748"/>
    <w:rsid w:val="0047087C"/>
    <w:rsid w:val="0047097E"/>
    <w:rsid w:val="004709FB"/>
    <w:rsid w:val="00470F3C"/>
    <w:rsid w:val="00471078"/>
    <w:rsid w:val="00471147"/>
    <w:rsid w:val="0047127D"/>
    <w:rsid w:val="00471299"/>
    <w:rsid w:val="004712AC"/>
    <w:rsid w:val="0047134C"/>
    <w:rsid w:val="00471350"/>
    <w:rsid w:val="00471362"/>
    <w:rsid w:val="0047166E"/>
    <w:rsid w:val="004716A6"/>
    <w:rsid w:val="00471940"/>
    <w:rsid w:val="00471A4A"/>
    <w:rsid w:val="00471BCC"/>
    <w:rsid w:val="00471D4B"/>
    <w:rsid w:val="00471DE2"/>
    <w:rsid w:val="00472045"/>
    <w:rsid w:val="00472143"/>
    <w:rsid w:val="00472527"/>
    <w:rsid w:val="0047253E"/>
    <w:rsid w:val="00472726"/>
    <w:rsid w:val="0047273F"/>
    <w:rsid w:val="004728CC"/>
    <w:rsid w:val="00472997"/>
    <w:rsid w:val="00472A07"/>
    <w:rsid w:val="00472B05"/>
    <w:rsid w:val="00472C1C"/>
    <w:rsid w:val="00472C80"/>
    <w:rsid w:val="00472C9D"/>
    <w:rsid w:val="00472D9F"/>
    <w:rsid w:val="00472DC0"/>
    <w:rsid w:val="00472EE7"/>
    <w:rsid w:val="00473105"/>
    <w:rsid w:val="004731DE"/>
    <w:rsid w:val="00473227"/>
    <w:rsid w:val="004733D8"/>
    <w:rsid w:val="00473544"/>
    <w:rsid w:val="0047359D"/>
    <w:rsid w:val="004736C5"/>
    <w:rsid w:val="00473852"/>
    <w:rsid w:val="00473885"/>
    <w:rsid w:val="00473CEC"/>
    <w:rsid w:val="00473DCB"/>
    <w:rsid w:val="00473E4E"/>
    <w:rsid w:val="00473F02"/>
    <w:rsid w:val="00473FEA"/>
    <w:rsid w:val="004740FF"/>
    <w:rsid w:val="004741C6"/>
    <w:rsid w:val="0047424D"/>
    <w:rsid w:val="00474294"/>
    <w:rsid w:val="004742C9"/>
    <w:rsid w:val="00474479"/>
    <w:rsid w:val="00474587"/>
    <w:rsid w:val="00474725"/>
    <w:rsid w:val="00474735"/>
    <w:rsid w:val="00474793"/>
    <w:rsid w:val="004747C9"/>
    <w:rsid w:val="00474C70"/>
    <w:rsid w:val="00474FA1"/>
    <w:rsid w:val="004751CD"/>
    <w:rsid w:val="004752F1"/>
    <w:rsid w:val="004752F6"/>
    <w:rsid w:val="00475734"/>
    <w:rsid w:val="00475747"/>
    <w:rsid w:val="00475973"/>
    <w:rsid w:val="004759B3"/>
    <w:rsid w:val="00475F0F"/>
    <w:rsid w:val="00475F2B"/>
    <w:rsid w:val="00475F30"/>
    <w:rsid w:val="00475F3B"/>
    <w:rsid w:val="00475F7F"/>
    <w:rsid w:val="004760B0"/>
    <w:rsid w:val="0047610D"/>
    <w:rsid w:val="00476271"/>
    <w:rsid w:val="00476336"/>
    <w:rsid w:val="004764EF"/>
    <w:rsid w:val="00476504"/>
    <w:rsid w:val="00476532"/>
    <w:rsid w:val="00476594"/>
    <w:rsid w:val="004765AA"/>
    <w:rsid w:val="004765BE"/>
    <w:rsid w:val="00476643"/>
    <w:rsid w:val="004766A8"/>
    <w:rsid w:val="00476745"/>
    <w:rsid w:val="0047679F"/>
    <w:rsid w:val="00476808"/>
    <w:rsid w:val="004769C2"/>
    <w:rsid w:val="00476A78"/>
    <w:rsid w:val="00476F18"/>
    <w:rsid w:val="004770BA"/>
    <w:rsid w:val="0047719E"/>
    <w:rsid w:val="00477280"/>
    <w:rsid w:val="004772A5"/>
    <w:rsid w:val="00477451"/>
    <w:rsid w:val="00477514"/>
    <w:rsid w:val="004778F4"/>
    <w:rsid w:val="004779C3"/>
    <w:rsid w:val="004779D0"/>
    <w:rsid w:val="00477AB0"/>
    <w:rsid w:val="00477AC0"/>
    <w:rsid w:val="00477AED"/>
    <w:rsid w:val="00477AF5"/>
    <w:rsid w:val="00477C9E"/>
    <w:rsid w:val="00477E51"/>
    <w:rsid w:val="00477F95"/>
    <w:rsid w:val="00480098"/>
    <w:rsid w:val="00480222"/>
    <w:rsid w:val="00480334"/>
    <w:rsid w:val="0048037A"/>
    <w:rsid w:val="00480678"/>
    <w:rsid w:val="00480869"/>
    <w:rsid w:val="0048094B"/>
    <w:rsid w:val="00480965"/>
    <w:rsid w:val="00480971"/>
    <w:rsid w:val="00480AAF"/>
    <w:rsid w:val="00480BFA"/>
    <w:rsid w:val="00480D01"/>
    <w:rsid w:val="00480F04"/>
    <w:rsid w:val="00480F0E"/>
    <w:rsid w:val="004810CD"/>
    <w:rsid w:val="004811E8"/>
    <w:rsid w:val="00481218"/>
    <w:rsid w:val="0048129E"/>
    <w:rsid w:val="0048141A"/>
    <w:rsid w:val="00481462"/>
    <w:rsid w:val="004818FF"/>
    <w:rsid w:val="00481A6C"/>
    <w:rsid w:val="00481B64"/>
    <w:rsid w:val="00481BB4"/>
    <w:rsid w:val="00481C7A"/>
    <w:rsid w:val="00481DEC"/>
    <w:rsid w:val="00481DEF"/>
    <w:rsid w:val="00482007"/>
    <w:rsid w:val="0048209E"/>
    <w:rsid w:val="004823A6"/>
    <w:rsid w:val="004823E7"/>
    <w:rsid w:val="004824FD"/>
    <w:rsid w:val="00482751"/>
    <w:rsid w:val="0048277B"/>
    <w:rsid w:val="004827DC"/>
    <w:rsid w:val="0048285F"/>
    <w:rsid w:val="00482914"/>
    <w:rsid w:val="00482936"/>
    <w:rsid w:val="0048298F"/>
    <w:rsid w:val="004829D0"/>
    <w:rsid w:val="00482ACC"/>
    <w:rsid w:val="00482BC0"/>
    <w:rsid w:val="00482DA1"/>
    <w:rsid w:val="00482FB7"/>
    <w:rsid w:val="00483043"/>
    <w:rsid w:val="004831EA"/>
    <w:rsid w:val="004833D3"/>
    <w:rsid w:val="00483487"/>
    <w:rsid w:val="004834D9"/>
    <w:rsid w:val="00483695"/>
    <w:rsid w:val="00483747"/>
    <w:rsid w:val="00483856"/>
    <w:rsid w:val="00483A76"/>
    <w:rsid w:val="00483B4B"/>
    <w:rsid w:val="00483C6F"/>
    <w:rsid w:val="00483EAC"/>
    <w:rsid w:val="00484017"/>
    <w:rsid w:val="00484144"/>
    <w:rsid w:val="0048419B"/>
    <w:rsid w:val="0048422A"/>
    <w:rsid w:val="00484470"/>
    <w:rsid w:val="004844A4"/>
    <w:rsid w:val="00484665"/>
    <w:rsid w:val="004846A5"/>
    <w:rsid w:val="00484717"/>
    <w:rsid w:val="00484806"/>
    <w:rsid w:val="0048490B"/>
    <w:rsid w:val="00484912"/>
    <w:rsid w:val="00484966"/>
    <w:rsid w:val="00484B94"/>
    <w:rsid w:val="00484BBD"/>
    <w:rsid w:val="00484CF7"/>
    <w:rsid w:val="00484E1E"/>
    <w:rsid w:val="00484F81"/>
    <w:rsid w:val="00485045"/>
    <w:rsid w:val="00485054"/>
    <w:rsid w:val="00485215"/>
    <w:rsid w:val="004852A2"/>
    <w:rsid w:val="004852C7"/>
    <w:rsid w:val="00485709"/>
    <w:rsid w:val="00485761"/>
    <w:rsid w:val="004857F9"/>
    <w:rsid w:val="004858A4"/>
    <w:rsid w:val="0048592B"/>
    <w:rsid w:val="004859E9"/>
    <w:rsid w:val="00485D3F"/>
    <w:rsid w:val="00485D86"/>
    <w:rsid w:val="00485DBE"/>
    <w:rsid w:val="00485EAA"/>
    <w:rsid w:val="00485F0A"/>
    <w:rsid w:val="00485F8E"/>
    <w:rsid w:val="00485FB1"/>
    <w:rsid w:val="00486045"/>
    <w:rsid w:val="00486188"/>
    <w:rsid w:val="00486350"/>
    <w:rsid w:val="004867DB"/>
    <w:rsid w:val="00486934"/>
    <w:rsid w:val="00486941"/>
    <w:rsid w:val="00486F4E"/>
    <w:rsid w:val="0048706B"/>
    <w:rsid w:val="0048718F"/>
    <w:rsid w:val="004872CB"/>
    <w:rsid w:val="0048736C"/>
    <w:rsid w:val="00487619"/>
    <w:rsid w:val="0048789A"/>
    <w:rsid w:val="004878D9"/>
    <w:rsid w:val="004879A6"/>
    <w:rsid w:val="004879EA"/>
    <w:rsid w:val="00487C91"/>
    <w:rsid w:val="00487D34"/>
    <w:rsid w:val="00487D3D"/>
    <w:rsid w:val="0049002F"/>
    <w:rsid w:val="00490108"/>
    <w:rsid w:val="0049019F"/>
    <w:rsid w:val="004902CF"/>
    <w:rsid w:val="00490300"/>
    <w:rsid w:val="00490464"/>
    <w:rsid w:val="004904C8"/>
    <w:rsid w:val="00490528"/>
    <w:rsid w:val="004908BD"/>
    <w:rsid w:val="004908F3"/>
    <w:rsid w:val="00490ABB"/>
    <w:rsid w:val="00490BF6"/>
    <w:rsid w:val="00490C53"/>
    <w:rsid w:val="00490E85"/>
    <w:rsid w:val="00490F7A"/>
    <w:rsid w:val="00491049"/>
    <w:rsid w:val="0049114D"/>
    <w:rsid w:val="00491229"/>
    <w:rsid w:val="004913ED"/>
    <w:rsid w:val="00491607"/>
    <w:rsid w:val="00491684"/>
    <w:rsid w:val="00491719"/>
    <w:rsid w:val="00491A53"/>
    <w:rsid w:val="00491DF9"/>
    <w:rsid w:val="00492185"/>
    <w:rsid w:val="00492426"/>
    <w:rsid w:val="00492428"/>
    <w:rsid w:val="004924BE"/>
    <w:rsid w:val="004924DC"/>
    <w:rsid w:val="004924FE"/>
    <w:rsid w:val="00492557"/>
    <w:rsid w:val="00492A55"/>
    <w:rsid w:val="00492D18"/>
    <w:rsid w:val="00493115"/>
    <w:rsid w:val="00493150"/>
    <w:rsid w:val="0049323A"/>
    <w:rsid w:val="004934D4"/>
    <w:rsid w:val="00493644"/>
    <w:rsid w:val="00493734"/>
    <w:rsid w:val="00493898"/>
    <w:rsid w:val="004938F8"/>
    <w:rsid w:val="00493A49"/>
    <w:rsid w:val="00493C1F"/>
    <w:rsid w:val="00493D76"/>
    <w:rsid w:val="00493EEA"/>
    <w:rsid w:val="00493FD0"/>
    <w:rsid w:val="00494196"/>
    <w:rsid w:val="004941E8"/>
    <w:rsid w:val="0049420D"/>
    <w:rsid w:val="0049428A"/>
    <w:rsid w:val="004944E7"/>
    <w:rsid w:val="00494506"/>
    <w:rsid w:val="0049462A"/>
    <w:rsid w:val="0049493D"/>
    <w:rsid w:val="00494BCF"/>
    <w:rsid w:val="00494DE6"/>
    <w:rsid w:val="00494E11"/>
    <w:rsid w:val="00495141"/>
    <w:rsid w:val="00495202"/>
    <w:rsid w:val="00495313"/>
    <w:rsid w:val="00495505"/>
    <w:rsid w:val="00495615"/>
    <w:rsid w:val="00495786"/>
    <w:rsid w:val="00495905"/>
    <w:rsid w:val="00495A4F"/>
    <w:rsid w:val="00495AB9"/>
    <w:rsid w:val="00495C56"/>
    <w:rsid w:val="00495F45"/>
    <w:rsid w:val="00496016"/>
    <w:rsid w:val="00496195"/>
    <w:rsid w:val="00496267"/>
    <w:rsid w:val="004965E4"/>
    <w:rsid w:val="00496AF8"/>
    <w:rsid w:val="00496BF5"/>
    <w:rsid w:val="00496D60"/>
    <w:rsid w:val="00496DA1"/>
    <w:rsid w:val="00497069"/>
    <w:rsid w:val="004972B5"/>
    <w:rsid w:val="004973D0"/>
    <w:rsid w:val="00497422"/>
    <w:rsid w:val="00497629"/>
    <w:rsid w:val="004977C3"/>
    <w:rsid w:val="004977FE"/>
    <w:rsid w:val="00497960"/>
    <w:rsid w:val="00497C6B"/>
    <w:rsid w:val="00497D04"/>
    <w:rsid w:val="00497D63"/>
    <w:rsid w:val="00497D9D"/>
    <w:rsid w:val="00497E6C"/>
    <w:rsid w:val="00497F1D"/>
    <w:rsid w:val="004A0087"/>
    <w:rsid w:val="004A009D"/>
    <w:rsid w:val="004A01B4"/>
    <w:rsid w:val="004A01C6"/>
    <w:rsid w:val="004A0442"/>
    <w:rsid w:val="004A04D4"/>
    <w:rsid w:val="004A0728"/>
    <w:rsid w:val="004A0824"/>
    <w:rsid w:val="004A08A0"/>
    <w:rsid w:val="004A0CA1"/>
    <w:rsid w:val="004A0CD6"/>
    <w:rsid w:val="004A0D4E"/>
    <w:rsid w:val="004A0DB7"/>
    <w:rsid w:val="004A0DD5"/>
    <w:rsid w:val="004A1041"/>
    <w:rsid w:val="004A12A5"/>
    <w:rsid w:val="004A12F9"/>
    <w:rsid w:val="004A13C4"/>
    <w:rsid w:val="004A14D1"/>
    <w:rsid w:val="004A173D"/>
    <w:rsid w:val="004A19AC"/>
    <w:rsid w:val="004A19B4"/>
    <w:rsid w:val="004A1B15"/>
    <w:rsid w:val="004A1B1B"/>
    <w:rsid w:val="004A1B84"/>
    <w:rsid w:val="004A1BD4"/>
    <w:rsid w:val="004A1C6B"/>
    <w:rsid w:val="004A1D75"/>
    <w:rsid w:val="004A1E85"/>
    <w:rsid w:val="004A2274"/>
    <w:rsid w:val="004A22BA"/>
    <w:rsid w:val="004A2460"/>
    <w:rsid w:val="004A25D4"/>
    <w:rsid w:val="004A26A2"/>
    <w:rsid w:val="004A26C3"/>
    <w:rsid w:val="004A280A"/>
    <w:rsid w:val="004A28FF"/>
    <w:rsid w:val="004A2969"/>
    <w:rsid w:val="004A2996"/>
    <w:rsid w:val="004A2A3D"/>
    <w:rsid w:val="004A2CE6"/>
    <w:rsid w:val="004A2E0B"/>
    <w:rsid w:val="004A2E1A"/>
    <w:rsid w:val="004A2E3A"/>
    <w:rsid w:val="004A2E57"/>
    <w:rsid w:val="004A2FEF"/>
    <w:rsid w:val="004A3335"/>
    <w:rsid w:val="004A3415"/>
    <w:rsid w:val="004A3561"/>
    <w:rsid w:val="004A3703"/>
    <w:rsid w:val="004A3724"/>
    <w:rsid w:val="004A38E5"/>
    <w:rsid w:val="004A3C08"/>
    <w:rsid w:val="004A3C0B"/>
    <w:rsid w:val="004A3C7F"/>
    <w:rsid w:val="004A3DB7"/>
    <w:rsid w:val="004A3FFB"/>
    <w:rsid w:val="004A42CE"/>
    <w:rsid w:val="004A4737"/>
    <w:rsid w:val="004A47A5"/>
    <w:rsid w:val="004A47CC"/>
    <w:rsid w:val="004A47DC"/>
    <w:rsid w:val="004A4811"/>
    <w:rsid w:val="004A483F"/>
    <w:rsid w:val="004A4884"/>
    <w:rsid w:val="004A48B0"/>
    <w:rsid w:val="004A4A01"/>
    <w:rsid w:val="004A4B5B"/>
    <w:rsid w:val="004A4C7B"/>
    <w:rsid w:val="004A4DD1"/>
    <w:rsid w:val="004A4E41"/>
    <w:rsid w:val="004A4E87"/>
    <w:rsid w:val="004A4EBF"/>
    <w:rsid w:val="004A4EC9"/>
    <w:rsid w:val="004A50BC"/>
    <w:rsid w:val="004A521E"/>
    <w:rsid w:val="004A5333"/>
    <w:rsid w:val="004A54AD"/>
    <w:rsid w:val="004A5521"/>
    <w:rsid w:val="004A573F"/>
    <w:rsid w:val="004A575F"/>
    <w:rsid w:val="004A5764"/>
    <w:rsid w:val="004A59A9"/>
    <w:rsid w:val="004A5AD1"/>
    <w:rsid w:val="004A6349"/>
    <w:rsid w:val="004A6465"/>
    <w:rsid w:val="004A646D"/>
    <w:rsid w:val="004A6575"/>
    <w:rsid w:val="004A674D"/>
    <w:rsid w:val="004A6876"/>
    <w:rsid w:val="004A6A2E"/>
    <w:rsid w:val="004A6CBA"/>
    <w:rsid w:val="004A6CCB"/>
    <w:rsid w:val="004A6E26"/>
    <w:rsid w:val="004A6F5B"/>
    <w:rsid w:val="004A6FC3"/>
    <w:rsid w:val="004A6FDA"/>
    <w:rsid w:val="004A7093"/>
    <w:rsid w:val="004A70E7"/>
    <w:rsid w:val="004A71E0"/>
    <w:rsid w:val="004A721C"/>
    <w:rsid w:val="004A7412"/>
    <w:rsid w:val="004A74C4"/>
    <w:rsid w:val="004A7690"/>
    <w:rsid w:val="004A7988"/>
    <w:rsid w:val="004A7AA3"/>
    <w:rsid w:val="004A7B57"/>
    <w:rsid w:val="004A7BC0"/>
    <w:rsid w:val="004A7D3A"/>
    <w:rsid w:val="004A7E5D"/>
    <w:rsid w:val="004B0000"/>
    <w:rsid w:val="004B0118"/>
    <w:rsid w:val="004B01B4"/>
    <w:rsid w:val="004B064A"/>
    <w:rsid w:val="004B065D"/>
    <w:rsid w:val="004B0810"/>
    <w:rsid w:val="004B0867"/>
    <w:rsid w:val="004B08A8"/>
    <w:rsid w:val="004B08C3"/>
    <w:rsid w:val="004B08DC"/>
    <w:rsid w:val="004B0968"/>
    <w:rsid w:val="004B0A32"/>
    <w:rsid w:val="004B0B79"/>
    <w:rsid w:val="004B0C39"/>
    <w:rsid w:val="004B0C49"/>
    <w:rsid w:val="004B0CA6"/>
    <w:rsid w:val="004B0D28"/>
    <w:rsid w:val="004B0F0A"/>
    <w:rsid w:val="004B1029"/>
    <w:rsid w:val="004B10EA"/>
    <w:rsid w:val="004B1236"/>
    <w:rsid w:val="004B1260"/>
    <w:rsid w:val="004B126B"/>
    <w:rsid w:val="004B1423"/>
    <w:rsid w:val="004B14F2"/>
    <w:rsid w:val="004B17A9"/>
    <w:rsid w:val="004B1B67"/>
    <w:rsid w:val="004B1BDA"/>
    <w:rsid w:val="004B1CCA"/>
    <w:rsid w:val="004B1E78"/>
    <w:rsid w:val="004B1F51"/>
    <w:rsid w:val="004B210D"/>
    <w:rsid w:val="004B213E"/>
    <w:rsid w:val="004B217E"/>
    <w:rsid w:val="004B21DE"/>
    <w:rsid w:val="004B21F1"/>
    <w:rsid w:val="004B23A1"/>
    <w:rsid w:val="004B2443"/>
    <w:rsid w:val="004B2453"/>
    <w:rsid w:val="004B274E"/>
    <w:rsid w:val="004B28DB"/>
    <w:rsid w:val="004B29A6"/>
    <w:rsid w:val="004B2DE2"/>
    <w:rsid w:val="004B2DFC"/>
    <w:rsid w:val="004B2E1C"/>
    <w:rsid w:val="004B3080"/>
    <w:rsid w:val="004B3090"/>
    <w:rsid w:val="004B30D0"/>
    <w:rsid w:val="004B335D"/>
    <w:rsid w:val="004B3722"/>
    <w:rsid w:val="004B373F"/>
    <w:rsid w:val="004B374E"/>
    <w:rsid w:val="004B37D4"/>
    <w:rsid w:val="004B3810"/>
    <w:rsid w:val="004B39DB"/>
    <w:rsid w:val="004B3E4E"/>
    <w:rsid w:val="004B3ECF"/>
    <w:rsid w:val="004B4019"/>
    <w:rsid w:val="004B4232"/>
    <w:rsid w:val="004B429E"/>
    <w:rsid w:val="004B42E3"/>
    <w:rsid w:val="004B4835"/>
    <w:rsid w:val="004B4D4E"/>
    <w:rsid w:val="004B4E89"/>
    <w:rsid w:val="004B508D"/>
    <w:rsid w:val="004B5344"/>
    <w:rsid w:val="004B544A"/>
    <w:rsid w:val="004B5633"/>
    <w:rsid w:val="004B56BE"/>
    <w:rsid w:val="004B5785"/>
    <w:rsid w:val="004B5822"/>
    <w:rsid w:val="004B58F7"/>
    <w:rsid w:val="004B5A3A"/>
    <w:rsid w:val="004B5B9A"/>
    <w:rsid w:val="004B5C82"/>
    <w:rsid w:val="004B621B"/>
    <w:rsid w:val="004B6227"/>
    <w:rsid w:val="004B641F"/>
    <w:rsid w:val="004B64BF"/>
    <w:rsid w:val="004B65D5"/>
    <w:rsid w:val="004B65D9"/>
    <w:rsid w:val="004B68A6"/>
    <w:rsid w:val="004B68BC"/>
    <w:rsid w:val="004B68FB"/>
    <w:rsid w:val="004B69DF"/>
    <w:rsid w:val="004B69F6"/>
    <w:rsid w:val="004B6B10"/>
    <w:rsid w:val="004B6B32"/>
    <w:rsid w:val="004B6CB3"/>
    <w:rsid w:val="004B6CBE"/>
    <w:rsid w:val="004B6DB0"/>
    <w:rsid w:val="004B6F53"/>
    <w:rsid w:val="004B6F77"/>
    <w:rsid w:val="004B7342"/>
    <w:rsid w:val="004B7446"/>
    <w:rsid w:val="004B7675"/>
    <w:rsid w:val="004B77C5"/>
    <w:rsid w:val="004B784F"/>
    <w:rsid w:val="004B7859"/>
    <w:rsid w:val="004B7A59"/>
    <w:rsid w:val="004B7ABE"/>
    <w:rsid w:val="004B7B8C"/>
    <w:rsid w:val="004B7CA2"/>
    <w:rsid w:val="004C006C"/>
    <w:rsid w:val="004C020E"/>
    <w:rsid w:val="004C033C"/>
    <w:rsid w:val="004C0778"/>
    <w:rsid w:val="004C082A"/>
    <w:rsid w:val="004C082D"/>
    <w:rsid w:val="004C095D"/>
    <w:rsid w:val="004C0A8E"/>
    <w:rsid w:val="004C0A91"/>
    <w:rsid w:val="004C0AEB"/>
    <w:rsid w:val="004C0BFA"/>
    <w:rsid w:val="004C0CD5"/>
    <w:rsid w:val="004C0E4B"/>
    <w:rsid w:val="004C1050"/>
    <w:rsid w:val="004C1234"/>
    <w:rsid w:val="004C126F"/>
    <w:rsid w:val="004C1280"/>
    <w:rsid w:val="004C1325"/>
    <w:rsid w:val="004C17E4"/>
    <w:rsid w:val="004C1AAC"/>
    <w:rsid w:val="004C1B1C"/>
    <w:rsid w:val="004C1B95"/>
    <w:rsid w:val="004C1C79"/>
    <w:rsid w:val="004C1E51"/>
    <w:rsid w:val="004C2179"/>
    <w:rsid w:val="004C2186"/>
    <w:rsid w:val="004C2252"/>
    <w:rsid w:val="004C23D0"/>
    <w:rsid w:val="004C2444"/>
    <w:rsid w:val="004C249A"/>
    <w:rsid w:val="004C261A"/>
    <w:rsid w:val="004C27C7"/>
    <w:rsid w:val="004C286D"/>
    <w:rsid w:val="004C308C"/>
    <w:rsid w:val="004C3365"/>
    <w:rsid w:val="004C34C8"/>
    <w:rsid w:val="004C37C2"/>
    <w:rsid w:val="004C3871"/>
    <w:rsid w:val="004C38CF"/>
    <w:rsid w:val="004C39B5"/>
    <w:rsid w:val="004C3A12"/>
    <w:rsid w:val="004C3D90"/>
    <w:rsid w:val="004C3DC3"/>
    <w:rsid w:val="004C3FD6"/>
    <w:rsid w:val="004C40C8"/>
    <w:rsid w:val="004C4112"/>
    <w:rsid w:val="004C43A6"/>
    <w:rsid w:val="004C43FD"/>
    <w:rsid w:val="004C44A8"/>
    <w:rsid w:val="004C45D3"/>
    <w:rsid w:val="004C45DC"/>
    <w:rsid w:val="004C489F"/>
    <w:rsid w:val="004C49C2"/>
    <w:rsid w:val="004C4C56"/>
    <w:rsid w:val="004C4C5C"/>
    <w:rsid w:val="004C4CC4"/>
    <w:rsid w:val="004C4D3D"/>
    <w:rsid w:val="004C4D9E"/>
    <w:rsid w:val="004C4E64"/>
    <w:rsid w:val="004C506A"/>
    <w:rsid w:val="004C514F"/>
    <w:rsid w:val="004C5182"/>
    <w:rsid w:val="004C51DD"/>
    <w:rsid w:val="004C532D"/>
    <w:rsid w:val="004C53A9"/>
    <w:rsid w:val="004C54D6"/>
    <w:rsid w:val="004C56AE"/>
    <w:rsid w:val="004C5714"/>
    <w:rsid w:val="004C5798"/>
    <w:rsid w:val="004C5805"/>
    <w:rsid w:val="004C5982"/>
    <w:rsid w:val="004C5999"/>
    <w:rsid w:val="004C5A4E"/>
    <w:rsid w:val="004C5CDF"/>
    <w:rsid w:val="004C5F26"/>
    <w:rsid w:val="004C5F2B"/>
    <w:rsid w:val="004C5FD1"/>
    <w:rsid w:val="004C5FDF"/>
    <w:rsid w:val="004C5FEB"/>
    <w:rsid w:val="004C609E"/>
    <w:rsid w:val="004C60CB"/>
    <w:rsid w:val="004C61E4"/>
    <w:rsid w:val="004C6605"/>
    <w:rsid w:val="004C6643"/>
    <w:rsid w:val="004C6B49"/>
    <w:rsid w:val="004C6C4E"/>
    <w:rsid w:val="004C709A"/>
    <w:rsid w:val="004C726E"/>
    <w:rsid w:val="004C73E8"/>
    <w:rsid w:val="004C7551"/>
    <w:rsid w:val="004C7564"/>
    <w:rsid w:val="004C77E4"/>
    <w:rsid w:val="004C77ED"/>
    <w:rsid w:val="004C7896"/>
    <w:rsid w:val="004C78A0"/>
    <w:rsid w:val="004C78BC"/>
    <w:rsid w:val="004C79C0"/>
    <w:rsid w:val="004C79D2"/>
    <w:rsid w:val="004C79E3"/>
    <w:rsid w:val="004C7C23"/>
    <w:rsid w:val="004C7D11"/>
    <w:rsid w:val="004C7D79"/>
    <w:rsid w:val="004C7F00"/>
    <w:rsid w:val="004D00A1"/>
    <w:rsid w:val="004D023D"/>
    <w:rsid w:val="004D0277"/>
    <w:rsid w:val="004D0326"/>
    <w:rsid w:val="004D06F8"/>
    <w:rsid w:val="004D0797"/>
    <w:rsid w:val="004D08A7"/>
    <w:rsid w:val="004D08C7"/>
    <w:rsid w:val="004D0930"/>
    <w:rsid w:val="004D09E5"/>
    <w:rsid w:val="004D09E6"/>
    <w:rsid w:val="004D09FA"/>
    <w:rsid w:val="004D0A09"/>
    <w:rsid w:val="004D0B07"/>
    <w:rsid w:val="004D0B57"/>
    <w:rsid w:val="004D0F30"/>
    <w:rsid w:val="004D10AC"/>
    <w:rsid w:val="004D11C6"/>
    <w:rsid w:val="004D11D8"/>
    <w:rsid w:val="004D13AA"/>
    <w:rsid w:val="004D13E9"/>
    <w:rsid w:val="004D1573"/>
    <w:rsid w:val="004D1635"/>
    <w:rsid w:val="004D1715"/>
    <w:rsid w:val="004D1882"/>
    <w:rsid w:val="004D1A24"/>
    <w:rsid w:val="004D1C4D"/>
    <w:rsid w:val="004D1CB5"/>
    <w:rsid w:val="004D1E90"/>
    <w:rsid w:val="004D1FF1"/>
    <w:rsid w:val="004D20A7"/>
    <w:rsid w:val="004D20F5"/>
    <w:rsid w:val="004D2154"/>
    <w:rsid w:val="004D217F"/>
    <w:rsid w:val="004D224F"/>
    <w:rsid w:val="004D2371"/>
    <w:rsid w:val="004D259B"/>
    <w:rsid w:val="004D25B5"/>
    <w:rsid w:val="004D265E"/>
    <w:rsid w:val="004D2781"/>
    <w:rsid w:val="004D2792"/>
    <w:rsid w:val="004D2AE4"/>
    <w:rsid w:val="004D2CAF"/>
    <w:rsid w:val="004D2D4D"/>
    <w:rsid w:val="004D2F35"/>
    <w:rsid w:val="004D3097"/>
    <w:rsid w:val="004D31CA"/>
    <w:rsid w:val="004D3227"/>
    <w:rsid w:val="004D333F"/>
    <w:rsid w:val="004D34ED"/>
    <w:rsid w:val="004D3614"/>
    <w:rsid w:val="004D37C5"/>
    <w:rsid w:val="004D381D"/>
    <w:rsid w:val="004D3832"/>
    <w:rsid w:val="004D3874"/>
    <w:rsid w:val="004D3A91"/>
    <w:rsid w:val="004D3ADB"/>
    <w:rsid w:val="004D3B32"/>
    <w:rsid w:val="004D3BF0"/>
    <w:rsid w:val="004D3E52"/>
    <w:rsid w:val="004D3F44"/>
    <w:rsid w:val="004D417E"/>
    <w:rsid w:val="004D43E7"/>
    <w:rsid w:val="004D451D"/>
    <w:rsid w:val="004D459F"/>
    <w:rsid w:val="004D45F4"/>
    <w:rsid w:val="004D4694"/>
    <w:rsid w:val="004D484A"/>
    <w:rsid w:val="004D4B6C"/>
    <w:rsid w:val="004D4B78"/>
    <w:rsid w:val="004D5123"/>
    <w:rsid w:val="004D51E7"/>
    <w:rsid w:val="004D5301"/>
    <w:rsid w:val="004D53CF"/>
    <w:rsid w:val="004D53E6"/>
    <w:rsid w:val="004D5494"/>
    <w:rsid w:val="004D57ED"/>
    <w:rsid w:val="004D5940"/>
    <w:rsid w:val="004D599F"/>
    <w:rsid w:val="004D5A5A"/>
    <w:rsid w:val="004D5BEC"/>
    <w:rsid w:val="004D5C82"/>
    <w:rsid w:val="004D5DB4"/>
    <w:rsid w:val="004D5FFB"/>
    <w:rsid w:val="004D60E7"/>
    <w:rsid w:val="004D61F8"/>
    <w:rsid w:val="004D6232"/>
    <w:rsid w:val="004D6294"/>
    <w:rsid w:val="004D637E"/>
    <w:rsid w:val="004D6395"/>
    <w:rsid w:val="004D65CE"/>
    <w:rsid w:val="004D670A"/>
    <w:rsid w:val="004D67C1"/>
    <w:rsid w:val="004D6921"/>
    <w:rsid w:val="004D6975"/>
    <w:rsid w:val="004D6CA7"/>
    <w:rsid w:val="004D6E6A"/>
    <w:rsid w:val="004D6FA0"/>
    <w:rsid w:val="004D6FB2"/>
    <w:rsid w:val="004D7079"/>
    <w:rsid w:val="004D70A1"/>
    <w:rsid w:val="004D70D3"/>
    <w:rsid w:val="004D7216"/>
    <w:rsid w:val="004D7475"/>
    <w:rsid w:val="004D749F"/>
    <w:rsid w:val="004D75BC"/>
    <w:rsid w:val="004D76D1"/>
    <w:rsid w:val="004D783F"/>
    <w:rsid w:val="004D784C"/>
    <w:rsid w:val="004D7859"/>
    <w:rsid w:val="004D7A10"/>
    <w:rsid w:val="004D7A73"/>
    <w:rsid w:val="004D7C2F"/>
    <w:rsid w:val="004D7C8A"/>
    <w:rsid w:val="004D7CE2"/>
    <w:rsid w:val="004D7DE2"/>
    <w:rsid w:val="004E0086"/>
    <w:rsid w:val="004E0151"/>
    <w:rsid w:val="004E06E8"/>
    <w:rsid w:val="004E0706"/>
    <w:rsid w:val="004E07CB"/>
    <w:rsid w:val="004E0BE7"/>
    <w:rsid w:val="004E0D5A"/>
    <w:rsid w:val="004E0DF5"/>
    <w:rsid w:val="004E0F01"/>
    <w:rsid w:val="004E0F07"/>
    <w:rsid w:val="004E0F31"/>
    <w:rsid w:val="004E1053"/>
    <w:rsid w:val="004E10CD"/>
    <w:rsid w:val="004E1125"/>
    <w:rsid w:val="004E1159"/>
    <w:rsid w:val="004E148A"/>
    <w:rsid w:val="004E14A8"/>
    <w:rsid w:val="004E151C"/>
    <w:rsid w:val="004E1631"/>
    <w:rsid w:val="004E1723"/>
    <w:rsid w:val="004E1730"/>
    <w:rsid w:val="004E189E"/>
    <w:rsid w:val="004E19C3"/>
    <w:rsid w:val="004E1A31"/>
    <w:rsid w:val="004E1A42"/>
    <w:rsid w:val="004E1B03"/>
    <w:rsid w:val="004E1B84"/>
    <w:rsid w:val="004E1D0A"/>
    <w:rsid w:val="004E1FEE"/>
    <w:rsid w:val="004E2011"/>
    <w:rsid w:val="004E202D"/>
    <w:rsid w:val="004E210C"/>
    <w:rsid w:val="004E219E"/>
    <w:rsid w:val="004E2379"/>
    <w:rsid w:val="004E23CE"/>
    <w:rsid w:val="004E241F"/>
    <w:rsid w:val="004E24B7"/>
    <w:rsid w:val="004E2633"/>
    <w:rsid w:val="004E27AC"/>
    <w:rsid w:val="004E27BE"/>
    <w:rsid w:val="004E28E1"/>
    <w:rsid w:val="004E29D2"/>
    <w:rsid w:val="004E29F7"/>
    <w:rsid w:val="004E2AE0"/>
    <w:rsid w:val="004E2AFB"/>
    <w:rsid w:val="004E2BD1"/>
    <w:rsid w:val="004E2EE6"/>
    <w:rsid w:val="004E2FE8"/>
    <w:rsid w:val="004E30E7"/>
    <w:rsid w:val="004E3209"/>
    <w:rsid w:val="004E3330"/>
    <w:rsid w:val="004E3426"/>
    <w:rsid w:val="004E34AB"/>
    <w:rsid w:val="004E34E9"/>
    <w:rsid w:val="004E3511"/>
    <w:rsid w:val="004E37BD"/>
    <w:rsid w:val="004E37C8"/>
    <w:rsid w:val="004E37D0"/>
    <w:rsid w:val="004E38F3"/>
    <w:rsid w:val="004E3915"/>
    <w:rsid w:val="004E39A3"/>
    <w:rsid w:val="004E3AA9"/>
    <w:rsid w:val="004E3B32"/>
    <w:rsid w:val="004E3DCB"/>
    <w:rsid w:val="004E3E0B"/>
    <w:rsid w:val="004E425D"/>
    <w:rsid w:val="004E4343"/>
    <w:rsid w:val="004E4400"/>
    <w:rsid w:val="004E44A6"/>
    <w:rsid w:val="004E45FD"/>
    <w:rsid w:val="004E4824"/>
    <w:rsid w:val="004E4AC4"/>
    <w:rsid w:val="004E4C67"/>
    <w:rsid w:val="004E4D5F"/>
    <w:rsid w:val="004E4DC5"/>
    <w:rsid w:val="004E4E1C"/>
    <w:rsid w:val="004E4E77"/>
    <w:rsid w:val="004E50BE"/>
    <w:rsid w:val="004E50EE"/>
    <w:rsid w:val="004E51D3"/>
    <w:rsid w:val="004E51EA"/>
    <w:rsid w:val="004E52FF"/>
    <w:rsid w:val="004E531D"/>
    <w:rsid w:val="004E5551"/>
    <w:rsid w:val="004E555C"/>
    <w:rsid w:val="004E556F"/>
    <w:rsid w:val="004E589E"/>
    <w:rsid w:val="004E58E7"/>
    <w:rsid w:val="004E5967"/>
    <w:rsid w:val="004E5B4F"/>
    <w:rsid w:val="004E5C7B"/>
    <w:rsid w:val="004E5CA2"/>
    <w:rsid w:val="004E60B7"/>
    <w:rsid w:val="004E613F"/>
    <w:rsid w:val="004E6163"/>
    <w:rsid w:val="004E6525"/>
    <w:rsid w:val="004E6633"/>
    <w:rsid w:val="004E68E2"/>
    <w:rsid w:val="004E69A1"/>
    <w:rsid w:val="004E6BE6"/>
    <w:rsid w:val="004E6D41"/>
    <w:rsid w:val="004E6E10"/>
    <w:rsid w:val="004E6F90"/>
    <w:rsid w:val="004E7060"/>
    <w:rsid w:val="004E7120"/>
    <w:rsid w:val="004E7154"/>
    <w:rsid w:val="004E7266"/>
    <w:rsid w:val="004E7374"/>
    <w:rsid w:val="004E7673"/>
    <w:rsid w:val="004E77A0"/>
    <w:rsid w:val="004E797D"/>
    <w:rsid w:val="004E7994"/>
    <w:rsid w:val="004E7B0F"/>
    <w:rsid w:val="004E7B62"/>
    <w:rsid w:val="004E7F62"/>
    <w:rsid w:val="004F0058"/>
    <w:rsid w:val="004F005D"/>
    <w:rsid w:val="004F036A"/>
    <w:rsid w:val="004F055D"/>
    <w:rsid w:val="004F067B"/>
    <w:rsid w:val="004F0724"/>
    <w:rsid w:val="004F0AF9"/>
    <w:rsid w:val="004F0BA2"/>
    <w:rsid w:val="004F0CBF"/>
    <w:rsid w:val="004F0CF2"/>
    <w:rsid w:val="004F0FC6"/>
    <w:rsid w:val="004F1007"/>
    <w:rsid w:val="004F1064"/>
    <w:rsid w:val="004F108B"/>
    <w:rsid w:val="004F128E"/>
    <w:rsid w:val="004F12C8"/>
    <w:rsid w:val="004F1371"/>
    <w:rsid w:val="004F13A2"/>
    <w:rsid w:val="004F13F2"/>
    <w:rsid w:val="004F1616"/>
    <w:rsid w:val="004F1761"/>
    <w:rsid w:val="004F18BA"/>
    <w:rsid w:val="004F1976"/>
    <w:rsid w:val="004F1A61"/>
    <w:rsid w:val="004F1E8E"/>
    <w:rsid w:val="004F1ED1"/>
    <w:rsid w:val="004F1FBC"/>
    <w:rsid w:val="004F2071"/>
    <w:rsid w:val="004F20A1"/>
    <w:rsid w:val="004F20BC"/>
    <w:rsid w:val="004F20CE"/>
    <w:rsid w:val="004F259E"/>
    <w:rsid w:val="004F25F7"/>
    <w:rsid w:val="004F2623"/>
    <w:rsid w:val="004F27FF"/>
    <w:rsid w:val="004F286B"/>
    <w:rsid w:val="004F2978"/>
    <w:rsid w:val="004F2C10"/>
    <w:rsid w:val="004F2CA9"/>
    <w:rsid w:val="004F2D61"/>
    <w:rsid w:val="004F2D91"/>
    <w:rsid w:val="004F2E5E"/>
    <w:rsid w:val="004F2ED5"/>
    <w:rsid w:val="004F305E"/>
    <w:rsid w:val="004F3346"/>
    <w:rsid w:val="004F33AE"/>
    <w:rsid w:val="004F35F4"/>
    <w:rsid w:val="004F362C"/>
    <w:rsid w:val="004F3664"/>
    <w:rsid w:val="004F3770"/>
    <w:rsid w:val="004F37BC"/>
    <w:rsid w:val="004F38BD"/>
    <w:rsid w:val="004F3AE1"/>
    <w:rsid w:val="004F3B9D"/>
    <w:rsid w:val="004F3BE6"/>
    <w:rsid w:val="004F3C2C"/>
    <w:rsid w:val="004F3CF2"/>
    <w:rsid w:val="004F3DF7"/>
    <w:rsid w:val="004F3F15"/>
    <w:rsid w:val="004F3FCB"/>
    <w:rsid w:val="004F4029"/>
    <w:rsid w:val="004F4254"/>
    <w:rsid w:val="004F451C"/>
    <w:rsid w:val="004F4791"/>
    <w:rsid w:val="004F47D1"/>
    <w:rsid w:val="004F4870"/>
    <w:rsid w:val="004F48FF"/>
    <w:rsid w:val="004F4A52"/>
    <w:rsid w:val="004F4A68"/>
    <w:rsid w:val="004F4C47"/>
    <w:rsid w:val="004F4C92"/>
    <w:rsid w:val="004F4D2D"/>
    <w:rsid w:val="004F4DA5"/>
    <w:rsid w:val="004F4DA9"/>
    <w:rsid w:val="004F4E05"/>
    <w:rsid w:val="004F4F0C"/>
    <w:rsid w:val="004F4F10"/>
    <w:rsid w:val="004F510C"/>
    <w:rsid w:val="004F52A5"/>
    <w:rsid w:val="004F544C"/>
    <w:rsid w:val="004F55FD"/>
    <w:rsid w:val="004F5862"/>
    <w:rsid w:val="004F5863"/>
    <w:rsid w:val="004F58D6"/>
    <w:rsid w:val="004F59F7"/>
    <w:rsid w:val="004F5C85"/>
    <w:rsid w:val="004F5E3E"/>
    <w:rsid w:val="004F5E6F"/>
    <w:rsid w:val="004F5E88"/>
    <w:rsid w:val="004F5F19"/>
    <w:rsid w:val="004F5FAA"/>
    <w:rsid w:val="004F60E5"/>
    <w:rsid w:val="004F61A9"/>
    <w:rsid w:val="004F636D"/>
    <w:rsid w:val="004F657A"/>
    <w:rsid w:val="004F6AA2"/>
    <w:rsid w:val="004F6B07"/>
    <w:rsid w:val="004F6CB6"/>
    <w:rsid w:val="004F706D"/>
    <w:rsid w:val="004F7166"/>
    <w:rsid w:val="004F72AC"/>
    <w:rsid w:val="004F7433"/>
    <w:rsid w:val="004F750F"/>
    <w:rsid w:val="004F785C"/>
    <w:rsid w:val="004F7B35"/>
    <w:rsid w:val="004F7B3E"/>
    <w:rsid w:val="004F7B9E"/>
    <w:rsid w:val="004F7D30"/>
    <w:rsid w:val="004F7DE4"/>
    <w:rsid w:val="004F7F62"/>
    <w:rsid w:val="005000E6"/>
    <w:rsid w:val="005001AE"/>
    <w:rsid w:val="00500292"/>
    <w:rsid w:val="005003C1"/>
    <w:rsid w:val="005004CC"/>
    <w:rsid w:val="005004E0"/>
    <w:rsid w:val="00500632"/>
    <w:rsid w:val="005006FE"/>
    <w:rsid w:val="00500802"/>
    <w:rsid w:val="0050089E"/>
    <w:rsid w:val="00500C91"/>
    <w:rsid w:val="00500E38"/>
    <w:rsid w:val="00500F77"/>
    <w:rsid w:val="00500F89"/>
    <w:rsid w:val="005011B4"/>
    <w:rsid w:val="005012C2"/>
    <w:rsid w:val="005014B5"/>
    <w:rsid w:val="005014D6"/>
    <w:rsid w:val="00501714"/>
    <w:rsid w:val="0050171F"/>
    <w:rsid w:val="005017C8"/>
    <w:rsid w:val="005017D3"/>
    <w:rsid w:val="005017D7"/>
    <w:rsid w:val="005017E9"/>
    <w:rsid w:val="00501A70"/>
    <w:rsid w:val="00501C0D"/>
    <w:rsid w:val="00501CE6"/>
    <w:rsid w:val="00501F5E"/>
    <w:rsid w:val="00501FF9"/>
    <w:rsid w:val="00502201"/>
    <w:rsid w:val="0050234D"/>
    <w:rsid w:val="00502389"/>
    <w:rsid w:val="005024BB"/>
    <w:rsid w:val="00502612"/>
    <w:rsid w:val="00502616"/>
    <w:rsid w:val="0050269E"/>
    <w:rsid w:val="00502842"/>
    <w:rsid w:val="00502A88"/>
    <w:rsid w:val="00502AA2"/>
    <w:rsid w:val="00502B19"/>
    <w:rsid w:val="00502B91"/>
    <w:rsid w:val="00502BD1"/>
    <w:rsid w:val="00502C22"/>
    <w:rsid w:val="00502F06"/>
    <w:rsid w:val="00502F68"/>
    <w:rsid w:val="005030FD"/>
    <w:rsid w:val="005031AF"/>
    <w:rsid w:val="005033CA"/>
    <w:rsid w:val="00503452"/>
    <w:rsid w:val="005037D8"/>
    <w:rsid w:val="00503850"/>
    <w:rsid w:val="005038AE"/>
    <w:rsid w:val="0050393F"/>
    <w:rsid w:val="00503A46"/>
    <w:rsid w:val="00503B43"/>
    <w:rsid w:val="00503D16"/>
    <w:rsid w:val="00503D43"/>
    <w:rsid w:val="00503DF0"/>
    <w:rsid w:val="00503F29"/>
    <w:rsid w:val="005040E3"/>
    <w:rsid w:val="005041AF"/>
    <w:rsid w:val="005041B6"/>
    <w:rsid w:val="005041F7"/>
    <w:rsid w:val="005043CD"/>
    <w:rsid w:val="00504462"/>
    <w:rsid w:val="00504605"/>
    <w:rsid w:val="00504FB9"/>
    <w:rsid w:val="00505185"/>
    <w:rsid w:val="0050519E"/>
    <w:rsid w:val="00505362"/>
    <w:rsid w:val="0050536D"/>
    <w:rsid w:val="0050542E"/>
    <w:rsid w:val="0050547A"/>
    <w:rsid w:val="00505616"/>
    <w:rsid w:val="0050569E"/>
    <w:rsid w:val="005056D3"/>
    <w:rsid w:val="005057AC"/>
    <w:rsid w:val="00505D92"/>
    <w:rsid w:val="00505FB9"/>
    <w:rsid w:val="00506019"/>
    <w:rsid w:val="005060E7"/>
    <w:rsid w:val="005060FC"/>
    <w:rsid w:val="00506348"/>
    <w:rsid w:val="0050645C"/>
    <w:rsid w:val="00506563"/>
    <w:rsid w:val="005069E6"/>
    <w:rsid w:val="00506AAB"/>
    <w:rsid w:val="00506B8C"/>
    <w:rsid w:val="00506BB8"/>
    <w:rsid w:val="00506C60"/>
    <w:rsid w:val="00506C85"/>
    <w:rsid w:val="00506E3A"/>
    <w:rsid w:val="00506F02"/>
    <w:rsid w:val="005073A0"/>
    <w:rsid w:val="005073B2"/>
    <w:rsid w:val="00507732"/>
    <w:rsid w:val="0050776E"/>
    <w:rsid w:val="00507A26"/>
    <w:rsid w:val="00507BA3"/>
    <w:rsid w:val="00507D9B"/>
    <w:rsid w:val="00507E7A"/>
    <w:rsid w:val="00507EA0"/>
    <w:rsid w:val="00507F56"/>
    <w:rsid w:val="00510171"/>
    <w:rsid w:val="005103C1"/>
    <w:rsid w:val="00510617"/>
    <w:rsid w:val="0051069E"/>
    <w:rsid w:val="0051072F"/>
    <w:rsid w:val="00510773"/>
    <w:rsid w:val="00510A21"/>
    <w:rsid w:val="00510D98"/>
    <w:rsid w:val="00510E4A"/>
    <w:rsid w:val="005114B8"/>
    <w:rsid w:val="00511546"/>
    <w:rsid w:val="00511574"/>
    <w:rsid w:val="00511591"/>
    <w:rsid w:val="00511772"/>
    <w:rsid w:val="005117FF"/>
    <w:rsid w:val="00511851"/>
    <w:rsid w:val="0051187B"/>
    <w:rsid w:val="0051191D"/>
    <w:rsid w:val="0051193A"/>
    <w:rsid w:val="00511954"/>
    <w:rsid w:val="00511A68"/>
    <w:rsid w:val="00511B4B"/>
    <w:rsid w:val="00511C44"/>
    <w:rsid w:val="00511E09"/>
    <w:rsid w:val="00512214"/>
    <w:rsid w:val="005122B9"/>
    <w:rsid w:val="00512333"/>
    <w:rsid w:val="005123C7"/>
    <w:rsid w:val="00512533"/>
    <w:rsid w:val="005125B9"/>
    <w:rsid w:val="005126B1"/>
    <w:rsid w:val="00512779"/>
    <w:rsid w:val="0051277D"/>
    <w:rsid w:val="005127C0"/>
    <w:rsid w:val="00512948"/>
    <w:rsid w:val="00512984"/>
    <w:rsid w:val="00512C29"/>
    <w:rsid w:val="00512C9A"/>
    <w:rsid w:val="00512CCD"/>
    <w:rsid w:val="00512FF9"/>
    <w:rsid w:val="005130A6"/>
    <w:rsid w:val="005130C1"/>
    <w:rsid w:val="00513199"/>
    <w:rsid w:val="00513444"/>
    <w:rsid w:val="0051349A"/>
    <w:rsid w:val="0051368D"/>
    <w:rsid w:val="005136E1"/>
    <w:rsid w:val="0051376D"/>
    <w:rsid w:val="00513892"/>
    <w:rsid w:val="005138CD"/>
    <w:rsid w:val="005139D7"/>
    <w:rsid w:val="00513A88"/>
    <w:rsid w:val="00513C94"/>
    <w:rsid w:val="00513D53"/>
    <w:rsid w:val="0051402C"/>
    <w:rsid w:val="0051406F"/>
    <w:rsid w:val="005140B0"/>
    <w:rsid w:val="005141D6"/>
    <w:rsid w:val="00514266"/>
    <w:rsid w:val="005142D6"/>
    <w:rsid w:val="005143D6"/>
    <w:rsid w:val="00514513"/>
    <w:rsid w:val="00514570"/>
    <w:rsid w:val="00514852"/>
    <w:rsid w:val="005149F7"/>
    <w:rsid w:val="00514C37"/>
    <w:rsid w:val="00514C7C"/>
    <w:rsid w:val="00514C9A"/>
    <w:rsid w:val="00514CFB"/>
    <w:rsid w:val="00514E84"/>
    <w:rsid w:val="00514E85"/>
    <w:rsid w:val="00514FE6"/>
    <w:rsid w:val="0051548C"/>
    <w:rsid w:val="00515583"/>
    <w:rsid w:val="00515627"/>
    <w:rsid w:val="005156FB"/>
    <w:rsid w:val="00515878"/>
    <w:rsid w:val="005158D0"/>
    <w:rsid w:val="005159F9"/>
    <w:rsid w:val="00515A86"/>
    <w:rsid w:val="00515BF9"/>
    <w:rsid w:val="00515D09"/>
    <w:rsid w:val="00515E9F"/>
    <w:rsid w:val="00515FBF"/>
    <w:rsid w:val="005160B5"/>
    <w:rsid w:val="005160FC"/>
    <w:rsid w:val="005161DF"/>
    <w:rsid w:val="0051641B"/>
    <w:rsid w:val="00516519"/>
    <w:rsid w:val="005165B0"/>
    <w:rsid w:val="0051665B"/>
    <w:rsid w:val="005166A7"/>
    <w:rsid w:val="005166E3"/>
    <w:rsid w:val="0051682D"/>
    <w:rsid w:val="00516942"/>
    <w:rsid w:val="0051698D"/>
    <w:rsid w:val="00516D72"/>
    <w:rsid w:val="005171CF"/>
    <w:rsid w:val="00517403"/>
    <w:rsid w:val="005174D4"/>
    <w:rsid w:val="005175FB"/>
    <w:rsid w:val="005178F4"/>
    <w:rsid w:val="00517A86"/>
    <w:rsid w:val="00517ABA"/>
    <w:rsid w:val="00517B87"/>
    <w:rsid w:val="00517BFF"/>
    <w:rsid w:val="00517D51"/>
    <w:rsid w:val="00517E1D"/>
    <w:rsid w:val="00517F8C"/>
    <w:rsid w:val="00517FB8"/>
    <w:rsid w:val="00520013"/>
    <w:rsid w:val="00520146"/>
    <w:rsid w:val="0052035F"/>
    <w:rsid w:val="00520380"/>
    <w:rsid w:val="005203B3"/>
    <w:rsid w:val="005206C9"/>
    <w:rsid w:val="0052070B"/>
    <w:rsid w:val="00520AF7"/>
    <w:rsid w:val="00520BDE"/>
    <w:rsid w:val="00520DC6"/>
    <w:rsid w:val="00520F3A"/>
    <w:rsid w:val="00520FC3"/>
    <w:rsid w:val="00521264"/>
    <w:rsid w:val="00521391"/>
    <w:rsid w:val="00521552"/>
    <w:rsid w:val="0052160C"/>
    <w:rsid w:val="0052161C"/>
    <w:rsid w:val="00521625"/>
    <w:rsid w:val="005216FB"/>
    <w:rsid w:val="005217CE"/>
    <w:rsid w:val="005218B6"/>
    <w:rsid w:val="00521DE0"/>
    <w:rsid w:val="00521DE3"/>
    <w:rsid w:val="00521F80"/>
    <w:rsid w:val="00522011"/>
    <w:rsid w:val="0052206A"/>
    <w:rsid w:val="0052218A"/>
    <w:rsid w:val="005221B5"/>
    <w:rsid w:val="005222C1"/>
    <w:rsid w:val="00522346"/>
    <w:rsid w:val="005224FA"/>
    <w:rsid w:val="00522827"/>
    <w:rsid w:val="00522922"/>
    <w:rsid w:val="00522B37"/>
    <w:rsid w:val="00522CB0"/>
    <w:rsid w:val="00522CF6"/>
    <w:rsid w:val="00522E20"/>
    <w:rsid w:val="00522E7D"/>
    <w:rsid w:val="005231C6"/>
    <w:rsid w:val="00523327"/>
    <w:rsid w:val="00523406"/>
    <w:rsid w:val="005234F3"/>
    <w:rsid w:val="00523851"/>
    <w:rsid w:val="005239B5"/>
    <w:rsid w:val="005239FB"/>
    <w:rsid w:val="00523AC4"/>
    <w:rsid w:val="00523BB6"/>
    <w:rsid w:val="00523D4D"/>
    <w:rsid w:val="00523D98"/>
    <w:rsid w:val="00523E48"/>
    <w:rsid w:val="00523F5A"/>
    <w:rsid w:val="00523F85"/>
    <w:rsid w:val="0052401E"/>
    <w:rsid w:val="00524109"/>
    <w:rsid w:val="005241DF"/>
    <w:rsid w:val="00524219"/>
    <w:rsid w:val="005242A3"/>
    <w:rsid w:val="0052444E"/>
    <w:rsid w:val="00524640"/>
    <w:rsid w:val="005248E2"/>
    <w:rsid w:val="00524A54"/>
    <w:rsid w:val="00524AB4"/>
    <w:rsid w:val="00524D9C"/>
    <w:rsid w:val="00524DCA"/>
    <w:rsid w:val="00524EBE"/>
    <w:rsid w:val="00524F54"/>
    <w:rsid w:val="00525089"/>
    <w:rsid w:val="0052509A"/>
    <w:rsid w:val="005254CB"/>
    <w:rsid w:val="005255CC"/>
    <w:rsid w:val="00525683"/>
    <w:rsid w:val="005257A5"/>
    <w:rsid w:val="00525860"/>
    <w:rsid w:val="00525AEE"/>
    <w:rsid w:val="00525AFC"/>
    <w:rsid w:val="00525B0E"/>
    <w:rsid w:val="00525BEB"/>
    <w:rsid w:val="00525D32"/>
    <w:rsid w:val="00525E23"/>
    <w:rsid w:val="00526075"/>
    <w:rsid w:val="00526125"/>
    <w:rsid w:val="0052617E"/>
    <w:rsid w:val="005261F0"/>
    <w:rsid w:val="00526250"/>
    <w:rsid w:val="005265B1"/>
    <w:rsid w:val="005266E8"/>
    <w:rsid w:val="00526782"/>
    <w:rsid w:val="0052679B"/>
    <w:rsid w:val="00526CEA"/>
    <w:rsid w:val="00526DCD"/>
    <w:rsid w:val="0052709E"/>
    <w:rsid w:val="005272A0"/>
    <w:rsid w:val="00527354"/>
    <w:rsid w:val="00527379"/>
    <w:rsid w:val="0052755B"/>
    <w:rsid w:val="005276FD"/>
    <w:rsid w:val="00527798"/>
    <w:rsid w:val="00527810"/>
    <w:rsid w:val="0052784B"/>
    <w:rsid w:val="00527935"/>
    <w:rsid w:val="005279D7"/>
    <w:rsid w:val="00527A5D"/>
    <w:rsid w:val="00527AAB"/>
    <w:rsid w:val="00527B4D"/>
    <w:rsid w:val="00527BF0"/>
    <w:rsid w:val="00527D93"/>
    <w:rsid w:val="00527DD0"/>
    <w:rsid w:val="00527EAF"/>
    <w:rsid w:val="005300B4"/>
    <w:rsid w:val="00530380"/>
    <w:rsid w:val="0053038A"/>
    <w:rsid w:val="005303FE"/>
    <w:rsid w:val="005304F3"/>
    <w:rsid w:val="00530639"/>
    <w:rsid w:val="005306F8"/>
    <w:rsid w:val="005308A6"/>
    <w:rsid w:val="00530981"/>
    <w:rsid w:val="00530A97"/>
    <w:rsid w:val="00530AE9"/>
    <w:rsid w:val="00530B6E"/>
    <w:rsid w:val="00530BC1"/>
    <w:rsid w:val="00530CFD"/>
    <w:rsid w:val="00530ED7"/>
    <w:rsid w:val="00530EEE"/>
    <w:rsid w:val="00530F3B"/>
    <w:rsid w:val="0053107C"/>
    <w:rsid w:val="0053126F"/>
    <w:rsid w:val="0053148C"/>
    <w:rsid w:val="005318CC"/>
    <w:rsid w:val="005318EB"/>
    <w:rsid w:val="00531AF0"/>
    <w:rsid w:val="00531B98"/>
    <w:rsid w:val="00531B9A"/>
    <w:rsid w:val="00531BAF"/>
    <w:rsid w:val="00531BF7"/>
    <w:rsid w:val="005320E0"/>
    <w:rsid w:val="0053216E"/>
    <w:rsid w:val="005323C9"/>
    <w:rsid w:val="005324E0"/>
    <w:rsid w:val="005326BA"/>
    <w:rsid w:val="005326DB"/>
    <w:rsid w:val="0053290F"/>
    <w:rsid w:val="00532CF2"/>
    <w:rsid w:val="00532FCB"/>
    <w:rsid w:val="005330AD"/>
    <w:rsid w:val="005330DC"/>
    <w:rsid w:val="0053313B"/>
    <w:rsid w:val="00533159"/>
    <w:rsid w:val="0053332A"/>
    <w:rsid w:val="005333E4"/>
    <w:rsid w:val="00533410"/>
    <w:rsid w:val="005335CF"/>
    <w:rsid w:val="00533817"/>
    <w:rsid w:val="00533A70"/>
    <w:rsid w:val="00533A97"/>
    <w:rsid w:val="00533BBC"/>
    <w:rsid w:val="00533C69"/>
    <w:rsid w:val="00533DF2"/>
    <w:rsid w:val="00533E51"/>
    <w:rsid w:val="00534141"/>
    <w:rsid w:val="005341BB"/>
    <w:rsid w:val="0053454E"/>
    <w:rsid w:val="005345AA"/>
    <w:rsid w:val="00534673"/>
    <w:rsid w:val="0053484C"/>
    <w:rsid w:val="00534862"/>
    <w:rsid w:val="0053486A"/>
    <w:rsid w:val="00534AA4"/>
    <w:rsid w:val="00534AA5"/>
    <w:rsid w:val="00534AC6"/>
    <w:rsid w:val="00534B87"/>
    <w:rsid w:val="00534D5C"/>
    <w:rsid w:val="00534EB7"/>
    <w:rsid w:val="00534F00"/>
    <w:rsid w:val="0053528D"/>
    <w:rsid w:val="00535482"/>
    <w:rsid w:val="005354C7"/>
    <w:rsid w:val="005354F8"/>
    <w:rsid w:val="00535689"/>
    <w:rsid w:val="005357C5"/>
    <w:rsid w:val="00535AAE"/>
    <w:rsid w:val="00535AC0"/>
    <w:rsid w:val="00535FB2"/>
    <w:rsid w:val="00535FC3"/>
    <w:rsid w:val="0053605F"/>
    <w:rsid w:val="00536083"/>
    <w:rsid w:val="0053616E"/>
    <w:rsid w:val="0053626B"/>
    <w:rsid w:val="0053644A"/>
    <w:rsid w:val="00536462"/>
    <w:rsid w:val="00536971"/>
    <w:rsid w:val="005369D3"/>
    <w:rsid w:val="00536ABD"/>
    <w:rsid w:val="00536D94"/>
    <w:rsid w:val="00536D9B"/>
    <w:rsid w:val="00536F00"/>
    <w:rsid w:val="00536F51"/>
    <w:rsid w:val="00536FB1"/>
    <w:rsid w:val="0053701A"/>
    <w:rsid w:val="0053705D"/>
    <w:rsid w:val="005370EA"/>
    <w:rsid w:val="005371B9"/>
    <w:rsid w:val="00537434"/>
    <w:rsid w:val="005374B3"/>
    <w:rsid w:val="005375C6"/>
    <w:rsid w:val="00537668"/>
    <w:rsid w:val="00537841"/>
    <w:rsid w:val="00537C54"/>
    <w:rsid w:val="00537CA7"/>
    <w:rsid w:val="00537E45"/>
    <w:rsid w:val="00537EF0"/>
    <w:rsid w:val="00537F08"/>
    <w:rsid w:val="00540058"/>
    <w:rsid w:val="005400E3"/>
    <w:rsid w:val="00540130"/>
    <w:rsid w:val="005401FA"/>
    <w:rsid w:val="00540212"/>
    <w:rsid w:val="0054034B"/>
    <w:rsid w:val="0054038B"/>
    <w:rsid w:val="00540521"/>
    <w:rsid w:val="00540566"/>
    <w:rsid w:val="00540877"/>
    <w:rsid w:val="00540902"/>
    <w:rsid w:val="00540A4C"/>
    <w:rsid w:val="00540BF9"/>
    <w:rsid w:val="00540C3A"/>
    <w:rsid w:val="00540C82"/>
    <w:rsid w:val="00540E96"/>
    <w:rsid w:val="00540F67"/>
    <w:rsid w:val="00541021"/>
    <w:rsid w:val="00541119"/>
    <w:rsid w:val="00541141"/>
    <w:rsid w:val="005413F6"/>
    <w:rsid w:val="00541461"/>
    <w:rsid w:val="005415BE"/>
    <w:rsid w:val="00541673"/>
    <w:rsid w:val="005417E5"/>
    <w:rsid w:val="00541985"/>
    <w:rsid w:val="005419C1"/>
    <w:rsid w:val="00541B8B"/>
    <w:rsid w:val="00541BBE"/>
    <w:rsid w:val="00541EB1"/>
    <w:rsid w:val="00541EB4"/>
    <w:rsid w:val="00541F54"/>
    <w:rsid w:val="00542129"/>
    <w:rsid w:val="00542143"/>
    <w:rsid w:val="00542347"/>
    <w:rsid w:val="005426B5"/>
    <w:rsid w:val="00542769"/>
    <w:rsid w:val="00542834"/>
    <w:rsid w:val="00542BC9"/>
    <w:rsid w:val="00542C30"/>
    <w:rsid w:val="00542D3E"/>
    <w:rsid w:val="00542D4A"/>
    <w:rsid w:val="00542EE1"/>
    <w:rsid w:val="00542FC0"/>
    <w:rsid w:val="00543013"/>
    <w:rsid w:val="00543062"/>
    <w:rsid w:val="0054315F"/>
    <w:rsid w:val="005431C6"/>
    <w:rsid w:val="005431DE"/>
    <w:rsid w:val="00543255"/>
    <w:rsid w:val="00543458"/>
    <w:rsid w:val="005434BB"/>
    <w:rsid w:val="00543513"/>
    <w:rsid w:val="00543576"/>
    <w:rsid w:val="00543763"/>
    <w:rsid w:val="00543933"/>
    <w:rsid w:val="005439ED"/>
    <w:rsid w:val="00543A95"/>
    <w:rsid w:val="00543B6A"/>
    <w:rsid w:val="00543C08"/>
    <w:rsid w:val="00543E23"/>
    <w:rsid w:val="0054416E"/>
    <w:rsid w:val="005441D1"/>
    <w:rsid w:val="005445E5"/>
    <w:rsid w:val="00544642"/>
    <w:rsid w:val="00544795"/>
    <w:rsid w:val="00544799"/>
    <w:rsid w:val="00544915"/>
    <w:rsid w:val="00544A01"/>
    <w:rsid w:val="00544A81"/>
    <w:rsid w:val="00544CF5"/>
    <w:rsid w:val="00544CFA"/>
    <w:rsid w:val="00544D18"/>
    <w:rsid w:val="00544D71"/>
    <w:rsid w:val="00544D74"/>
    <w:rsid w:val="0054505F"/>
    <w:rsid w:val="0054539C"/>
    <w:rsid w:val="0054540B"/>
    <w:rsid w:val="005456E5"/>
    <w:rsid w:val="005457B2"/>
    <w:rsid w:val="00545811"/>
    <w:rsid w:val="005458AE"/>
    <w:rsid w:val="005458C0"/>
    <w:rsid w:val="00545933"/>
    <w:rsid w:val="005459F8"/>
    <w:rsid w:val="00545B3C"/>
    <w:rsid w:val="00545DCF"/>
    <w:rsid w:val="00545E12"/>
    <w:rsid w:val="00545E1C"/>
    <w:rsid w:val="00546026"/>
    <w:rsid w:val="00546297"/>
    <w:rsid w:val="005463C6"/>
    <w:rsid w:val="00546533"/>
    <w:rsid w:val="0054675D"/>
    <w:rsid w:val="0054679F"/>
    <w:rsid w:val="00546805"/>
    <w:rsid w:val="00546987"/>
    <w:rsid w:val="00546A32"/>
    <w:rsid w:val="00546BA6"/>
    <w:rsid w:val="00546C12"/>
    <w:rsid w:val="00546D08"/>
    <w:rsid w:val="00546D31"/>
    <w:rsid w:val="00546D61"/>
    <w:rsid w:val="00546DC0"/>
    <w:rsid w:val="00546E75"/>
    <w:rsid w:val="00546F8A"/>
    <w:rsid w:val="00547170"/>
    <w:rsid w:val="0054722B"/>
    <w:rsid w:val="0054739F"/>
    <w:rsid w:val="005474C0"/>
    <w:rsid w:val="0054753E"/>
    <w:rsid w:val="00547846"/>
    <w:rsid w:val="00547989"/>
    <w:rsid w:val="00547B71"/>
    <w:rsid w:val="00547BC0"/>
    <w:rsid w:val="00547EA2"/>
    <w:rsid w:val="0055015A"/>
    <w:rsid w:val="00550198"/>
    <w:rsid w:val="00550212"/>
    <w:rsid w:val="0055026C"/>
    <w:rsid w:val="005503DC"/>
    <w:rsid w:val="0055044F"/>
    <w:rsid w:val="005506D7"/>
    <w:rsid w:val="0055077A"/>
    <w:rsid w:val="005509D0"/>
    <w:rsid w:val="00550CBE"/>
    <w:rsid w:val="00550DFA"/>
    <w:rsid w:val="00550E07"/>
    <w:rsid w:val="00550EA4"/>
    <w:rsid w:val="00550F7D"/>
    <w:rsid w:val="00551118"/>
    <w:rsid w:val="00551197"/>
    <w:rsid w:val="005512AE"/>
    <w:rsid w:val="005512CC"/>
    <w:rsid w:val="00551390"/>
    <w:rsid w:val="00551551"/>
    <w:rsid w:val="005516AA"/>
    <w:rsid w:val="00551831"/>
    <w:rsid w:val="005519D3"/>
    <w:rsid w:val="00551A73"/>
    <w:rsid w:val="00551C0E"/>
    <w:rsid w:val="00551FBB"/>
    <w:rsid w:val="005525AB"/>
    <w:rsid w:val="005525CC"/>
    <w:rsid w:val="005525F2"/>
    <w:rsid w:val="005526A1"/>
    <w:rsid w:val="005526E3"/>
    <w:rsid w:val="005527B4"/>
    <w:rsid w:val="005527DC"/>
    <w:rsid w:val="00552829"/>
    <w:rsid w:val="005528E3"/>
    <w:rsid w:val="005528E7"/>
    <w:rsid w:val="00552913"/>
    <w:rsid w:val="00552A99"/>
    <w:rsid w:val="00552AFA"/>
    <w:rsid w:val="00552C62"/>
    <w:rsid w:val="00553290"/>
    <w:rsid w:val="00553344"/>
    <w:rsid w:val="0055343C"/>
    <w:rsid w:val="0055352D"/>
    <w:rsid w:val="005536A9"/>
    <w:rsid w:val="0055374D"/>
    <w:rsid w:val="0055388C"/>
    <w:rsid w:val="00553E56"/>
    <w:rsid w:val="00553E8E"/>
    <w:rsid w:val="005540DD"/>
    <w:rsid w:val="00554191"/>
    <w:rsid w:val="0055430A"/>
    <w:rsid w:val="005545B5"/>
    <w:rsid w:val="00554651"/>
    <w:rsid w:val="00554693"/>
    <w:rsid w:val="0055476B"/>
    <w:rsid w:val="00554942"/>
    <w:rsid w:val="00554B6A"/>
    <w:rsid w:val="00554B86"/>
    <w:rsid w:val="00554D59"/>
    <w:rsid w:val="00554D7D"/>
    <w:rsid w:val="00554ED8"/>
    <w:rsid w:val="005553F8"/>
    <w:rsid w:val="00555403"/>
    <w:rsid w:val="0055542F"/>
    <w:rsid w:val="005554A1"/>
    <w:rsid w:val="005555B4"/>
    <w:rsid w:val="00555831"/>
    <w:rsid w:val="005558C8"/>
    <w:rsid w:val="005559ED"/>
    <w:rsid w:val="005559F4"/>
    <w:rsid w:val="00555B39"/>
    <w:rsid w:val="00555C33"/>
    <w:rsid w:val="00555C8A"/>
    <w:rsid w:val="00555E0D"/>
    <w:rsid w:val="00555EEA"/>
    <w:rsid w:val="00555FB8"/>
    <w:rsid w:val="0055642A"/>
    <w:rsid w:val="005566DA"/>
    <w:rsid w:val="00556A9C"/>
    <w:rsid w:val="00556CE0"/>
    <w:rsid w:val="00556CF1"/>
    <w:rsid w:val="00556FB7"/>
    <w:rsid w:val="005570AA"/>
    <w:rsid w:val="005572D2"/>
    <w:rsid w:val="005575E7"/>
    <w:rsid w:val="00557613"/>
    <w:rsid w:val="00557793"/>
    <w:rsid w:val="005578A5"/>
    <w:rsid w:val="0055794D"/>
    <w:rsid w:val="00557AA4"/>
    <w:rsid w:val="00557B05"/>
    <w:rsid w:val="00557D51"/>
    <w:rsid w:val="00557E52"/>
    <w:rsid w:val="0056000A"/>
    <w:rsid w:val="0056000B"/>
    <w:rsid w:val="0056001F"/>
    <w:rsid w:val="005601FB"/>
    <w:rsid w:val="005602A7"/>
    <w:rsid w:val="0056032C"/>
    <w:rsid w:val="0056054F"/>
    <w:rsid w:val="00560678"/>
    <w:rsid w:val="005609A2"/>
    <w:rsid w:val="005609AE"/>
    <w:rsid w:val="00560CE3"/>
    <w:rsid w:val="00560D3D"/>
    <w:rsid w:val="00561094"/>
    <w:rsid w:val="005610DF"/>
    <w:rsid w:val="005611DA"/>
    <w:rsid w:val="005611FE"/>
    <w:rsid w:val="00561395"/>
    <w:rsid w:val="005613B1"/>
    <w:rsid w:val="00561420"/>
    <w:rsid w:val="005614DB"/>
    <w:rsid w:val="0056160B"/>
    <w:rsid w:val="0056184B"/>
    <w:rsid w:val="00561927"/>
    <w:rsid w:val="005619C0"/>
    <w:rsid w:val="00561A86"/>
    <w:rsid w:val="00561C77"/>
    <w:rsid w:val="00562029"/>
    <w:rsid w:val="005620B6"/>
    <w:rsid w:val="005620F4"/>
    <w:rsid w:val="005622E8"/>
    <w:rsid w:val="005624E2"/>
    <w:rsid w:val="0056267B"/>
    <w:rsid w:val="005626F8"/>
    <w:rsid w:val="00562851"/>
    <w:rsid w:val="0056294F"/>
    <w:rsid w:val="00562984"/>
    <w:rsid w:val="00562AC5"/>
    <w:rsid w:val="00562AFF"/>
    <w:rsid w:val="00562B04"/>
    <w:rsid w:val="00562B12"/>
    <w:rsid w:val="00562B6E"/>
    <w:rsid w:val="00562D8A"/>
    <w:rsid w:val="00562DDD"/>
    <w:rsid w:val="00562DE5"/>
    <w:rsid w:val="00562E21"/>
    <w:rsid w:val="00562F95"/>
    <w:rsid w:val="00563057"/>
    <w:rsid w:val="005630A6"/>
    <w:rsid w:val="00563166"/>
    <w:rsid w:val="00563428"/>
    <w:rsid w:val="005634E6"/>
    <w:rsid w:val="005635E5"/>
    <w:rsid w:val="00563AD5"/>
    <w:rsid w:val="00563B64"/>
    <w:rsid w:val="00563C7C"/>
    <w:rsid w:val="00563CBF"/>
    <w:rsid w:val="00563D42"/>
    <w:rsid w:val="00563DB9"/>
    <w:rsid w:val="00563E39"/>
    <w:rsid w:val="00563E40"/>
    <w:rsid w:val="00563EDC"/>
    <w:rsid w:val="00563FE5"/>
    <w:rsid w:val="00564222"/>
    <w:rsid w:val="005645AC"/>
    <w:rsid w:val="00564723"/>
    <w:rsid w:val="005647F6"/>
    <w:rsid w:val="005649EB"/>
    <w:rsid w:val="00564AF3"/>
    <w:rsid w:val="00564DCC"/>
    <w:rsid w:val="00564DD6"/>
    <w:rsid w:val="005650EF"/>
    <w:rsid w:val="0056522D"/>
    <w:rsid w:val="005653AE"/>
    <w:rsid w:val="005657AA"/>
    <w:rsid w:val="00565883"/>
    <w:rsid w:val="0056598E"/>
    <w:rsid w:val="0056599B"/>
    <w:rsid w:val="005659F7"/>
    <w:rsid w:val="00565A33"/>
    <w:rsid w:val="00565EE3"/>
    <w:rsid w:val="005660B4"/>
    <w:rsid w:val="0056635B"/>
    <w:rsid w:val="0056644F"/>
    <w:rsid w:val="005664E4"/>
    <w:rsid w:val="005668D4"/>
    <w:rsid w:val="00566D52"/>
    <w:rsid w:val="00566F10"/>
    <w:rsid w:val="00566F15"/>
    <w:rsid w:val="00566F90"/>
    <w:rsid w:val="00566FB8"/>
    <w:rsid w:val="00567092"/>
    <w:rsid w:val="005670F6"/>
    <w:rsid w:val="005671AF"/>
    <w:rsid w:val="005671F7"/>
    <w:rsid w:val="005672F3"/>
    <w:rsid w:val="00567331"/>
    <w:rsid w:val="005674A5"/>
    <w:rsid w:val="0056755D"/>
    <w:rsid w:val="00567A7B"/>
    <w:rsid w:val="00567B04"/>
    <w:rsid w:val="00567CF2"/>
    <w:rsid w:val="00567D19"/>
    <w:rsid w:val="00567DF6"/>
    <w:rsid w:val="00567F04"/>
    <w:rsid w:val="00567FF9"/>
    <w:rsid w:val="00570370"/>
    <w:rsid w:val="005705F2"/>
    <w:rsid w:val="0057066D"/>
    <w:rsid w:val="0057076F"/>
    <w:rsid w:val="005707DB"/>
    <w:rsid w:val="00570BA3"/>
    <w:rsid w:val="00570C39"/>
    <w:rsid w:val="00570C50"/>
    <w:rsid w:val="00570D3B"/>
    <w:rsid w:val="00570DD7"/>
    <w:rsid w:val="00570E40"/>
    <w:rsid w:val="00570F87"/>
    <w:rsid w:val="00571073"/>
    <w:rsid w:val="00571248"/>
    <w:rsid w:val="005714F4"/>
    <w:rsid w:val="00571624"/>
    <w:rsid w:val="005717B3"/>
    <w:rsid w:val="005717ED"/>
    <w:rsid w:val="0057186B"/>
    <w:rsid w:val="00571B4D"/>
    <w:rsid w:val="00571CB6"/>
    <w:rsid w:val="00571CCE"/>
    <w:rsid w:val="00571EE4"/>
    <w:rsid w:val="00571F42"/>
    <w:rsid w:val="00572077"/>
    <w:rsid w:val="00572272"/>
    <w:rsid w:val="0057237C"/>
    <w:rsid w:val="00572440"/>
    <w:rsid w:val="005727C4"/>
    <w:rsid w:val="00572950"/>
    <w:rsid w:val="00572AD5"/>
    <w:rsid w:val="00572D46"/>
    <w:rsid w:val="00572E1B"/>
    <w:rsid w:val="00572F9B"/>
    <w:rsid w:val="00573198"/>
    <w:rsid w:val="005731DD"/>
    <w:rsid w:val="005733B4"/>
    <w:rsid w:val="0057343C"/>
    <w:rsid w:val="005734D4"/>
    <w:rsid w:val="005737AF"/>
    <w:rsid w:val="00573810"/>
    <w:rsid w:val="00573868"/>
    <w:rsid w:val="005738B6"/>
    <w:rsid w:val="005739F0"/>
    <w:rsid w:val="00573BD7"/>
    <w:rsid w:val="00573C5A"/>
    <w:rsid w:val="00573DBC"/>
    <w:rsid w:val="00573EA1"/>
    <w:rsid w:val="00574114"/>
    <w:rsid w:val="0057419D"/>
    <w:rsid w:val="0057423C"/>
    <w:rsid w:val="00574390"/>
    <w:rsid w:val="00574550"/>
    <w:rsid w:val="005745C7"/>
    <w:rsid w:val="0057468E"/>
    <w:rsid w:val="005749D9"/>
    <w:rsid w:val="00574A5E"/>
    <w:rsid w:val="00574BF3"/>
    <w:rsid w:val="00574C65"/>
    <w:rsid w:val="00574C86"/>
    <w:rsid w:val="00574CC2"/>
    <w:rsid w:val="00574FAF"/>
    <w:rsid w:val="005753D3"/>
    <w:rsid w:val="005754C1"/>
    <w:rsid w:val="0057557A"/>
    <w:rsid w:val="005755A0"/>
    <w:rsid w:val="005757CD"/>
    <w:rsid w:val="00575835"/>
    <w:rsid w:val="00575923"/>
    <w:rsid w:val="00575ABF"/>
    <w:rsid w:val="00575BC9"/>
    <w:rsid w:val="00575E55"/>
    <w:rsid w:val="00575E9A"/>
    <w:rsid w:val="00576115"/>
    <w:rsid w:val="0057644F"/>
    <w:rsid w:val="00576487"/>
    <w:rsid w:val="0057652C"/>
    <w:rsid w:val="0057660E"/>
    <w:rsid w:val="005767DB"/>
    <w:rsid w:val="005767FE"/>
    <w:rsid w:val="00576990"/>
    <w:rsid w:val="00576A88"/>
    <w:rsid w:val="00576E23"/>
    <w:rsid w:val="00576FD4"/>
    <w:rsid w:val="0057702A"/>
    <w:rsid w:val="0057705C"/>
    <w:rsid w:val="00577179"/>
    <w:rsid w:val="00577193"/>
    <w:rsid w:val="00577482"/>
    <w:rsid w:val="00577585"/>
    <w:rsid w:val="00577668"/>
    <w:rsid w:val="005777C7"/>
    <w:rsid w:val="00577896"/>
    <w:rsid w:val="00577950"/>
    <w:rsid w:val="00577B1D"/>
    <w:rsid w:val="00577B78"/>
    <w:rsid w:val="00577BD9"/>
    <w:rsid w:val="00577EC2"/>
    <w:rsid w:val="00580336"/>
    <w:rsid w:val="0058052C"/>
    <w:rsid w:val="00580BE1"/>
    <w:rsid w:val="00580C7B"/>
    <w:rsid w:val="00580CB0"/>
    <w:rsid w:val="00580DDD"/>
    <w:rsid w:val="00580F27"/>
    <w:rsid w:val="00581099"/>
    <w:rsid w:val="0058150E"/>
    <w:rsid w:val="005816B8"/>
    <w:rsid w:val="0058193C"/>
    <w:rsid w:val="00581AE7"/>
    <w:rsid w:val="00581CC1"/>
    <w:rsid w:val="00581CD7"/>
    <w:rsid w:val="00581DB1"/>
    <w:rsid w:val="00581F26"/>
    <w:rsid w:val="00582090"/>
    <w:rsid w:val="00582143"/>
    <w:rsid w:val="005823D0"/>
    <w:rsid w:val="00582426"/>
    <w:rsid w:val="005825EE"/>
    <w:rsid w:val="005827CE"/>
    <w:rsid w:val="00582A17"/>
    <w:rsid w:val="00582A7E"/>
    <w:rsid w:val="00582C45"/>
    <w:rsid w:val="00582D27"/>
    <w:rsid w:val="00582D6A"/>
    <w:rsid w:val="00583139"/>
    <w:rsid w:val="00583179"/>
    <w:rsid w:val="0058336F"/>
    <w:rsid w:val="00583991"/>
    <w:rsid w:val="00583A25"/>
    <w:rsid w:val="00583C77"/>
    <w:rsid w:val="00583C9A"/>
    <w:rsid w:val="00583E22"/>
    <w:rsid w:val="00583ECF"/>
    <w:rsid w:val="00584050"/>
    <w:rsid w:val="005841A6"/>
    <w:rsid w:val="00584246"/>
    <w:rsid w:val="0058430F"/>
    <w:rsid w:val="00584338"/>
    <w:rsid w:val="00584517"/>
    <w:rsid w:val="0058454D"/>
    <w:rsid w:val="0058459B"/>
    <w:rsid w:val="00584602"/>
    <w:rsid w:val="0058465E"/>
    <w:rsid w:val="0058468E"/>
    <w:rsid w:val="005846FF"/>
    <w:rsid w:val="0058479D"/>
    <w:rsid w:val="0058490C"/>
    <w:rsid w:val="00584ADC"/>
    <w:rsid w:val="00584CBA"/>
    <w:rsid w:val="00584D11"/>
    <w:rsid w:val="00584ED3"/>
    <w:rsid w:val="00584F7F"/>
    <w:rsid w:val="00584F88"/>
    <w:rsid w:val="00585273"/>
    <w:rsid w:val="005853A9"/>
    <w:rsid w:val="005854BF"/>
    <w:rsid w:val="00585695"/>
    <w:rsid w:val="00585A10"/>
    <w:rsid w:val="00585CA1"/>
    <w:rsid w:val="0058604C"/>
    <w:rsid w:val="005860EF"/>
    <w:rsid w:val="0058624F"/>
    <w:rsid w:val="00586292"/>
    <w:rsid w:val="00586464"/>
    <w:rsid w:val="0058655D"/>
    <w:rsid w:val="005867D5"/>
    <w:rsid w:val="00586A5F"/>
    <w:rsid w:val="00586C0A"/>
    <w:rsid w:val="00586C2F"/>
    <w:rsid w:val="00586C4C"/>
    <w:rsid w:val="00586C75"/>
    <w:rsid w:val="00586F58"/>
    <w:rsid w:val="00587084"/>
    <w:rsid w:val="00587150"/>
    <w:rsid w:val="0058720E"/>
    <w:rsid w:val="0058732B"/>
    <w:rsid w:val="00587375"/>
    <w:rsid w:val="00587544"/>
    <w:rsid w:val="005875BC"/>
    <w:rsid w:val="00587773"/>
    <w:rsid w:val="005877D6"/>
    <w:rsid w:val="0058786F"/>
    <w:rsid w:val="00587958"/>
    <w:rsid w:val="00587BF1"/>
    <w:rsid w:val="00587C0E"/>
    <w:rsid w:val="00587D23"/>
    <w:rsid w:val="00587F25"/>
    <w:rsid w:val="00590437"/>
    <w:rsid w:val="005905B1"/>
    <w:rsid w:val="005905B6"/>
    <w:rsid w:val="0059076C"/>
    <w:rsid w:val="00590784"/>
    <w:rsid w:val="005907D0"/>
    <w:rsid w:val="00590A82"/>
    <w:rsid w:val="00590FFA"/>
    <w:rsid w:val="005911C9"/>
    <w:rsid w:val="00591290"/>
    <w:rsid w:val="0059132A"/>
    <w:rsid w:val="005913F9"/>
    <w:rsid w:val="00591795"/>
    <w:rsid w:val="005918D2"/>
    <w:rsid w:val="00591AAE"/>
    <w:rsid w:val="00591C42"/>
    <w:rsid w:val="00591D06"/>
    <w:rsid w:val="00591DE4"/>
    <w:rsid w:val="005922C5"/>
    <w:rsid w:val="0059250B"/>
    <w:rsid w:val="00592519"/>
    <w:rsid w:val="0059252B"/>
    <w:rsid w:val="005926A5"/>
    <w:rsid w:val="005926B8"/>
    <w:rsid w:val="00592832"/>
    <w:rsid w:val="00592B56"/>
    <w:rsid w:val="00592D03"/>
    <w:rsid w:val="00592E09"/>
    <w:rsid w:val="00592FA8"/>
    <w:rsid w:val="005932F6"/>
    <w:rsid w:val="005933B0"/>
    <w:rsid w:val="005933C6"/>
    <w:rsid w:val="00593700"/>
    <w:rsid w:val="005939A0"/>
    <w:rsid w:val="00593ABB"/>
    <w:rsid w:val="00593C1F"/>
    <w:rsid w:val="00593DF5"/>
    <w:rsid w:val="00593E40"/>
    <w:rsid w:val="005940FD"/>
    <w:rsid w:val="005941D7"/>
    <w:rsid w:val="00594396"/>
    <w:rsid w:val="005944DE"/>
    <w:rsid w:val="00594776"/>
    <w:rsid w:val="00594781"/>
    <w:rsid w:val="00594B3D"/>
    <w:rsid w:val="00594B67"/>
    <w:rsid w:val="00594C31"/>
    <w:rsid w:val="00594C83"/>
    <w:rsid w:val="00594C92"/>
    <w:rsid w:val="00595034"/>
    <w:rsid w:val="005950F1"/>
    <w:rsid w:val="005950F9"/>
    <w:rsid w:val="0059528B"/>
    <w:rsid w:val="00595727"/>
    <w:rsid w:val="00595878"/>
    <w:rsid w:val="005959D7"/>
    <w:rsid w:val="00595A91"/>
    <w:rsid w:val="00596040"/>
    <w:rsid w:val="0059606A"/>
    <w:rsid w:val="00596245"/>
    <w:rsid w:val="0059634B"/>
    <w:rsid w:val="00596391"/>
    <w:rsid w:val="0059667A"/>
    <w:rsid w:val="005967D4"/>
    <w:rsid w:val="005968AC"/>
    <w:rsid w:val="00596984"/>
    <w:rsid w:val="00596A14"/>
    <w:rsid w:val="00596B62"/>
    <w:rsid w:val="00596B6B"/>
    <w:rsid w:val="00596E73"/>
    <w:rsid w:val="00596F7B"/>
    <w:rsid w:val="00597053"/>
    <w:rsid w:val="0059709C"/>
    <w:rsid w:val="005971B4"/>
    <w:rsid w:val="00597291"/>
    <w:rsid w:val="00597425"/>
    <w:rsid w:val="005974F7"/>
    <w:rsid w:val="00597C77"/>
    <w:rsid w:val="00597CAF"/>
    <w:rsid w:val="00597CD6"/>
    <w:rsid w:val="00597D93"/>
    <w:rsid w:val="00597DA4"/>
    <w:rsid w:val="005A0095"/>
    <w:rsid w:val="005A01B9"/>
    <w:rsid w:val="005A02B9"/>
    <w:rsid w:val="005A02E5"/>
    <w:rsid w:val="005A031C"/>
    <w:rsid w:val="005A04AC"/>
    <w:rsid w:val="005A05E6"/>
    <w:rsid w:val="005A0644"/>
    <w:rsid w:val="005A0680"/>
    <w:rsid w:val="005A0A30"/>
    <w:rsid w:val="005A0A4B"/>
    <w:rsid w:val="005A0B8F"/>
    <w:rsid w:val="005A0CE3"/>
    <w:rsid w:val="005A0E10"/>
    <w:rsid w:val="005A1008"/>
    <w:rsid w:val="005A1015"/>
    <w:rsid w:val="005A1070"/>
    <w:rsid w:val="005A11EB"/>
    <w:rsid w:val="005A11FA"/>
    <w:rsid w:val="005A12E2"/>
    <w:rsid w:val="005A1332"/>
    <w:rsid w:val="005A146C"/>
    <w:rsid w:val="005A1646"/>
    <w:rsid w:val="005A1791"/>
    <w:rsid w:val="005A18BD"/>
    <w:rsid w:val="005A18E9"/>
    <w:rsid w:val="005A196D"/>
    <w:rsid w:val="005A1A95"/>
    <w:rsid w:val="005A1AA5"/>
    <w:rsid w:val="005A1D20"/>
    <w:rsid w:val="005A1F79"/>
    <w:rsid w:val="005A1FB6"/>
    <w:rsid w:val="005A1FF1"/>
    <w:rsid w:val="005A216C"/>
    <w:rsid w:val="005A245C"/>
    <w:rsid w:val="005A252B"/>
    <w:rsid w:val="005A2541"/>
    <w:rsid w:val="005A257F"/>
    <w:rsid w:val="005A265A"/>
    <w:rsid w:val="005A26DB"/>
    <w:rsid w:val="005A26F1"/>
    <w:rsid w:val="005A275C"/>
    <w:rsid w:val="005A27BF"/>
    <w:rsid w:val="005A2B7B"/>
    <w:rsid w:val="005A2C06"/>
    <w:rsid w:val="005A2CAE"/>
    <w:rsid w:val="005A2E0C"/>
    <w:rsid w:val="005A2E9C"/>
    <w:rsid w:val="005A3096"/>
    <w:rsid w:val="005A3125"/>
    <w:rsid w:val="005A31ED"/>
    <w:rsid w:val="005A3235"/>
    <w:rsid w:val="005A323A"/>
    <w:rsid w:val="005A33C4"/>
    <w:rsid w:val="005A35EE"/>
    <w:rsid w:val="005A374E"/>
    <w:rsid w:val="005A3858"/>
    <w:rsid w:val="005A3B05"/>
    <w:rsid w:val="005A3B6C"/>
    <w:rsid w:val="005A3CEA"/>
    <w:rsid w:val="005A3F00"/>
    <w:rsid w:val="005A410A"/>
    <w:rsid w:val="005A441C"/>
    <w:rsid w:val="005A44CD"/>
    <w:rsid w:val="005A4744"/>
    <w:rsid w:val="005A47F9"/>
    <w:rsid w:val="005A48D5"/>
    <w:rsid w:val="005A4902"/>
    <w:rsid w:val="005A4911"/>
    <w:rsid w:val="005A4B3D"/>
    <w:rsid w:val="005A4B8D"/>
    <w:rsid w:val="005A4BA1"/>
    <w:rsid w:val="005A4D99"/>
    <w:rsid w:val="005A4DCC"/>
    <w:rsid w:val="005A4F51"/>
    <w:rsid w:val="005A4F60"/>
    <w:rsid w:val="005A500B"/>
    <w:rsid w:val="005A50BD"/>
    <w:rsid w:val="005A517D"/>
    <w:rsid w:val="005A52E2"/>
    <w:rsid w:val="005A537F"/>
    <w:rsid w:val="005A54B1"/>
    <w:rsid w:val="005A56D7"/>
    <w:rsid w:val="005A5B8D"/>
    <w:rsid w:val="005A5C8A"/>
    <w:rsid w:val="005A5D3D"/>
    <w:rsid w:val="005A5D98"/>
    <w:rsid w:val="005A5DD3"/>
    <w:rsid w:val="005A5ECA"/>
    <w:rsid w:val="005A5FD5"/>
    <w:rsid w:val="005A612A"/>
    <w:rsid w:val="005A6560"/>
    <w:rsid w:val="005A65B8"/>
    <w:rsid w:val="005A6774"/>
    <w:rsid w:val="005A6A2F"/>
    <w:rsid w:val="005A6BB9"/>
    <w:rsid w:val="005A6C75"/>
    <w:rsid w:val="005A6F18"/>
    <w:rsid w:val="005A6F3C"/>
    <w:rsid w:val="005A7067"/>
    <w:rsid w:val="005A70A0"/>
    <w:rsid w:val="005A71D7"/>
    <w:rsid w:val="005A7296"/>
    <w:rsid w:val="005A73EC"/>
    <w:rsid w:val="005A7790"/>
    <w:rsid w:val="005A7A13"/>
    <w:rsid w:val="005A7C13"/>
    <w:rsid w:val="005A7FDC"/>
    <w:rsid w:val="005B013E"/>
    <w:rsid w:val="005B0303"/>
    <w:rsid w:val="005B03A6"/>
    <w:rsid w:val="005B03AF"/>
    <w:rsid w:val="005B0480"/>
    <w:rsid w:val="005B0558"/>
    <w:rsid w:val="005B05F6"/>
    <w:rsid w:val="005B087B"/>
    <w:rsid w:val="005B0A1C"/>
    <w:rsid w:val="005B0A3A"/>
    <w:rsid w:val="005B0AE3"/>
    <w:rsid w:val="005B0E23"/>
    <w:rsid w:val="005B13F1"/>
    <w:rsid w:val="005B1442"/>
    <w:rsid w:val="005B1493"/>
    <w:rsid w:val="005B14C6"/>
    <w:rsid w:val="005B1615"/>
    <w:rsid w:val="005B166B"/>
    <w:rsid w:val="005B178F"/>
    <w:rsid w:val="005B1884"/>
    <w:rsid w:val="005B1970"/>
    <w:rsid w:val="005B1AD7"/>
    <w:rsid w:val="005B1AD8"/>
    <w:rsid w:val="005B1CE1"/>
    <w:rsid w:val="005B2284"/>
    <w:rsid w:val="005B2384"/>
    <w:rsid w:val="005B2395"/>
    <w:rsid w:val="005B23F8"/>
    <w:rsid w:val="005B2475"/>
    <w:rsid w:val="005B2572"/>
    <w:rsid w:val="005B25B2"/>
    <w:rsid w:val="005B25C0"/>
    <w:rsid w:val="005B268D"/>
    <w:rsid w:val="005B273F"/>
    <w:rsid w:val="005B2963"/>
    <w:rsid w:val="005B2C31"/>
    <w:rsid w:val="005B2C69"/>
    <w:rsid w:val="005B2C88"/>
    <w:rsid w:val="005B2DF7"/>
    <w:rsid w:val="005B2E12"/>
    <w:rsid w:val="005B2F6E"/>
    <w:rsid w:val="005B305A"/>
    <w:rsid w:val="005B3226"/>
    <w:rsid w:val="005B33CD"/>
    <w:rsid w:val="005B3842"/>
    <w:rsid w:val="005B3894"/>
    <w:rsid w:val="005B3936"/>
    <w:rsid w:val="005B39D6"/>
    <w:rsid w:val="005B3ACD"/>
    <w:rsid w:val="005B3B53"/>
    <w:rsid w:val="005B3D22"/>
    <w:rsid w:val="005B3F08"/>
    <w:rsid w:val="005B3FD9"/>
    <w:rsid w:val="005B4163"/>
    <w:rsid w:val="005B419B"/>
    <w:rsid w:val="005B41C3"/>
    <w:rsid w:val="005B42B6"/>
    <w:rsid w:val="005B4471"/>
    <w:rsid w:val="005B44ED"/>
    <w:rsid w:val="005B455F"/>
    <w:rsid w:val="005B4568"/>
    <w:rsid w:val="005B483F"/>
    <w:rsid w:val="005B4A0D"/>
    <w:rsid w:val="005B4B7E"/>
    <w:rsid w:val="005B4D5E"/>
    <w:rsid w:val="005B4FDC"/>
    <w:rsid w:val="005B51D6"/>
    <w:rsid w:val="005B52C6"/>
    <w:rsid w:val="005B55BB"/>
    <w:rsid w:val="005B5681"/>
    <w:rsid w:val="005B57BE"/>
    <w:rsid w:val="005B57D4"/>
    <w:rsid w:val="005B57E6"/>
    <w:rsid w:val="005B5868"/>
    <w:rsid w:val="005B5921"/>
    <w:rsid w:val="005B5BC9"/>
    <w:rsid w:val="005B5CB4"/>
    <w:rsid w:val="005B5E58"/>
    <w:rsid w:val="005B618C"/>
    <w:rsid w:val="005B624D"/>
    <w:rsid w:val="005B62B3"/>
    <w:rsid w:val="005B6388"/>
    <w:rsid w:val="005B6696"/>
    <w:rsid w:val="005B66C0"/>
    <w:rsid w:val="005B679E"/>
    <w:rsid w:val="005B67D5"/>
    <w:rsid w:val="005B6A8F"/>
    <w:rsid w:val="005B6B01"/>
    <w:rsid w:val="005B6BC9"/>
    <w:rsid w:val="005B6D99"/>
    <w:rsid w:val="005B6F23"/>
    <w:rsid w:val="005B6FC5"/>
    <w:rsid w:val="005B700E"/>
    <w:rsid w:val="005B706E"/>
    <w:rsid w:val="005B7071"/>
    <w:rsid w:val="005B730F"/>
    <w:rsid w:val="005B7473"/>
    <w:rsid w:val="005B7642"/>
    <w:rsid w:val="005B7722"/>
    <w:rsid w:val="005B7A8A"/>
    <w:rsid w:val="005B7AB7"/>
    <w:rsid w:val="005B7BFF"/>
    <w:rsid w:val="005B7CE0"/>
    <w:rsid w:val="005B7E7C"/>
    <w:rsid w:val="005B7F7A"/>
    <w:rsid w:val="005B7FB6"/>
    <w:rsid w:val="005C013C"/>
    <w:rsid w:val="005C058F"/>
    <w:rsid w:val="005C077F"/>
    <w:rsid w:val="005C0787"/>
    <w:rsid w:val="005C0918"/>
    <w:rsid w:val="005C0921"/>
    <w:rsid w:val="005C0989"/>
    <w:rsid w:val="005C0A1C"/>
    <w:rsid w:val="005C0B8D"/>
    <w:rsid w:val="005C0C90"/>
    <w:rsid w:val="005C0DB4"/>
    <w:rsid w:val="005C0E2F"/>
    <w:rsid w:val="005C0EB7"/>
    <w:rsid w:val="005C0ECA"/>
    <w:rsid w:val="005C0ED6"/>
    <w:rsid w:val="005C100A"/>
    <w:rsid w:val="005C10AF"/>
    <w:rsid w:val="005C10C9"/>
    <w:rsid w:val="005C11FD"/>
    <w:rsid w:val="005C12CF"/>
    <w:rsid w:val="005C14C9"/>
    <w:rsid w:val="005C156F"/>
    <w:rsid w:val="005C1636"/>
    <w:rsid w:val="005C17BE"/>
    <w:rsid w:val="005C1826"/>
    <w:rsid w:val="005C1949"/>
    <w:rsid w:val="005C1972"/>
    <w:rsid w:val="005C1BAD"/>
    <w:rsid w:val="005C1BEF"/>
    <w:rsid w:val="005C1D08"/>
    <w:rsid w:val="005C1ED5"/>
    <w:rsid w:val="005C1F17"/>
    <w:rsid w:val="005C1F7B"/>
    <w:rsid w:val="005C205D"/>
    <w:rsid w:val="005C219E"/>
    <w:rsid w:val="005C223B"/>
    <w:rsid w:val="005C2477"/>
    <w:rsid w:val="005C2496"/>
    <w:rsid w:val="005C251B"/>
    <w:rsid w:val="005C2604"/>
    <w:rsid w:val="005C277E"/>
    <w:rsid w:val="005C289D"/>
    <w:rsid w:val="005C28C6"/>
    <w:rsid w:val="005C2A7A"/>
    <w:rsid w:val="005C2D88"/>
    <w:rsid w:val="005C2E15"/>
    <w:rsid w:val="005C2E1C"/>
    <w:rsid w:val="005C3056"/>
    <w:rsid w:val="005C3168"/>
    <w:rsid w:val="005C31B5"/>
    <w:rsid w:val="005C334E"/>
    <w:rsid w:val="005C3467"/>
    <w:rsid w:val="005C3932"/>
    <w:rsid w:val="005C39AF"/>
    <w:rsid w:val="005C39DC"/>
    <w:rsid w:val="005C3C2E"/>
    <w:rsid w:val="005C3D34"/>
    <w:rsid w:val="005C3F55"/>
    <w:rsid w:val="005C3F74"/>
    <w:rsid w:val="005C40AF"/>
    <w:rsid w:val="005C4148"/>
    <w:rsid w:val="005C41B3"/>
    <w:rsid w:val="005C41BC"/>
    <w:rsid w:val="005C4260"/>
    <w:rsid w:val="005C42B9"/>
    <w:rsid w:val="005C44FE"/>
    <w:rsid w:val="005C456B"/>
    <w:rsid w:val="005C46DD"/>
    <w:rsid w:val="005C484D"/>
    <w:rsid w:val="005C488E"/>
    <w:rsid w:val="005C4B1A"/>
    <w:rsid w:val="005C4D01"/>
    <w:rsid w:val="005C4D4A"/>
    <w:rsid w:val="005C4DFD"/>
    <w:rsid w:val="005C4E6E"/>
    <w:rsid w:val="005C4FBC"/>
    <w:rsid w:val="005C51D2"/>
    <w:rsid w:val="005C53BB"/>
    <w:rsid w:val="005C544D"/>
    <w:rsid w:val="005C54B1"/>
    <w:rsid w:val="005C5623"/>
    <w:rsid w:val="005C5640"/>
    <w:rsid w:val="005C5663"/>
    <w:rsid w:val="005C567B"/>
    <w:rsid w:val="005C5703"/>
    <w:rsid w:val="005C5795"/>
    <w:rsid w:val="005C57DF"/>
    <w:rsid w:val="005C5945"/>
    <w:rsid w:val="005C5AAE"/>
    <w:rsid w:val="005C5C41"/>
    <w:rsid w:val="005C5C52"/>
    <w:rsid w:val="005C5CDC"/>
    <w:rsid w:val="005C5F9F"/>
    <w:rsid w:val="005C6025"/>
    <w:rsid w:val="005C6141"/>
    <w:rsid w:val="005C6218"/>
    <w:rsid w:val="005C637F"/>
    <w:rsid w:val="005C63A2"/>
    <w:rsid w:val="005C649A"/>
    <w:rsid w:val="005C662F"/>
    <w:rsid w:val="005C66AF"/>
    <w:rsid w:val="005C675C"/>
    <w:rsid w:val="005C677A"/>
    <w:rsid w:val="005C67B2"/>
    <w:rsid w:val="005C6921"/>
    <w:rsid w:val="005C69C1"/>
    <w:rsid w:val="005C6B2B"/>
    <w:rsid w:val="005C6CA5"/>
    <w:rsid w:val="005C6DF9"/>
    <w:rsid w:val="005C6E00"/>
    <w:rsid w:val="005C6FB9"/>
    <w:rsid w:val="005C7128"/>
    <w:rsid w:val="005C724C"/>
    <w:rsid w:val="005C73DE"/>
    <w:rsid w:val="005C7591"/>
    <w:rsid w:val="005C7623"/>
    <w:rsid w:val="005C7654"/>
    <w:rsid w:val="005C79A3"/>
    <w:rsid w:val="005C7A67"/>
    <w:rsid w:val="005C7B95"/>
    <w:rsid w:val="005C7BAF"/>
    <w:rsid w:val="005C7BDF"/>
    <w:rsid w:val="005C7C34"/>
    <w:rsid w:val="005C7E32"/>
    <w:rsid w:val="005C7F2C"/>
    <w:rsid w:val="005D023A"/>
    <w:rsid w:val="005D0240"/>
    <w:rsid w:val="005D0724"/>
    <w:rsid w:val="005D0898"/>
    <w:rsid w:val="005D099B"/>
    <w:rsid w:val="005D0BB7"/>
    <w:rsid w:val="005D0C19"/>
    <w:rsid w:val="005D0CAA"/>
    <w:rsid w:val="005D0D15"/>
    <w:rsid w:val="005D0E2D"/>
    <w:rsid w:val="005D0F0A"/>
    <w:rsid w:val="005D1400"/>
    <w:rsid w:val="005D14E5"/>
    <w:rsid w:val="005D151A"/>
    <w:rsid w:val="005D15F7"/>
    <w:rsid w:val="005D16B2"/>
    <w:rsid w:val="005D16DA"/>
    <w:rsid w:val="005D16F6"/>
    <w:rsid w:val="005D186F"/>
    <w:rsid w:val="005D18B9"/>
    <w:rsid w:val="005D1964"/>
    <w:rsid w:val="005D1AEE"/>
    <w:rsid w:val="005D1CFB"/>
    <w:rsid w:val="005D1E8F"/>
    <w:rsid w:val="005D1F83"/>
    <w:rsid w:val="005D218D"/>
    <w:rsid w:val="005D22D1"/>
    <w:rsid w:val="005D22D2"/>
    <w:rsid w:val="005D22D6"/>
    <w:rsid w:val="005D24FA"/>
    <w:rsid w:val="005D26A7"/>
    <w:rsid w:val="005D2818"/>
    <w:rsid w:val="005D29C4"/>
    <w:rsid w:val="005D29FD"/>
    <w:rsid w:val="005D2A36"/>
    <w:rsid w:val="005D2A7F"/>
    <w:rsid w:val="005D2A82"/>
    <w:rsid w:val="005D2ADC"/>
    <w:rsid w:val="005D2C85"/>
    <w:rsid w:val="005D2D87"/>
    <w:rsid w:val="005D2DC7"/>
    <w:rsid w:val="005D31F0"/>
    <w:rsid w:val="005D3350"/>
    <w:rsid w:val="005D3487"/>
    <w:rsid w:val="005D3516"/>
    <w:rsid w:val="005D35B0"/>
    <w:rsid w:val="005D373F"/>
    <w:rsid w:val="005D3A6C"/>
    <w:rsid w:val="005D3BAE"/>
    <w:rsid w:val="005D3C73"/>
    <w:rsid w:val="005D3E33"/>
    <w:rsid w:val="005D43DF"/>
    <w:rsid w:val="005D444D"/>
    <w:rsid w:val="005D4741"/>
    <w:rsid w:val="005D4790"/>
    <w:rsid w:val="005D4918"/>
    <w:rsid w:val="005D4A57"/>
    <w:rsid w:val="005D4B41"/>
    <w:rsid w:val="005D4BFE"/>
    <w:rsid w:val="005D4CCB"/>
    <w:rsid w:val="005D4CCC"/>
    <w:rsid w:val="005D4E5A"/>
    <w:rsid w:val="005D4EEE"/>
    <w:rsid w:val="005D4F15"/>
    <w:rsid w:val="005D5047"/>
    <w:rsid w:val="005D5073"/>
    <w:rsid w:val="005D5083"/>
    <w:rsid w:val="005D561F"/>
    <w:rsid w:val="005D56D9"/>
    <w:rsid w:val="005D5856"/>
    <w:rsid w:val="005D5BB4"/>
    <w:rsid w:val="005D5E58"/>
    <w:rsid w:val="005D5EBD"/>
    <w:rsid w:val="005D62E3"/>
    <w:rsid w:val="005D63F4"/>
    <w:rsid w:val="005D65B3"/>
    <w:rsid w:val="005D6731"/>
    <w:rsid w:val="005D6A71"/>
    <w:rsid w:val="005D6AC1"/>
    <w:rsid w:val="005D6ACE"/>
    <w:rsid w:val="005D6AED"/>
    <w:rsid w:val="005D6BBD"/>
    <w:rsid w:val="005D6C83"/>
    <w:rsid w:val="005D7175"/>
    <w:rsid w:val="005D7194"/>
    <w:rsid w:val="005D72F3"/>
    <w:rsid w:val="005D7309"/>
    <w:rsid w:val="005D7423"/>
    <w:rsid w:val="005D75F4"/>
    <w:rsid w:val="005D7654"/>
    <w:rsid w:val="005D76BD"/>
    <w:rsid w:val="005D7871"/>
    <w:rsid w:val="005D7BE0"/>
    <w:rsid w:val="005D7D2F"/>
    <w:rsid w:val="005D7E83"/>
    <w:rsid w:val="005D7EB9"/>
    <w:rsid w:val="005D7EEA"/>
    <w:rsid w:val="005E002F"/>
    <w:rsid w:val="005E003B"/>
    <w:rsid w:val="005E0112"/>
    <w:rsid w:val="005E0179"/>
    <w:rsid w:val="005E01EF"/>
    <w:rsid w:val="005E0762"/>
    <w:rsid w:val="005E0774"/>
    <w:rsid w:val="005E0B97"/>
    <w:rsid w:val="005E0C66"/>
    <w:rsid w:val="005E0C7B"/>
    <w:rsid w:val="005E0D9A"/>
    <w:rsid w:val="005E0DC7"/>
    <w:rsid w:val="005E0E09"/>
    <w:rsid w:val="005E10FE"/>
    <w:rsid w:val="005E1139"/>
    <w:rsid w:val="005E113D"/>
    <w:rsid w:val="005E117F"/>
    <w:rsid w:val="005E12AC"/>
    <w:rsid w:val="005E1373"/>
    <w:rsid w:val="005E1448"/>
    <w:rsid w:val="005E1782"/>
    <w:rsid w:val="005E198C"/>
    <w:rsid w:val="005E19AF"/>
    <w:rsid w:val="005E1A35"/>
    <w:rsid w:val="005E1B7C"/>
    <w:rsid w:val="005E1C09"/>
    <w:rsid w:val="005E1CD8"/>
    <w:rsid w:val="005E1D8E"/>
    <w:rsid w:val="005E1E3E"/>
    <w:rsid w:val="005E1EE0"/>
    <w:rsid w:val="005E1F9D"/>
    <w:rsid w:val="005E1FED"/>
    <w:rsid w:val="005E21C1"/>
    <w:rsid w:val="005E22C9"/>
    <w:rsid w:val="005E231A"/>
    <w:rsid w:val="005E24B3"/>
    <w:rsid w:val="005E26AA"/>
    <w:rsid w:val="005E287B"/>
    <w:rsid w:val="005E28E4"/>
    <w:rsid w:val="005E2C8C"/>
    <w:rsid w:val="005E2CE6"/>
    <w:rsid w:val="005E2CE9"/>
    <w:rsid w:val="005E2EB6"/>
    <w:rsid w:val="005E31BF"/>
    <w:rsid w:val="005E3208"/>
    <w:rsid w:val="005E334A"/>
    <w:rsid w:val="005E340B"/>
    <w:rsid w:val="005E3890"/>
    <w:rsid w:val="005E39CF"/>
    <w:rsid w:val="005E4005"/>
    <w:rsid w:val="005E4013"/>
    <w:rsid w:val="005E4151"/>
    <w:rsid w:val="005E41B5"/>
    <w:rsid w:val="005E424D"/>
    <w:rsid w:val="005E43E7"/>
    <w:rsid w:val="005E4408"/>
    <w:rsid w:val="005E44AC"/>
    <w:rsid w:val="005E4571"/>
    <w:rsid w:val="005E464B"/>
    <w:rsid w:val="005E4776"/>
    <w:rsid w:val="005E48E4"/>
    <w:rsid w:val="005E4A00"/>
    <w:rsid w:val="005E4B6C"/>
    <w:rsid w:val="005E4BD7"/>
    <w:rsid w:val="005E4BDA"/>
    <w:rsid w:val="005E4D4E"/>
    <w:rsid w:val="005E4FF5"/>
    <w:rsid w:val="005E5097"/>
    <w:rsid w:val="005E5310"/>
    <w:rsid w:val="005E53B2"/>
    <w:rsid w:val="005E54B6"/>
    <w:rsid w:val="005E54C8"/>
    <w:rsid w:val="005E5537"/>
    <w:rsid w:val="005E57E0"/>
    <w:rsid w:val="005E5961"/>
    <w:rsid w:val="005E5CEC"/>
    <w:rsid w:val="005E5EDF"/>
    <w:rsid w:val="005E5FFE"/>
    <w:rsid w:val="005E6026"/>
    <w:rsid w:val="005E605C"/>
    <w:rsid w:val="005E60A8"/>
    <w:rsid w:val="005E616F"/>
    <w:rsid w:val="005E6304"/>
    <w:rsid w:val="005E6410"/>
    <w:rsid w:val="005E6567"/>
    <w:rsid w:val="005E65ED"/>
    <w:rsid w:val="005E6691"/>
    <w:rsid w:val="005E6758"/>
    <w:rsid w:val="005E6D4D"/>
    <w:rsid w:val="005E6DFA"/>
    <w:rsid w:val="005E6E29"/>
    <w:rsid w:val="005E6EC4"/>
    <w:rsid w:val="005E6ED0"/>
    <w:rsid w:val="005E6F11"/>
    <w:rsid w:val="005E6FAF"/>
    <w:rsid w:val="005E705C"/>
    <w:rsid w:val="005E72EF"/>
    <w:rsid w:val="005E7472"/>
    <w:rsid w:val="005E768C"/>
    <w:rsid w:val="005E7878"/>
    <w:rsid w:val="005E7889"/>
    <w:rsid w:val="005E79F1"/>
    <w:rsid w:val="005E7B3B"/>
    <w:rsid w:val="005E7F7C"/>
    <w:rsid w:val="005F006B"/>
    <w:rsid w:val="005F00FD"/>
    <w:rsid w:val="005F0214"/>
    <w:rsid w:val="005F0252"/>
    <w:rsid w:val="005F027A"/>
    <w:rsid w:val="005F0484"/>
    <w:rsid w:val="005F0632"/>
    <w:rsid w:val="005F0658"/>
    <w:rsid w:val="005F06CB"/>
    <w:rsid w:val="005F0825"/>
    <w:rsid w:val="005F08EA"/>
    <w:rsid w:val="005F0B59"/>
    <w:rsid w:val="005F0B6C"/>
    <w:rsid w:val="005F0DB0"/>
    <w:rsid w:val="005F0DB5"/>
    <w:rsid w:val="005F107B"/>
    <w:rsid w:val="005F12E9"/>
    <w:rsid w:val="005F1407"/>
    <w:rsid w:val="005F159D"/>
    <w:rsid w:val="005F1684"/>
    <w:rsid w:val="005F1763"/>
    <w:rsid w:val="005F17C9"/>
    <w:rsid w:val="005F17D5"/>
    <w:rsid w:val="005F1A83"/>
    <w:rsid w:val="005F1AAE"/>
    <w:rsid w:val="005F1C4B"/>
    <w:rsid w:val="005F1C8A"/>
    <w:rsid w:val="005F1F34"/>
    <w:rsid w:val="005F2079"/>
    <w:rsid w:val="005F2290"/>
    <w:rsid w:val="005F2412"/>
    <w:rsid w:val="005F2621"/>
    <w:rsid w:val="005F266C"/>
    <w:rsid w:val="005F2898"/>
    <w:rsid w:val="005F2916"/>
    <w:rsid w:val="005F2A21"/>
    <w:rsid w:val="005F2D46"/>
    <w:rsid w:val="005F3083"/>
    <w:rsid w:val="005F315E"/>
    <w:rsid w:val="005F3393"/>
    <w:rsid w:val="005F3520"/>
    <w:rsid w:val="005F367B"/>
    <w:rsid w:val="005F372A"/>
    <w:rsid w:val="005F3859"/>
    <w:rsid w:val="005F38A0"/>
    <w:rsid w:val="005F38AA"/>
    <w:rsid w:val="005F39B6"/>
    <w:rsid w:val="005F3AEE"/>
    <w:rsid w:val="005F3B3D"/>
    <w:rsid w:val="005F3BF3"/>
    <w:rsid w:val="005F3CE2"/>
    <w:rsid w:val="005F3D43"/>
    <w:rsid w:val="005F3D88"/>
    <w:rsid w:val="005F420C"/>
    <w:rsid w:val="005F438B"/>
    <w:rsid w:val="005F4564"/>
    <w:rsid w:val="005F45A1"/>
    <w:rsid w:val="005F4660"/>
    <w:rsid w:val="005F4A62"/>
    <w:rsid w:val="005F4B63"/>
    <w:rsid w:val="005F4B6A"/>
    <w:rsid w:val="005F4EB8"/>
    <w:rsid w:val="005F508B"/>
    <w:rsid w:val="005F55AA"/>
    <w:rsid w:val="005F55C5"/>
    <w:rsid w:val="005F5678"/>
    <w:rsid w:val="005F5704"/>
    <w:rsid w:val="005F57DF"/>
    <w:rsid w:val="005F599E"/>
    <w:rsid w:val="005F59E3"/>
    <w:rsid w:val="005F5A76"/>
    <w:rsid w:val="005F5C91"/>
    <w:rsid w:val="005F5D7F"/>
    <w:rsid w:val="005F5EC3"/>
    <w:rsid w:val="005F5F01"/>
    <w:rsid w:val="005F602A"/>
    <w:rsid w:val="005F609A"/>
    <w:rsid w:val="005F60C7"/>
    <w:rsid w:val="005F627D"/>
    <w:rsid w:val="005F62E4"/>
    <w:rsid w:val="005F6506"/>
    <w:rsid w:val="005F6682"/>
    <w:rsid w:val="005F6864"/>
    <w:rsid w:val="005F68B0"/>
    <w:rsid w:val="005F68E4"/>
    <w:rsid w:val="005F69AB"/>
    <w:rsid w:val="005F6BD2"/>
    <w:rsid w:val="005F6CD9"/>
    <w:rsid w:val="005F6D29"/>
    <w:rsid w:val="005F6F0D"/>
    <w:rsid w:val="005F71EB"/>
    <w:rsid w:val="005F7268"/>
    <w:rsid w:val="005F73D7"/>
    <w:rsid w:val="005F742D"/>
    <w:rsid w:val="005F7461"/>
    <w:rsid w:val="005F75CE"/>
    <w:rsid w:val="005F75FC"/>
    <w:rsid w:val="005F7840"/>
    <w:rsid w:val="005F78DF"/>
    <w:rsid w:val="005F79C9"/>
    <w:rsid w:val="005F7B77"/>
    <w:rsid w:val="005F7BA8"/>
    <w:rsid w:val="005F7BC3"/>
    <w:rsid w:val="005F7DEC"/>
    <w:rsid w:val="005F7EA2"/>
    <w:rsid w:val="005F7FC5"/>
    <w:rsid w:val="00600456"/>
    <w:rsid w:val="0060058C"/>
    <w:rsid w:val="0060070D"/>
    <w:rsid w:val="006007D3"/>
    <w:rsid w:val="0060096B"/>
    <w:rsid w:val="006009A2"/>
    <w:rsid w:val="00600CC1"/>
    <w:rsid w:val="00600CEB"/>
    <w:rsid w:val="00600E0D"/>
    <w:rsid w:val="00600E16"/>
    <w:rsid w:val="00600E29"/>
    <w:rsid w:val="00600E45"/>
    <w:rsid w:val="006010F9"/>
    <w:rsid w:val="00601155"/>
    <w:rsid w:val="00601290"/>
    <w:rsid w:val="006013BF"/>
    <w:rsid w:val="00601663"/>
    <w:rsid w:val="0060177C"/>
    <w:rsid w:val="0060184F"/>
    <w:rsid w:val="006018FB"/>
    <w:rsid w:val="00601A45"/>
    <w:rsid w:val="00601AB7"/>
    <w:rsid w:val="00601AE9"/>
    <w:rsid w:val="00601EE6"/>
    <w:rsid w:val="00602158"/>
    <w:rsid w:val="0060239B"/>
    <w:rsid w:val="00602408"/>
    <w:rsid w:val="00602577"/>
    <w:rsid w:val="006026A0"/>
    <w:rsid w:val="0060284B"/>
    <w:rsid w:val="00602C28"/>
    <w:rsid w:val="00602CC5"/>
    <w:rsid w:val="00602E24"/>
    <w:rsid w:val="00602F56"/>
    <w:rsid w:val="00602F86"/>
    <w:rsid w:val="006030E2"/>
    <w:rsid w:val="0060317D"/>
    <w:rsid w:val="006032B8"/>
    <w:rsid w:val="006033D2"/>
    <w:rsid w:val="0060346B"/>
    <w:rsid w:val="00603624"/>
    <w:rsid w:val="00603745"/>
    <w:rsid w:val="00603B93"/>
    <w:rsid w:val="00603E1D"/>
    <w:rsid w:val="00603F98"/>
    <w:rsid w:val="00603FEE"/>
    <w:rsid w:val="006042D3"/>
    <w:rsid w:val="006045C0"/>
    <w:rsid w:val="00604798"/>
    <w:rsid w:val="0060498B"/>
    <w:rsid w:val="006049A9"/>
    <w:rsid w:val="00604B76"/>
    <w:rsid w:val="00604C25"/>
    <w:rsid w:val="00604C7F"/>
    <w:rsid w:val="00604D15"/>
    <w:rsid w:val="00605015"/>
    <w:rsid w:val="00605104"/>
    <w:rsid w:val="00605300"/>
    <w:rsid w:val="006053B4"/>
    <w:rsid w:val="00605698"/>
    <w:rsid w:val="0060573A"/>
    <w:rsid w:val="006057BD"/>
    <w:rsid w:val="00605884"/>
    <w:rsid w:val="006062CB"/>
    <w:rsid w:val="006063D5"/>
    <w:rsid w:val="0060661C"/>
    <w:rsid w:val="0060676D"/>
    <w:rsid w:val="00606945"/>
    <w:rsid w:val="00606A9F"/>
    <w:rsid w:val="00606BD7"/>
    <w:rsid w:val="00606F0B"/>
    <w:rsid w:val="00606F56"/>
    <w:rsid w:val="006071D6"/>
    <w:rsid w:val="0060727D"/>
    <w:rsid w:val="00607281"/>
    <w:rsid w:val="00607301"/>
    <w:rsid w:val="00607324"/>
    <w:rsid w:val="00607326"/>
    <w:rsid w:val="0060732E"/>
    <w:rsid w:val="00607362"/>
    <w:rsid w:val="00607435"/>
    <w:rsid w:val="006074F9"/>
    <w:rsid w:val="00607572"/>
    <w:rsid w:val="00607645"/>
    <w:rsid w:val="0060768B"/>
    <w:rsid w:val="00607880"/>
    <w:rsid w:val="006078D1"/>
    <w:rsid w:val="00607C52"/>
    <w:rsid w:val="00607DA2"/>
    <w:rsid w:val="0061006C"/>
    <w:rsid w:val="00610089"/>
    <w:rsid w:val="0061019C"/>
    <w:rsid w:val="006101CC"/>
    <w:rsid w:val="00610376"/>
    <w:rsid w:val="00610387"/>
    <w:rsid w:val="00610587"/>
    <w:rsid w:val="00610855"/>
    <w:rsid w:val="006108CF"/>
    <w:rsid w:val="00610922"/>
    <w:rsid w:val="00610B31"/>
    <w:rsid w:val="00610D26"/>
    <w:rsid w:val="00610D68"/>
    <w:rsid w:val="00610DCF"/>
    <w:rsid w:val="00610E58"/>
    <w:rsid w:val="00610E5A"/>
    <w:rsid w:val="006110AA"/>
    <w:rsid w:val="0061112A"/>
    <w:rsid w:val="00611287"/>
    <w:rsid w:val="006112FF"/>
    <w:rsid w:val="0061143D"/>
    <w:rsid w:val="006115B7"/>
    <w:rsid w:val="00611654"/>
    <w:rsid w:val="00611A91"/>
    <w:rsid w:val="00611B62"/>
    <w:rsid w:val="00611C3A"/>
    <w:rsid w:val="00611C5E"/>
    <w:rsid w:val="00611CF1"/>
    <w:rsid w:val="00611D41"/>
    <w:rsid w:val="00611D56"/>
    <w:rsid w:val="00611E73"/>
    <w:rsid w:val="00611E7C"/>
    <w:rsid w:val="006120F4"/>
    <w:rsid w:val="00612340"/>
    <w:rsid w:val="00612380"/>
    <w:rsid w:val="006123AC"/>
    <w:rsid w:val="00612684"/>
    <w:rsid w:val="006126CC"/>
    <w:rsid w:val="00612B63"/>
    <w:rsid w:val="00612B7B"/>
    <w:rsid w:val="00612C7A"/>
    <w:rsid w:val="00612D20"/>
    <w:rsid w:val="00612E80"/>
    <w:rsid w:val="00612F5B"/>
    <w:rsid w:val="0061302D"/>
    <w:rsid w:val="00613035"/>
    <w:rsid w:val="0061330D"/>
    <w:rsid w:val="006134EA"/>
    <w:rsid w:val="00613517"/>
    <w:rsid w:val="006135E6"/>
    <w:rsid w:val="00613692"/>
    <w:rsid w:val="0061398B"/>
    <w:rsid w:val="006139DF"/>
    <w:rsid w:val="006139E9"/>
    <w:rsid w:val="00613A4D"/>
    <w:rsid w:val="00613AFD"/>
    <w:rsid w:val="00613E05"/>
    <w:rsid w:val="00614075"/>
    <w:rsid w:val="006140E1"/>
    <w:rsid w:val="00614236"/>
    <w:rsid w:val="00614263"/>
    <w:rsid w:val="0061429F"/>
    <w:rsid w:val="006142A1"/>
    <w:rsid w:val="00614519"/>
    <w:rsid w:val="00614704"/>
    <w:rsid w:val="006149B1"/>
    <w:rsid w:val="00614A84"/>
    <w:rsid w:val="00614AAD"/>
    <w:rsid w:val="00614AE4"/>
    <w:rsid w:val="00614B8E"/>
    <w:rsid w:val="00614BDC"/>
    <w:rsid w:val="00614BE3"/>
    <w:rsid w:val="00614D0F"/>
    <w:rsid w:val="00614DA0"/>
    <w:rsid w:val="00614E5B"/>
    <w:rsid w:val="00614F27"/>
    <w:rsid w:val="00614F5F"/>
    <w:rsid w:val="00615206"/>
    <w:rsid w:val="0061520E"/>
    <w:rsid w:val="00615229"/>
    <w:rsid w:val="00615281"/>
    <w:rsid w:val="006153D5"/>
    <w:rsid w:val="006154A0"/>
    <w:rsid w:val="006154CD"/>
    <w:rsid w:val="006155BD"/>
    <w:rsid w:val="00615B17"/>
    <w:rsid w:val="00615B76"/>
    <w:rsid w:val="00615BCE"/>
    <w:rsid w:val="00615D10"/>
    <w:rsid w:val="00615F50"/>
    <w:rsid w:val="00615F7E"/>
    <w:rsid w:val="0061604C"/>
    <w:rsid w:val="0061606A"/>
    <w:rsid w:val="006161B7"/>
    <w:rsid w:val="0061653C"/>
    <w:rsid w:val="0061660B"/>
    <w:rsid w:val="00616849"/>
    <w:rsid w:val="006168A4"/>
    <w:rsid w:val="00616A1A"/>
    <w:rsid w:val="00616B2E"/>
    <w:rsid w:val="00616B52"/>
    <w:rsid w:val="00616C73"/>
    <w:rsid w:val="00616F00"/>
    <w:rsid w:val="00616F15"/>
    <w:rsid w:val="00617072"/>
    <w:rsid w:val="0061708D"/>
    <w:rsid w:val="00617182"/>
    <w:rsid w:val="006172F7"/>
    <w:rsid w:val="00617389"/>
    <w:rsid w:val="0061750E"/>
    <w:rsid w:val="00617745"/>
    <w:rsid w:val="006177F9"/>
    <w:rsid w:val="006179C7"/>
    <w:rsid w:val="00617A77"/>
    <w:rsid w:val="00617B7D"/>
    <w:rsid w:val="00617C66"/>
    <w:rsid w:val="00617D78"/>
    <w:rsid w:val="00617E47"/>
    <w:rsid w:val="00617E8C"/>
    <w:rsid w:val="00617EAA"/>
    <w:rsid w:val="00617FE0"/>
    <w:rsid w:val="00620189"/>
    <w:rsid w:val="006201A9"/>
    <w:rsid w:val="006202B2"/>
    <w:rsid w:val="006203DC"/>
    <w:rsid w:val="00620948"/>
    <w:rsid w:val="0062097F"/>
    <w:rsid w:val="00620980"/>
    <w:rsid w:val="00620A23"/>
    <w:rsid w:val="00620E6C"/>
    <w:rsid w:val="00620F97"/>
    <w:rsid w:val="0062103F"/>
    <w:rsid w:val="00621232"/>
    <w:rsid w:val="006212FA"/>
    <w:rsid w:val="00621371"/>
    <w:rsid w:val="006214E6"/>
    <w:rsid w:val="00621598"/>
    <w:rsid w:val="006216C9"/>
    <w:rsid w:val="00621815"/>
    <w:rsid w:val="006218E8"/>
    <w:rsid w:val="00621A4C"/>
    <w:rsid w:val="00621B46"/>
    <w:rsid w:val="00621E87"/>
    <w:rsid w:val="00621F5B"/>
    <w:rsid w:val="00622028"/>
    <w:rsid w:val="00622052"/>
    <w:rsid w:val="0062210E"/>
    <w:rsid w:val="006221D3"/>
    <w:rsid w:val="00622240"/>
    <w:rsid w:val="0062231B"/>
    <w:rsid w:val="006223B8"/>
    <w:rsid w:val="0062269A"/>
    <w:rsid w:val="006226A8"/>
    <w:rsid w:val="00622ABA"/>
    <w:rsid w:val="00622BE8"/>
    <w:rsid w:val="00622ED8"/>
    <w:rsid w:val="00623055"/>
    <w:rsid w:val="00623354"/>
    <w:rsid w:val="006233DC"/>
    <w:rsid w:val="00623517"/>
    <w:rsid w:val="00623699"/>
    <w:rsid w:val="006239BC"/>
    <w:rsid w:val="00623C83"/>
    <w:rsid w:val="00623F6C"/>
    <w:rsid w:val="00623FBA"/>
    <w:rsid w:val="0062402E"/>
    <w:rsid w:val="006242A3"/>
    <w:rsid w:val="006242BD"/>
    <w:rsid w:val="006247DF"/>
    <w:rsid w:val="00624883"/>
    <w:rsid w:val="006248E0"/>
    <w:rsid w:val="00624D76"/>
    <w:rsid w:val="00624EFE"/>
    <w:rsid w:val="00624F43"/>
    <w:rsid w:val="00624FBC"/>
    <w:rsid w:val="0062501D"/>
    <w:rsid w:val="00625022"/>
    <w:rsid w:val="00625248"/>
    <w:rsid w:val="006252B5"/>
    <w:rsid w:val="006252C5"/>
    <w:rsid w:val="006252E0"/>
    <w:rsid w:val="006254A4"/>
    <w:rsid w:val="0062560E"/>
    <w:rsid w:val="006256A8"/>
    <w:rsid w:val="00625903"/>
    <w:rsid w:val="006259B0"/>
    <w:rsid w:val="006259D1"/>
    <w:rsid w:val="00625ABB"/>
    <w:rsid w:val="00625BFE"/>
    <w:rsid w:val="00625C9E"/>
    <w:rsid w:val="00625FF0"/>
    <w:rsid w:val="006260FC"/>
    <w:rsid w:val="00626115"/>
    <w:rsid w:val="006261A5"/>
    <w:rsid w:val="00626349"/>
    <w:rsid w:val="00626481"/>
    <w:rsid w:val="00626502"/>
    <w:rsid w:val="00626563"/>
    <w:rsid w:val="0062660A"/>
    <w:rsid w:val="00626644"/>
    <w:rsid w:val="00626781"/>
    <w:rsid w:val="0062689F"/>
    <w:rsid w:val="006268A6"/>
    <w:rsid w:val="006268B6"/>
    <w:rsid w:val="0062695B"/>
    <w:rsid w:val="00626ACB"/>
    <w:rsid w:val="00626AE8"/>
    <w:rsid w:val="00626C18"/>
    <w:rsid w:val="00626D2A"/>
    <w:rsid w:val="00626DFF"/>
    <w:rsid w:val="00626EFC"/>
    <w:rsid w:val="00627501"/>
    <w:rsid w:val="0062762F"/>
    <w:rsid w:val="006276DB"/>
    <w:rsid w:val="00627814"/>
    <w:rsid w:val="006278E3"/>
    <w:rsid w:val="006279C1"/>
    <w:rsid w:val="006279DE"/>
    <w:rsid w:val="00627A80"/>
    <w:rsid w:val="00627B76"/>
    <w:rsid w:val="00627C57"/>
    <w:rsid w:val="00627CC5"/>
    <w:rsid w:val="00627CFC"/>
    <w:rsid w:val="00627ECD"/>
    <w:rsid w:val="00627F1E"/>
    <w:rsid w:val="006300BB"/>
    <w:rsid w:val="006301F1"/>
    <w:rsid w:val="00630208"/>
    <w:rsid w:val="00630722"/>
    <w:rsid w:val="0063073A"/>
    <w:rsid w:val="006308F6"/>
    <w:rsid w:val="006309BE"/>
    <w:rsid w:val="00630AA5"/>
    <w:rsid w:val="00630AFD"/>
    <w:rsid w:val="00630BAE"/>
    <w:rsid w:val="00630CEA"/>
    <w:rsid w:val="00630FEA"/>
    <w:rsid w:val="00631040"/>
    <w:rsid w:val="006310E3"/>
    <w:rsid w:val="006314DF"/>
    <w:rsid w:val="006315A5"/>
    <w:rsid w:val="00631655"/>
    <w:rsid w:val="00631729"/>
    <w:rsid w:val="00631743"/>
    <w:rsid w:val="00631927"/>
    <w:rsid w:val="006319CB"/>
    <w:rsid w:val="00631A17"/>
    <w:rsid w:val="00631A8D"/>
    <w:rsid w:val="00631B02"/>
    <w:rsid w:val="00631B97"/>
    <w:rsid w:val="00631C01"/>
    <w:rsid w:val="00631C08"/>
    <w:rsid w:val="00631C09"/>
    <w:rsid w:val="00631C22"/>
    <w:rsid w:val="00631CEB"/>
    <w:rsid w:val="00631DE1"/>
    <w:rsid w:val="00631F63"/>
    <w:rsid w:val="006321D2"/>
    <w:rsid w:val="00632400"/>
    <w:rsid w:val="00632576"/>
    <w:rsid w:val="006325F8"/>
    <w:rsid w:val="0063270A"/>
    <w:rsid w:val="00632746"/>
    <w:rsid w:val="0063296F"/>
    <w:rsid w:val="00632A44"/>
    <w:rsid w:val="00632A73"/>
    <w:rsid w:val="00632F30"/>
    <w:rsid w:val="006330EE"/>
    <w:rsid w:val="00633238"/>
    <w:rsid w:val="00633274"/>
    <w:rsid w:val="00633295"/>
    <w:rsid w:val="006332D6"/>
    <w:rsid w:val="0063341D"/>
    <w:rsid w:val="0063351C"/>
    <w:rsid w:val="006338E7"/>
    <w:rsid w:val="00633AD9"/>
    <w:rsid w:val="00633D8B"/>
    <w:rsid w:val="00633F78"/>
    <w:rsid w:val="00633FA7"/>
    <w:rsid w:val="00634060"/>
    <w:rsid w:val="00634441"/>
    <w:rsid w:val="006344C1"/>
    <w:rsid w:val="00634520"/>
    <w:rsid w:val="006346DE"/>
    <w:rsid w:val="00634706"/>
    <w:rsid w:val="00634830"/>
    <w:rsid w:val="00634A4F"/>
    <w:rsid w:val="00634A58"/>
    <w:rsid w:val="00634ACF"/>
    <w:rsid w:val="00634BC8"/>
    <w:rsid w:val="00634F6C"/>
    <w:rsid w:val="006350BB"/>
    <w:rsid w:val="006351EF"/>
    <w:rsid w:val="00635313"/>
    <w:rsid w:val="006356DD"/>
    <w:rsid w:val="006357E4"/>
    <w:rsid w:val="006357E8"/>
    <w:rsid w:val="006358A7"/>
    <w:rsid w:val="00635926"/>
    <w:rsid w:val="00635984"/>
    <w:rsid w:val="006359EF"/>
    <w:rsid w:val="00635AC6"/>
    <w:rsid w:val="00635BC0"/>
    <w:rsid w:val="00635CAF"/>
    <w:rsid w:val="00635D02"/>
    <w:rsid w:val="006361AE"/>
    <w:rsid w:val="00636284"/>
    <w:rsid w:val="006362CD"/>
    <w:rsid w:val="006364D3"/>
    <w:rsid w:val="00636509"/>
    <w:rsid w:val="006366C3"/>
    <w:rsid w:val="00636712"/>
    <w:rsid w:val="0063671F"/>
    <w:rsid w:val="0063672F"/>
    <w:rsid w:val="0063675E"/>
    <w:rsid w:val="00636790"/>
    <w:rsid w:val="00636861"/>
    <w:rsid w:val="006369CE"/>
    <w:rsid w:val="00636A1B"/>
    <w:rsid w:val="00636B28"/>
    <w:rsid w:val="00636BA0"/>
    <w:rsid w:val="00636CB1"/>
    <w:rsid w:val="00636D7E"/>
    <w:rsid w:val="00636DB8"/>
    <w:rsid w:val="00636DFB"/>
    <w:rsid w:val="00637017"/>
    <w:rsid w:val="00637137"/>
    <w:rsid w:val="006371B0"/>
    <w:rsid w:val="00637610"/>
    <w:rsid w:val="00637614"/>
    <w:rsid w:val="0063762C"/>
    <w:rsid w:val="0063796E"/>
    <w:rsid w:val="006379B6"/>
    <w:rsid w:val="00637A09"/>
    <w:rsid w:val="00637AAB"/>
    <w:rsid w:val="00637B15"/>
    <w:rsid w:val="00640186"/>
    <w:rsid w:val="00640227"/>
    <w:rsid w:val="00640268"/>
    <w:rsid w:val="006402E9"/>
    <w:rsid w:val="0064035B"/>
    <w:rsid w:val="006409B0"/>
    <w:rsid w:val="00640C94"/>
    <w:rsid w:val="00640FB6"/>
    <w:rsid w:val="0064130D"/>
    <w:rsid w:val="006415CF"/>
    <w:rsid w:val="006415D4"/>
    <w:rsid w:val="00641757"/>
    <w:rsid w:val="006417D0"/>
    <w:rsid w:val="00641802"/>
    <w:rsid w:val="0064182E"/>
    <w:rsid w:val="00641994"/>
    <w:rsid w:val="00641AAA"/>
    <w:rsid w:val="00641B36"/>
    <w:rsid w:val="00641B6A"/>
    <w:rsid w:val="00641BA0"/>
    <w:rsid w:val="00641E8D"/>
    <w:rsid w:val="00641FC8"/>
    <w:rsid w:val="0064234A"/>
    <w:rsid w:val="006423D4"/>
    <w:rsid w:val="006424B4"/>
    <w:rsid w:val="006424FF"/>
    <w:rsid w:val="00642644"/>
    <w:rsid w:val="00642775"/>
    <w:rsid w:val="00642B05"/>
    <w:rsid w:val="00642D2D"/>
    <w:rsid w:val="00642FCB"/>
    <w:rsid w:val="006430C8"/>
    <w:rsid w:val="006430F6"/>
    <w:rsid w:val="00643166"/>
    <w:rsid w:val="00643405"/>
    <w:rsid w:val="00643733"/>
    <w:rsid w:val="0064389B"/>
    <w:rsid w:val="00643D59"/>
    <w:rsid w:val="00643DD9"/>
    <w:rsid w:val="00643E44"/>
    <w:rsid w:val="00643FA1"/>
    <w:rsid w:val="00644055"/>
    <w:rsid w:val="0064416A"/>
    <w:rsid w:val="0064449A"/>
    <w:rsid w:val="006444D5"/>
    <w:rsid w:val="006444FE"/>
    <w:rsid w:val="0064454A"/>
    <w:rsid w:val="0064479F"/>
    <w:rsid w:val="006447D2"/>
    <w:rsid w:val="006447FB"/>
    <w:rsid w:val="00644A0F"/>
    <w:rsid w:val="00644B8B"/>
    <w:rsid w:val="00644C05"/>
    <w:rsid w:val="00644C1F"/>
    <w:rsid w:val="00644C59"/>
    <w:rsid w:val="00644E2F"/>
    <w:rsid w:val="00644F53"/>
    <w:rsid w:val="0064502C"/>
    <w:rsid w:val="006450DE"/>
    <w:rsid w:val="0064529F"/>
    <w:rsid w:val="006457D0"/>
    <w:rsid w:val="00645826"/>
    <w:rsid w:val="0064591B"/>
    <w:rsid w:val="006459EB"/>
    <w:rsid w:val="006459FF"/>
    <w:rsid w:val="00645B1F"/>
    <w:rsid w:val="00645BE4"/>
    <w:rsid w:val="00645D04"/>
    <w:rsid w:val="00645D75"/>
    <w:rsid w:val="00645E30"/>
    <w:rsid w:val="00645E4B"/>
    <w:rsid w:val="00645E78"/>
    <w:rsid w:val="00645FD8"/>
    <w:rsid w:val="0064617F"/>
    <w:rsid w:val="006464C5"/>
    <w:rsid w:val="006464E3"/>
    <w:rsid w:val="006466CE"/>
    <w:rsid w:val="0064679D"/>
    <w:rsid w:val="00646979"/>
    <w:rsid w:val="00646A7B"/>
    <w:rsid w:val="00646C20"/>
    <w:rsid w:val="00646C76"/>
    <w:rsid w:val="00646DD2"/>
    <w:rsid w:val="00646ECB"/>
    <w:rsid w:val="0064714E"/>
    <w:rsid w:val="006472E0"/>
    <w:rsid w:val="00647332"/>
    <w:rsid w:val="00647629"/>
    <w:rsid w:val="006476E6"/>
    <w:rsid w:val="00647730"/>
    <w:rsid w:val="00647759"/>
    <w:rsid w:val="00647879"/>
    <w:rsid w:val="006478A3"/>
    <w:rsid w:val="006478EC"/>
    <w:rsid w:val="00647C6E"/>
    <w:rsid w:val="00650071"/>
    <w:rsid w:val="006500BD"/>
    <w:rsid w:val="0065032C"/>
    <w:rsid w:val="006503C2"/>
    <w:rsid w:val="0065051B"/>
    <w:rsid w:val="006509AF"/>
    <w:rsid w:val="006509DE"/>
    <w:rsid w:val="00650A3B"/>
    <w:rsid w:val="00650CA9"/>
    <w:rsid w:val="00650D1B"/>
    <w:rsid w:val="00650F36"/>
    <w:rsid w:val="006510A9"/>
    <w:rsid w:val="006510B6"/>
    <w:rsid w:val="0065112F"/>
    <w:rsid w:val="00651798"/>
    <w:rsid w:val="006517E7"/>
    <w:rsid w:val="0065189C"/>
    <w:rsid w:val="006518F3"/>
    <w:rsid w:val="00651930"/>
    <w:rsid w:val="00651AD5"/>
    <w:rsid w:val="00651DF3"/>
    <w:rsid w:val="00651DF6"/>
    <w:rsid w:val="00651E56"/>
    <w:rsid w:val="00651F97"/>
    <w:rsid w:val="006521D7"/>
    <w:rsid w:val="006521FC"/>
    <w:rsid w:val="0065228A"/>
    <w:rsid w:val="006522F7"/>
    <w:rsid w:val="00652438"/>
    <w:rsid w:val="0065259A"/>
    <w:rsid w:val="0065261E"/>
    <w:rsid w:val="0065274F"/>
    <w:rsid w:val="006527B7"/>
    <w:rsid w:val="006527D0"/>
    <w:rsid w:val="006527FC"/>
    <w:rsid w:val="0065284C"/>
    <w:rsid w:val="00652AE5"/>
    <w:rsid w:val="00652B33"/>
    <w:rsid w:val="00652BF5"/>
    <w:rsid w:val="00652E8D"/>
    <w:rsid w:val="006532D2"/>
    <w:rsid w:val="0065333B"/>
    <w:rsid w:val="00653483"/>
    <w:rsid w:val="00653698"/>
    <w:rsid w:val="006536C1"/>
    <w:rsid w:val="00653810"/>
    <w:rsid w:val="00653A44"/>
    <w:rsid w:val="00653B42"/>
    <w:rsid w:val="00653C2D"/>
    <w:rsid w:val="00653CD6"/>
    <w:rsid w:val="00653E00"/>
    <w:rsid w:val="00653E45"/>
    <w:rsid w:val="00653E8A"/>
    <w:rsid w:val="00653F65"/>
    <w:rsid w:val="0065400D"/>
    <w:rsid w:val="00654391"/>
    <w:rsid w:val="006544CD"/>
    <w:rsid w:val="00654546"/>
    <w:rsid w:val="006545D7"/>
    <w:rsid w:val="00654717"/>
    <w:rsid w:val="006547F1"/>
    <w:rsid w:val="006547FF"/>
    <w:rsid w:val="0065487B"/>
    <w:rsid w:val="006548C1"/>
    <w:rsid w:val="00654A2E"/>
    <w:rsid w:val="00654AD5"/>
    <w:rsid w:val="00654BE4"/>
    <w:rsid w:val="00654C22"/>
    <w:rsid w:val="00654C3C"/>
    <w:rsid w:val="00654C7E"/>
    <w:rsid w:val="00654E14"/>
    <w:rsid w:val="00654E68"/>
    <w:rsid w:val="00654EF2"/>
    <w:rsid w:val="0065509F"/>
    <w:rsid w:val="006550C2"/>
    <w:rsid w:val="006553B1"/>
    <w:rsid w:val="00655463"/>
    <w:rsid w:val="00655536"/>
    <w:rsid w:val="006556DF"/>
    <w:rsid w:val="0065588B"/>
    <w:rsid w:val="00655CC1"/>
    <w:rsid w:val="00655D29"/>
    <w:rsid w:val="00655ED5"/>
    <w:rsid w:val="0065604E"/>
    <w:rsid w:val="006560A2"/>
    <w:rsid w:val="0065615B"/>
    <w:rsid w:val="006562AE"/>
    <w:rsid w:val="00656458"/>
    <w:rsid w:val="006564E5"/>
    <w:rsid w:val="006567B9"/>
    <w:rsid w:val="0065685C"/>
    <w:rsid w:val="00656BE2"/>
    <w:rsid w:val="00656BFD"/>
    <w:rsid w:val="00656C11"/>
    <w:rsid w:val="00656C49"/>
    <w:rsid w:val="00656E3B"/>
    <w:rsid w:val="00656FB7"/>
    <w:rsid w:val="00656FBC"/>
    <w:rsid w:val="00657143"/>
    <w:rsid w:val="006571AF"/>
    <w:rsid w:val="006572A6"/>
    <w:rsid w:val="006572F6"/>
    <w:rsid w:val="00657327"/>
    <w:rsid w:val="006574EA"/>
    <w:rsid w:val="00657659"/>
    <w:rsid w:val="00657690"/>
    <w:rsid w:val="006576F4"/>
    <w:rsid w:val="00657950"/>
    <w:rsid w:val="006579EF"/>
    <w:rsid w:val="00657A34"/>
    <w:rsid w:val="00657AB0"/>
    <w:rsid w:val="00657AB3"/>
    <w:rsid w:val="00657B78"/>
    <w:rsid w:val="00657C84"/>
    <w:rsid w:val="00657E69"/>
    <w:rsid w:val="00657F05"/>
    <w:rsid w:val="0066008D"/>
    <w:rsid w:val="006600C8"/>
    <w:rsid w:val="006602BA"/>
    <w:rsid w:val="006602CF"/>
    <w:rsid w:val="00660392"/>
    <w:rsid w:val="00660488"/>
    <w:rsid w:val="006604AE"/>
    <w:rsid w:val="006604E9"/>
    <w:rsid w:val="00660747"/>
    <w:rsid w:val="00660839"/>
    <w:rsid w:val="00660A87"/>
    <w:rsid w:val="00660C3B"/>
    <w:rsid w:val="00660C8F"/>
    <w:rsid w:val="00661033"/>
    <w:rsid w:val="00661206"/>
    <w:rsid w:val="00661455"/>
    <w:rsid w:val="00661542"/>
    <w:rsid w:val="006615A8"/>
    <w:rsid w:val="006615B8"/>
    <w:rsid w:val="00661765"/>
    <w:rsid w:val="00661A42"/>
    <w:rsid w:val="00661E56"/>
    <w:rsid w:val="00661F3B"/>
    <w:rsid w:val="006620C8"/>
    <w:rsid w:val="0066217D"/>
    <w:rsid w:val="00662183"/>
    <w:rsid w:val="00662223"/>
    <w:rsid w:val="006622E0"/>
    <w:rsid w:val="006623E6"/>
    <w:rsid w:val="006623F6"/>
    <w:rsid w:val="0066264C"/>
    <w:rsid w:val="006626E6"/>
    <w:rsid w:val="00662765"/>
    <w:rsid w:val="0066282E"/>
    <w:rsid w:val="0066296B"/>
    <w:rsid w:val="00662A7A"/>
    <w:rsid w:val="00662B21"/>
    <w:rsid w:val="00662CB3"/>
    <w:rsid w:val="00662CFC"/>
    <w:rsid w:val="00662E60"/>
    <w:rsid w:val="00662F3C"/>
    <w:rsid w:val="006630DE"/>
    <w:rsid w:val="00663192"/>
    <w:rsid w:val="0066324B"/>
    <w:rsid w:val="006633AE"/>
    <w:rsid w:val="00663792"/>
    <w:rsid w:val="006637C9"/>
    <w:rsid w:val="00663816"/>
    <w:rsid w:val="006639FD"/>
    <w:rsid w:val="00663CD3"/>
    <w:rsid w:val="00663DD2"/>
    <w:rsid w:val="00663E1F"/>
    <w:rsid w:val="006641FF"/>
    <w:rsid w:val="006642F1"/>
    <w:rsid w:val="006644A4"/>
    <w:rsid w:val="006645F8"/>
    <w:rsid w:val="006648AF"/>
    <w:rsid w:val="00664CBC"/>
    <w:rsid w:val="00664E7E"/>
    <w:rsid w:val="00664FDA"/>
    <w:rsid w:val="00665118"/>
    <w:rsid w:val="006651E1"/>
    <w:rsid w:val="006652BA"/>
    <w:rsid w:val="00665385"/>
    <w:rsid w:val="006655E3"/>
    <w:rsid w:val="00665626"/>
    <w:rsid w:val="00665857"/>
    <w:rsid w:val="00665932"/>
    <w:rsid w:val="00665AD0"/>
    <w:rsid w:val="00665AE9"/>
    <w:rsid w:val="00665B68"/>
    <w:rsid w:val="00665C29"/>
    <w:rsid w:val="00665EC5"/>
    <w:rsid w:val="00665F0E"/>
    <w:rsid w:val="00665F25"/>
    <w:rsid w:val="00665FE9"/>
    <w:rsid w:val="006660CA"/>
    <w:rsid w:val="006663DA"/>
    <w:rsid w:val="0066646B"/>
    <w:rsid w:val="00666551"/>
    <w:rsid w:val="006665B2"/>
    <w:rsid w:val="00666643"/>
    <w:rsid w:val="00666690"/>
    <w:rsid w:val="006666ED"/>
    <w:rsid w:val="00666791"/>
    <w:rsid w:val="00666B2A"/>
    <w:rsid w:val="00666D60"/>
    <w:rsid w:val="00666DD4"/>
    <w:rsid w:val="00666EE3"/>
    <w:rsid w:val="00666F11"/>
    <w:rsid w:val="00666F7A"/>
    <w:rsid w:val="00667061"/>
    <w:rsid w:val="006670F4"/>
    <w:rsid w:val="0066713D"/>
    <w:rsid w:val="0066744D"/>
    <w:rsid w:val="006674A2"/>
    <w:rsid w:val="006674C5"/>
    <w:rsid w:val="0066750C"/>
    <w:rsid w:val="00667551"/>
    <w:rsid w:val="00667723"/>
    <w:rsid w:val="00667771"/>
    <w:rsid w:val="006678E9"/>
    <w:rsid w:val="00667BBA"/>
    <w:rsid w:val="00667BF5"/>
    <w:rsid w:val="00667D1E"/>
    <w:rsid w:val="00667E68"/>
    <w:rsid w:val="00667F58"/>
    <w:rsid w:val="006702C7"/>
    <w:rsid w:val="00670347"/>
    <w:rsid w:val="006703C8"/>
    <w:rsid w:val="0067041F"/>
    <w:rsid w:val="00670613"/>
    <w:rsid w:val="006706D3"/>
    <w:rsid w:val="006706D8"/>
    <w:rsid w:val="00670713"/>
    <w:rsid w:val="00670917"/>
    <w:rsid w:val="006709DB"/>
    <w:rsid w:val="00670A1A"/>
    <w:rsid w:val="00670DE2"/>
    <w:rsid w:val="00670DE4"/>
    <w:rsid w:val="00670E08"/>
    <w:rsid w:val="00670E09"/>
    <w:rsid w:val="00670E52"/>
    <w:rsid w:val="00670F2B"/>
    <w:rsid w:val="006711AB"/>
    <w:rsid w:val="0067122C"/>
    <w:rsid w:val="0067126F"/>
    <w:rsid w:val="00671590"/>
    <w:rsid w:val="00671687"/>
    <w:rsid w:val="006716BA"/>
    <w:rsid w:val="00671867"/>
    <w:rsid w:val="00671871"/>
    <w:rsid w:val="00671946"/>
    <w:rsid w:val="0067199A"/>
    <w:rsid w:val="0067199D"/>
    <w:rsid w:val="006719BD"/>
    <w:rsid w:val="00671ABB"/>
    <w:rsid w:val="00671B53"/>
    <w:rsid w:val="00671C7B"/>
    <w:rsid w:val="00671D45"/>
    <w:rsid w:val="00671FAB"/>
    <w:rsid w:val="00672020"/>
    <w:rsid w:val="0067226B"/>
    <w:rsid w:val="0067248F"/>
    <w:rsid w:val="0067268F"/>
    <w:rsid w:val="006726F3"/>
    <w:rsid w:val="0067289D"/>
    <w:rsid w:val="00672A1D"/>
    <w:rsid w:val="00672A82"/>
    <w:rsid w:val="00672BE1"/>
    <w:rsid w:val="00672C2E"/>
    <w:rsid w:val="00672C95"/>
    <w:rsid w:val="00672D0A"/>
    <w:rsid w:val="00672D3B"/>
    <w:rsid w:val="00672F62"/>
    <w:rsid w:val="006731B7"/>
    <w:rsid w:val="00673235"/>
    <w:rsid w:val="006733DB"/>
    <w:rsid w:val="006734CF"/>
    <w:rsid w:val="006738CB"/>
    <w:rsid w:val="00673955"/>
    <w:rsid w:val="00673B1F"/>
    <w:rsid w:val="00673B69"/>
    <w:rsid w:val="00673C85"/>
    <w:rsid w:val="00673CBD"/>
    <w:rsid w:val="00673DE6"/>
    <w:rsid w:val="00674051"/>
    <w:rsid w:val="006742A8"/>
    <w:rsid w:val="006742E1"/>
    <w:rsid w:val="00674442"/>
    <w:rsid w:val="00674503"/>
    <w:rsid w:val="0067466E"/>
    <w:rsid w:val="0067471A"/>
    <w:rsid w:val="0067488F"/>
    <w:rsid w:val="00674AD1"/>
    <w:rsid w:val="00674C8E"/>
    <w:rsid w:val="00674E3F"/>
    <w:rsid w:val="00674EB6"/>
    <w:rsid w:val="0067520C"/>
    <w:rsid w:val="00675366"/>
    <w:rsid w:val="006753B9"/>
    <w:rsid w:val="006753CD"/>
    <w:rsid w:val="00675420"/>
    <w:rsid w:val="006754C4"/>
    <w:rsid w:val="0067552A"/>
    <w:rsid w:val="006755B5"/>
    <w:rsid w:val="006755CD"/>
    <w:rsid w:val="006758F6"/>
    <w:rsid w:val="00675989"/>
    <w:rsid w:val="00675D8C"/>
    <w:rsid w:val="00675F9C"/>
    <w:rsid w:val="00676019"/>
    <w:rsid w:val="00676084"/>
    <w:rsid w:val="006760D5"/>
    <w:rsid w:val="006763FE"/>
    <w:rsid w:val="006765B2"/>
    <w:rsid w:val="006765C7"/>
    <w:rsid w:val="006767EB"/>
    <w:rsid w:val="00676913"/>
    <w:rsid w:val="00676B15"/>
    <w:rsid w:val="00677256"/>
    <w:rsid w:val="0067725A"/>
    <w:rsid w:val="006772E5"/>
    <w:rsid w:val="00677523"/>
    <w:rsid w:val="006777B7"/>
    <w:rsid w:val="006779B7"/>
    <w:rsid w:val="00677A5C"/>
    <w:rsid w:val="00677ADC"/>
    <w:rsid w:val="00677D04"/>
    <w:rsid w:val="00677DA7"/>
    <w:rsid w:val="00677F02"/>
    <w:rsid w:val="00677F18"/>
    <w:rsid w:val="006800F3"/>
    <w:rsid w:val="0068012C"/>
    <w:rsid w:val="00680242"/>
    <w:rsid w:val="00680302"/>
    <w:rsid w:val="0068034A"/>
    <w:rsid w:val="00680359"/>
    <w:rsid w:val="0068035C"/>
    <w:rsid w:val="006803D7"/>
    <w:rsid w:val="0068058C"/>
    <w:rsid w:val="00680599"/>
    <w:rsid w:val="0068065C"/>
    <w:rsid w:val="006806E2"/>
    <w:rsid w:val="00680BCB"/>
    <w:rsid w:val="00680C43"/>
    <w:rsid w:val="00680CF8"/>
    <w:rsid w:val="00680DEE"/>
    <w:rsid w:val="0068124D"/>
    <w:rsid w:val="006812A8"/>
    <w:rsid w:val="006812F1"/>
    <w:rsid w:val="006814D9"/>
    <w:rsid w:val="0068156D"/>
    <w:rsid w:val="00681571"/>
    <w:rsid w:val="006815C5"/>
    <w:rsid w:val="006818F8"/>
    <w:rsid w:val="00681938"/>
    <w:rsid w:val="00681A3C"/>
    <w:rsid w:val="00681C4B"/>
    <w:rsid w:val="00681ECF"/>
    <w:rsid w:val="00681F2F"/>
    <w:rsid w:val="00682050"/>
    <w:rsid w:val="006820C0"/>
    <w:rsid w:val="0068221A"/>
    <w:rsid w:val="00682227"/>
    <w:rsid w:val="00682396"/>
    <w:rsid w:val="00682435"/>
    <w:rsid w:val="0068253D"/>
    <w:rsid w:val="0068269F"/>
    <w:rsid w:val="006827B0"/>
    <w:rsid w:val="006828D1"/>
    <w:rsid w:val="00682996"/>
    <w:rsid w:val="00682D66"/>
    <w:rsid w:val="00682DC1"/>
    <w:rsid w:val="00682E70"/>
    <w:rsid w:val="00682FA0"/>
    <w:rsid w:val="00682FA5"/>
    <w:rsid w:val="00683030"/>
    <w:rsid w:val="00683106"/>
    <w:rsid w:val="006831D3"/>
    <w:rsid w:val="006832AC"/>
    <w:rsid w:val="00683561"/>
    <w:rsid w:val="00683601"/>
    <w:rsid w:val="0068366C"/>
    <w:rsid w:val="00683690"/>
    <w:rsid w:val="006836C4"/>
    <w:rsid w:val="006836E5"/>
    <w:rsid w:val="006839E9"/>
    <w:rsid w:val="00683A51"/>
    <w:rsid w:val="00683C83"/>
    <w:rsid w:val="00683D31"/>
    <w:rsid w:val="00683DDC"/>
    <w:rsid w:val="00683EFC"/>
    <w:rsid w:val="00683FA8"/>
    <w:rsid w:val="006840C8"/>
    <w:rsid w:val="00684582"/>
    <w:rsid w:val="00684666"/>
    <w:rsid w:val="00684806"/>
    <w:rsid w:val="0068492C"/>
    <w:rsid w:val="00684A51"/>
    <w:rsid w:val="00684B83"/>
    <w:rsid w:val="00684E22"/>
    <w:rsid w:val="00684E25"/>
    <w:rsid w:val="00684EDF"/>
    <w:rsid w:val="00684F83"/>
    <w:rsid w:val="0068503A"/>
    <w:rsid w:val="00685062"/>
    <w:rsid w:val="0068521F"/>
    <w:rsid w:val="00685286"/>
    <w:rsid w:val="006852E1"/>
    <w:rsid w:val="006852E9"/>
    <w:rsid w:val="00685417"/>
    <w:rsid w:val="00685553"/>
    <w:rsid w:val="00685699"/>
    <w:rsid w:val="0068577E"/>
    <w:rsid w:val="00685788"/>
    <w:rsid w:val="006859B3"/>
    <w:rsid w:val="00685CA6"/>
    <w:rsid w:val="00685CD1"/>
    <w:rsid w:val="00685DED"/>
    <w:rsid w:val="00685E31"/>
    <w:rsid w:val="00685F1C"/>
    <w:rsid w:val="00685F34"/>
    <w:rsid w:val="00685FA3"/>
    <w:rsid w:val="006860F9"/>
    <w:rsid w:val="006861C3"/>
    <w:rsid w:val="00686265"/>
    <w:rsid w:val="00686300"/>
    <w:rsid w:val="0068649A"/>
    <w:rsid w:val="006864CA"/>
    <w:rsid w:val="006864EA"/>
    <w:rsid w:val="006864FF"/>
    <w:rsid w:val="00686661"/>
    <w:rsid w:val="00686676"/>
    <w:rsid w:val="006867A2"/>
    <w:rsid w:val="00686BF3"/>
    <w:rsid w:val="00686E27"/>
    <w:rsid w:val="006870DF"/>
    <w:rsid w:val="00687161"/>
    <w:rsid w:val="006872AB"/>
    <w:rsid w:val="006872DE"/>
    <w:rsid w:val="0068730B"/>
    <w:rsid w:val="006873E7"/>
    <w:rsid w:val="006874B9"/>
    <w:rsid w:val="0068752E"/>
    <w:rsid w:val="0068770A"/>
    <w:rsid w:val="006877B9"/>
    <w:rsid w:val="00687888"/>
    <w:rsid w:val="0068798C"/>
    <w:rsid w:val="00687999"/>
    <w:rsid w:val="00687D56"/>
    <w:rsid w:val="00687FE6"/>
    <w:rsid w:val="00690068"/>
    <w:rsid w:val="0069032C"/>
    <w:rsid w:val="00690A9D"/>
    <w:rsid w:val="00690C8F"/>
    <w:rsid w:val="006910A5"/>
    <w:rsid w:val="006911FA"/>
    <w:rsid w:val="0069122F"/>
    <w:rsid w:val="0069150C"/>
    <w:rsid w:val="006918A1"/>
    <w:rsid w:val="006918B6"/>
    <w:rsid w:val="00691A33"/>
    <w:rsid w:val="00691AFA"/>
    <w:rsid w:val="00691C14"/>
    <w:rsid w:val="00691FCD"/>
    <w:rsid w:val="00691FEF"/>
    <w:rsid w:val="00692328"/>
    <w:rsid w:val="006923CF"/>
    <w:rsid w:val="00692482"/>
    <w:rsid w:val="006924D6"/>
    <w:rsid w:val="0069254B"/>
    <w:rsid w:val="00692691"/>
    <w:rsid w:val="00692768"/>
    <w:rsid w:val="00692811"/>
    <w:rsid w:val="006928F4"/>
    <w:rsid w:val="00692C40"/>
    <w:rsid w:val="00692DBF"/>
    <w:rsid w:val="00692DD8"/>
    <w:rsid w:val="00692F2E"/>
    <w:rsid w:val="006930F6"/>
    <w:rsid w:val="00693203"/>
    <w:rsid w:val="006932EE"/>
    <w:rsid w:val="0069333A"/>
    <w:rsid w:val="0069345E"/>
    <w:rsid w:val="00693683"/>
    <w:rsid w:val="006936F5"/>
    <w:rsid w:val="00693746"/>
    <w:rsid w:val="0069378A"/>
    <w:rsid w:val="00693857"/>
    <w:rsid w:val="006938AC"/>
    <w:rsid w:val="006938F5"/>
    <w:rsid w:val="006939A1"/>
    <w:rsid w:val="006939C3"/>
    <w:rsid w:val="00693D6D"/>
    <w:rsid w:val="00693D7D"/>
    <w:rsid w:val="00694106"/>
    <w:rsid w:val="006943B9"/>
    <w:rsid w:val="00694441"/>
    <w:rsid w:val="0069448F"/>
    <w:rsid w:val="006944FF"/>
    <w:rsid w:val="0069450D"/>
    <w:rsid w:val="006945D2"/>
    <w:rsid w:val="0069463B"/>
    <w:rsid w:val="00694666"/>
    <w:rsid w:val="006946C3"/>
    <w:rsid w:val="0069480B"/>
    <w:rsid w:val="00694837"/>
    <w:rsid w:val="00694855"/>
    <w:rsid w:val="00694864"/>
    <w:rsid w:val="00694923"/>
    <w:rsid w:val="0069492F"/>
    <w:rsid w:val="00694B81"/>
    <w:rsid w:val="00694BF8"/>
    <w:rsid w:val="00694CE6"/>
    <w:rsid w:val="00694EBD"/>
    <w:rsid w:val="00694F49"/>
    <w:rsid w:val="0069524D"/>
    <w:rsid w:val="0069525A"/>
    <w:rsid w:val="00695302"/>
    <w:rsid w:val="006953F4"/>
    <w:rsid w:val="00695624"/>
    <w:rsid w:val="00695786"/>
    <w:rsid w:val="0069578E"/>
    <w:rsid w:val="0069588E"/>
    <w:rsid w:val="006958BE"/>
    <w:rsid w:val="00695AC5"/>
    <w:rsid w:val="00695BE7"/>
    <w:rsid w:val="00695EF0"/>
    <w:rsid w:val="00695FDA"/>
    <w:rsid w:val="0069603D"/>
    <w:rsid w:val="006962B9"/>
    <w:rsid w:val="0069651A"/>
    <w:rsid w:val="00696657"/>
    <w:rsid w:val="0069667A"/>
    <w:rsid w:val="00696794"/>
    <w:rsid w:val="0069685C"/>
    <w:rsid w:val="006969D6"/>
    <w:rsid w:val="00696D36"/>
    <w:rsid w:val="00696D46"/>
    <w:rsid w:val="00696D8A"/>
    <w:rsid w:val="00696EBE"/>
    <w:rsid w:val="00697153"/>
    <w:rsid w:val="0069773D"/>
    <w:rsid w:val="006979BB"/>
    <w:rsid w:val="00697A51"/>
    <w:rsid w:val="00697DF0"/>
    <w:rsid w:val="00697E72"/>
    <w:rsid w:val="006A028A"/>
    <w:rsid w:val="006A03C7"/>
    <w:rsid w:val="006A03EB"/>
    <w:rsid w:val="006A0442"/>
    <w:rsid w:val="006A07AF"/>
    <w:rsid w:val="006A0AA5"/>
    <w:rsid w:val="006A0BF5"/>
    <w:rsid w:val="006A0C7E"/>
    <w:rsid w:val="006A1113"/>
    <w:rsid w:val="006A122A"/>
    <w:rsid w:val="006A13DE"/>
    <w:rsid w:val="006A1414"/>
    <w:rsid w:val="006A15FC"/>
    <w:rsid w:val="006A18B1"/>
    <w:rsid w:val="006A19DF"/>
    <w:rsid w:val="006A1C3E"/>
    <w:rsid w:val="006A1E10"/>
    <w:rsid w:val="006A1E3F"/>
    <w:rsid w:val="006A1F87"/>
    <w:rsid w:val="006A1FFE"/>
    <w:rsid w:val="006A23F5"/>
    <w:rsid w:val="006A241B"/>
    <w:rsid w:val="006A254D"/>
    <w:rsid w:val="006A25AF"/>
    <w:rsid w:val="006A264B"/>
    <w:rsid w:val="006A26DA"/>
    <w:rsid w:val="006A27A1"/>
    <w:rsid w:val="006A29ED"/>
    <w:rsid w:val="006A2B81"/>
    <w:rsid w:val="006A2E38"/>
    <w:rsid w:val="006A2F59"/>
    <w:rsid w:val="006A3039"/>
    <w:rsid w:val="006A30DC"/>
    <w:rsid w:val="006A317F"/>
    <w:rsid w:val="006A32C3"/>
    <w:rsid w:val="006A3397"/>
    <w:rsid w:val="006A3640"/>
    <w:rsid w:val="006A3A12"/>
    <w:rsid w:val="006A3C3C"/>
    <w:rsid w:val="006A3F78"/>
    <w:rsid w:val="006A4093"/>
    <w:rsid w:val="006A40BC"/>
    <w:rsid w:val="006A40C4"/>
    <w:rsid w:val="006A430A"/>
    <w:rsid w:val="006A438A"/>
    <w:rsid w:val="006A43E7"/>
    <w:rsid w:val="006A4487"/>
    <w:rsid w:val="006A4637"/>
    <w:rsid w:val="006A492F"/>
    <w:rsid w:val="006A4C6E"/>
    <w:rsid w:val="006A4ED7"/>
    <w:rsid w:val="006A4F7C"/>
    <w:rsid w:val="006A5148"/>
    <w:rsid w:val="006A52CD"/>
    <w:rsid w:val="006A5321"/>
    <w:rsid w:val="006A53E5"/>
    <w:rsid w:val="006A5440"/>
    <w:rsid w:val="006A5449"/>
    <w:rsid w:val="006A5485"/>
    <w:rsid w:val="006A5603"/>
    <w:rsid w:val="006A562B"/>
    <w:rsid w:val="006A58DA"/>
    <w:rsid w:val="006A5931"/>
    <w:rsid w:val="006A59AA"/>
    <w:rsid w:val="006A59BE"/>
    <w:rsid w:val="006A5D93"/>
    <w:rsid w:val="006A5DA3"/>
    <w:rsid w:val="006A5DBD"/>
    <w:rsid w:val="006A5E8E"/>
    <w:rsid w:val="006A61B0"/>
    <w:rsid w:val="006A62AA"/>
    <w:rsid w:val="006A6305"/>
    <w:rsid w:val="006A63F8"/>
    <w:rsid w:val="006A640E"/>
    <w:rsid w:val="006A680E"/>
    <w:rsid w:val="006A6899"/>
    <w:rsid w:val="006A6989"/>
    <w:rsid w:val="006A6A5E"/>
    <w:rsid w:val="006A6B94"/>
    <w:rsid w:val="006A6C77"/>
    <w:rsid w:val="006A6CF1"/>
    <w:rsid w:val="006A6D24"/>
    <w:rsid w:val="006A6F98"/>
    <w:rsid w:val="006A708A"/>
    <w:rsid w:val="006A71EA"/>
    <w:rsid w:val="006A7946"/>
    <w:rsid w:val="006A79AC"/>
    <w:rsid w:val="006A7A6F"/>
    <w:rsid w:val="006A7C87"/>
    <w:rsid w:val="006A7C8B"/>
    <w:rsid w:val="006A7CA4"/>
    <w:rsid w:val="006A7D3C"/>
    <w:rsid w:val="006A7DDD"/>
    <w:rsid w:val="006A7F91"/>
    <w:rsid w:val="006B01A0"/>
    <w:rsid w:val="006B05E0"/>
    <w:rsid w:val="006B0770"/>
    <w:rsid w:val="006B0773"/>
    <w:rsid w:val="006B07BB"/>
    <w:rsid w:val="006B0840"/>
    <w:rsid w:val="006B0849"/>
    <w:rsid w:val="006B0874"/>
    <w:rsid w:val="006B0A33"/>
    <w:rsid w:val="006B0E24"/>
    <w:rsid w:val="006B0E92"/>
    <w:rsid w:val="006B109F"/>
    <w:rsid w:val="006B12C8"/>
    <w:rsid w:val="006B1375"/>
    <w:rsid w:val="006B150E"/>
    <w:rsid w:val="006B1546"/>
    <w:rsid w:val="006B16CC"/>
    <w:rsid w:val="006B1810"/>
    <w:rsid w:val="006B18F1"/>
    <w:rsid w:val="006B19CD"/>
    <w:rsid w:val="006B1AA5"/>
    <w:rsid w:val="006B1AC6"/>
    <w:rsid w:val="006B1AD9"/>
    <w:rsid w:val="006B1C0E"/>
    <w:rsid w:val="006B1CE7"/>
    <w:rsid w:val="006B1F93"/>
    <w:rsid w:val="006B20C8"/>
    <w:rsid w:val="006B213F"/>
    <w:rsid w:val="006B2178"/>
    <w:rsid w:val="006B21FE"/>
    <w:rsid w:val="006B2235"/>
    <w:rsid w:val="006B236B"/>
    <w:rsid w:val="006B2589"/>
    <w:rsid w:val="006B2731"/>
    <w:rsid w:val="006B281C"/>
    <w:rsid w:val="006B289D"/>
    <w:rsid w:val="006B28F3"/>
    <w:rsid w:val="006B30F6"/>
    <w:rsid w:val="006B31F7"/>
    <w:rsid w:val="006B3388"/>
    <w:rsid w:val="006B3414"/>
    <w:rsid w:val="006B3486"/>
    <w:rsid w:val="006B34DE"/>
    <w:rsid w:val="006B350D"/>
    <w:rsid w:val="006B3606"/>
    <w:rsid w:val="006B3661"/>
    <w:rsid w:val="006B36DD"/>
    <w:rsid w:val="006B3984"/>
    <w:rsid w:val="006B3A45"/>
    <w:rsid w:val="006B3AF7"/>
    <w:rsid w:val="006B3C2E"/>
    <w:rsid w:val="006B3CCA"/>
    <w:rsid w:val="006B3F59"/>
    <w:rsid w:val="006B4118"/>
    <w:rsid w:val="006B4171"/>
    <w:rsid w:val="006B433E"/>
    <w:rsid w:val="006B43EA"/>
    <w:rsid w:val="006B4481"/>
    <w:rsid w:val="006B44AC"/>
    <w:rsid w:val="006B45B1"/>
    <w:rsid w:val="006B475F"/>
    <w:rsid w:val="006B48A6"/>
    <w:rsid w:val="006B492A"/>
    <w:rsid w:val="006B498C"/>
    <w:rsid w:val="006B49F1"/>
    <w:rsid w:val="006B4AF4"/>
    <w:rsid w:val="006B4B28"/>
    <w:rsid w:val="006B4DF1"/>
    <w:rsid w:val="006B4DFF"/>
    <w:rsid w:val="006B4F7A"/>
    <w:rsid w:val="006B5013"/>
    <w:rsid w:val="006B5093"/>
    <w:rsid w:val="006B50D6"/>
    <w:rsid w:val="006B5200"/>
    <w:rsid w:val="006B5254"/>
    <w:rsid w:val="006B526F"/>
    <w:rsid w:val="006B5629"/>
    <w:rsid w:val="006B58DB"/>
    <w:rsid w:val="006B59E8"/>
    <w:rsid w:val="006B5AB9"/>
    <w:rsid w:val="006B5AEE"/>
    <w:rsid w:val="006B5CF2"/>
    <w:rsid w:val="006B61DB"/>
    <w:rsid w:val="006B628F"/>
    <w:rsid w:val="006B62E7"/>
    <w:rsid w:val="006B64F7"/>
    <w:rsid w:val="006B6B4B"/>
    <w:rsid w:val="006B6D97"/>
    <w:rsid w:val="006B6DE5"/>
    <w:rsid w:val="006B6E11"/>
    <w:rsid w:val="006B6EA2"/>
    <w:rsid w:val="006B6F7E"/>
    <w:rsid w:val="006B6F84"/>
    <w:rsid w:val="006B724B"/>
    <w:rsid w:val="006B72A1"/>
    <w:rsid w:val="006B72CE"/>
    <w:rsid w:val="006B79DC"/>
    <w:rsid w:val="006C0398"/>
    <w:rsid w:val="006C03F0"/>
    <w:rsid w:val="006C0515"/>
    <w:rsid w:val="006C06CA"/>
    <w:rsid w:val="006C087C"/>
    <w:rsid w:val="006C0A41"/>
    <w:rsid w:val="006C0AF5"/>
    <w:rsid w:val="006C0B38"/>
    <w:rsid w:val="006C0BA3"/>
    <w:rsid w:val="006C0CB4"/>
    <w:rsid w:val="006C0EC2"/>
    <w:rsid w:val="006C0F3E"/>
    <w:rsid w:val="006C0F88"/>
    <w:rsid w:val="006C10C2"/>
    <w:rsid w:val="006C1265"/>
    <w:rsid w:val="006C1434"/>
    <w:rsid w:val="006C15F1"/>
    <w:rsid w:val="006C1627"/>
    <w:rsid w:val="006C16D6"/>
    <w:rsid w:val="006C1714"/>
    <w:rsid w:val="006C1A53"/>
    <w:rsid w:val="006C1DA5"/>
    <w:rsid w:val="006C1DB3"/>
    <w:rsid w:val="006C1FA6"/>
    <w:rsid w:val="006C2189"/>
    <w:rsid w:val="006C2223"/>
    <w:rsid w:val="006C2364"/>
    <w:rsid w:val="006C2379"/>
    <w:rsid w:val="006C238A"/>
    <w:rsid w:val="006C2454"/>
    <w:rsid w:val="006C24FD"/>
    <w:rsid w:val="006C25A0"/>
    <w:rsid w:val="006C2786"/>
    <w:rsid w:val="006C286A"/>
    <w:rsid w:val="006C2C57"/>
    <w:rsid w:val="006C2EBA"/>
    <w:rsid w:val="006C2EFF"/>
    <w:rsid w:val="006C2F54"/>
    <w:rsid w:val="006C3022"/>
    <w:rsid w:val="006C3042"/>
    <w:rsid w:val="006C3095"/>
    <w:rsid w:val="006C331A"/>
    <w:rsid w:val="006C334B"/>
    <w:rsid w:val="006C3457"/>
    <w:rsid w:val="006C36F3"/>
    <w:rsid w:val="006C39D2"/>
    <w:rsid w:val="006C3C33"/>
    <w:rsid w:val="006C3C91"/>
    <w:rsid w:val="006C3CC3"/>
    <w:rsid w:val="006C3DC4"/>
    <w:rsid w:val="006C3FC0"/>
    <w:rsid w:val="006C404C"/>
    <w:rsid w:val="006C405A"/>
    <w:rsid w:val="006C40E5"/>
    <w:rsid w:val="006C4139"/>
    <w:rsid w:val="006C427A"/>
    <w:rsid w:val="006C4327"/>
    <w:rsid w:val="006C4338"/>
    <w:rsid w:val="006C45D1"/>
    <w:rsid w:val="006C45FA"/>
    <w:rsid w:val="006C4823"/>
    <w:rsid w:val="006C488C"/>
    <w:rsid w:val="006C48BD"/>
    <w:rsid w:val="006C4A3C"/>
    <w:rsid w:val="006C4A64"/>
    <w:rsid w:val="006C4AA8"/>
    <w:rsid w:val="006C4BA3"/>
    <w:rsid w:val="006C4BA7"/>
    <w:rsid w:val="006C4C33"/>
    <w:rsid w:val="006C4D04"/>
    <w:rsid w:val="006C4EF7"/>
    <w:rsid w:val="006C5080"/>
    <w:rsid w:val="006C5329"/>
    <w:rsid w:val="006C5404"/>
    <w:rsid w:val="006C551D"/>
    <w:rsid w:val="006C5677"/>
    <w:rsid w:val="006C5772"/>
    <w:rsid w:val="006C5A14"/>
    <w:rsid w:val="006C5CD6"/>
    <w:rsid w:val="006C5D10"/>
    <w:rsid w:val="006C60DF"/>
    <w:rsid w:val="006C6267"/>
    <w:rsid w:val="006C6405"/>
    <w:rsid w:val="006C6953"/>
    <w:rsid w:val="006C6A4C"/>
    <w:rsid w:val="006C6B07"/>
    <w:rsid w:val="006C6C5F"/>
    <w:rsid w:val="006C6CB6"/>
    <w:rsid w:val="006C6D0A"/>
    <w:rsid w:val="006C6F4A"/>
    <w:rsid w:val="006C6FB9"/>
    <w:rsid w:val="006C7214"/>
    <w:rsid w:val="006C7244"/>
    <w:rsid w:val="006C7367"/>
    <w:rsid w:val="006C7533"/>
    <w:rsid w:val="006C763F"/>
    <w:rsid w:val="006C76ED"/>
    <w:rsid w:val="006C78DE"/>
    <w:rsid w:val="006C794E"/>
    <w:rsid w:val="006C7CF6"/>
    <w:rsid w:val="006C7D12"/>
    <w:rsid w:val="006C7E12"/>
    <w:rsid w:val="006C7EF4"/>
    <w:rsid w:val="006D0004"/>
    <w:rsid w:val="006D0009"/>
    <w:rsid w:val="006D000B"/>
    <w:rsid w:val="006D0086"/>
    <w:rsid w:val="006D016D"/>
    <w:rsid w:val="006D0188"/>
    <w:rsid w:val="006D027E"/>
    <w:rsid w:val="006D02C8"/>
    <w:rsid w:val="006D039E"/>
    <w:rsid w:val="006D055F"/>
    <w:rsid w:val="006D0597"/>
    <w:rsid w:val="006D05A2"/>
    <w:rsid w:val="006D0659"/>
    <w:rsid w:val="006D06A0"/>
    <w:rsid w:val="006D0B79"/>
    <w:rsid w:val="006D0C78"/>
    <w:rsid w:val="006D0C8A"/>
    <w:rsid w:val="006D0CEB"/>
    <w:rsid w:val="006D0FE3"/>
    <w:rsid w:val="006D13FB"/>
    <w:rsid w:val="006D143D"/>
    <w:rsid w:val="006D1618"/>
    <w:rsid w:val="006D1B8F"/>
    <w:rsid w:val="006D1BA9"/>
    <w:rsid w:val="006D1BC9"/>
    <w:rsid w:val="006D1CC2"/>
    <w:rsid w:val="006D1D0F"/>
    <w:rsid w:val="006D1E7C"/>
    <w:rsid w:val="006D1FB8"/>
    <w:rsid w:val="006D2009"/>
    <w:rsid w:val="006D2056"/>
    <w:rsid w:val="006D20F2"/>
    <w:rsid w:val="006D21A9"/>
    <w:rsid w:val="006D21CE"/>
    <w:rsid w:val="006D22AB"/>
    <w:rsid w:val="006D22F1"/>
    <w:rsid w:val="006D25E1"/>
    <w:rsid w:val="006D2799"/>
    <w:rsid w:val="006D2B20"/>
    <w:rsid w:val="006D2B6D"/>
    <w:rsid w:val="006D2CFC"/>
    <w:rsid w:val="006D2D54"/>
    <w:rsid w:val="006D2DA5"/>
    <w:rsid w:val="006D2E33"/>
    <w:rsid w:val="006D2F53"/>
    <w:rsid w:val="006D322F"/>
    <w:rsid w:val="006D32B7"/>
    <w:rsid w:val="006D33E9"/>
    <w:rsid w:val="006D3426"/>
    <w:rsid w:val="006D35F3"/>
    <w:rsid w:val="006D36B9"/>
    <w:rsid w:val="006D36C9"/>
    <w:rsid w:val="006D38BF"/>
    <w:rsid w:val="006D3927"/>
    <w:rsid w:val="006D39C3"/>
    <w:rsid w:val="006D3AC1"/>
    <w:rsid w:val="006D3F02"/>
    <w:rsid w:val="006D4039"/>
    <w:rsid w:val="006D418F"/>
    <w:rsid w:val="006D41DA"/>
    <w:rsid w:val="006D4345"/>
    <w:rsid w:val="006D47BF"/>
    <w:rsid w:val="006D48A6"/>
    <w:rsid w:val="006D4A28"/>
    <w:rsid w:val="006D4ABB"/>
    <w:rsid w:val="006D4B48"/>
    <w:rsid w:val="006D4CB1"/>
    <w:rsid w:val="006D4F46"/>
    <w:rsid w:val="006D5047"/>
    <w:rsid w:val="006D50E6"/>
    <w:rsid w:val="006D515C"/>
    <w:rsid w:val="006D517E"/>
    <w:rsid w:val="006D51A2"/>
    <w:rsid w:val="006D526D"/>
    <w:rsid w:val="006D526E"/>
    <w:rsid w:val="006D535C"/>
    <w:rsid w:val="006D53FC"/>
    <w:rsid w:val="006D59E8"/>
    <w:rsid w:val="006D5A46"/>
    <w:rsid w:val="006D5B18"/>
    <w:rsid w:val="006D5BD6"/>
    <w:rsid w:val="006D5D2B"/>
    <w:rsid w:val="006D5F0D"/>
    <w:rsid w:val="006D60CD"/>
    <w:rsid w:val="006D619E"/>
    <w:rsid w:val="006D6233"/>
    <w:rsid w:val="006D663C"/>
    <w:rsid w:val="006D670D"/>
    <w:rsid w:val="006D6758"/>
    <w:rsid w:val="006D6A43"/>
    <w:rsid w:val="006D6B01"/>
    <w:rsid w:val="006D6B55"/>
    <w:rsid w:val="006D6B8C"/>
    <w:rsid w:val="006D6DA2"/>
    <w:rsid w:val="006D6F71"/>
    <w:rsid w:val="006D7093"/>
    <w:rsid w:val="006D7707"/>
    <w:rsid w:val="006D774A"/>
    <w:rsid w:val="006D776A"/>
    <w:rsid w:val="006D7806"/>
    <w:rsid w:val="006D787B"/>
    <w:rsid w:val="006D7A6D"/>
    <w:rsid w:val="006D7AC9"/>
    <w:rsid w:val="006D7B01"/>
    <w:rsid w:val="006D7C92"/>
    <w:rsid w:val="006D7CE6"/>
    <w:rsid w:val="006D7E45"/>
    <w:rsid w:val="006D7F31"/>
    <w:rsid w:val="006D7FC1"/>
    <w:rsid w:val="006E02A6"/>
    <w:rsid w:val="006E043B"/>
    <w:rsid w:val="006E045B"/>
    <w:rsid w:val="006E050B"/>
    <w:rsid w:val="006E0DC7"/>
    <w:rsid w:val="006E0FF4"/>
    <w:rsid w:val="006E1088"/>
    <w:rsid w:val="006E12BA"/>
    <w:rsid w:val="006E1468"/>
    <w:rsid w:val="006E1469"/>
    <w:rsid w:val="006E148F"/>
    <w:rsid w:val="006E14CE"/>
    <w:rsid w:val="006E14FC"/>
    <w:rsid w:val="006E1580"/>
    <w:rsid w:val="006E158E"/>
    <w:rsid w:val="006E16B6"/>
    <w:rsid w:val="006E18D8"/>
    <w:rsid w:val="006E1940"/>
    <w:rsid w:val="006E19FF"/>
    <w:rsid w:val="006E1A8C"/>
    <w:rsid w:val="006E1B05"/>
    <w:rsid w:val="006E1BEB"/>
    <w:rsid w:val="006E1C43"/>
    <w:rsid w:val="006E1D07"/>
    <w:rsid w:val="006E1D85"/>
    <w:rsid w:val="006E2066"/>
    <w:rsid w:val="006E2090"/>
    <w:rsid w:val="006E2119"/>
    <w:rsid w:val="006E218E"/>
    <w:rsid w:val="006E21F0"/>
    <w:rsid w:val="006E2203"/>
    <w:rsid w:val="006E22E5"/>
    <w:rsid w:val="006E2342"/>
    <w:rsid w:val="006E2642"/>
    <w:rsid w:val="006E2754"/>
    <w:rsid w:val="006E2800"/>
    <w:rsid w:val="006E293C"/>
    <w:rsid w:val="006E29FA"/>
    <w:rsid w:val="006E29FE"/>
    <w:rsid w:val="006E2B1F"/>
    <w:rsid w:val="006E2B44"/>
    <w:rsid w:val="006E2B6E"/>
    <w:rsid w:val="006E2DB3"/>
    <w:rsid w:val="006E2E45"/>
    <w:rsid w:val="006E2F03"/>
    <w:rsid w:val="006E3112"/>
    <w:rsid w:val="006E3145"/>
    <w:rsid w:val="006E320E"/>
    <w:rsid w:val="006E32CE"/>
    <w:rsid w:val="006E36BA"/>
    <w:rsid w:val="006E3914"/>
    <w:rsid w:val="006E394F"/>
    <w:rsid w:val="006E3D28"/>
    <w:rsid w:val="006E3D34"/>
    <w:rsid w:val="006E4062"/>
    <w:rsid w:val="006E40AB"/>
    <w:rsid w:val="006E412D"/>
    <w:rsid w:val="006E4309"/>
    <w:rsid w:val="006E4335"/>
    <w:rsid w:val="006E453A"/>
    <w:rsid w:val="006E458A"/>
    <w:rsid w:val="006E45CE"/>
    <w:rsid w:val="006E45E6"/>
    <w:rsid w:val="006E46F6"/>
    <w:rsid w:val="006E4714"/>
    <w:rsid w:val="006E47CC"/>
    <w:rsid w:val="006E47FB"/>
    <w:rsid w:val="006E4A52"/>
    <w:rsid w:val="006E4C75"/>
    <w:rsid w:val="006E4C98"/>
    <w:rsid w:val="006E4E65"/>
    <w:rsid w:val="006E5021"/>
    <w:rsid w:val="006E5167"/>
    <w:rsid w:val="006E5209"/>
    <w:rsid w:val="006E5224"/>
    <w:rsid w:val="006E529B"/>
    <w:rsid w:val="006E52A5"/>
    <w:rsid w:val="006E53CD"/>
    <w:rsid w:val="006E543A"/>
    <w:rsid w:val="006E5602"/>
    <w:rsid w:val="006E56E6"/>
    <w:rsid w:val="006E572A"/>
    <w:rsid w:val="006E5AD4"/>
    <w:rsid w:val="006E5B01"/>
    <w:rsid w:val="006E5C73"/>
    <w:rsid w:val="006E5C7C"/>
    <w:rsid w:val="006E5D65"/>
    <w:rsid w:val="006E5DFC"/>
    <w:rsid w:val="006E5E93"/>
    <w:rsid w:val="006E62F3"/>
    <w:rsid w:val="006E6322"/>
    <w:rsid w:val="006E6458"/>
    <w:rsid w:val="006E64DF"/>
    <w:rsid w:val="006E654C"/>
    <w:rsid w:val="006E6573"/>
    <w:rsid w:val="006E657A"/>
    <w:rsid w:val="006E664B"/>
    <w:rsid w:val="006E672B"/>
    <w:rsid w:val="006E6A29"/>
    <w:rsid w:val="006E6A5B"/>
    <w:rsid w:val="006E6B15"/>
    <w:rsid w:val="006E6CBC"/>
    <w:rsid w:val="006E6D56"/>
    <w:rsid w:val="006E6E10"/>
    <w:rsid w:val="006E6E7F"/>
    <w:rsid w:val="006E6EBF"/>
    <w:rsid w:val="006E6FF7"/>
    <w:rsid w:val="006E70B4"/>
    <w:rsid w:val="006E71AE"/>
    <w:rsid w:val="006E71DB"/>
    <w:rsid w:val="006E726E"/>
    <w:rsid w:val="006E72D3"/>
    <w:rsid w:val="006E72D6"/>
    <w:rsid w:val="006E730D"/>
    <w:rsid w:val="006E7655"/>
    <w:rsid w:val="006E7750"/>
    <w:rsid w:val="006E7751"/>
    <w:rsid w:val="006E77EB"/>
    <w:rsid w:val="006E7823"/>
    <w:rsid w:val="006E78D8"/>
    <w:rsid w:val="006E7A9D"/>
    <w:rsid w:val="006E7AB2"/>
    <w:rsid w:val="006E7ED4"/>
    <w:rsid w:val="006E7F32"/>
    <w:rsid w:val="006F004E"/>
    <w:rsid w:val="006F0062"/>
    <w:rsid w:val="006F0067"/>
    <w:rsid w:val="006F00A1"/>
    <w:rsid w:val="006F00DC"/>
    <w:rsid w:val="006F033B"/>
    <w:rsid w:val="006F059B"/>
    <w:rsid w:val="006F09F7"/>
    <w:rsid w:val="006F0C32"/>
    <w:rsid w:val="006F0FF1"/>
    <w:rsid w:val="006F104A"/>
    <w:rsid w:val="006F1124"/>
    <w:rsid w:val="006F112A"/>
    <w:rsid w:val="006F11EE"/>
    <w:rsid w:val="006F11F1"/>
    <w:rsid w:val="006F1229"/>
    <w:rsid w:val="006F1391"/>
    <w:rsid w:val="006F18F9"/>
    <w:rsid w:val="006F198C"/>
    <w:rsid w:val="006F19B1"/>
    <w:rsid w:val="006F1A58"/>
    <w:rsid w:val="006F1C07"/>
    <w:rsid w:val="006F1CE5"/>
    <w:rsid w:val="006F1DE6"/>
    <w:rsid w:val="006F1EC2"/>
    <w:rsid w:val="006F2058"/>
    <w:rsid w:val="006F2061"/>
    <w:rsid w:val="006F210D"/>
    <w:rsid w:val="006F289E"/>
    <w:rsid w:val="006F28C5"/>
    <w:rsid w:val="006F2DA4"/>
    <w:rsid w:val="006F2EA9"/>
    <w:rsid w:val="006F2FB1"/>
    <w:rsid w:val="006F3007"/>
    <w:rsid w:val="006F306E"/>
    <w:rsid w:val="006F311C"/>
    <w:rsid w:val="006F3151"/>
    <w:rsid w:val="006F3189"/>
    <w:rsid w:val="006F32E4"/>
    <w:rsid w:val="006F3512"/>
    <w:rsid w:val="006F35B1"/>
    <w:rsid w:val="006F3915"/>
    <w:rsid w:val="006F3A5F"/>
    <w:rsid w:val="006F3B4D"/>
    <w:rsid w:val="006F3C1C"/>
    <w:rsid w:val="006F3C53"/>
    <w:rsid w:val="006F4203"/>
    <w:rsid w:val="006F43ED"/>
    <w:rsid w:val="006F4487"/>
    <w:rsid w:val="006F44AE"/>
    <w:rsid w:val="006F44D7"/>
    <w:rsid w:val="006F45EE"/>
    <w:rsid w:val="006F464F"/>
    <w:rsid w:val="006F4750"/>
    <w:rsid w:val="006F4858"/>
    <w:rsid w:val="006F4933"/>
    <w:rsid w:val="006F4996"/>
    <w:rsid w:val="006F4A59"/>
    <w:rsid w:val="006F4AF9"/>
    <w:rsid w:val="006F4C45"/>
    <w:rsid w:val="006F4D2F"/>
    <w:rsid w:val="006F4DC8"/>
    <w:rsid w:val="006F4DCE"/>
    <w:rsid w:val="006F4E49"/>
    <w:rsid w:val="006F52C9"/>
    <w:rsid w:val="006F539B"/>
    <w:rsid w:val="006F55A9"/>
    <w:rsid w:val="006F58E6"/>
    <w:rsid w:val="006F590B"/>
    <w:rsid w:val="006F5A44"/>
    <w:rsid w:val="006F5A91"/>
    <w:rsid w:val="006F5AD3"/>
    <w:rsid w:val="006F5AEC"/>
    <w:rsid w:val="006F5B10"/>
    <w:rsid w:val="006F5BA7"/>
    <w:rsid w:val="006F5D0B"/>
    <w:rsid w:val="006F5D49"/>
    <w:rsid w:val="006F5DEA"/>
    <w:rsid w:val="006F5EC5"/>
    <w:rsid w:val="006F5ECD"/>
    <w:rsid w:val="006F60FB"/>
    <w:rsid w:val="006F63F4"/>
    <w:rsid w:val="006F6492"/>
    <w:rsid w:val="006F65BB"/>
    <w:rsid w:val="006F662E"/>
    <w:rsid w:val="006F6650"/>
    <w:rsid w:val="006F66CB"/>
    <w:rsid w:val="006F675D"/>
    <w:rsid w:val="006F67E0"/>
    <w:rsid w:val="006F6980"/>
    <w:rsid w:val="006F6ED1"/>
    <w:rsid w:val="006F71E6"/>
    <w:rsid w:val="006F71EC"/>
    <w:rsid w:val="006F7417"/>
    <w:rsid w:val="006F753B"/>
    <w:rsid w:val="006F773B"/>
    <w:rsid w:val="006F777F"/>
    <w:rsid w:val="006F79B0"/>
    <w:rsid w:val="006F79F6"/>
    <w:rsid w:val="006F7ABC"/>
    <w:rsid w:val="006F7B50"/>
    <w:rsid w:val="006F7B95"/>
    <w:rsid w:val="006F7C89"/>
    <w:rsid w:val="006F7CA4"/>
    <w:rsid w:val="006F7E03"/>
    <w:rsid w:val="006F7E4C"/>
    <w:rsid w:val="0070012A"/>
    <w:rsid w:val="007001CD"/>
    <w:rsid w:val="007003EF"/>
    <w:rsid w:val="0070047B"/>
    <w:rsid w:val="00700641"/>
    <w:rsid w:val="00700766"/>
    <w:rsid w:val="00700867"/>
    <w:rsid w:val="00700B61"/>
    <w:rsid w:val="00700B8D"/>
    <w:rsid w:val="00700C4E"/>
    <w:rsid w:val="00700E79"/>
    <w:rsid w:val="00700E7B"/>
    <w:rsid w:val="00700EBD"/>
    <w:rsid w:val="007010F5"/>
    <w:rsid w:val="00701168"/>
    <w:rsid w:val="007013F7"/>
    <w:rsid w:val="0070146B"/>
    <w:rsid w:val="007015D9"/>
    <w:rsid w:val="00701740"/>
    <w:rsid w:val="0070174E"/>
    <w:rsid w:val="00701802"/>
    <w:rsid w:val="007018DC"/>
    <w:rsid w:val="007018EE"/>
    <w:rsid w:val="00701B79"/>
    <w:rsid w:val="00701C06"/>
    <w:rsid w:val="00701C3B"/>
    <w:rsid w:val="00701C52"/>
    <w:rsid w:val="00701D2B"/>
    <w:rsid w:val="00701E0F"/>
    <w:rsid w:val="00701F1F"/>
    <w:rsid w:val="00701F8E"/>
    <w:rsid w:val="00701FBA"/>
    <w:rsid w:val="00702069"/>
    <w:rsid w:val="0070228B"/>
    <w:rsid w:val="00702397"/>
    <w:rsid w:val="007023BD"/>
    <w:rsid w:val="007023D5"/>
    <w:rsid w:val="00702495"/>
    <w:rsid w:val="007024F7"/>
    <w:rsid w:val="00702630"/>
    <w:rsid w:val="0070276B"/>
    <w:rsid w:val="007028C6"/>
    <w:rsid w:val="00702DFF"/>
    <w:rsid w:val="00702EA2"/>
    <w:rsid w:val="00702EC0"/>
    <w:rsid w:val="00702F64"/>
    <w:rsid w:val="0070305F"/>
    <w:rsid w:val="007030CE"/>
    <w:rsid w:val="00703205"/>
    <w:rsid w:val="00703347"/>
    <w:rsid w:val="0070339B"/>
    <w:rsid w:val="00703746"/>
    <w:rsid w:val="007037A4"/>
    <w:rsid w:val="007037F9"/>
    <w:rsid w:val="0070398F"/>
    <w:rsid w:val="007039A2"/>
    <w:rsid w:val="00703A5A"/>
    <w:rsid w:val="00703B4B"/>
    <w:rsid w:val="0070406C"/>
    <w:rsid w:val="00704152"/>
    <w:rsid w:val="007042E0"/>
    <w:rsid w:val="00704463"/>
    <w:rsid w:val="007045F9"/>
    <w:rsid w:val="007047F2"/>
    <w:rsid w:val="00704897"/>
    <w:rsid w:val="0070494F"/>
    <w:rsid w:val="00704999"/>
    <w:rsid w:val="00704AFB"/>
    <w:rsid w:val="00704CD2"/>
    <w:rsid w:val="00705034"/>
    <w:rsid w:val="0070510B"/>
    <w:rsid w:val="0070557E"/>
    <w:rsid w:val="007055CA"/>
    <w:rsid w:val="00705780"/>
    <w:rsid w:val="007060F6"/>
    <w:rsid w:val="007061B0"/>
    <w:rsid w:val="007061C6"/>
    <w:rsid w:val="007062DF"/>
    <w:rsid w:val="007063AA"/>
    <w:rsid w:val="0070668F"/>
    <w:rsid w:val="007066A2"/>
    <w:rsid w:val="007067BA"/>
    <w:rsid w:val="007068D0"/>
    <w:rsid w:val="0070690D"/>
    <w:rsid w:val="00706A23"/>
    <w:rsid w:val="00706BF7"/>
    <w:rsid w:val="00706C88"/>
    <w:rsid w:val="00706E78"/>
    <w:rsid w:val="00706EC5"/>
    <w:rsid w:val="00706F69"/>
    <w:rsid w:val="00706FD8"/>
    <w:rsid w:val="00707121"/>
    <w:rsid w:val="007071CB"/>
    <w:rsid w:val="007072C5"/>
    <w:rsid w:val="007072D9"/>
    <w:rsid w:val="007072F3"/>
    <w:rsid w:val="00707404"/>
    <w:rsid w:val="007074A2"/>
    <w:rsid w:val="00707732"/>
    <w:rsid w:val="0070789B"/>
    <w:rsid w:val="00707901"/>
    <w:rsid w:val="00707963"/>
    <w:rsid w:val="0070796B"/>
    <w:rsid w:val="007079D3"/>
    <w:rsid w:val="00707B17"/>
    <w:rsid w:val="00707D5E"/>
    <w:rsid w:val="00707DDD"/>
    <w:rsid w:val="00707FB1"/>
    <w:rsid w:val="00710021"/>
    <w:rsid w:val="007100DF"/>
    <w:rsid w:val="0071027E"/>
    <w:rsid w:val="007102D6"/>
    <w:rsid w:val="0071062C"/>
    <w:rsid w:val="00710685"/>
    <w:rsid w:val="007107AE"/>
    <w:rsid w:val="00710D77"/>
    <w:rsid w:val="00710F29"/>
    <w:rsid w:val="00711114"/>
    <w:rsid w:val="0071113A"/>
    <w:rsid w:val="0071125C"/>
    <w:rsid w:val="007112B1"/>
    <w:rsid w:val="00711540"/>
    <w:rsid w:val="00711545"/>
    <w:rsid w:val="00711658"/>
    <w:rsid w:val="00711767"/>
    <w:rsid w:val="0071183C"/>
    <w:rsid w:val="00711960"/>
    <w:rsid w:val="00711969"/>
    <w:rsid w:val="007119D0"/>
    <w:rsid w:val="00711C5B"/>
    <w:rsid w:val="00711D00"/>
    <w:rsid w:val="00711E9B"/>
    <w:rsid w:val="00711EF1"/>
    <w:rsid w:val="0071200B"/>
    <w:rsid w:val="00712213"/>
    <w:rsid w:val="00712373"/>
    <w:rsid w:val="0071269D"/>
    <w:rsid w:val="0071276A"/>
    <w:rsid w:val="00712892"/>
    <w:rsid w:val="0071297D"/>
    <w:rsid w:val="00712A2D"/>
    <w:rsid w:val="00712B85"/>
    <w:rsid w:val="00712B95"/>
    <w:rsid w:val="00712C57"/>
    <w:rsid w:val="00712C8A"/>
    <w:rsid w:val="00712DF8"/>
    <w:rsid w:val="00712F48"/>
    <w:rsid w:val="0071314B"/>
    <w:rsid w:val="0071316B"/>
    <w:rsid w:val="007132D1"/>
    <w:rsid w:val="00713387"/>
    <w:rsid w:val="0071354E"/>
    <w:rsid w:val="007136DB"/>
    <w:rsid w:val="007137C0"/>
    <w:rsid w:val="00713954"/>
    <w:rsid w:val="00713C83"/>
    <w:rsid w:val="00713EBE"/>
    <w:rsid w:val="00714350"/>
    <w:rsid w:val="00714359"/>
    <w:rsid w:val="007145F1"/>
    <w:rsid w:val="00714799"/>
    <w:rsid w:val="00714849"/>
    <w:rsid w:val="00714865"/>
    <w:rsid w:val="00714BA1"/>
    <w:rsid w:val="0071503B"/>
    <w:rsid w:val="007150D3"/>
    <w:rsid w:val="007153BC"/>
    <w:rsid w:val="00715432"/>
    <w:rsid w:val="007156CF"/>
    <w:rsid w:val="007157AD"/>
    <w:rsid w:val="00715896"/>
    <w:rsid w:val="00715936"/>
    <w:rsid w:val="00715A38"/>
    <w:rsid w:val="00715AC0"/>
    <w:rsid w:val="00715B93"/>
    <w:rsid w:val="00715BCB"/>
    <w:rsid w:val="00715BFF"/>
    <w:rsid w:val="00715C6C"/>
    <w:rsid w:val="00716032"/>
    <w:rsid w:val="007160F0"/>
    <w:rsid w:val="00716112"/>
    <w:rsid w:val="0071624B"/>
    <w:rsid w:val="00716381"/>
    <w:rsid w:val="007163A5"/>
    <w:rsid w:val="007163F8"/>
    <w:rsid w:val="0071655A"/>
    <w:rsid w:val="007166F2"/>
    <w:rsid w:val="00716726"/>
    <w:rsid w:val="007168E2"/>
    <w:rsid w:val="00716933"/>
    <w:rsid w:val="007169DD"/>
    <w:rsid w:val="00716BC4"/>
    <w:rsid w:val="00716DCD"/>
    <w:rsid w:val="00716EBA"/>
    <w:rsid w:val="00716F2D"/>
    <w:rsid w:val="00716F34"/>
    <w:rsid w:val="00716FB0"/>
    <w:rsid w:val="00717201"/>
    <w:rsid w:val="00717214"/>
    <w:rsid w:val="0071724C"/>
    <w:rsid w:val="00717291"/>
    <w:rsid w:val="00717463"/>
    <w:rsid w:val="00717510"/>
    <w:rsid w:val="00717537"/>
    <w:rsid w:val="00717552"/>
    <w:rsid w:val="00717617"/>
    <w:rsid w:val="007178A6"/>
    <w:rsid w:val="00717976"/>
    <w:rsid w:val="007179F8"/>
    <w:rsid w:val="00717B5A"/>
    <w:rsid w:val="00717BB7"/>
    <w:rsid w:val="00717C80"/>
    <w:rsid w:val="00717C8B"/>
    <w:rsid w:val="00717F5B"/>
    <w:rsid w:val="00717FE2"/>
    <w:rsid w:val="0072004F"/>
    <w:rsid w:val="00720659"/>
    <w:rsid w:val="00720781"/>
    <w:rsid w:val="007207A2"/>
    <w:rsid w:val="00720A0A"/>
    <w:rsid w:val="00720A87"/>
    <w:rsid w:val="00720BEA"/>
    <w:rsid w:val="00720CFA"/>
    <w:rsid w:val="00720DDB"/>
    <w:rsid w:val="00720E00"/>
    <w:rsid w:val="00720E0E"/>
    <w:rsid w:val="00720F6A"/>
    <w:rsid w:val="0072107D"/>
    <w:rsid w:val="007210CD"/>
    <w:rsid w:val="007211DC"/>
    <w:rsid w:val="00721222"/>
    <w:rsid w:val="00721383"/>
    <w:rsid w:val="0072140C"/>
    <w:rsid w:val="00721468"/>
    <w:rsid w:val="007214DB"/>
    <w:rsid w:val="00721960"/>
    <w:rsid w:val="0072196D"/>
    <w:rsid w:val="007219A4"/>
    <w:rsid w:val="007219CE"/>
    <w:rsid w:val="00721BA9"/>
    <w:rsid w:val="00721BBE"/>
    <w:rsid w:val="00721C78"/>
    <w:rsid w:val="00721E54"/>
    <w:rsid w:val="00721FF9"/>
    <w:rsid w:val="007221AA"/>
    <w:rsid w:val="007223BA"/>
    <w:rsid w:val="0072279E"/>
    <w:rsid w:val="00722821"/>
    <w:rsid w:val="0072288C"/>
    <w:rsid w:val="00722899"/>
    <w:rsid w:val="007229BF"/>
    <w:rsid w:val="00722C4E"/>
    <w:rsid w:val="00722D3C"/>
    <w:rsid w:val="00722D7F"/>
    <w:rsid w:val="007231CC"/>
    <w:rsid w:val="00723247"/>
    <w:rsid w:val="0072348B"/>
    <w:rsid w:val="00723732"/>
    <w:rsid w:val="0072377F"/>
    <w:rsid w:val="00723797"/>
    <w:rsid w:val="007237E7"/>
    <w:rsid w:val="00723957"/>
    <w:rsid w:val="00723A6A"/>
    <w:rsid w:val="00723B97"/>
    <w:rsid w:val="00723E25"/>
    <w:rsid w:val="00723E85"/>
    <w:rsid w:val="00723FDE"/>
    <w:rsid w:val="0072426C"/>
    <w:rsid w:val="007242A6"/>
    <w:rsid w:val="007245A2"/>
    <w:rsid w:val="007245F4"/>
    <w:rsid w:val="00724756"/>
    <w:rsid w:val="007249AB"/>
    <w:rsid w:val="00724B1C"/>
    <w:rsid w:val="00724B33"/>
    <w:rsid w:val="00724C60"/>
    <w:rsid w:val="00724D7D"/>
    <w:rsid w:val="00724FEF"/>
    <w:rsid w:val="007250BA"/>
    <w:rsid w:val="00725338"/>
    <w:rsid w:val="007254D3"/>
    <w:rsid w:val="007255AA"/>
    <w:rsid w:val="007255DF"/>
    <w:rsid w:val="00725789"/>
    <w:rsid w:val="007258C0"/>
    <w:rsid w:val="007259ED"/>
    <w:rsid w:val="00725B98"/>
    <w:rsid w:val="00725C8D"/>
    <w:rsid w:val="00725D83"/>
    <w:rsid w:val="007261C3"/>
    <w:rsid w:val="0072625A"/>
    <w:rsid w:val="0072626C"/>
    <w:rsid w:val="00726325"/>
    <w:rsid w:val="00726528"/>
    <w:rsid w:val="00726746"/>
    <w:rsid w:val="0072699A"/>
    <w:rsid w:val="007269EF"/>
    <w:rsid w:val="00726AAD"/>
    <w:rsid w:val="00726DAF"/>
    <w:rsid w:val="00726DE2"/>
    <w:rsid w:val="00726EDA"/>
    <w:rsid w:val="00726FAC"/>
    <w:rsid w:val="00727170"/>
    <w:rsid w:val="00727171"/>
    <w:rsid w:val="0072752B"/>
    <w:rsid w:val="007276DC"/>
    <w:rsid w:val="00727A12"/>
    <w:rsid w:val="00727BDA"/>
    <w:rsid w:val="00727C0D"/>
    <w:rsid w:val="00727D1B"/>
    <w:rsid w:val="00727D6A"/>
    <w:rsid w:val="00727F0C"/>
    <w:rsid w:val="00727F4E"/>
    <w:rsid w:val="007301AC"/>
    <w:rsid w:val="0073025F"/>
    <w:rsid w:val="00730336"/>
    <w:rsid w:val="0073056E"/>
    <w:rsid w:val="007305A4"/>
    <w:rsid w:val="007305C0"/>
    <w:rsid w:val="00730601"/>
    <w:rsid w:val="007308F0"/>
    <w:rsid w:val="0073094B"/>
    <w:rsid w:val="00730A30"/>
    <w:rsid w:val="00730B8E"/>
    <w:rsid w:val="00730D6A"/>
    <w:rsid w:val="00730DE0"/>
    <w:rsid w:val="00730E55"/>
    <w:rsid w:val="00730EDC"/>
    <w:rsid w:val="00730F90"/>
    <w:rsid w:val="00731033"/>
    <w:rsid w:val="007310D5"/>
    <w:rsid w:val="0073132D"/>
    <w:rsid w:val="0073134C"/>
    <w:rsid w:val="00731371"/>
    <w:rsid w:val="0073139A"/>
    <w:rsid w:val="007313B4"/>
    <w:rsid w:val="0073140E"/>
    <w:rsid w:val="00731423"/>
    <w:rsid w:val="0073144C"/>
    <w:rsid w:val="00731452"/>
    <w:rsid w:val="007314E1"/>
    <w:rsid w:val="007315CF"/>
    <w:rsid w:val="007316EF"/>
    <w:rsid w:val="00731884"/>
    <w:rsid w:val="0073191B"/>
    <w:rsid w:val="00731941"/>
    <w:rsid w:val="007319B2"/>
    <w:rsid w:val="00731A0D"/>
    <w:rsid w:val="00731ABF"/>
    <w:rsid w:val="00731AE9"/>
    <w:rsid w:val="00731D62"/>
    <w:rsid w:val="00731F5B"/>
    <w:rsid w:val="00732053"/>
    <w:rsid w:val="007321E1"/>
    <w:rsid w:val="0073241F"/>
    <w:rsid w:val="0073254D"/>
    <w:rsid w:val="0073262F"/>
    <w:rsid w:val="007326CD"/>
    <w:rsid w:val="00732725"/>
    <w:rsid w:val="00732803"/>
    <w:rsid w:val="0073280E"/>
    <w:rsid w:val="0073285A"/>
    <w:rsid w:val="0073286C"/>
    <w:rsid w:val="00732A3E"/>
    <w:rsid w:val="00732A7D"/>
    <w:rsid w:val="00732ACC"/>
    <w:rsid w:val="00732CD3"/>
    <w:rsid w:val="00732E4F"/>
    <w:rsid w:val="00732E8C"/>
    <w:rsid w:val="007330A8"/>
    <w:rsid w:val="007330CF"/>
    <w:rsid w:val="007331F3"/>
    <w:rsid w:val="00733295"/>
    <w:rsid w:val="00733387"/>
    <w:rsid w:val="007333CC"/>
    <w:rsid w:val="007334A4"/>
    <w:rsid w:val="007338B2"/>
    <w:rsid w:val="007338D4"/>
    <w:rsid w:val="00733A80"/>
    <w:rsid w:val="00733B72"/>
    <w:rsid w:val="00733C14"/>
    <w:rsid w:val="00733C81"/>
    <w:rsid w:val="00733CFB"/>
    <w:rsid w:val="00733E43"/>
    <w:rsid w:val="00733EC8"/>
    <w:rsid w:val="00733FCE"/>
    <w:rsid w:val="00734313"/>
    <w:rsid w:val="00734360"/>
    <w:rsid w:val="00734541"/>
    <w:rsid w:val="00734620"/>
    <w:rsid w:val="007346D7"/>
    <w:rsid w:val="007346E1"/>
    <w:rsid w:val="00734749"/>
    <w:rsid w:val="00734954"/>
    <w:rsid w:val="007349D5"/>
    <w:rsid w:val="00734ACB"/>
    <w:rsid w:val="00734DEF"/>
    <w:rsid w:val="00734F8B"/>
    <w:rsid w:val="00734FA8"/>
    <w:rsid w:val="007350A9"/>
    <w:rsid w:val="00735132"/>
    <w:rsid w:val="007352A4"/>
    <w:rsid w:val="007353C2"/>
    <w:rsid w:val="00735489"/>
    <w:rsid w:val="007354C0"/>
    <w:rsid w:val="007355E0"/>
    <w:rsid w:val="007355F4"/>
    <w:rsid w:val="0073578E"/>
    <w:rsid w:val="00735816"/>
    <w:rsid w:val="007358FC"/>
    <w:rsid w:val="00735962"/>
    <w:rsid w:val="00735B9F"/>
    <w:rsid w:val="00735E24"/>
    <w:rsid w:val="00735EE2"/>
    <w:rsid w:val="00735F94"/>
    <w:rsid w:val="00735FC9"/>
    <w:rsid w:val="0073618B"/>
    <w:rsid w:val="007362CF"/>
    <w:rsid w:val="007363B9"/>
    <w:rsid w:val="0073653C"/>
    <w:rsid w:val="007366EF"/>
    <w:rsid w:val="007369D4"/>
    <w:rsid w:val="00736ADB"/>
    <w:rsid w:val="00736BC2"/>
    <w:rsid w:val="00736CA7"/>
    <w:rsid w:val="007370CF"/>
    <w:rsid w:val="007371D7"/>
    <w:rsid w:val="0073739D"/>
    <w:rsid w:val="007373D1"/>
    <w:rsid w:val="007373E1"/>
    <w:rsid w:val="00737400"/>
    <w:rsid w:val="00737B1C"/>
    <w:rsid w:val="00737E90"/>
    <w:rsid w:val="00737E9E"/>
    <w:rsid w:val="00737EE4"/>
    <w:rsid w:val="00737FB0"/>
    <w:rsid w:val="00737FFC"/>
    <w:rsid w:val="0074019F"/>
    <w:rsid w:val="00740289"/>
    <w:rsid w:val="007404A9"/>
    <w:rsid w:val="007404BB"/>
    <w:rsid w:val="007404F8"/>
    <w:rsid w:val="007405C7"/>
    <w:rsid w:val="007405EE"/>
    <w:rsid w:val="0074061F"/>
    <w:rsid w:val="0074079F"/>
    <w:rsid w:val="00740936"/>
    <w:rsid w:val="007409D7"/>
    <w:rsid w:val="00740D86"/>
    <w:rsid w:val="00740F34"/>
    <w:rsid w:val="00740FD5"/>
    <w:rsid w:val="0074108C"/>
    <w:rsid w:val="007412EC"/>
    <w:rsid w:val="007413D2"/>
    <w:rsid w:val="007415D0"/>
    <w:rsid w:val="00741603"/>
    <w:rsid w:val="007417C7"/>
    <w:rsid w:val="007418FE"/>
    <w:rsid w:val="00741933"/>
    <w:rsid w:val="00741B07"/>
    <w:rsid w:val="00741B1C"/>
    <w:rsid w:val="00741C41"/>
    <w:rsid w:val="00741DF4"/>
    <w:rsid w:val="007421D3"/>
    <w:rsid w:val="00742417"/>
    <w:rsid w:val="007424F5"/>
    <w:rsid w:val="00742510"/>
    <w:rsid w:val="007425ED"/>
    <w:rsid w:val="00742893"/>
    <w:rsid w:val="00742A35"/>
    <w:rsid w:val="00742BF8"/>
    <w:rsid w:val="00742C03"/>
    <w:rsid w:val="00742E1D"/>
    <w:rsid w:val="00742FDC"/>
    <w:rsid w:val="0074307B"/>
    <w:rsid w:val="00743437"/>
    <w:rsid w:val="00743549"/>
    <w:rsid w:val="007437D0"/>
    <w:rsid w:val="007438C7"/>
    <w:rsid w:val="00743B25"/>
    <w:rsid w:val="00743B27"/>
    <w:rsid w:val="00743CEA"/>
    <w:rsid w:val="00743D02"/>
    <w:rsid w:val="00743DF5"/>
    <w:rsid w:val="0074411C"/>
    <w:rsid w:val="00744125"/>
    <w:rsid w:val="0074431A"/>
    <w:rsid w:val="00744327"/>
    <w:rsid w:val="00744411"/>
    <w:rsid w:val="00744810"/>
    <w:rsid w:val="0074481F"/>
    <w:rsid w:val="00744827"/>
    <w:rsid w:val="00744A2F"/>
    <w:rsid w:val="00744AFE"/>
    <w:rsid w:val="00744B25"/>
    <w:rsid w:val="00744D21"/>
    <w:rsid w:val="00744E8E"/>
    <w:rsid w:val="00745025"/>
    <w:rsid w:val="0074519E"/>
    <w:rsid w:val="0074529A"/>
    <w:rsid w:val="00745520"/>
    <w:rsid w:val="00745560"/>
    <w:rsid w:val="0074575D"/>
    <w:rsid w:val="00745782"/>
    <w:rsid w:val="00745842"/>
    <w:rsid w:val="007459BA"/>
    <w:rsid w:val="00745AA3"/>
    <w:rsid w:val="00745C32"/>
    <w:rsid w:val="00745DB0"/>
    <w:rsid w:val="00745DC6"/>
    <w:rsid w:val="00745DDB"/>
    <w:rsid w:val="0074612B"/>
    <w:rsid w:val="0074639D"/>
    <w:rsid w:val="00746537"/>
    <w:rsid w:val="00746590"/>
    <w:rsid w:val="0074663A"/>
    <w:rsid w:val="00746651"/>
    <w:rsid w:val="00746794"/>
    <w:rsid w:val="00746A71"/>
    <w:rsid w:val="00746AFE"/>
    <w:rsid w:val="00746B34"/>
    <w:rsid w:val="00746BB5"/>
    <w:rsid w:val="00746CE6"/>
    <w:rsid w:val="00746DD5"/>
    <w:rsid w:val="00746E83"/>
    <w:rsid w:val="00746F07"/>
    <w:rsid w:val="00746F82"/>
    <w:rsid w:val="00747078"/>
    <w:rsid w:val="0074707E"/>
    <w:rsid w:val="00747298"/>
    <w:rsid w:val="007472A7"/>
    <w:rsid w:val="00747300"/>
    <w:rsid w:val="00747424"/>
    <w:rsid w:val="00747439"/>
    <w:rsid w:val="00747446"/>
    <w:rsid w:val="0074747B"/>
    <w:rsid w:val="0074768A"/>
    <w:rsid w:val="00747802"/>
    <w:rsid w:val="007479B2"/>
    <w:rsid w:val="007479C4"/>
    <w:rsid w:val="00747C2E"/>
    <w:rsid w:val="00747CC0"/>
    <w:rsid w:val="00747CEC"/>
    <w:rsid w:val="00747D37"/>
    <w:rsid w:val="00747DEB"/>
    <w:rsid w:val="00747F23"/>
    <w:rsid w:val="00747FA2"/>
    <w:rsid w:val="00747FCC"/>
    <w:rsid w:val="0075006A"/>
    <w:rsid w:val="007500B6"/>
    <w:rsid w:val="007500C0"/>
    <w:rsid w:val="00750183"/>
    <w:rsid w:val="0075018A"/>
    <w:rsid w:val="00750235"/>
    <w:rsid w:val="00750247"/>
    <w:rsid w:val="0075030D"/>
    <w:rsid w:val="0075033B"/>
    <w:rsid w:val="007503DF"/>
    <w:rsid w:val="00750547"/>
    <w:rsid w:val="00750588"/>
    <w:rsid w:val="00750704"/>
    <w:rsid w:val="0075072C"/>
    <w:rsid w:val="00750764"/>
    <w:rsid w:val="007507E8"/>
    <w:rsid w:val="007507FA"/>
    <w:rsid w:val="00750840"/>
    <w:rsid w:val="007509A4"/>
    <w:rsid w:val="00750A43"/>
    <w:rsid w:val="00750A91"/>
    <w:rsid w:val="00750B20"/>
    <w:rsid w:val="00750B75"/>
    <w:rsid w:val="00750D63"/>
    <w:rsid w:val="00750DE9"/>
    <w:rsid w:val="00750E13"/>
    <w:rsid w:val="00751034"/>
    <w:rsid w:val="0075122D"/>
    <w:rsid w:val="0075144E"/>
    <w:rsid w:val="0075151A"/>
    <w:rsid w:val="00751566"/>
    <w:rsid w:val="007515E6"/>
    <w:rsid w:val="0075167A"/>
    <w:rsid w:val="007516BB"/>
    <w:rsid w:val="007516EB"/>
    <w:rsid w:val="0075170B"/>
    <w:rsid w:val="007517A3"/>
    <w:rsid w:val="007517F6"/>
    <w:rsid w:val="00751889"/>
    <w:rsid w:val="00751892"/>
    <w:rsid w:val="007518C7"/>
    <w:rsid w:val="0075199E"/>
    <w:rsid w:val="00751B24"/>
    <w:rsid w:val="00751B82"/>
    <w:rsid w:val="00751BBF"/>
    <w:rsid w:val="007521BB"/>
    <w:rsid w:val="00752208"/>
    <w:rsid w:val="00752271"/>
    <w:rsid w:val="00752290"/>
    <w:rsid w:val="00752422"/>
    <w:rsid w:val="00752476"/>
    <w:rsid w:val="0075248F"/>
    <w:rsid w:val="0075265D"/>
    <w:rsid w:val="007526B2"/>
    <w:rsid w:val="007526BD"/>
    <w:rsid w:val="0075287E"/>
    <w:rsid w:val="00752947"/>
    <w:rsid w:val="0075295A"/>
    <w:rsid w:val="00752CC3"/>
    <w:rsid w:val="00752CD1"/>
    <w:rsid w:val="00752F16"/>
    <w:rsid w:val="007530CA"/>
    <w:rsid w:val="007533AE"/>
    <w:rsid w:val="00753479"/>
    <w:rsid w:val="00753555"/>
    <w:rsid w:val="00753662"/>
    <w:rsid w:val="00753810"/>
    <w:rsid w:val="00753CE0"/>
    <w:rsid w:val="00753DA4"/>
    <w:rsid w:val="00753EB6"/>
    <w:rsid w:val="00754021"/>
    <w:rsid w:val="00754024"/>
    <w:rsid w:val="00754030"/>
    <w:rsid w:val="00754094"/>
    <w:rsid w:val="00754126"/>
    <w:rsid w:val="00754250"/>
    <w:rsid w:val="00754332"/>
    <w:rsid w:val="00754525"/>
    <w:rsid w:val="0075460F"/>
    <w:rsid w:val="0075475F"/>
    <w:rsid w:val="00754845"/>
    <w:rsid w:val="00754AEF"/>
    <w:rsid w:val="00754B61"/>
    <w:rsid w:val="00754B87"/>
    <w:rsid w:val="00754C88"/>
    <w:rsid w:val="00754CB0"/>
    <w:rsid w:val="00754CD6"/>
    <w:rsid w:val="00754F96"/>
    <w:rsid w:val="00755121"/>
    <w:rsid w:val="007551BC"/>
    <w:rsid w:val="007553C6"/>
    <w:rsid w:val="007553CE"/>
    <w:rsid w:val="0075555A"/>
    <w:rsid w:val="00755618"/>
    <w:rsid w:val="007557C2"/>
    <w:rsid w:val="0075581F"/>
    <w:rsid w:val="007558A3"/>
    <w:rsid w:val="0075592C"/>
    <w:rsid w:val="00755A34"/>
    <w:rsid w:val="00755A40"/>
    <w:rsid w:val="00755BE2"/>
    <w:rsid w:val="00755D24"/>
    <w:rsid w:val="00756091"/>
    <w:rsid w:val="00756218"/>
    <w:rsid w:val="007563FC"/>
    <w:rsid w:val="0075658D"/>
    <w:rsid w:val="007565F5"/>
    <w:rsid w:val="00756868"/>
    <w:rsid w:val="007568BE"/>
    <w:rsid w:val="007568EF"/>
    <w:rsid w:val="0075690F"/>
    <w:rsid w:val="00756A0C"/>
    <w:rsid w:val="00756A81"/>
    <w:rsid w:val="00756ABA"/>
    <w:rsid w:val="00756C38"/>
    <w:rsid w:val="00756C6A"/>
    <w:rsid w:val="00756CAA"/>
    <w:rsid w:val="00756E4F"/>
    <w:rsid w:val="00756F50"/>
    <w:rsid w:val="00756F77"/>
    <w:rsid w:val="00756FAD"/>
    <w:rsid w:val="00757192"/>
    <w:rsid w:val="00757270"/>
    <w:rsid w:val="007572B6"/>
    <w:rsid w:val="007572D9"/>
    <w:rsid w:val="00757367"/>
    <w:rsid w:val="00757535"/>
    <w:rsid w:val="00757731"/>
    <w:rsid w:val="00757736"/>
    <w:rsid w:val="0075774D"/>
    <w:rsid w:val="007577BD"/>
    <w:rsid w:val="0075782B"/>
    <w:rsid w:val="007578BC"/>
    <w:rsid w:val="00757A0D"/>
    <w:rsid w:val="00757B67"/>
    <w:rsid w:val="00757C7D"/>
    <w:rsid w:val="00757DEB"/>
    <w:rsid w:val="00757E10"/>
    <w:rsid w:val="00757F69"/>
    <w:rsid w:val="00757F74"/>
    <w:rsid w:val="00760010"/>
    <w:rsid w:val="00760057"/>
    <w:rsid w:val="007603AD"/>
    <w:rsid w:val="007603CA"/>
    <w:rsid w:val="00760773"/>
    <w:rsid w:val="00760807"/>
    <w:rsid w:val="007609CC"/>
    <w:rsid w:val="00760B04"/>
    <w:rsid w:val="00760BDB"/>
    <w:rsid w:val="00760C39"/>
    <w:rsid w:val="00760CCF"/>
    <w:rsid w:val="00760D2C"/>
    <w:rsid w:val="00760F6B"/>
    <w:rsid w:val="00760FD4"/>
    <w:rsid w:val="007614FF"/>
    <w:rsid w:val="007615B3"/>
    <w:rsid w:val="0076180D"/>
    <w:rsid w:val="00761A8A"/>
    <w:rsid w:val="00761C97"/>
    <w:rsid w:val="00761CEC"/>
    <w:rsid w:val="00761D69"/>
    <w:rsid w:val="00761F2E"/>
    <w:rsid w:val="00761F67"/>
    <w:rsid w:val="00761F74"/>
    <w:rsid w:val="0076202B"/>
    <w:rsid w:val="007620D6"/>
    <w:rsid w:val="007621F7"/>
    <w:rsid w:val="00762361"/>
    <w:rsid w:val="00762579"/>
    <w:rsid w:val="007627F0"/>
    <w:rsid w:val="00762953"/>
    <w:rsid w:val="0076299D"/>
    <w:rsid w:val="00762AC3"/>
    <w:rsid w:val="00762ACB"/>
    <w:rsid w:val="00762D52"/>
    <w:rsid w:val="00762E2B"/>
    <w:rsid w:val="00762F8C"/>
    <w:rsid w:val="00763092"/>
    <w:rsid w:val="007630BD"/>
    <w:rsid w:val="007631F6"/>
    <w:rsid w:val="0076320B"/>
    <w:rsid w:val="007632BA"/>
    <w:rsid w:val="0076332E"/>
    <w:rsid w:val="0076333B"/>
    <w:rsid w:val="00763474"/>
    <w:rsid w:val="007636EA"/>
    <w:rsid w:val="00763812"/>
    <w:rsid w:val="00763970"/>
    <w:rsid w:val="007639E2"/>
    <w:rsid w:val="00763B97"/>
    <w:rsid w:val="00763E48"/>
    <w:rsid w:val="00763F1D"/>
    <w:rsid w:val="007641AD"/>
    <w:rsid w:val="007644DC"/>
    <w:rsid w:val="007645CD"/>
    <w:rsid w:val="00764741"/>
    <w:rsid w:val="00764744"/>
    <w:rsid w:val="0076485F"/>
    <w:rsid w:val="00764A40"/>
    <w:rsid w:val="00764ABD"/>
    <w:rsid w:val="00764BB9"/>
    <w:rsid w:val="00764C9F"/>
    <w:rsid w:val="00764EF2"/>
    <w:rsid w:val="00765094"/>
    <w:rsid w:val="007651EE"/>
    <w:rsid w:val="0076550D"/>
    <w:rsid w:val="0076552B"/>
    <w:rsid w:val="0076578A"/>
    <w:rsid w:val="0076588A"/>
    <w:rsid w:val="00765991"/>
    <w:rsid w:val="00765999"/>
    <w:rsid w:val="00765B2A"/>
    <w:rsid w:val="00765BA0"/>
    <w:rsid w:val="00765C6F"/>
    <w:rsid w:val="00765E71"/>
    <w:rsid w:val="007660F1"/>
    <w:rsid w:val="0076626E"/>
    <w:rsid w:val="0076651B"/>
    <w:rsid w:val="00766665"/>
    <w:rsid w:val="007667EB"/>
    <w:rsid w:val="0076695D"/>
    <w:rsid w:val="00766961"/>
    <w:rsid w:val="00766984"/>
    <w:rsid w:val="00766A3D"/>
    <w:rsid w:val="00766A63"/>
    <w:rsid w:val="00766BD6"/>
    <w:rsid w:val="00766DA7"/>
    <w:rsid w:val="00766E76"/>
    <w:rsid w:val="00766F57"/>
    <w:rsid w:val="00767213"/>
    <w:rsid w:val="00767294"/>
    <w:rsid w:val="0076731B"/>
    <w:rsid w:val="00767517"/>
    <w:rsid w:val="0076753C"/>
    <w:rsid w:val="007675C4"/>
    <w:rsid w:val="00767CBB"/>
    <w:rsid w:val="00767DFB"/>
    <w:rsid w:val="00767E29"/>
    <w:rsid w:val="00767F2A"/>
    <w:rsid w:val="0077012A"/>
    <w:rsid w:val="007703A8"/>
    <w:rsid w:val="007703BD"/>
    <w:rsid w:val="007706BD"/>
    <w:rsid w:val="00770767"/>
    <w:rsid w:val="00770803"/>
    <w:rsid w:val="00770A34"/>
    <w:rsid w:val="00770B37"/>
    <w:rsid w:val="00770BB5"/>
    <w:rsid w:val="00770BFD"/>
    <w:rsid w:val="00770DE3"/>
    <w:rsid w:val="00771118"/>
    <w:rsid w:val="0077136E"/>
    <w:rsid w:val="0077143A"/>
    <w:rsid w:val="00771577"/>
    <w:rsid w:val="0077166E"/>
    <w:rsid w:val="00771845"/>
    <w:rsid w:val="007718E7"/>
    <w:rsid w:val="00771A8D"/>
    <w:rsid w:val="00771D4F"/>
    <w:rsid w:val="00771D66"/>
    <w:rsid w:val="00771F1F"/>
    <w:rsid w:val="00772136"/>
    <w:rsid w:val="0077213B"/>
    <w:rsid w:val="00772191"/>
    <w:rsid w:val="00772320"/>
    <w:rsid w:val="007724F6"/>
    <w:rsid w:val="00772560"/>
    <w:rsid w:val="0077268C"/>
    <w:rsid w:val="0077277C"/>
    <w:rsid w:val="0077289F"/>
    <w:rsid w:val="007728D4"/>
    <w:rsid w:val="007729D7"/>
    <w:rsid w:val="00772AC2"/>
    <w:rsid w:val="00772BF0"/>
    <w:rsid w:val="00772C53"/>
    <w:rsid w:val="007731B6"/>
    <w:rsid w:val="00773303"/>
    <w:rsid w:val="007733DC"/>
    <w:rsid w:val="00773538"/>
    <w:rsid w:val="007737C4"/>
    <w:rsid w:val="00773A50"/>
    <w:rsid w:val="00773A91"/>
    <w:rsid w:val="00773AEE"/>
    <w:rsid w:val="00773BEC"/>
    <w:rsid w:val="00773CE1"/>
    <w:rsid w:val="00773E5B"/>
    <w:rsid w:val="00774095"/>
    <w:rsid w:val="0077420C"/>
    <w:rsid w:val="00774294"/>
    <w:rsid w:val="00774365"/>
    <w:rsid w:val="0077445B"/>
    <w:rsid w:val="00774658"/>
    <w:rsid w:val="0077477B"/>
    <w:rsid w:val="00774794"/>
    <w:rsid w:val="00774859"/>
    <w:rsid w:val="00774897"/>
    <w:rsid w:val="007748DA"/>
    <w:rsid w:val="007749F4"/>
    <w:rsid w:val="00774BDC"/>
    <w:rsid w:val="00774C3A"/>
    <w:rsid w:val="00774DC6"/>
    <w:rsid w:val="00774E81"/>
    <w:rsid w:val="007753EA"/>
    <w:rsid w:val="0077548A"/>
    <w:rsid w:val="00775618"/>
    <w:rsid w:val="007756CC"/>
    <w:rsid w:val="00775B72"/>
    <w:rsid w:val="00775C24"/>
    <w:rsid w:val="00775E70"/>
    <w:rsid w:val="007760DC"/>
    <w:rsid w:val="0077618E"/>
    <w:rsid w:val="0077636E"/>
    <w:rsid w:val="007764A4"/>
    <w:rsid w:val="00776590"/>
    <w:rsid w:val="007766B7"/>
    <w:rsid w:val="007767A9"/>
    <w:rsid w:val="00776B44"/>
    <w:rsid w:val="00776C31"/>
    <w:rsid w:val="00776D0F"/>
    <w:rsid w:val="00776D71"/>
    <w:rsid w:val="00776D98"/>
    <w:rsid w:val="00776E91"/>
    <w:rsid w:val="0077709E"/>
    <w:rsid w:val="007770BE"/>
    <w:rsid w:val="007770CD"/>
    <w:rsid w:val="007771F4"/>
    <w:rsid w:val="007774A6"/>
    <w:rsid w:val="007774D1"/>
    <w:rsid w:val="00777688"/>
    <w:rsid w:val="007776B6"/>
    <w:rsid w:val="00777ABF"/>
    <w:rsid w:val="00777C1C"/>
    <w:rsid w:val="00777C86"/>
    <w:rsid w:val="00777D51"/>
    <w:rsid w:val="00777D70"/>
    <w:rsid w:val="00777DB4"/>
    <w:rsid w:val="00777E67"/>
    <w:rsid w:val="00777E70"/>
    <w:rsid w:val="007800B6"/>
    <w:rsid w:val="0078018F"/>
    <w:rsid w:val="00780286"/>
    <w:rsid w:val="00780316"/>
    <w:rsid w:val="007806F3"/>
    <w:rsid w:val="00780BA3"/>
    <w:rsid w:val="00780BBC"/>
    <w:rsid w:val="00780BBF"/>
    <w:rsid w:val="00780DA8"/>
    <w:rsid w:val="00780DA9"/>
    <w:rsid w:val="00780E9D"/>
    <w:rsid w:val="00780F24"/>
    <w:rsid w:val="00781211"/>
    <w:rsid w:val="00781230"/>
    <w:rsid w:val="0078130E"/>
    <w:rsid w:val="007813BC"/>
    <w:rsid w:val="0078144B"/>
    <w:rsid w:val="007814CA"/>
    <w:rsid w:val="0078163C"/>
    <w:rsid w:val="00781791"/>
    <w:rsid w:val="00781ABA"/>
    <w:rsid w:val="00781BF4"/>
    <w:rsid w:val="00781D7F"/>
    <w:rsid w:val="00782043"/>
    <w:rsid w:val="0078231F"/>
    <w:rsid w:val="007823E6"/>
    <w:rsid w:val="007824EB"/>
    <w:rsid w:val="0078269C"/>
    <w:rsid w:val="007827F6"/>
    <w:rsid w:val="007828F6"/>
    <w:rsid w:val="00782A7A"/>
    <w:rsid w:val="00782CB1"/>
    <w:rsid w:val="00782D2C"/>
    <w:rsid w:val="00782D5D"/>
    <w:rsid w:val="00782E5F"/>
    <w:rsid w:val="00782F75"/>
    <w:rsid w:val="00783022"/>
    <w:rsid w:val="00783151"/>
    <w:rsid w:val="0078316D"/>
    <w:rsid w:val="007831E9"/>
    <w:rsid w:val="007831FE"/>
    <w:rsid w:val="00783647"/>
    <w:rsid w:val="00783714"/>
    <w:rsid w:val="0078384D"/>
    <w:rsid w:val="00783954"/>
    <w:rsid w:val="00783B46"/>
    <w:rsid w:val="00783DFD"/>
    <w:rsid w:val="00783F49"/>
    <w:rsid w:val="00784015"/>
    <w:rsid w:val="007840E8"/>
    <w:rsid w:val="007842EC"/>
    <w:rsid w:val="00784354"/>
    <w:rsid w:val="00784433"/>
    <w:rsid w:val="0078445F"/>
    <w:rsid w:val="007844D6"/>
    <w:rsid w:val="00784813"/>
    <w:rsid w:val="00784869"/>
    <w:rsid w:val="00784A24"/>
    <w:rsid w:val="00784AEF"/>
    <w:rsid w:val="00784CC1"/>
    <w:rsid w:val="00784D6E"/>
    <w:rsid w:val="00784D7D"/>
    <w:rsid w:val="00784DA3"/>
    <w:rsid w:val="00784DF1"/>
    <w:rsid w:val="00784EF2"/>
    <w:rsid w:val="00784F18"/>
    <w:rsid w:val="00784F92"/>
    <w:rsid w:val="00784FC8"/>
    <w:rsid w:val="00785151"/>
    <w:rsid w:val="007851F4"/>
    <w:rsid w:val="0078534F"/>
    <w:rsid w:val="0078540C"/>
    <w:rsid w:val="0078564F"/>
    <w:rsid w:val="0078588A"/>
    <w:rsid w:val="007858EE"/>
    <w:rsid w:val="00785AC5"/>
    <w:rsid w:val="00785EB7"/>
    <w:rsid w:val="00785F97"/>
    <w:rsid w:val="00786077"/>
    <w:rsid w:val="0078608B"/>
    <w:rsid w:val="007860B0"/>
    <w:rsid w:val="00786175"/>
    <w:rsid w:val="0078648A"/>
    <w:rsid w:val="00786596"/>
    <w:rsid w:val="007865F2"/>
    <w:rsid w:val="00786658"/>
    <w:rsid w:val="0078671E"/>
    <w:rsid w:val="00786B5B"/>
    <w:rsid w:val="00786B6F"/>
    <w:rsid w:val="00786BE4"/>
    <w:rsid w:val="00786C93"/>
    <w:rsid w:val="00786E5A"/>
    <w:rsid w:val="00787006"/>
    <w:rsid w:val="007870DE"/>
    <w:rsid w:val="007871ED"/>
    <w:rsid w:val="007871F1"/>
    <w:rsid w:val="00787284"/>
    <w:rsid w:val="00787347"/>
    <w:rsid w:val="00787683"/>
    <w:rsid w:val="007876D1"/>
    <w:rsid w:val="00787777"/>
    <w:rsid w:val="00787862"/>
    <w:rsid w:val="00787A4C"/>
    <w:rsid w:val="00787AAD"/>
    <w:rsid w:val="00787B34"/>
    <w:rsid w:val="00787B8E"/>
    <w:rsid w:val="00787C9F"/>
    <w:rsid w:val="00787E0A"/>
    <w:rsid w:val="00787EE6"/>
    <w:rsid w:val="00787EE9"/>
    <w:rsid w:val="00787F72"/>
    <w:rsid w:val="00790019"/>
    <w:rsid w:val="007903AC"/>
    <w:rsid w:val="0079047E"/>
    <w:rsid w:val="007906EC"/>
    <w:rsid w:val="0079091B"/>
    <w:rsid w:val="00790BCC"/>
    <w:rsid w:val="00790D0E"/>
    <w:rsid w:val="00790D39"/>
    <w:rsid w:val="00790DE2"/>
    <w:rsid w:val="00790FAC"/>
    <w:rsid w:val="0079104E"/>
    <w:rsid w:val="007911B2"/>
    <w:rsid w:val="00791201"/>
    <w:rsid w:val="00791362"/>
    <w:rsid w:val="0079147D"/>
    <w:rsid w:val="007914C8"/>
    <w:rsid w:val="00791570"/>
    <w:rsid w:val="00791652"/>
    <w:rsid w:val="00791750"/>
    <w:rsid w:val="007917C8"/>
    <w:rsid w:val="00791B37"/>
    <w:rsid w:val="00791B5E"/>
    <w:rsid w:val="00791D1D"/>
    <w:rsid w:val="0079228B"/>
    <w:rsid w:val="0079236E"/>
    <w:rsid w:val="00792374"/>
    <w:rsid w:val="007925BA"/>
    <w:rsid w:val="007926D7"/>
    <w:rsid w:val="00792701"/>
    <w:rsid w:val="00792A0B"/>
    <w:rsid w:val="00792BAB"/>
    <w:rsid w:val="00792D5C"/>
    <w:rsid w:val="00792D9B"/>
    <w:rsid w:val="00792E7D"/>
    <w:rsid w:val="00792FCE"/>
    <w:rsid w:val="007931E0"/>
    <w:rsid w:val="007934D1"/>
    <w:rsid w:val="00793543"/>
    <w:rsid w:val="00793821"/>
    <w:rsid w:val="00793855"/>
    <w:rsid w:val="007939F0"/>
    <w:rsid w:val="00793FC9"/>
    <w:rsid w:val="00794003"/>
    <w:rsid w:val="0079406A"/>
    <w:rsid w:val="00794148"/>
    <w:rsid w:val="00794288"/>
    <w:rsid w:val="00794463"/>
    <w:rsid w:val="00794515"/>
    <w:rsid w:val="007946AD"/>
    <w:rsid w:val="0079473E"/>
    <w:rsid w:val="00794885"/>
    <w:rsid w:val="00794921"/>
    <w:rsid w:val="00794A26"/>
    <w:rsid w:val="00794BAF"/>
    <w:rsid w:val="00794CD3"/>
    <w:rsid w:val="00794DD5"/>
    <w:rsid w:val="00794F39"/>
    <w:rsid w:val="00794FE9"/>
    <w:rsid w:val="0079520F"/>
    <w:rsid w:val="00795234"/>
    <w:rsid w:val="0079528A"/>
    <w:rsid w:val="007953CD"/>
    <w:rsid w:val="007954DF"/>
    <w:rsid w:val="0079564A"/>
    <w:rsid w:val="007956DE"/>
    <w:rsid w:val="00795923"/>
    <w:rsid w:val="00795D00"/>
    <w:rsid w:val="00795DE0"/>
    <w:rsid w:val="0079616C"/>
    <w:rsid w:val="0079648E"/>
    <w:rsid w:val="0079652A"/>
    <w:rsid w:val="00796649"/>
    <w:rsid w:val="007966C2"/>
    <w:rsid w:val="007968AF"/>
    <w:rsid w:val="00796E48"/>
    <w:rsid w:val="00796F34"/>
    <w:rsid w:val="007970E0"/>
    <w:rsid w:val="00797367"/>
    <w:rsid w:val="0079761C"/>
    <w:rsid w:val="00797668"/>
    <w:rsid w:val="00797A46"/>
    <w:rsid w:val="00797BDD"/>
    <w:rsid w:val="00797E75"/>
    <w:rsid w:val="00797EA6"/>
    <w:rsid w:val="00797EC0"/>
    <w:rsid w:val="00797F1D"/>
    <w:rsid w:val="007A0083"/>
    <w:rsid w:val="007A01E0"/>
    <w:rsid w:val="007A0227"/>
    <w:rsid w:val="007A0272"/>
    <w:rsid w:val="007A09E2"/>
    <w:rsid w:val="007A0A68"/>
    <w:rsid w:val="007A0B39"/>
    <w:rsid w:val="007A0B3E"/>
    <w:rsid w:val="007A0B6F"/>
    <w:rsid w:val="007A0C04"/>
    <w:rsid w:val="007A11BC"/>
    <w:rsid w:val="007A1239"/>
    <w:rsid w:val="007A13BC"/>
    <w:rsid w:val="007A13DE"/>
    <w:rsid w:val="007A15B1"/>
    <w:rsid w:val="007A162A"/>
    <w:rsid w:val="007A17D8"/>
    <w:rsid w:val="007A1855"/>
    <w:rsid w:val="007A1865"/>
    <w:rsid w:val="007A1D4E"/>
    <w:rsid w:val="007A1F0F"/>
    <w:rsid w:val="007A1F12"/>
    <w:rsid w:val="007A2042"/>
    <w:rsid w:val="007A2051"/>
    <w:rsid w:val="007A23C0"/>
    <w:rsid w:val="007A2407"/>
    <w:rsid w:val="007A2469"/>
    <w:rsid w:val="007A257F"/>
    <w:rsid w:val="007A26C6"/>
    <w:rsid w:val="007A29AD"/>
    <w:rsid w:val="007A29FF"/>
    <w:rsid w:val="007A2A1E"/>
    <w:rsid w:val="007A2E40"/>
    <w:rsid w:val="007A2EEC"/>
    <w:rsid w:val="007A2F2F"/>
    <w:rsid w:val="007A2F62"/>
    <w:rsid w:val="007A2F71"/>
    <w:rsid w:val="007A302B"/>
    <w:rsid w:val="007A33B6"/>
    <w:rsid w:val="007A3411"/>
    <w:rsid w:val="007A36A0"/>
    <w:rsid w:val="007A3861"/>
    <w:rsid w:val="007A3941"/>
    <w:rsid w:val="007A39F2"/>
    <w:rsid w:val="007A3A5B"/>
    <w:rsid w:val="007A3D9D"/>
    <w:rsid w:val="007A3DC3"/>
    <w:rsid w:val="007A412C"/>
    <w:rsid w:val="007A42E4"/>
    <w:rsid w:val="007A43BF"/>
    <w:rsid w:val="007A43C6"/>
    <w:rsid w:val="007A4511"/>
    <w:rsid w:val="007A470F"/>
    <w:rsid w:val="007A4865"/>
    <w:rsid w:val="007A493A"/>
    <w:rsid w:val="007A4945"/>
    <w:rsid w:val="007A4E41"/>
    <w:rsid w:val="007A4F27"/>
    <w:rsid w:val="007A4FDB"/>
    <w:rsid w:val="007A50B3"/>
    <w:rsid w:val="007A5224"/>
    <w:rsid w:val="007A5328"/>
    <w:rsid w:val="007A536A"/>
    <w:rsid w:val="007A53E4"/>
    <w:rsid w:val="007A53E6"/>
    <w:rsid w:val="007A55D7"/>
    <w:rsid w:val="007A5632"/>
    <w:rsid w:val="007A5727"/>
    <w:rsid w:val="007A57AA"/>
    <w:rsid w:val="007A57CE"/>
    <w:rsid w:val="007A58F0"/>
    <w:rsid w:val="007A5A4A"/>
    <w:rsid w:val="007A5AED"/>
    <w:rsid w:val="007A5C87"/>
    <w:rsid w:val="007A5EA1"/>
    <w:rsid w:val="007A606D"/>
    <w:rsid w:val="007A607F"/>
    <w:rsid w:val="007A60F4"/>
    <w:rsid w:val="007A663B"/>
    <w:rsid w:val="007A675F"/>
    <w:rsid w:val="007A68BD"/>
    <w:rsid w:val="007A69AC"/>
    <w:rsid w:val="007A69D5"/>
    <w:rsid w:val="007A6BB1"/>
    <w:rsid w:val="007A6BD9"/>
    <w:rsid w:val="007A6D2A"/>
    <w:rsid w:val="007A6DFD"/>
    <w:rsid w:val="007A6F27"/>
    <w:rsid w:val="007A6FC8"/>
    <w:rsid w:val="007A7098"/>
    <w:rsid w:val="007A72A4"/>
    <w:rsid w:val="007A7364"/>
    <w:rsid w:val="007A7383"/>
    <w:rsid w:val="007A752E"/>
    <w:rsid w:val="007A770E"/>
    <w:rsid w:val="007A7819"/>
    <w:rsid w:val="007A7A77"/>
    <w:rsid w:val="007A7B6B"/>
    <w:rsid w:val="007A7CB5"/>
    <w:rsid w:val="007A7E05"/>
    <w:rsid w:val="007A7EE8"/>
    <w:rsid w:val="007B00F9"/>
    <w:rsid w:val="007B012E"/>
    <w:rsid w:val="007B0667"/>
    <w:rsid w:val="007B06ED"/>
    <w:rsid w:val="007B07F3"/>
    <w:rsid w:val="007B0974"/>
    <w:rsid w:val="007B09C4"/>
    <w:rsid w:val="007B09CB"/>
    <w:rsid w:val="007B0C1D"/>
    <w:rsid w:val="007B0E7D"/>
    <w:rsid w:val="007B0E87"/>
    <w:rsid w:val="007B0F23"/>
    <w:rsid w:val="007B140C"/>
    <w:rsid w:val="007B1664"/>
    <w:rsid w:val="007B17AE"/>
    <w:rsid w:val="007B18C3"/>
    <w:rsid w:val="007B1A20"/>
    <w:rsid w:val="007B1BCC"/>
    <w:rsid w:val="007B1BFA"/>
    <w:rsid w:val="007B1C4C"/>
    <w:rsid w:val="007B1CAE"/>
    <w:rsid w:val="007B1D44"/>
    <w:rsid w:val="007B1EF9"/>
    <w:rsid w:val="007B1F09"/>
    <w:rsid w:val="007B1F4F"/>
    <w:rsid w:val="007B204B"/>
    <w:rsid w:val="007B20D7"/>
    <w:rsid w:val="007B2374"/>
    <w:rsid w:val="007B2395"/>
    <w:rsid w:val="007B23C3"/>
    <w:rsid w:val="007B2461"/>
    <w:rsid w:val="007B2548"/>
    <w:rsid w:val="007B25F9"/>
    <w:rsid w:val="007B26E4"/>
    <w:rsid w:val="007B26EC"/>
    <w:rsid w:val="007B276B"/>
    <w:rsid w:val="007B278E"/>
    <w:rsid w:val="007B281A"/>
    <w:rsid w:val="007B2844"/>
    <w:rsid w:val="007B2874"/>
    <w:rsid w:val="007B2948"/>
    <w:rsid w:val="007B2A9D"/>
    <w:rsid w:val="007B2BC5"/>
    <w:rsid w:val="007B2FB2"/>
    <w:rsid w:val="007B2FD5"/>
    <w:rsid w:val="007B31D0"/>
    <w:rsid w:val="007B3251"/>
    <w:rsid w:val="007B3284"/>
    <w:rsid w:val="007B3407"/>
    <w:rsid w:val="007B3682"/>
    <w:rsid w:val="007B3785"/>
    <w:rsid w:val="007B37F9"/>
    <w:rsid w:val="007B3804"/>
    <w:rsid w:val="007B38C1"/>
    <w:rsid w:val="007B38E6"/>
    <w:rsid w:val="007B3906"/>
    <w:rsid w:val="007B3911"/>
    <w:rsid w:val="007B3BD7"/>
    <w:rsid w:val="007B3BEB"/>
    <w:rsid w:val="007B3C91"/>
    <w:rsid w:val="007B3DDA"/>
    <w:rsid w:val="007B3EA8"/>
    <w:rsid w:val="007B41A2"/>
    <w:rsid w:val="007B4274"/>
    <w:rsid w:val="007B42FE"/>
    <w:rsid w:val="007B440F"/>
    <w:rsid w:val="007B4535"/>
    <w:rsid w:val="007B4748"/>
    <w:rsid w:val="007B4781"/>
    <w:rsid w:val="007B4890"/>
    <w:rsid w:val="007B48DD"/>
    <w:rsid w:val="007B49A7"/>
    <w:rsid w:val="007B49E9"/>
    <w:rsid w:val="007B4A0C"/>
    <w:rsid w:val="007B4A3E"/>
    <w:rsid w:val="007B4C62"/>
    <w:rsid w:val="007B4C6B"/>
    <w:rsid w:val="007B4CEC"/>
    <w:rsid w:val="007B4E97"/>
    <w:rsid w:val="007B5022"/>
    <w:rsid w:val="007B5063"/>
    <w:rsid w:val="007B511C"/>
    <w:rsid w:val="007B542B"/>
    <w:rsid w:val="007B547C"/>
    <w:rsid w:val="007B54ED"/>
    <w:rsid w:val="007B5670"/>
    <w:rsid w:val="007B57D0"/>
    <w:rsid w:val="007B5831"/>
    <w:rsid w:val="007B589E"/>
    <w:rsid w:val="007B58C1"/>
    <w:rsid w:val="007B5B40"/>
    <w:rsid w:val="007B5B88"/>
    <w:rsid w:val="007B5BE7"/>
    <w:rsid w:val="007B5CF7"/>
    <w:rsid w:val="007B5D98"/>
    <w:rsid w:val="007B6146"/>
    <w:rsid w:val="007B64DE"/>
    <w:rsid w:val="007B6526"/>
    <w:rsid w:val="007B66D8"/>
    <w:rsid w:val="007B6A87"/>
    <w:rsid w:val="007B6B6B"/>
    <w:rsid w:val="007B71DC"/>
    <w:rsid w:val="007B7238"/>
    <w:rsid w:val="007B744D"/>
    <w:rsid w:val="007B74D8"/>
    <w:rsid w:val="007B7507"/>
    <w:rsid w:val="007B753D"/>
    <w:rsid w:val="007B7633"/>
    <w:rsid w:val="007B77C0"/>
    <w:rsid w:val="007B780A"/>
    <w:rsid w:val="007B7843"/>
    <w:rsid w:val="007B7C7F"/>
    <w:rsid w:val="007B7CDD"/>
    <w:rsid w:val="007B7D91"/>
    <w:rsid w:val="007B7DDE"/>
    <w:rsid w:val="007B7FAA"/>
    <w:rsid w:val="007B7FDD"/>
    <w:rsid w:val="007C0360"/>
    <w:rsid w:val="007C03C4"/>
    <w:rsid w:val="007C0451"/>
    <w:rsid w:val="007C0883"/>
    <w:rsid w:val="007C0927"/>
    <w:rsid w:val="007C0945"/>
    <w:rsid w:val="007C0965"/>
    <w:rsid w:val="007C09DC"/>
    <w:rsid w:val="007C0A44"/>
    <w:rsid w:val="007C0AB1"/>
    <w:rsid w:val="007C0B55"/>
    <w:rsid w:val="007C0CF4"/>
    <w:rsid w:val="007C0D55"/>
    <w:rsid w:val="007C0F4E"/>
    <w:rsid w:val="007C0F53"/>
    <w:rsid w:val="007C0F7D"/>
    <w:rsid w:val="007C15F6"/>
    <w:rsid w:val="007C1784"/>
    <w:rsid w:val="007C1938"/>
    <w:rsid w:val="007C1949"/>
    <w:rsid w:val="007C19DA"/>
    <w:rsid w:val="007C1C1E"/>
    <w:rsid w:val="007C1C3D"/>
    <w:rsid w:val="007C1D82"/>
    <w:rsid w:val="007C1E2D"/>
    <w:rsid w:val="007C1EDB"/>
    <w:rsid w:val="007C1F4F"/>
    <w:rsid w:val="007C2156"/>
    <w:rsid w:val="007C2522"/>
    <w:rsid w:val="007C25AD"/>
    <w:rsid w:val="007C263D"/>
    <w:rsid w:val="007C269B"/>
    <w:rsid w:val="007C26DE"/>
    <w:rsid w:val="007C26EE"/>
    <w:rsid w:val="007C26F4"/>
    <w:rsid w:val="007C292F"/>
    <w:rsid w:val="007C2B14"/>
    <w:rsid w:val="007C2C70"/>
    <w:rsid w:val="007C2FDA"/>
    <w:rsid w:val="007C3149"/>
    <w:rsid w:val="007C329A"/>
    <w:rsid w:val="007C33C0"/>
    <w:rsid w:val="007C3557"/>
    <w:rsid w:val="007C372C"/>
    <w:rsid w:val="007C391E"/>
    <w:rsid w:val="007C399A"/>
    <w:rsid w:val="007C3A8D"/>
    <w:rsid w:val="007C3B5F"/>
    <w:rsid w:val="007C3B8D"/>
    <w:rsid w:val="007C3CC5"/>
    <w:rsid w:val="007C3DE5"/>
    <w:rsid w:val="007C3EC1"/>
    <w:rsid w:val="007C3EDF"/>
    <w:rsid w:val="007C404F"/>
    <w:rsid w:val="007C41F0"/>
    <w:rsid w:val="007C4326"/>
    <w:rsid w:val="007C433B"/>
    <w:rsid w:val="007C4782"/>
    <w:rsid w:val="007C47DB"/>
    <w:rsid w:val="007C484D"/>
    <w:rsid w:val="007C49AA"/>
    <w:rsid w:val="007C4B6F"/>
    <w:rsid w:val="007C4D76"/>
    <w:rsid w:val="007C508B"/>
    <w:rsid w:val="007C5164"/>
    <w:rsid w:val="007C51C0"/>
    <w:rsid w:val="007C5218"/>
    <w:rsid w:val="007C52DC"/>
    <w:rsid w:val="007C556E"/>
    <w:rsid w:val="007C55C5"/>
    <w:rsid w:val="007C55D9"/>
    <w:rsid w:val="007C589A"/>
    <w:rsid w:val="007C5AA7"/>
    <w:rsid w:val="007C60E3"/>
    <w:rsid w:val="007C61D6"/>
    <w:rsid w:val="007C64D7"/>
    <w:rsid w:val="007C6661"/>
    <w:rsid w:val="007C66EE"/>
    <w:rsid w:val="007C6850"/>
    <w:rsid w:val="007C6A41"/>
    <w:rsid w:val="007C6A96"/>
    <w:rsid w:val="007C6AE4"/>
    <w:rsid w:val="007C6C71"/>
    <w:rsid w:val="007C6F56"/>
    <w:rsid w:val="007C6F57"/>
    <w:rsid w:val="007C6F85"/>
    <w:rsid w:val="007C70F5"/>
    <w:rsid w:val="007C7315"/>
    <w:rsid w:val="007C736F"/>
    <w:rsid w:val="007C7456"/>
    <w:rsid w:val="007C7492"/>
    <w:rsid w:val="007C75ED"/>
    <w:rsid w:val="007C764D"/>
    <w:rsid w:val="007C77E7"/>
    <w:rsid w:val="007C7890"/>
    <w:rsid w:val="007C79A8"/>
    <w:rsid w:val="007C7A6F"/>
    <w:rsid w:val="007C7AAE"/>
    <w:rsid w:val="007C7C73"/>
    <w:rsid w:val="007C7CE4"/>
    <w:rsid w:val="007C7D7D"/>
    <w:rsid w:val="007C7E24"/>
    <w:rsid w:val="007C7E63"/>
    <w:rsid w:val="007C7FB0"/>
    <w:rsid w:val="007D0008"/>
    <w:rsid w:val="007D000F"/>
    <w:rsid w:val="007D04B4"/>
    <w:rsid w:val="007D063F"/>
    <w:rsid w:val="007D0A2C"/>
    <w:rsid w:val="007D0E6D"/>
    <w:rsid w:val="007D0EEE"/>
    <w:rsid w:val="007D1042"/>
    <w:rsid w:val="007D10DA"/>
    <w:rsid w:val="007D1218"/>
    <w:rsid w:val="007D1481"/>
    <w:rsid w:val="007D1523"/>
    <w:rsid w:val="007D17C9"/>
    <w:rsid w:val="007D17F3"/>
    <w:rsid w:val="007D182F"/>
    <w:rsid w:val="007D19D5"/>
    <w:rsid w:val="007D1B08"/>
    <w:rsid w:val="007D1CE9"/>
    <w:rsid w:val="007D1D58"/>
    <w:rsid w:val="007D1DB4"/>
    <w:rsid w:val="007D1DCA"/>
    <w:rsid w:val="007D1ED2"/>
    <w:rsid w:val="007D1F30"/>
    <w:rsid w:val="007D216B"/>
    <w:rsid w:val="007D2607"/>
    <w:rsid w:val="007D26F8"/>
    <w:rsid w:val="007D2853"/>
    <w:rsid w:val="007D29F4"/>
    <w:rsid w:val="007D2AC7"/>
    <w:rsid w:val="007D2B13"/>
    <w:rsid w:val="007D2B45"/>
    <w:rsid w:val="007D2BFC"/>
    <w:rsid w:val="007D2CFB"/>
    <w:rsid w:val="007D2DA3"/>
    <w:rsid w:val="007D2FFA"/>
    <w:rsid w:val="007D309A"/>
    <w:rsid w:val="007D30B2"/>
    <w:rsid w:val="007D3129"/>
    <w:rsid w:val="007D3170"/>
    <w:rsid w:val="007D31B7"/>
    <w:rsid w:val="007D31B8"/>
    <w:rsid w:val="007D32EC"/>
    <w:rsid w:val="007D330D"/>
    <w:rsid w:val="007D331C"/>
    <w:rsid w:val="007D33D7"/>
    <w:rsid w:val="007D3456"/>
    <w:rsid w:val="007D34EE"/>
    <w:rsid w:val="007D36C9"/>
    <w:rsid w:val="007D3954"/>
    <w:rsid w:val="007D3970"/>
    <w:rsid w:val="007D3A09"/>
    <w:rsid w:val="007D3A8E"/>
    <w:rsid w:val="007D3AFC"/>
    <w:rsid w:val="007D3B70"/>
    <w:rsid w:val="007D3C60"/>
    <w:rsid w:val="007D3CC6"/>
    <w:rsid w:val="007D3D70"/>
    <w:rsid w:val="007D44D8"/>
    <w:rsid w:val="007D4AA5"/>
    <w:rsid w:val="007D4AE1"/>
    <w:rsid w:val="007D4B6D"/>
    <w:rsid w:val="007D4CE5"/>
    <w:rsid w:val="007D4E06"/>
    <w:rsid w:val="007D4E5F"/>
    <w:rsid w:val="007D4E9E"/>
    <w:rsid w:val="007D4EDC"/>
    <w:rsid w:val="007D4FCA"/>
    <w:rsid w:val="007D50A6"/>
    <w:rsid w:val="007D50EC"/>
    <w:rsid w:val="007D5270"/>
    <w:rsid w:val="007D52A6"/>
    <w:rsid w:val="007D5340"/>
    <w:rsid w:val="007D55BB"/>
    <w:rsid w:val="007D55CA"/>
    <w:rsid w:val="007D55E3"/>
    <w:rsid w:val="007D55EB"/>
    <w:rsid w:val="007D5850"/>
    <w:rsid w:val="007D5A7C"/>
    <w:rsid w:val="007D5FD8"/>
    <w:rsid w:val="007D615F"/>
    <w:rsid w:val="007D63B4"/>
    <w:rsid w:val="007D63F3"/>
    <w:rsid w:val="007D6402"/>
    <w:rsid w:val="007D6551"/>
    <w:rsid w:val="007D65A7"/>
    <w:rsid w:val="007D66A4"/>
    <w:rsid w:val="007D66A8"/>
    <w:rsid w:val="007D6748"/>
    <w:rsid w:val="007D680E"/>
    <w:rsid w:val="007D685B"/>
    <w:rsid w:val="007D69FB"/>
    <w:rsid w:val="007D6A38"/>
    <w:rsid w:val="007D6BE3"/>
    <w:rsid w:val="007D6D96"/>
    <w:rsid w:val="007D6E01"/>
    <w:rsid w:val="007D6E5E"/>
    <w:rsid w:val="007D7073"/>
    <w:rsid w:val="007D709A"/>
    <w:rsid w:val="007D70AC"/>
    <w:rsid w:val="007D70E2"/>
    <w:rsid w:val="007D72C0"/>
    <w:rsid w:val="007D75AD"/>
    <w:rsid w:val="007D7660"/>
    <w:rsid w:val="007D776C"/>
    <w:rsid w:val="007D7A85"/>
    <w:rsid w:val="007D7C51"/>
    <w:rsid w:val="007D7C9E"/>
    <w:rsid w:val="007D7E89"/>
    <w:rsid w:val="007E01CF"/>
    <w:rsid w:val="007E069F"/>
    <w:rsid w:val="007E0A25"/>
    <w:rsid w:val="007E0A5D"/>
    <w:rsid w:val="007E0B93"/>
    <w:rsid w:val="007E0D42"/>
    <w:rsid w:val="007E0DCD"/>
    <w:rsid w:val="007E0E5F"/>
    <w:rsid w:val="007E0F3D"/>
    <w:rsid w:val="007E131A"/>
    <w:rsid w:val="007E14B7"/>
    <w:rsid w:val="007E16EC"/>
    <w:rsid w:val="007E1AA9"/>
    <w:rsid w:val="007E1C25"/>
    <w:rsid w:val="007E1C62"/>
    <w:rsid w:val="007E1D0B"/>
    <w:rsid w:val="007E1D4C"/>
    <w:rsid w:val="007E22FC"/>
    <w:rsid w:val="007E23BD"/>
    <w:rsid w:val="007E275F"/>
    <w:rsid w:val="007E2824"/>
    <w:rsid w:val="007E2860"/>
    <w:rsid w:val="007E28E7"/>
    <w:rsid w:val="007E2A33"/>
    <w:rsid w:val="007E2A56"/>
    <w:rsid w:val="007E2AEF"/>
    <w:rsid w:val="007E2C8F"/>
    <w:rsid w:val="007E2CE9"/>
    <w:rsid w:val="007E2DE3"/>
    <w:rsid w:val="007E2E24"/>
    <w:rsid w:val="007E3452"/>
    <w:rsid w:val="007E34AA"/>
    <w:rsid w:val="007E34D2"/>
    <w:rsid w:val="007E3507"/>
    <w:rsid w:val="007E3552"/>
    <w:rsid w:val="007E35DC"/>
    <w:rsid w:val="007E366B"/>
    <w:rsid w:val="007E38DA"/>
    <w:rsid w:val="007E39BB"/>
    <w:rsid w:val="007E39E6"/>
    <w:rsid w:val="007E3AEF"/>
    <w:rsid w:val="007E3B5C"/>
    <w:rsid w:val="007E3DA3"/>
    <w:rsid w:val="007E4385"/>
    <w:rsid w:val="007E473C"/>
    <w:rsid w:val="007E47E8"/>
    <w:rsid w:val="007E4D1D"/>
    <w:rsid w:val="007E4F6A"/>
    <w:rsid w:val="007E4FF2"/>
    <w:rsid w:val="007E50DB"/>
    <w:rsid w:val="007E51C6"/>
    <w:rsid w:val="007E51DF"/>
    <w:rsid w:val="007E5279"/>
    <w:rsid w:val="007E531A"/>
    <w:rsid w:val="007E5382"/>
    <w:rsid w:val="007E5470"/>
    <w:rsid w:val="007E54AD"/>
    <w:rsid w:val="007E54DA"/>
    <w:rsid w:val="007E5581"/>
    <w:rsid w:val="007E56F7"/>
    <w:rsid w:val="007E5AD3"/>
    <w:rsid w:val="007E5CB7"/>
    <w:rsid w:val="007E602E"/>
    <w:rsid w:val="007E603F"/>
    <w:rsid w:val="007E608E"/>
    <w:rsid w:val="007E6148"/>
    <w:rsid w:val="007E6245"/>
    <w:rsid w:val="007E631C"/>
    <w:rsid w:val="007E634F"/>
    <w:rsid w:val="007E650F"/>
    <w:rsid w:val="007E65B2"/>
    <w:rsid w:val="007E677B"/>
    <w:rsid w:val="007E68E9"/>
    <w:rsid w:val="007E6977"/>
    <w:rsid w:val="007E699A"/>
    <w:rsid w:val="007E6AFA"/>
    <w:rsid w:val="007E6BBD"/>
    <w:rsid w:val="007E6C2D"/>
    <w:rsid w:val="007E6F43"/>
    <w:rsid w:val="007E7146"/>
    <w:rsid w:val="007E726E"/>
    <w:rsid w:val="007E75EC"/>
    <w:rsid w:val="007E76F7"/>
    <w:rsid w:val="007E7918"/>
    <w:rsid w:val="007E7A35"/>
    <w:rsid w:val="007E7E18"/>
    <w:rsid w:val="007F00C3"/>
    <w:rsid w:val="007F00ED"/>
    <w:rsid w:val="007F00F6"/>
    <w:rsid w:val="007F0113"/>
    <w:rsid w:val="007F0241"/>
    <w:rsid w:val="007F0358"/>
    <w:rsid w:val="007F0655"/>
    <w:rsid w:val="007F072A"/>
    <w:rsid w:val="007F072B"/>
    <w:rsid w:val="007F09F8"/>
    <w:rsid w:val="007F0BBE"/>
    <w:rsid w:val="007F0BF0"/>
    <w:rsid w:val="007F0DC8"/>
    <w:rsid w:val="007F0E3A"/>
    <w:rsid w:val="007F0EA9"/>
    <w:rsid w:val="007F0FC1"/>
    <w:rsid w:val="007F0FD8"/>
    <w:rsid w:val="007F11F3"/>
    <w:rsid w:val="007F16EC"/>
    <w:rsid w:val="007F177A"/>
    <w:rsid w:val="007F1964"/>
    <w:rsid w:val="007F1A7D"/>
    <w:rsid w:val="007F1AE9"/>
    <w:rsid w:val="007F1B5B"/>
    <w:rsid w:val="007F1B8C"/>
    <w:rsid w:val="007F1C84"/>
    <w:rsid w:val="007F1CD8"/>
    <w:rsid w:val="007F1DD8"/>
    <w:rsid w:val="007F1F01"/>
    <w:rsid w:val="007F218E"/>
    <w:rsid w:val="007F2380"/>
    <w:rsid w:val="007F23F2"/>
    <w:rsid w:val="007F240C"/>
    <w:rsid w:val="007F29E8"/>
    <w:rsid w:val="007F2A30"/>
    <w:rsid w:val="007F2AA6"/>
    <w:rsid w:val="007F2E29"/>
    <w:rsid w:val="007F2EF2"/>
    <w:rsid w:val="007F2F1C"/>
    <w:rsid w:val="007F2F27"/>
    <w:rsid w:val="007F30C8"/>
    <w:rsid w:val="007F3377"/>
    <w:rsid w:val="007F3422"/>
    <w:rsid w:val="007F34B7"/>
    <w:rsid w:val="007F3504"/>
    <w:rsid w:val="007F361D"/>
    <w:rsid w:val="007F3644"/>
    <w:rsid w:val="007F372A"/>
    <w:rsid w:val="007F381F"/>
    <w:rsid w:val="007F386A"/>
    <w:rsid w:val="007F39E3"/>
    <w:rsid w:val="007F3A20"/>
    <w:rsid w:val="007F3D6C"/>
    <w:rsid w:val="007F3D75"/>
    <w:rsid w:val="007F3D8B"/>
    <w:rsid w:val="007F3DD1"/>
    <w:rsid w:val="007F3E7D"/>
    <w:rsid w:val="007F3F7F"/>
    <w:rsid w:val="007F3FAF"/>
    <w:rsid w:val="007F412D"/>
    <w:rsid w:val="007F4136"/>
    <w:rsid w:val="007F42EE"/>
    <w:rsid w:val="007F4363"/>
    <w:rsid w:val="007F4562"/>
    <w:rsid w:val="007F46C5"/>
    <w:rsid w:val="007F49D0"/>
    <w:rsid w:val="007F4A8A"/>
    <w:rsid w:val="007F4BEE"/>
    <w:rsid w:val="007F4E9F"/>
    <w:rsid w:val="007F4EF7"/>
    <w:rsid w:val="007F5007"/>
    <w:rsid w:val="007F5093"/>
    <w:rsid w:val="007F51E6"/>
    <w:rsid w:val="007F51EE"/>
    <w:rsid w:val="007F5234"/>
    <w:rsid w:val="007F5467"/>
    <w:rsid w:val="007F5702"/>
    <w:rsid w:val="007F5800"/>
    <w:rsid w:val="007F5870"/>
    <w:rsid w:val="007F58C8"/>
    <w:rsid w:val="007F595B"/>
    <w:rsid w:val="007F5A69"/>
    <w:rsid w:val="007F5DDD"/>
    <w:rsid w:val="007F60A1"/>
    <w:rsid w:val="007F626A"/>
    <w:rsid w:val="007F62EB"/>
    <w:rsid w:val="007F6384"/>
    <w:rsid w:val="007F6481"/>
    <w:rsid w:val="007F6513"/>
    <w:rsid w:val="007F658D"/>
    <w:rsid w:val="007F66C9"/>
    <w:rsid w:val="007F67F3"/>
    <w:rsid w:val="007F681E"/>
    <w:rsid w:val="007F6919"/>
    <w:rsid w:val="007F69D8"/>
    <w:rsid w:val="007F6AF9"/>
    <w:rsid w:val="007F6C74"/>
    <w:rsid w:val="007F6CE6"/>
    <w:rsid w:val="007F6E2D"/>
    <w:rsid w:val="007F6EFE"/>
    <w:rsid w:val="007F7088"/>
    <w:rsid w:val="007F70D1"/>
    <w:rsid w:val="007F7130"/>
    <w:rsid w:val="007F713A"/>
    <w:rsid w:val="007F735F"/>
    <w:rsid w:val="007F7376"/>
    <w:rsid w:val="007F7390"/>
    <w:rsid w:val="007F739A"/>
    <w:rsid w:val="007F7411"/>
    <w:rsid w:val="007F78AA"/>
    <w:rsid w:val="007F78ED"/>
    <w:rsid w:val="007F7A45"/>
    <w:rsid w:val="007F7A9F"/>
    <w:rsid w:val="007F7DB5"/>
    <w:rsid w:val="007F7F12"/>
    <w:rsid w:val="00800049"/>
    <w:rsid w:val="0080008E"/>
    <w:rsid w:val="00800334"/>
    <w:rsid w:val="00800379"/>
    <w:rsid w:val="008003A1"/>
    <w:rsid w:val="008004AA"/>
    <w:rsid w:val="008004D9"/>
    <w:rsid w:val="00800566"/>
    <w:rsid w:val="0080078E"/>
    <w:rsid w:val="00800809"/>
    <w:rsid w:val="00800C73"/>
    <w:rsid w:val="00800E0D"/>
    <w:rsid w:val="00801029"/>
    <w:rsid w:val="00801115"/>
    <w:rsid w:val="00801147"/>
    <w:rsid w:val="00801701"/>
    <w:rsid w:val="0080171B"/>
    <w:rsid w:val="00801726"/>
    <w:rsid w:val="00801799"/>
    <w:rsid w:val="00801848"/>
    <w:rsid w:val="00801A5D"/>
    <w:rsid w:val="00801AEF"/>
    <w:rsid w:val="00801D45"/>
    <w:rsid w:val="00801E23"/>
    <w:rsid w:val="00801F58"/>
    <w:rsid w:val="00801F88"/>
    <w:rsid w:val="00801F94"/>
    <w:rsid w:val="0080224A"/>
    <w:rsid w:val="008022CC"/>
    <w:rsid w:val="00802665"/>
    <w:rsid w:val="00802943"/>
    <w:rsid w:val="00802B04"/>
    <w:rsid w:val="00802CA3"/>
    <w:rsid w:val="00802D3B"/>
    <w:rsid w:val="00802F16"/>
    <w:rsid w:val="008031C4"/>
    <w:rsid w:val="008031DC"/>
    <w:rsid w:val="0080321B"/>
    <w:rsid w:val="008032AC"/>
    <w:rsid w:val="00803335"/>
    <w:rsid w:val="00803545"/>
    <w:rsid w:val="008036EF"/>
    <w:rsid w:val="008036F1"/>
    <w:rsid w:val="008037E1"/>
    <w:rsid w:val="008038DD"/>
    <w:rsid w:val="00803916"/>
    <w:rsid w:val="0080391B"/>
    <w:rsid w:val="00803D67"/>
    <w:rsid w:val="00803DC6"/>
    <w:rsid w:val="00803E4E"/>
    <w:rsid w:val="00804019"/>
    <w:rsid w:val="008040DC"/>
    <w:rsid w:val="0080430B"/>
    <w:rsid w:val="0080447F"/>
    <w:rsid w:val="008044F5"/>
    <w:rsid w:val="00804810"/>
    <w:rsid w:val="0080498D"/>
    <w:rsid w:val="00804A54"/>
    <w:rsid w:val="00804AAB"/>
    <w:rsid w:val="00804CC6"/>
    <w:rsid w:val="00805094"/>
    <w:rsid w:val="008050A5"/>
    <w:rsid w:val="00805361"/>
    <w:rsid w:val="00805389"/>
    <w:rsid w:val="00805520"/>
    <w:rsid w:val="00805572"/>
    <w:rsid w:val="008055FE"/>
    <w:rsid w:val="00805816"/>
    <w:rsid w:val="008058C1"/>
    <w:rsid w:val="0080590D"/>
    <w:rsid w:val="00805A2A"/>
    <w:rsid w:val="00805A92"/>
    <w:rsid w:val="00805BF5"/>
    <w:rsid w:val="00805C60"/>
    <w:rsid w:val="00805CA7"/>
    <w:rsid w:val="00805D50"/>
    <w:rsid w:val="00805E04"/>
    <w:rsid w:val="00805F3C"/>
    <w:rsid w:val="00805FF9"/>
    <w:rsid w:val="00806165"/>
    <w:rsid w:val="00806167"/>
    <w:rsid w:val="00806212"/>
    <w:rsid w:val="0080641B"/>
    <w:rsid w:val="00806491"/>
    <w:rsid w:val="0080653C"/>
    <w:rsid w:val="00806607"/>
    <w:rsid w:val="00806620"/>
    <w:rsid w:val="0080686E"/>
    <w:rsid w:val="00806890"/>
    <w:rsid w:val="0080694F"/>
    <w:rsid w:val="008069CD"/>
    <w:rsid w:val="00806C98"/>
    <w:rsid w:val="00806ECA"/>
    <w:rsid w:val="00806EDD"/>
    <w:rsid w:val="00806F24"/>
    <w:rsid w:val="0080707B"/>
    <w:rsid w:val="008071A5"/>
    <w:rsid w:val="008071F6"/>
    <w:rsid w:val="008074DB"/>
    <w:rsid w:val="0080755A"/>
    <w:rsid w:val="008075FA"/>
    <w:rsid w:val="008079B9"/>
    <w:rsid w:val="00807E29"/>
    <w:rsid w:val="00807E54"/>
    <w:rsid w:val="00807FFD"/>
    <w:rsid w:val="00810176"/>
    <w:rsid w:val="0081022F"/>
    <w:rsid w:val="008102BE"/>
    <w:rsid w:val="00810367"/>
    <w:rsid w:val="0081046B"/>
    <w:rsid w:val="00810489"/>
    <w:rsid w:val="008107D2"/>
    <w:rsid w:val="00810834"/>
    <w:rsid w:val="00810D70"/>
    <w:rsid w:val="00810E67"/>
    <w:rsid w:val="0081116C"/>
    <w:rsid w:val="00811265"/>
    <w:rsid w:val="00811485"/>
    <w:rsid w:val="008115DC"/>
    <w:rsid w:val="00811609"/>
    <w:rsid w:val="00811765"/>
    <w:rsid w:val="008118A3"/>
    <w:rsid w:val="00811ABA"/>
    <w:rsid w:val="00811B50"/>
    <w:rsid w:val="00811E84"/>
    <w:rsid w:val="00811EB6"/>
    <w:rsid w:val="008121B9"/>
    <w:rsid w:val="0081224E"/>
    <w:rsid w:val="00812387"/>
    <w:rsid w:val="00812405"/>
    <w:rsid w:val="008125FF"/>
    <w:rsid w:val="00812692"/>
    <w:rsid w:val="008126DD"/>
    <w:rsid w:val="0081273E"/>
    <w:rsid w:val="008129B5"/>
    <w:rsid w:val="00812AFB"/>
    <w:rsid w:val="00812B29"/>
    <w:rsid w:val="00812CA1"/>
    <w:rsid w:val="00812E29"/>
    <w:rsid w:val="00812F94"/>
    <w:rsid w:val="0081309D"/>
    <w:rsid w:val="00813330"/>
    <w:rsid w:val="008134A9"/>
    <w:rsid w:val="00813543"/>
    <w:rsid w:val="00813592"/>
    <w:rsid w:val="008137A4"/>
    <w:rsid w:val="008137D8"/>
    <w:rsid w:val="008137F4"/>
    <w:rsid w:val="00813805"/>
    <w:rsid w:val="00813961"/>
    <w:rsid w:val="008139FB"/>
    <w:rsid w:val="00813A1F"/>
    <w:rsid w:val="00813A95"/>
    <w:rsid w:val="00813D2A"/>
    <w:rsid w:val="00813DC8"/>
    <w:rsid w:val="00813E1F"/>
    <w:rsid w:val="00813E60"/>
    <w:rsid w:val="00813EE5"/>
    <w:rsid w:val="00813F20"/>
    <w:rsid w:val="00813F24"/>
    <w:rsid w:val="0081438A"/>
    <w:rsid w:val="008143AC"/>
    <w:rsid w:val="0081441A"/>
    <w:rsid w:val="00814506"/>
    <w:rsid w:val="008145CB"/>
    <w:rsid w:val="0081466C"/>
    <w:rsid w:val="0081480D"/>
    <w:rsid w:val="00814AA7"/>
    <w:rsid w:val="00814B39"/>
    <w:rsid w:val="00814B67"/>
    <w:rsid w:val="00814C14"/>
    <w:rsid w:val="00814C68"/>
    <w:rsid w:val="00814E16"/>
    <w:rsid w:val="00814EAF"/>
    <w:rsid w:val="00814F13"/>
    <w:rsid w:val="00814F75"/>
    <w:rsid w:val="00814FD9"/>
    <w:rsid w:val="00815009"/>
    <w:rsid w:val="008153F2"/>
    <w:rsid w:val="00815428"/>
    <w:rsid w:val="008155F9"/>
    <w:rsid w:val="00815985"/>
    <w:rsid w:val="008159C3"/>
    <w:rsid w:val="008159EC"/>
    <w:rsid w:val="008159FC"/>
    <w:rsid w:val="00815A91"/>
    <w:rsid w:val="00815B4A"/>
    <w:rsid w:val="00815D4C"/>
    <w:rsid w:val="00815DA8"/>
    <w:rsid w:val="00815DD8"/>
    <w:rsid w:val="00815E00"/>
    <w:rsid w:val="00815E5C"/>
    <w:rsid w:val="0081604A"/>
    <w:rsid w:val="0081616B"/>
    <w:rsid w:val="008161B8"/>
    <w:rsid w:val="00816265"/>
    <w:rsid w:val="00816270"/>
    <w:rsid w:val="00816536"/>
    <w:rsid w:val="00816715"/>
    <w:rsid w:val="00816823"/>
    <w:rsid w:val="008169B3"/>
    <w:rsid w:val="00816A28"/>
    <w:rsid w:val="00816D5F"/>
    <w:rsid w:val="00816DFD"/>
    <w:rsid w:val="00816E6E"/>
    <w:rsid w:val="00816E91"/>
    <w:rsid w:val="0081722F"/>
    <w:rsid w:val="00817462"/>
    <w:rsid w:val="008174F7"/>
    <w:rsid w:val="0081765D"/>
    <w:rsid w:val="0081768C"/>
    <w:rsid w:val="00817AA5"/>
    <w:rsid w:val="00817B22"/>
    <w:rsid w:val="00817C6C"/>
    <w:rsid w:val="00817D14"/>
    <w:rsid w:val="00817DE2"/>
    <w:rsid w:val="00817E0D"/>
    <w:rsid w:val="00817F86"/>
    <w:rsid w:val="00820052"/>
    <w:rsid w:val="008202CB"/>
    <w:rsid w:val="0082033A"/>
    <w:rsid w:val="00820373"/>
    <w:rsid w:val="008203C4"/>
    <w:rsid w:val="00820602"/>
    <w:rsid w:val="0082064E"/>
    <w:rsid w:val="0082097B"/>
    <w:rsid w:val="00820994"/>
    <w:rsid w:val="00820A33"/>
    <w:rsid w:val="00820ADB"/>
    <w:rsid w:val="00820CE1"/>
    <w:rsid w:val="00820E3E"/>
    <w:rsid w:val="00820EA1"/>
    <w:rsid w:val="00820FC9"/>
    <w:rsid w:val="0082104A"/>
    <w:rsid w:val="00821110"/>
    <w:rsid w:val="00821183"/>
    <w:rsid w:val="008212A6"/>
    <w:rsid w:val="008212F0"/>
    <w:rsid w:val="00821756"/>
    <w:rsid w:val="00821813"/>
    <w:rsid w:val="00821829"/>
    <w:rsid w:val="00821905"/>
    <w:rsid w:val="00821A71"/>
    <w:rsid w:val="00821B72"/>
    <w:rsid w:val="00821B8D"/>
    <w:rsid w:val="00821C58"/>
    <w:rsid w:val="00821C5F"/>
    <w:rsid w:val="00821CC8"/>
    <w:rsid w:val="00821DB3"/>
    <w:rsid w:val="00821EFB"/>
    <w:rsid w:val="00821F59"/>
    <w:rsid w:val="00822068"/>
    <w:rsid w:val="00822092"/>
    <w:rsid w:val="008220A4"/>
    <w:rsid w:val="008220B5"/>
    <w:rsid w:val="00822138"/>
    <w:rsid w:val="008221EB"/>
    <w:rsid w:val="00822575"/>
    <w:rsid w:val="0082258E"/>
    <w:rsid w:val="008226B1"/>
    <w:rsid w:val="0082271D"/>
    <w:rsid w:val="008227A6"/>
    <w:rsid w:val="008227BA"/>
    <w:rsid w:val="0082280A"/>
    <w:rsid w:val="00822881"/>
    <w:rsid w:val="00822A6A"/>
    <w:rsid w:val="00822A95"/>
    <w:rsid w:val="00822B82"/>
    <w:rsid w:val="00822BFE"/>
    <w:rsid w:val="00822E39"/>
    <w:rsid w:val="00822EFA"/>
    <w:rsid w:val="00822F18"/>
    <w:rsid w:val="008231BD"/>
    <w:rsid w:val="008232BB"/>
    <w:rsid w:val="008233C8"/>
    <w:rsid w:val="00823540"/>
    <w:rsid w:val="00823609"/>
    <w:rsid w:val="0082363D"/>
    <w:rsid w:val="00823659"/>
    <w:rsid w:val="00823669"/>
    <w:rsid w:val="008236DE"/>
    <w:rsid w:val="00823989"/>
    <w:rsid w:val="00823F68"/>
    <w:rsid w:val="00824117"/>
    <w:rsid w:val="0082415C"/>
    <w:rsid w:val="00824233"/>
    <w:rsid w:val="00824415"/>
    <w:rsid w:val="0082455E"/>
    <w:rsid w:val="008245DA"/>
    <w:rsid w:val="008245F7"/>
    <w:rsid w:val="008246E9"/>
    <w:rsid w:val="00824794"/>
    <w:rsid w:val="0082483C"/>
    <w:rsid w:val="00824909"/>
    <w:rsid w:val="00824994"/>
    <w:rsid w:val="008249AD"/>
    <w:rsid w:val="00824AD0"/>
    <w:rsid w:val="00824B2C"/>
    <w:rsid w:val="00824C9F"/>
    <w:rsid w:val="00824CD3"/>
    <w:rsid w:val="00824E18"/>
    <w:rsid w:val="00824FAC"/>
    <w:rsid w:val="00825478"/>
    <w:rsid w:val="0082557E"/>
    <w:rsid w:val="00825655"/>
    <w:rsid w:val="008256D2"/>
    <w:rsid w:val="008258D0"/>
    <w:rsid w:val="008258D5"/>
    <w:rsid w:val="00825A3E"/>
    <w:rsid w:val="00825C2D"/>
    <w:rsid w:val="00825D62"/>
    <w:rsid w:val="00825E18"/>
    <w:rsid w:val="00825FCC"/>
    <w:rsid w:val="00826083"/>
    <w:rsid w:val="00826087"/>
    <w:rsid w:val="0082618F"/>
    <w:rsid w:val="00826570"/>
    <w:rsid w:val="00826933"/>
    <w:rsid w:val="00826A08"/>
    <w:rsid w:val="00826AD7"/>
    <w:rsid w:val="00826B78"/>
    <w:rsid w:val="00826E1D"/>
    <w:rsid w:val="00826F9C"/>
    <w:rsid w:val="00827031"/>
    <w:rsid w:val="008270A2"/>
    <w:rsid w:val="00827237"/>
    <w:rsid w:val="008273C7"/>
    <w:rsid w:val="00827519"/>
    <w:rsid w:val="008277CB"/>
    <w:rsid w:val="00827850"/>
    <w:rsid w:val="008278AA"/>
    <w:rsid w:val="008278EF"/>
    <w:rsid w:val="00827BA0"/>
    <w:rsid w:val="00827CC4"/>
    <w:rsid w:val="00827D5F"/>
    <w:rsid w:val="00827E21"/>
    <w:rsid w:val="008301AA"/>
    <w:rsid w:val="008303EE"/>
    <w:rsid w:val="0083052E"/>
    <w:rsid w:val="0083060F"/>
    <w:rsid w:val="00830630"/>
    <w:rsid w:val="00830715"/>
    <w:rsid w:val="0083074B"/>
    <w:rsid w:val="00830ACB"/>
    <w:rsid w:val="00830C05"/>
    <w:rsid w:val="00830DAF"/>
    <w:rsid w:val="00830F43"/>
    <w:rsid w:val="00830FFE"/>
    <w:rsid w:val="0083129E"/>
    <w:rsid w:val="00831344"/>
    <w:rsid w:val="00831507"/>
    <w:rsid w:val="008315A5"/>
    <w:rsid w:val="008315C8"/>
    <w:rsid w:val="00831626"/>
    <w:rsid w:val="00831974"/>
    <w:rsid w:val="00831AD9"/>
    <w:rsid w:val="00831B87"/>
    <w:rsid w:val="00831BEE"/>
    <w:rsid w:val="00831FBA"/>
    <w:rsid w:val="00832062"/>
    <w:rsid w:val="00832285"/>
    <w:rsid w:val="00832374"/>
    <w:rsid w:val="008323C8"/>
    <w:rsid w:val="00832415"/>
    <w:rsid w:val="0083255E"/>
    <w:rsid w:val="008328EA"/>
    <w:rsid w:val="0083293C"/>
    <w:rsid w:val="008329C4"/>
    <w:rsid w:val="008329F5"/>
    <w:rsid w:val="00832B44"/>
    <w:rsid w:val="00832B50"/>
    <w:rsid w:val="00832DA9"/>
    <w:rsid w:val="00832EBD"/>
    <w:rsid w:val="0083315D"/>
    <w:rsid w:val="0083317E"/>
    <w:rsid w:val="008333A3"/>
    <w:rsid w:val="0083341C"/>
    <w:rsid w:val="0083341E"/>
    <w:rsid w:val="0083346D"/>
    <w:rsid w:val="0083352A"/>
    <w:rsid w:val="00833558"/>
    <w:rsid w:val="00833564"/>
    <w:rsid w:val="0083371C"/>
    <w:rsid w:val="008338F4"/>
    <w:rsid w:val="00833902"/>
    <w:rsid w:val="0083391E"/>
    <w:rsid w:val="00833BA6"/>
    <w:rsid w:val="00834099"/>
    <w:rsid w:val="00834120"/>
    <w:rsid w:val="00834158"/>
    <w:rsid w:val="008341D8"/>
    <w:rsid w:val="008343D6"/>
    <w:rsid w:val="008346C5"/>
    <w:rsid w:val="00834939"/>
    <w:rsid w:val="00834AF8"/>
    <w:rsid w:val="008351CF"/>
    <w:rsid w:val="0083528F"/>
    <w:rsid w:val="0083536D"/>
    <w:rsid w:val="008354D9"/>
    <w:rsid w:val="00835561"/>
    <w:rsid w:val="0083577C"/>
    <w:rsid w:val="0083588C"/>
    <w:rsid w:val="00835A65"/>
    <w:rsid w:val="00835B9A"/>
    <w:rsid w:val="00835CA7"/>
    <w:rsid w:val="00835DBD"/>
    <w:rsid w:val="00835E55"/>
    <w:rsid w:val="00835E69"/>
    <w:rsid w:val="00835FDB"/>
    <w:rsid w:val="0083602B"/>
    <w:rsid w:val="008362F1"/>
    <w:rsid w:val="0083631E"/>
    <w:rsid w:val="00836358"/>
    <w:rsid w:val="0083649A"/>
    <w:rsid w:val="0083660A"/>
    <w:rsid w:val="008368D0"/>
    <w:rsid w:val="008368E0"/>
    <w:rsid w:val="008368F6"/>
    <w:rsid w:val="00836A1B"/>
    <w:rsid w:val="00836ABF"/>
    <w:rsid w:val="00836C7B"/>
    <w:rsid w:val="008370BA"/>
    <w:rsid w:val="00837159"/>
    <w:rsid w:val="00837238"/>
    <w:rsid w:val="0083724D"/>
    <w:rsid w:val="00837452"/>
    <w:rsid w:val="0083750D"/>
    <w:rsid w:val="0083751B"/>
    <w:rsid w:val="00837661"/>
    <w:rsid w:val="00837677"/>
    <w:rsid w:val="00837829"/>
    <w:rsid w:val="0083788F"/>
    <w:rsid w:val="00837A66"/>
    <w:rsid w:val="00837E44"/>
    <w:rsid w:val="00837E5D"/>
    <w:rsid w:val="00837EBD"/>
    <w:rsid w:val="0084007F"/>
    <w:rsid w:val="008400F4"/>
    <w:rsid w:val="008402A4"/>
    <w:rsid w:val="0084044C"/>
    <w:rsid w:val="0084070B"/>
    <w:rsid w:val="008408B5"/>
    <w:rsid w:val="00840910"/>
    <w:rsid w:val="00840913"/>
    <w:rsid w:val="00840951"/>
    <w:rsid w:val="008409B4"/>
    <w:rsid w:val="00840AD2"/>
    <w:rsid w:val="00840AE4"/>
    <w:rsid w:val="00840D9E"/>
    <w:rsid w:val="00840DE2"/>
    <w:rsid w:val="00840E18"/>
    <w:rsid w:val="00840E67"/>
    <w:rsid w:val="0084141B"/>
    <w:rsid w:val="00841453"/>
    <w:rsid w:val="008415EE"/>
    <w:rsid w:val="008416B5"/>
    <w:rsid w:val="008417F6"/>
    <w:rsid w:val="00841B43"/>
    <w:rsid w:val="00841BA8"/>
    <w:rsid w:val="00841BC1"/>
    <w:rsid w:val="00841C7B"/>
    <w:rsid w:val="00841CC4"/>
    <w:rsid w:val="00841EDF"/>
    <w:rsid w:val="00841F9A"/>
    <w:rsid w:val="00842158"/>
    <w:rsid w:val="0084244D"/>
    <w:rsid w:val="00842558"/>
    <w:rsid w:val="0084266E"/>
    <w:rsid w:val="0084274A"/>
    <w:rsid w:val="008428A5"/>
    <w:rsid w:val="0084290C"/>
    <w:rsid w:val="00842B13"/>
    <w:rsid w:val="00842C53"/>
    <w:rsid w:val="00842E41"/>
    <w:rsid w:val="00843001"/>
    <w:rsid w:val="0084301B"/>
    <w:rsid w:val="00843080"/>
    <w:rsid w:val="008432EB"/>
    <w:rsid w:val="00843333"/>
    <w:rsid w:val="008433A3"/>
    <w:rsid w:val="00843497"/>
    <w:rsid w:val="008434F3"/>
    <w:rsid w:val="00843644"/>
    <w:rsid w:val="00843721"/>
    <w:rsid w:val="0084375D"/>
    <w:rsid w:val="008437BA"/>
    <w:rsid w:val="0084397D"/>
    <w:rsid w:val="00843D06"/>
    <w:rsid w:val="00843F4F"/>
    <w:rsid w:val="00844566"/>
    <w:rsid w:val="008445AA"/>
    <w:rsid w:val="008447D4"/>
    <w:rsid w:val="0084480A"/>
    <w:rsid w:val="008448EE"/>
    <w:rsid w:val="00844A32"/>
    <w:rsid w:val="00844A7F"/>
    <w:rsid w:val="00844AA4"/>
    <w:rsid w:val="00844ACB"/>
    <w:rsid w:val="00844B93"/>
    <w:rsid w:val="00844BA2"/>
    <w:rsid w:val="00844DF1"/>
    <w:rsid w:val="00845053"/>
    <w:rsid w:val="008450C4"/>
    <w:rsid w:val="00845296"/>
    <w:rsid w:val="008452E4"/>
    <w:rsid w:val="00845460"/>
    <w:rsid w:val="0084566D"/>
    <w:rsid w:val="0084596A"/>
    <w:rsid w:val="008459BB"/>
    <w:rsid w:val="00845AFD"/>
    <w:rsid w:val="00845B74"/>
    <w:rsid w:val="00845C38"/>
    <w:rsid w:val="00845E45"/>
    <w:rsid w:val="00846056"/>
    <w:rsid w:val="008462BE"/>
    <w:rsid w:val="00846330"/>
    <w:rsid w:val="00846371"/>
    <w:rsid w:val="0084642B"/>
    <w:rsid w:val="008464F5"/>
    <w:rsid w:val="008465D6"/>
    <w:rsid w:val="008467F5"/>
    <w:rsid w:val="008469A3"/>
    <w:rsid w:val="00846A82"/>
    <w:rsid w:val="00846B2C"/>
    <w:rsid w:val="00846EF0"/>
    <w:rsid w:val="00846F7E"/>
    <w:rsid w:val="00847094"/>
    <w:rsid w:val="0084730E"/>
    <w:rsid w:val="00847312"/>
    <w:rsid w:val="008473A3"/>
    <w:rsid w:val="008473E4"/>
    <w:rsid w:val="008473EE"/>
    <w:rsid w:val="0084759A"/>
    <w:rsid w:val="00847747"/>
    <w:rsid w:val="00847767"/>
    <w:rsid w:val="00847888"/>
    <w:rsid w:val="00847965"/>
    <w:rsid w:val="00847A21"/>
    <w:rsid w:val="00847A74"/>
    <w:rsid w:val="00847B79"/>
    <w:rsid w:val="00847C92"/>
    <w:rsid w:val="00847F09"/>
    <w:rsid w:val="00847F72"/>
    <w:rsid w:val="00847FA3"/>
    <w:rsid w:val="00850086"/>
    <w:rsid w:val="008502FB"/>
    <w:rsid w:val="00850622"/>
    <w:rsid w:val="008506EC"/>
    <w:rsid w:val="00850701"/>
    <w:rsid w:val="00850754"/>
    <w:rsid w:val="00850853"/>
    <w:rsid w:val="0085092A"/>
    <w:rsid w:val="008509C2"/>
    <w:rsid w:val="00850B14"/>
    <w:rsid w:val="00850D78"/>
    <w:rsid w:val="00850DD3"/>
    <w:rsid w:val="00850EEC"/>
    <w:rsid w:val="0085100C"/>
    <w:rsid w:val="00851060"/>
    <w:rsid w:val="008513B1"/>
    <w:rsid w:val="008514E1"/>
    <w:rsid w:val="008516B8"/>
    <w:rsid w:val="008517FD"/>
    <w:rsid w:val="00851C55"/>
    <w:rsid w:val="00851CD6"/>
    <w:rsid w:val="00851DA3"/>
    <w:rsid w:val="008520BB"/>
    <w:rsid w:val="0085210B"/>
    <w:rsid w:val="0085222A"/>
    <w:rsid w:val="00852311"/>
    <w:rsid w:val="0085234C"/>
    <w:rsid w:val="00852386"/>
    <w:rsid w:val="00852462"/>
    <w:rsid w:val="0085246E"/>
    <w:rsid w:val="00852486"/>
    <w:rsid w:val="008524D9"/>
    <w:rsid w:val="008525B2"/>
    <w:rsid w:val="008525DB"/>
    <w:rsid w:val="0085272A"/>
    <w:rsid w:val="00852800"/>
    <w:rsid w:val="008528D2"/>
    <w:rsid w:val="00852931"/>
    <w:rsid w:val="008529D2"/>
    <w:rsid w:val="00852B0F"/>
    <w:rsid w:val="00852D8B"/>
    <w:rsid w:val="00852DE8"/>
    <w:rsid w:val="008533AB"/>
    <w:rsid w:val="00853607"/>
    <w:rsid w:val="00853691"/>
    <w:rsid w:val="00853696"/>
    <w:rsid w:val="008539AB"/>
    <w:rsid w:val="00853A90"/>
    <w:rsid w:val="00853EA9"/>
    <w:rsid w:val="00853EDE"/>
    <w:rsid w:val="00853F18"/>
    <w:rsid w:val="0085425B"/>
    <w:rsid w:val="00854283"/>
    <w:rsid w:val="00854332"/>
    <w:rsid w:val="00854398"/>
    <w:rsid w:val="0085439F"/>
    <w:rsid w:val="0085466A"/>
    <w:rsid w:val="008546C4"/>
    <w:rsid w:val="008547C5"/>
    <w:rsid w:val="00854C62"/>
    <w:rsid w:val="0085508C"/>
    <w:rsid w:val="0085510F"/>
    <w:rsid w:val="0085519A"/>
    <w:rsid w:val="008553A2"/>
    <w:rsid w:val="008553E3"/>
    <w:rsid w:val="00855462"/>
    <w:rsid w:val="0085548B"/>
    <w:rsid w:val="00855500"/>
    <w:rsid w:val="008557FF"/>
    <w:rsid w:val="008558C4"/>
    <w:rsid w:val="00855ACB"/>
    <w:rsid w:val="00855BBD"/>
    <w:rsid w:val="00855CDB"/>
    <w:rsid w:val="00855DF6"/>
    <w:rsid w:val="00855E0D"/>
    <w:rsid w:val="00855E21"/>
    <w:rsid w:val="00855E9C"/>
    <w:rsid w:val="00855EBE"/>
    <w:rsid w:val="00855F55"/>
    <w:rsid w:val="00856189"/>
    <w:rsid w:val="008561BD"/>
    <w:rsid w:val="0085626C"/>
    <w:rsid w:val="00856427"/>
    <w:rsid w:val="008564B9"/>
    <w:rsid w:val="00856579"/>
    <w:rsid w:val="00856728"/>
    <w:rsid w:val="0085692F"/>
    <w:rsid w:val="008569B5"/>
    <w:rsid w:val="00856BE7"/>
    <w:rsid w:val="00856C4F"/>
    <w:rsid w:val="00856EE8"/>
    <w:rsid w:val="00856EFA"/>
    <w:rsid w:val="00856EFE"/>
    <w:rsid w:val="00857356"/>
    <w:rsid w:val="008573E5"/>
    <w:rsid w:val="008574A4"/>
    <w:rsid w:val="00857595"/>
    <w:rsid w:val="008575F1"/>
    <w:rsid w:val="00857675"/>
    <w:rsid w:val="0085796C"/>
    <w:rsid w:val="00857AC2"/>
    <w:rsid w:val="00857D4B"/>
    <w:rsid w:val="00857D91"/>
    <w:rsid w:val="00857E74"/>
    <w:rsid w:val="00857F03"/>
    <w:rsid w:val="00860272"/>
    <w:rsid w:val="008603C7"/>
    <w:rsid w:val="00860569"/>
    <w:rsid w:val="00860636"/>
    <w:rsid w:val="0086070E"/>
    <w:rsid w:val="008607A4"/>
    <w:rsid w:val="0086092D"/>
    <w:rsid w:val="00860947"/>
    <w:rsid w:val="008609E9"/>
    <w:rsid w:val="00860ACE"/>
    <w:rsid w:val="00860BF0"/>
    <w:rsid w:val="00860D2C"/>
    <w:rsid w:val="00860DEC"/>
    <w:rsid w:val="00860F12"/>
    <w:rsid w:val="008611CA"/>
    <w:rsid w:val="008611D9"/>
    <w:rsid w:val="008612C5"/>
    <w:rsid w:val="008616BA"/>
    <w:rsid w:val="008618E8"/>
    <w:rsid w:val="00861A11"/>
    <w:rsid w:val="00861A2E"/>
    <w:rsid w:val="00861AC2"/>
    <w:rsid w:val="00861B03"/>
    <w:rsid w:val="00861B63"/>
    <w:rsid w:val="00861C0E"/>
    <w:rsid w:val="00861D68"/>
    <w:rsid w:val="00861D9C"/>
    <w:rsid w:val="00861F18"/>
    <w:rsid w:val="00862112"/>
    <w:rsid w:val="00862132"/>
    <w:rsid w:val="00862343"/>
    <w:rsid w:val="008624F9"/>
    <w:rsid w:val="00862666"/>
    <w:rsid w:val="008628E2"/>
    <w:rsid w:val="0086299D"/>
    <w:rsid w:val="00862A74"/>
    <w:rsid w:val="00862C73"/>
    <w:rsid w:val="00862F1E"/>
    <w:rsid w:val="008632FF"/>
    <w:rsid w:val="00863808"/>
    <w:rsid w:val="00863FE4"/>
    <w:rsid w:val="00864283"/>
    <w:rsid w:val="008642A9"/>
    <w:rsid w:val="00864305"/>
    <w:rsid w:val="008643B2"/>
    <w:rsid w:val="008644B6"/>
    <w:rsid w:val="0086458C"/>
    <w:rsid w:val="008645BB"/>
    <w:rsid w:val="008645DD"/>
    <w:rsid w:val="00864959"/>
    <w:rsid w:val="00864A2C"/>
    <w:rsid w:val="00864B07"/>
    <w:rsid w:val="00864D39"/>
    <w:rsid w:val="00864DB1"/>
    <w:rsid w:val="00864DD6"/>
    <w:rsid w:val="00865044"/>
    <w:rsid w:val="008650A9"/>
    <w:rsid w:val="008651BF"/>
    <w:rsid w:val="00865415"/>
    <w:rsid w:val="0086578E"/>
    <w:rsid w:val="0086582A"/>
    <w:rsid w:val="008658CB"/>
    <w:rsid w:val="0086596A"/>
    <w:rsid w:val="00865B04"/>
    <w:rsid w:val="00865B29"/>
    <w:rsid w:val="00865B82"/>
    <w:rsid w:val="00865CDB"/>
    <w:rsid w:val="00865FFC"/>
    <w:rsid w:val="008660FB"/>
    <w:rsid w:val="008661D0"/>
    <w:rsid w:val="0086621E"/>
    <w:rsid w:val="00866277"/>
    <w:rsid w:val="0086645A"/>
    <w:rsid w:val="0086659F"/>
    <w:rsid w:val="0086687D"/>
    <w:rsid w:val="00866CAC"/>
    <w:rsid w:val="00866DF7"/>
    <w:rsid w:val="0086708B"/>
    <w:rsid w:val="00867149"/>
    <w:rsid w:val="00867198"/>
    <w:rsid w:val="00867275"/>
    <w:rsid w:val="0086733B"/>
    <w:rsid w:val="0086738C"/>
    <w:rsid w:val="008673E8"/>
    <w:rsid w:val="008676FC"/>
    <w:rsid w:val="0086773E"/>
    <w:rsid w:val="008677EE"/>
    <w:rsid w:val="00867C66"/>
    <w:rsid w:val="00867CFD"/>
    <w:rsid w:val="00867D01"/>
    <w:rsid w:val="00867DDF"/>
    <w:rsid w:val="00867E32"/>
    <w:rsid w:val="00870110"/>
    <w:rsid w:val="0087027D"/>
    <w:rsid w:val="008702A7"/>
    <w:rsid w:val="008706F2"/>
    <w:rsid w:val="00870820"/>
    <w:rsid w:val="00870961"/>
    <w:rsid w:val="00870B03"/>
    <w:rsid w:val="00870B6D"/>
    <w:rsid w:val="00870B93"/>
    <w:rsid w:val="00870BBB"/>
    <w:rsid w:val="00870CF5"/>
    <w:rsid w:val="00870E0E"/>
    <w:rsid w:val="008710B7"/>
    <w:rsid w:val="00871124"/>
    <w:rsid w:val="00871164"/>
    <w:rsid w:val="0087123E"/>
    <w:rsid w:val="00871278"/>
    <w:rsid w:val="008712D7"/>
    <w:rsid w:val="008713B2"/>
    <w:rsid w:val="008713BB"/>
    <w:rsid w:val="0087154E"/>
    <w:rsid w:val="008715FC"/>
    <w:rsid w:val="00871663"/>
    <w:rsid w:val="008716E2"/>
    <w:rsid w:val="00871A65"/>
    <w:rsid w:val="00871C51"/>
    <w:rsid w:val="00872091"/>
    <w:rsid w:val="0087210D"/>
    <w:rsid w:val="00872126"/>
    <w:rsid w:val="0087223C"/>
    <w:rsid w:val="008723CE"/>
    <w:rsid w:val="00872603"/>
    <w:rsid w:val="008726DB"/>
    <w:rsid w:val="008727B8"/>
    <w:rsid w:val="00872857"/>
    <w:rsid w:val="00872AEC"/>
    <w:rsid w:val="00872B89"/>
    <w:rsid w:val="00872CC5"/>
    <w:rsid w:val="00872D80"/>
    <w:rsid w:val="00872E28"/>
    <w:rsid w:val="00872E94"/>
    <w:rsid w:val="00872FE6"/>
    <w:rsid w:val="00873000"/>
    <w:rsid w:val="00873015"/>
    <w:rsid w:val="0087311E"/>
    <w:rsid w:val="0087313C"/>
    <w:rsid w:val="00873211"/>
    <w:rsid w:val="00873374"/>
    <w:rsid w:val="008733AA"/>
    <w:rsid w:val="008733B1"/>
    <w:rsid w:val="008734F8"/>
    <w:rsid w:val="0087366A"/>
    <w:rsid w:val="00873959"/>
    <w:rsid w:val="00873A33"/>
    <w:rsid w:val="00873DFE"/>
    <w:rsid w:val="00873E7F"/>
    <w:rsid w:val="00873FEC"/>
    <w:rsid w:val="00874074"/>
    <w:rsid w:val="0087417C"/>
    <w:rsid w:val="0087420D"/>
    <w:rsid w:val="0087425C"/>
    <w:rsid w:val="008742B8"/>
    <w:rsid w:val="00874632"/>
    <w:rsid w:val="008746B7"/>
    <w:rsid w:val="008747F8"/>
    <w:rsid w:val="00874B70"/>
    <w:rsid w:val="00874BD0"/>
    <w:rsid w:val="00874DB4"/>
    <w:rsid w:val="00874DF0"/>
    <w:rsid w:val="00874FB0"/>
    <w:rsid w:val="00874FDA"/>
    <w:rsid w:val="00875112"/>
    <w:rsid w:val="00875224"/>
    <w:rsid w:val="00875294"/>
    <w:rsid w:val="0087543A"/>
    <w:rsid w:val="00875446"/>
    <w:rsid w:val="008757A2"/>
    <w:rsid w:val="008758FA"/>
    <w:rsid w:val="00875A63"/>
    <w:rsid w:val="00875A77"/>
    <w:rsid w:val="00875CED"/>
    <w:rsid w:val="00875DE6"/>
    <w:rsid w:val="00875ED0"/>
    <w:rsid w:val="00875F37"/>
    <w:rsid w:val="00875F6B"/>
    <w:rsid w:val="00875F7E"/>
    <w:rsid w:val="00876087"/>
    <w:rsid w:val="008760C0"/>
    <w:rsid w:val="00876188"/>
    <w:rsid w:val="0087636F"/>
    <w:rsid w:val="008763C2"/>
    <w:rsid w:val="008765B2"/>
    <w:rsid w:val="00876809"/>
    <w:rsid w:val="0087689F"/>
    <w:rsid w:val="008768EE"/>
    <w:rsid w:val="00876A72"/>
    <w:rsid w:val="00876CB0"/>
    <w:rsid w:val="00876D41"/>
    <w:rsid w:val="00876D4C"/>
    <w:rsid w:val="00876D8B"/>
    <w:rsid w:val="00876E13"/>
    <w:rsid w:val="00876E2A"/>
    <w:rsid w:val="00876ECC"/>
    <w:rsid w:val="00876EDA"/>
    <w:rsid w:val="0087718F"/>
    <w:rsid w:val="00877229"/>
    <w:rsid w:val="00877381"/>
    <w:rsid w:val="008773C6"/>
    <w:rsid w:val="008773D3"/>
    <w:rsid w:val="0087757A"/>
    <w:rsid w:val="00877750"/>
    <w:rsid w:val="0087792C"/>
    <w:rsid w:val="00877B28"/>
    <w:rsid w:val="00877B47"/>
    <w:rsid w:val="00877C11"/>
    <w:rsid w:val="00877C24"/>
    <w:rsid w:val="00877CBB"/>
    <w:rsid w:val="00877D25"/>
    <w:rsid w:val="00877F0F"/>
    <w:rsid w:val="00877F85"/>
    <w:rsid w:val="00877FA1"/>
    <w:rsid w:val="0088015D"/>
    <w:rsid w:val="0088024D"/>
    <w:rsid w:val="008803C7"/>
    <w:rsid w:val="0088058E"/>
    <w:rsid w:val="008806B5"/>
    <w:rsid w:val="008806E2"/>
    <w:rsid w:val="00880746"/>
    <w:rsid w:val="00880774"/>
    <w:rsid w:val="0088077D"/>
    <w:rsid w:val="00880A99"/>
    <w:rsid w:val="00880AF1"/>
    <w:rsid w:val="00880C91"/>
    <w:rsid w:val="00880D74"/>
    <w:rsid w:val="00880ED9"/>
    <w:rsid w:val="00880F3A"/>
    <w:rsid w:val="008811D5"/>
    <w:rsid w:val="0088120B"/>
    <w:rsid w:val="00881381"/>
    <w:rsid w:val="008813C3"/>
    <w:rsid w:val="00881419"/>
    <w:rsid w:val="00881440"/>
    <w:rsid w:val="00881499"/>
    <w:rsid w:val="008816A2"/>
    <w:rsid w:val="0088188B"/>
    <w:rsid w:val="008819C9"/>
    <w:rsid w:val="00881D3B"/>
    <w:rsid w:val="00881D4D"/>
    <w:rsid w:val="00881E1B"/>
    <w:rsid w:val="00881EB3"/>
    <w:rsid w:val="00881FA2"/>
    <w:rsid w:val="00882199"/>
    <w:rsid w:val="00882277"/>
    <w:rsid w:val="008823AE"/>
    <w:rsid w:val="00882435"/>
    <w:rsid w:val="008824D2"/>
    <w:rsid w:val="008825B8"/>
    <w:rsid w:val="00882771"/>
    <w:rsid w:val="00882792"/>
    <w:rsid w:val="00882BD3"/>
    <w:rsid w:val="00882BE8"/>
    <w:rsid w:val="00882C7F"/>
    <w:rsid w:val="00882D21"/>
    <w:rsid w:val="008832DE"/>
    <w:rsid w:val="008833B2"/>
    <w:rsid w:val="008833DB"/>
    <w:rsid w:val="0088343E"/>
    <w:rsid w:val="00883609"/>
    <w:rsid w:val="0088366B"/>
    <w:rsid w:val="008837CF"/>
    <w:rsid w:val="00883AD3"/>
    <w:rsid w:val="00883B62"/>
    <w:rsid w:val="00883D2F"/>
    <w:rsid w:val="00883DCF"/>
    <w:rsid w:val="0088406F"/>
    <w:rsid w:val="008840DD"/>
    <w:rsid w:val="0088444D"/>
    <w:rsid w:val="00884488"/>
    <w:rsid w:val="0088455A"/>
    <w:rsid w:val="008846B2"/>
    <w:rsid w:val="0088471B"/>
    <w:rsid w:val="008847AF"/>
    <w:rsid w:val="008848B6"/>
    <w:rsid w:val="0088499F"/>
    <w:rsid w:val="00884D02"/>
    <w:rsid w:val="00884D28"/>
    <w:rsid w:val="00884DFF"/>
    <w:rsid w:val="00884F15"/>
    <w:rsid w:val="00884F61"/>
    <w:rsid w:val="00884F64"/>
    <w:rsid w:val="00885182"/>
    <w:rsid w:val="008851BE"/>
    <w:rsid w:val="00885601"/>
    <w:rsid w:val="0088564A"/>
    <w:rsid w:val="00885650"/>
    <w:rsid w:val="008858F0"/>
    <w:rsid w:val="0088593A"/>
    <w:rsid w:val="00885C40"/>
    <w:rsid w:val="00885EB6"/>
    <w:rsid w:val="0088609A"/>
    <w:rsid w:val="008863B2"/>
    <w:rsid w:val="00886407"/>
    <w:rsid w:val="00886484"/>
    <w:rsid w:val="008865EA"/>
    <w:rsid w:val="00886641"/>
    <w:rsid w:val="008866A3"/>
    <w:rsid w:val="00886880"/>
    <w:rsid w:val="008869AF"/>
    <w:rsid w:val="00886BD3"/>
    <w:rsid w:val="00886C5C"/>
    <w:rsid w:val="00886D13"/>
    <w:rsid w:val="00886D5F"/>
    <w:rsid w:val="00887116"/>
    <w:rsid w:val="0088718B"/>
    <w:rsid w:val="0088720D"/>
    <w:rsid w:val="008874EA"/>
    <w:rsid w:val="00887877"/>
    <w:rsid w:val="008879E4"/>
    <w:rsid w:val="00887A0A"/>
    <w:rsid w:val="00887ACD"/>
    <w:rsid w:val="00887B23"/>
    <w:rsid w:val="00887B26"/>
    <w:rsid w:val="00887C1B"/>
    <w:rsid w:val="00887C28"/>
    <w:rsid w:val="00887CB5"/>
    <w:rsid w:val="00887E36"/>
    <w:rsid w:val="00887E4C"/>
    <w:rsid w:val="00887EC8"/>
    <w:rsid w:val="00890093"/>
    <w:rsid w:val="00890149"/>
    <w:rsid w:val="00890234"/>
    <w:rsid w:val="0089034C"/>
    <w:rsid w:val="00890374"/>
    <w:rsid w:val="0089056B"/>
    <w:rsid w:val="008905BE"/>
    <w:rsid w:val="008906EE"/>
    <w:rsid w:val="008906F3"/>
    <w:rsid w:val="00890705"/>
    <w:rsid w:val="008908DD"/>
    <w:rsid w:val="00890936"/>
    <w:rsid w:val="00890977"/>
    <w:rsid w:val="00890AC3"/>
    <w:rsid w:val="00890AD8"/>
    <w:rsid w:val="00890D21"/>
    <w:rsid w:val="00890D8A"/>
    <w:rsid w:val="00890F20"/>
    <w:rsid w:val="00891070"/>
    <w:rsid w:val="008911E7"/>
    <w:rsid w:val="008911FF"/>
    <w:rsid w:val="0089125B"/>
    <w:rsid w:val="008914E4"/>
    <w:rsid w:val="008916D4"/>
    <w:rsid w:val="00891749"/>
    <w:rsid w:val="0089178A"/>
    <w:rsid w:val="008918FA"/>
    <w:rsid w:val="00891927"/>
    <w:rsid w:val="00891A2D"/>
    <w:rsid w:val="00891BE0"/>
    <w:rsid w:val="00891C8C"/>
    <w:rsid w:val="00891D8F"/>
    <w:rsid w:val="00891E1A"/>
    <w:rsid w:val="00891EFF"/>
    <w:rsid w:val="00891FD3"/>
    <w:rsid w:val="00892183"/>
    <w:rsid w:val="0089227F"/>
    <w:rsid w:val="00892856"/>
    <w:rsid w:val="00892E14"/>
    <w:rsid w:val="0089323C"/>
    <w:rsid w:val="00893260"/>
    <w:rsid w:val="00893268"/>
    <w:rsid w:val="008934B0"/>
    <w:rsid w:val="008934F4"/>
    <w:rsid w:val="00893903"/>
    <w:rsid w:val="00893A45"/>
    <w:rsid w:val="00893A7E"/>
    <w:rsid w:val="00893B1A"/>
    <w:rsid w:val="00893B1D"/>
    <w:rsid w:val="00893E1F"/>
    <w:rsid w:val="00893FCA"/>
    <w:rsid w:val="00894014"/>
    <w:rsid w:val="008940DB"/>
    <w:rsid w:val="0089411A"/>
    <w:rsid w:val="008941D5"/>
    <w:rsid w:val="008941E3"/>
    <w:rsid w:val="008942E6"/>
    <w:rsid w:val="00894322"/>
    <w:rsid w:val="008943D2"/>
    <w:rsid w:val="0089440C"/>
    <w:rsid w:val="008944BB"/>
    <w:rsid w:val="008945FB"/>
    <w:rsid w:val="00894857"/>
    <w:rsid w:val="00894858"/>
    <w:rsid w:val="008949EE"/>
    <w:rsid w:val="00894A7C"/>
    <w:rsid w:val="00894AD4"/>
    <w:rsid w:val="00894BB7"/>
    <w:rsid w:val="00894CC3"/>
    <w:rsid w:val="00894DF7"/>
    <w:rsid w:val="00894E21"/>
    <w:rsid w:val="008951B8"/>
    <w:rsid w:val="008951F3"/>
    <w:rsid w:val="008952DA"/>
    <w:rsid w:val="0089533B"/>
    <w:rsid w:val="008954A8"/>
    <w:rsid w:val="008954FC"/>
    <w:rsid w:val="00895671"/>
    <w:rsid w:val="008956F7"/>
    <w:rsid w:val="00895866"/>
    <w:rsid w:val="00895C9D"/>
    <w:rsid w:val="00895D7C"/>
    <w:rsid w:val="00895DA8"/>
    <w:rsid w:val="00895DCB"/>
    <w:rsid w:val="00895E1C"/>
    <w:rsid w:val="00895E84"/>
    <w:rsid w:val="00895F28"/>
    <w:rsid w:val="00895F5E"/>
    <w:rsid w:val="00895FE4"/>
    <w:rsid w:val="00896200"/>
    <w:rsid w:val="008962F0"/>
    <w:rsid w:val="00896515"/>
    <w:rsid w:val="008967D0"/>
    <w:rsid w:val="00896838"/>
    <w:rsid w:val="00896972"/>
    <w:rsid w:val="00896A15"/>
    <w:rsid w:val="00896E57"/>
    <w:rsid w:val="008970C7"/>
    <w:rsid w:val="00897109"/>
    <w:rsid w:val="008971BD"/>
    <w:rsid w:val="00897221"/>
    <w:rsid w:val="00897293"/>
    <w:rsid w:val="008973A4"/>
    <w:rsid w:val="008973BD"/>
    <w:rsid w:val="008973E6"/>
    <w:rsid w:val="00897438"/>
    <w:rsid w:val="00897439"/>
    <w:rsid w:val="00897516"/>
    <w:rsid w:val="008975A5"/>
    <w:rsid w:val="0089760C"/>
    <w:rsid w:val="008976DD"/>
    <w:rsid w:val="00897701"/>
    <w:rsid w:val="008977E2"/>
    <w:rsid w:val="00897A6B"/>
    <w:rsid w:val="00897AA7"/>
    <w:rsid w:val="00897CC8"/>
    <w:rsid w:val="00897ED9"/>
    <w:rsid w:val="00897FEA"/>
    <w:rsid w:val="008A0244"/>
    <w:rsid w:val="008A051C"/>
    <w:rsid w:val="008A0549"/>
    <w:rsid w:val="008A0598"/>
    <w:rsid w:val="008A05F1"/>
    <w:rsid w:val="008A0786"/>
    <w:rsid w:val="008A07A0"/>
    <w:rsid w:val="008A07BB"/>
    <w:rsid w:val="008A0A37"/>
    <w:rsid w:val="008A0E13"/>
    <w:rsid w:val="008A0F1B"/>
    <w:rsid w:val="008A10AC"/>
    <w:rsid w:val="008A114F"/>
    <w:rsid w:val="008A11B3"/>
    <w:rsid w:val="008A11D8"/>
    <w:rsid w:val="008A11E8"/>
    <w:rsid w:val="008A1441"/>
    <w:rsid w:val="008A168D"/>
    <w:rsid w:val="008A1B3A"/>
    <w:rsid w:val="008A2183"/>
    <w:rsid w:val="008A21CB"/>
    <w:rsid w:val="008A21F0"/>
    <w:rsid w:val="008A2211"/>
    <w:rsid w:val="008A22F8"/>
    <w:rsid w:val="008A23D6"/>
    <w:rsid w:val="008A23EF"/>
    <w:rsid w:val="008A26AF"/>
    <w:rsid w:val="008A27A9"/>
    <w:rsid w:val="008A2A5C"/>
    <w:rsid w:val="008A2B7D"/>
    <w:rsid w:val="008A2C5E"/>
    <w:rsid w:val="008A30C8"/>
    <w:rsid w:val="008A30E7"/>
    <w:rsid w:val="008A3114"/>
    <w:rsid w:val="008A320E"/>
    <w:rsid w:val="008A3365"/>
    <w:rsid w:val="008A33E8"/>
    <w:rsid w:val="008A3540"/>
    <w:rsid w:val="008A35ED"/>
    <w:rsid w:val="008A36E0"/>
    <w:rsid w:val="008A3858"/>
    <w:rsid w:val="008A389F"/>
    <w:rsid w:val="008A39FC"/>
    <w:rsid w:val="008A3BE1"/>
    <w:rsid w:val="008A3C0A"/>
    <w:rsid w:val="008A3EA8"/>
    <w:rsid w:val="008A3FCE"/>
    <w:rsid w:val="008A3FD8"/>
    <w:rsid w:val="008A4061"/>
    <w:rsid w:val="008A418E"/>
    <w:rsid w:val="008A4212"/>
    <w:rsid w:val="008A4572"/>
    <w:rsid w:val="008A4764"/>
    <w:rsid w:val="008A4909"/>
    <w:rsid w:val="008A4A67"/>
    <w:rsid w:val="008A4E56"/>
    <w:rsid w:val="008A4E79"/>
    <w:rsid w:val="008A4E96"/>
    <w:rsid w:val="008A4F92"/>
    <w:rsid w:val="008A5060"/>
    <w:rsid w:val="008A52F1"/>
    <w:rsid w:val="008A5386"/>
    <w:rsid w:val="008A5442"/>
    <w:rsid w:val="008A5458"/>
    <w:rsid w:val="008A545E"/>
    <w:rsid w:val="008A56B8"/>
    <w:rsid w:val="008A5955"/>
    <w:rsid w:val="008A5958"/>
    <w:rsid w:val="008A5AA7"/>
    <w:rsid w:val="008A5AF2"/>
    <w:rsid w:val="008A5B0D"/>
    <w:rsid w:val="008A5F69"/>
    <w:rsid w:val="008A6031"/>
    <w:rsid w:val="008A618E"/>
    <w:rsid w:val="008A63FE"/>
    <w:rsid w:val="008A6601"/>
    <w:rsid w:val="008A6637"/>
    <w:rsid w:val="008A6693"/>
    <w:rsid w:val="008A6760"/>
    <w:rsid w:val="008A6906"/>
    <w:rsid w:val="008A6932"/>
    <w:rsid w:val="008A69AE"/>
    <w:rsid w:val="008A6CDD"/>
    <w:rsid w:val="008A6DA5"/>
    <w:rsid w:val="008A6FF8"/>
    <w:rsid w:val="008A70D5"/>
    <w:rsid w:val="008A72A2"/>
    <w:rsid w:val="008A7303"/>
    <w:rsid w:val="008A7336"/>
    <w:rsid w:val="008A77A5"/>
    <w:rsid w:val="008A7871"/>
    <w:rsid w:val="008A78AB"/>
    <w:rsid w:val="008A78F3"/>
    <w:rsid w:val="008A799E"/>
    <w:rsid w:val="008A7AF1"/>
    <w:rsid w:val="008A7CF7"/>
    <w:rsid w:val="008A7D9C"/>
    <w:rsid w:val="008A7E23"/>
    <w:rsid w:val="008A7E76"/>
    <w:rsid w:val="008B01F6"/>
    <w:rsid w:val="008B028D"/>
    <w:rsid w:val="008B0361"/>
    <w:rsid w:val="008B05EC"/>
    <w:rsid w:val="008B08DA"/>
    <w:rsid w:val="008B0919"/>
    <w:rsid w:val="008B0AFC"/>
    <w:rsid w:val="008B0C05"/>
    <w:rsid w:val="008B0EC3"/>
    <w:rsid w:val="008B1014"/>
    <w:rsid w:val="008B1121"/>
    <w:rsid w:val="008B1136"/>
    <w:rsid w:val="008B1284"/>
    <w:rsid w:val="008B1644"/>
    <w:rsid w:val="008B1839"/>
    <w:rsid w:val="008B185E"/>
    <w:rsid w:val="008B1B21"/>
    <w:rsid w:val="008B1C51"/>
    <w:rsid w:val="008B1CE1"/>
    <w:rsid w:val="008B1D7E"/>
    <w:rsid w:val="008B1DDE"/>
    <w:rsid w:val="008B1EFC"/>
    <w:rsid w:val="008B219C"/>
    <w:rsid w:val="008B247B"/>
    <w:rsid w:val="008B25B4"/>
    <w:rsid w:val="008B27F8"/>
    <w:rsid w:val="008B2806"/>
    <w:rsid w:val="008B285A"/>
    <w:rsid w:val="008B2A00"/>
    <w:rsid w:val="008B2E30"/>
    <w:rsid w:val="008B30D3"/>
    <w:rsid w:val="008B3203"/>
    <w:rsid w:val="008B331A"/>
    <w:rsid w:val="008B340F"/>
    <w:rsid w:val="008B34FB"/>
    <w:rsid w:val="008B351F"/>
    <w:rsid w:val="008B3659"/>
    <w:rsid w:val="008B37BF"/>
    <w:rsid w:val="008B38B4"/>
    <w:rsid w:val="008B3900"/>
    <w:rsid w:val="008B3931"/>
    <w:rsid w:val="008B3A46"/>
    <w:rsid w:val="008B3BCA"/>
    <w:rsid w:val="008B3E8B"/>
    <w:rsid w:val="008B3E97"/>
    <w:rsid w:val="008B3F21"/>
    <w:rsid w:val="008B3FAE"/>
    <w:rsid w:val="008B40C5"/>
    <w:rsid w:val="008B4137"/>
    <w:rsid w:val="008B449C"/>
    <w:rsid w:val="008B4634"/>
    <w:rsid w:val="008B467F"/>
    <w:rsid w:val="008B486E"/>
    <w:rsid w:val="008B499C"/>
    <w:rsid w:val="008B4B10"/>
    <w:rsid w:val="008B4E2F"/>
    <w:rsid w:val="008B4E83"/>
    <w:rsid w:val="008B502E"/>
    <w:rsid w:val="008B50E7"/>
    <w:rsid w:val="008B5207"/>
    <w:rsid w:val="008B587D"/>
    <w:rsid w:val="008B58B4"/>
    <w:rsid w:val="008B5911"/>
    <w:rsid w:val="008B5924"/>
    <w:rsid w:val="008B599D"/>
    <w:rsid w:val="008B5A20"/>
    <w:rsid w:val="008B5A2E"/>
    <w:rsid w:val="008B5A7C"/>
    <w:rsid w:val="008B5B6D"/>
    <w:rsid w:val="008B5BF5"/>
    <w:rsid w:val="008B5D07"/>
    <w:rsid w:val="008B5D6C"/>
    <w:rsid w:val="008B5DE4"/>
    <w:rsid w:val="008B5EF4"/>
    <w:rsid w:val="008B5EF6"/>
    <w:rsid w:val="008B6211"/>
    <w:rsid w:val="008B6373"/>
    <w:rsid w:val="008B639D"/>
    <w:rsid w:val="008B6634"/>
    <w:rsid w:val="008B664F"/>
    <w:rsid w:val="008B668C"/>
    <w:rsid w:val="008B66B1"/>
    <w:rsid w:val="008B6908"/>
    <w:rsid w:val="008B6D1D"/>
    <w:rsid w:val="008B6DCD"/>
    <w:rsid w:val="008B6DDD"/>
    <w:rsid w:val="008B6EE9"/>
    <w:rsid w:val="008B7023"/>
    <w:rsid w:val="008B703F"/>
    <w:rsid w:val="008B708A"/>
    <w:rsid w:val="008B7208"/>
    <w:rsid w:val="008B7383"/>
    <w:rsid w:val="008B76B7"/>
    <w:rsid w:val="008B7BB7"/>
    <w:rsid w:val="008B7DC2"/>
    <w:rsid w:val="008B7EA8"/>
    <w:rsid w:val="008C015B"/>
    <w:rsid w:val="008C0245"/>
    <w:rsid w:val="008C043E"/>
    <w:rsid w:val="008C04EE"/>
    <w:rsid w:val="008C052C"/>
    <w:rsid w:val="008C057F"/>
    <w:rsid w:val="008C05D6"/>
    <w:rsid w:val="008C075F"/>
    <w:rsid w:val="008C07FA"/>
    <w:rsid w:val="008C08D0"/>
    <w:rsid w:val="008C0A57"/>
    <w:rsid w:val="008C0A8B"/>
    <w:rsid w:val="008C0A98"/>
    <w:rsid w:val="008C0AC3"/>
    <w:rsid w:val="008C0D31"/>
    <w:rsid w:val="008C0DFD"/>
    <w:rsid w:val="008C1021"/>
    <w:rsid w:val="008C116F"/>
    <w:rsid w:val="008C1568"/>
    <w:rsid w:val="008C15D8"/>
    <w:rsid w:val="008C172E"/>
    <w:rsid w:val="008C1AD2"/>
    <w:rsid w:val="008C1B00"/>
    <w:rsid w:val="008C1C23"/>
    <w:rsid w:val="008C2071"/>
    <w:rsid w:val="008C20A2"/>
    <w:rsid w:val="008C2144"/>
    <w:rsid w:val="008C22E7"/>
    <w:rsid w:val="008C23AC"/>
    <w:rsid w:val="008C279D"/>
    <w:rsid w:val="008C2A98"/>
    <w:rsid w:val="008C2AA9"/>
    <w:rsid w:val="008C2B81"/>
    <w:rsid w:val="008C2BDC"/>
    <w:rsid w:val="008C312F"/>
    <w:rsid w:val="008C319F"/>
    <w:rsid w:val="008C31DC"/>
    <w:rsid w:val="008C32B9"/>
    <w:rsid w:val="008C35CE"/>
    <w:rsid w:val="008C36AA"/>
    <w:rsid w:val="008C3774"/>
    <w:rsid w:val="008C3795"/>
    <w:rsid w:val="008C3879"/>
    <w:rsid w:val="008C38C8"/>
    <w:rsid w:val="008C3B1F"/>
    <w:rsid w:val="008C3BA9"/>
    <w:rsid w:val="008C3E3E"/>
    <w:rsid w:val="008C3E70"/>
    <w:rsid w:val="008C3EA5"/>
    <w:rsid w:val="008C3F13"/>
    <w:rsid w:val="008C3FC3"/>
    <w:rsid w:val="008C4143"/>
    <w:rsid w:val="008C4376"/>
    <w:rsid w:val="008C4580"/>
    <w:rsid w:val="008C474D"/>
    <w:rsid w:val="008C491A"/>
    <w:rsid w:val="008C4943"/>
    <w:rsid w:val="008C49F7"/>
    <w:rsid w:val="008C4C1D"/>
    <w:rsid w:val="008C4CD8"/>
    <w:rsid w:val="008C4D68"/>
    <w:rsid w:val="008C4E14"/>
    <w:rsid w:val="008C4E36"/>
    <w:rsid w:val="008C4FE1"/>
    <w:rsid w:val="008C4FF2"/>
    <w:rsid w:val="008C5157"/>
    <w:rsid w:val="008C52EC"/>
    <w:rsid w:val="008C531B"/>
    <w:rsid w:val="008C53F3"/>
    <w:rsid w:val="008C5510"/>
    <w:rsid w:val="008C5567"/>
    <w:rsid w:val="008C55FA"/>
    <w:rsid w:val="008C5C94"/>
    <w:rsid w:val="008C5C97"/>
    <w:rsid w:val="008C5D1E"/>
    <w:rsid w:val="008C5DC1"/>
    <w:rsid w:val="008C5DF0"/>
    <w:rsid w:val="008C5E64"/>
    <w:rsid w:val="008C5E94"/>
    <w:rsid w:val="008C60EE"/>
    <w:rsid w:val="008C6120"/>
    <w:rsid w:val="008C6135"/>
    <w:rsid w:val="008C6142"/>
    <w:rsid w:val="008C61A0"/>
    <w:rsid w:val="008C61BB"/>
    <w:rsid w:val="008C6266"/>
    <w:rsid w:val="008C63CF"/>
    <w:rsid w:val="008C64BC"/>
    <w:rsid w:val="008C6673"/>
    <w:rsid w:val="008C6997"/>
    <w:rsid w:val="008C6B4A"/>
    <w:rsid w:val="008C6D5B"/>
    <w:rsid w:val="008C6F77"/>
    <w:rsid w:val="008C6F7B"/>
    <w:rsid w:val="008C6FB3"/>
    <w:rsid w:val="008C7013"/>
    <w:rsid w:val="008C70B1"/>
    <w:rsid w:val="008C722B"/>
    <w:rsid w:val="008C72EC"/>
    <w:rsid w:val="008C7477"/>
    <w:rsid w:val="008C76A3"/>
    <w:rsid w:val="008C772C"/>
    <w:rsid w:val="008C77CC"/>
    <w:rsid w:val="008C783B"/>
    <w:rsid w:val="008C78E8"/>
    <w:rsid w:val="008C7AAE"/>
    <w:rsid w:val="008C7B55"/>
    <w:rsid w:val="008C7D02"/>
    <w:rsid w:val="008C7E22"/>
    <w:rsid w:val="008C7E6F"/>
    <w:rsid w:val="008C7F79"/>
    <w:rsid w:val="008C7FC5"/>
    <w:rsid w:val="008C7FE1"/>
    <w:rsid w:val="008D011B"/>
    <w:rsid w:val="008D016D"/>
    <w:rsid w:val="008D044A"/>
    <w:rsid w:val="008D04CF"/>
    <w:rsid w:val="008D050A"/>
    <w:rsid w:val="008D07C5"/>
    <w:rsid w:val="008D0940"/>
    <w:rsid w:val="008D0B1F"/>
    <w:rsid w:val="008D0B43"/>
    <w:rsid w:val="008D0B6B"/>
    <w:rsid w:val="008D0B8A"/>
    <w:rsid w:val="008D0CA4"/>
    <w:rsid w:val="008D0CBB"/>
    <w:rsid w:val="008D0FBB"/>
    <w:rsid w:val="008D0FBD"/>
    <w:rsid w:val="008D110A"/>
    <w:rsid w:val="008D111C"/>
    <w:rsid w:val="008D1423"/>
    <w:rsid w:val="008D1540"/>
    <w:rsid w:val="008D15EF"/>
    <w:rsid w:val="008D1744"/>
    <w:rsid w:val="008D19C0"/>
    <w:rsid w:val="008D1A42"/>
    <w:rsid w:val="008D1AA1"/>
    <w:rsid w:val="008D1B9C"/>
    <w:rsid w:val="008D1C66"/>
    <w:rsid w:val="008D1DDF"/>
    <w:rsid w:val="008D1F96"/>
    <w:rsid w:val="008D1FC4"/>
    <w:rsid w:val="008D21C7"/>
    <w:rsid w:val="008D21CB"/>
    <w:rsid w:val="008D2375"/>
    <w:rsid w:val="008D23D4"/>
    <w:rsid w:val="008D25AA"/>
    <w:rsid w:val="008D25C6"/>
    <w:rsid w:val="008D27F6"/>
    <w:rsid w:val="008D2AA5"/>
    <w:rsid w:val="008D2ADA"/>
    <w:rsid w:val="008D2B76"/>
    <w:rsid w:val="008D2C58"/>
    <w:rsid w:val="008D2ED1"/>
    <w:rsid w:val="008D3023"/>
    <w:rsid w:val="008D30A4"/>
    <w:rsid w:val="008D30F3"/>
    <w:rsid w:val="008D30F6"/>
    <w:rsid w:val="008D3334"/>
    <w:rsid w:val="008D3502"/>
    <w:rsid w:val="008D3599"/>
    <w:rsid w:val="008D3644"/>
    <w:rsid w:val="008D3BD1"/>
    <w:rsid w:val="008D3E97"/>
    <w:rsid w:val="008D3EF3"/>
    <w:rsid w:val="008D3F6E"/>
    <w:rsid w:val="008D3FD2"/>
    <w:rsid w:val="008D40FD"/>
    <w:rsid w:val="008D4116"/>
    <w:rsid w:val="008D4152"/>
    <w:rsid w:val="008D4293"/>
    <w:rsid w:val="008D4396"/>
    <w:rsid w:val="008D43A6"/>
    <w:rsid w:val="008D4483"/>
    <w:rsid w:val="008D449C"/>
    <w:rsid w:val="008D470D"/>
    <w:rsid w:val="008D48A8"/>
    <w:rsid w:val="008D49F5"/>
    <w:rsid w:val="008D4AC1"/>
    <w:rsid w:val="008D4B7A"/>
    <w:rsid w:val="008D4B96"/>
    <w:rsid w:val="008D5137"/>
    <w:rsid w:val="008D51B5"/>
    <w:rsid w:val="008D52CA"/>
    <w:rsid w:val="008D54E8"/>
    <w:rsid w:val="008D56E3"/>
    <w:rsid w:val="008D5ACF"/>
    <w:rsid w:val="008D5AD7"/>
    <w:rsid w:val="008D5C3C"/>
    <w:rsid w:val="008D5E15"/>
    <w:rsid w:val="008D5E1B"/>
    <w:rsid w:val="008D5EE7"/>
    <w:rsid w:val="008D5F65"/>
    <w:rsid w:val="008D61C7"/>
    <w:rsid w:val="008D6391"/>
    <w:rsid w:val="008D6428"/>
    <w:rsid w:val="008D6724"/>
    <w:rsid w:val="008D69F8"/>
    <w:rsid w:val="008D6B2D"/>
    <w:rsid w:val="008D6B36"/>
    <w:rsid w:val="008D6FA4"/>
    <w:rsid w:val="008D7070"/>
    <w:rsid w:val="008D71D9"/>
    <w:rsid w:val="008D74D4"/>
    <w:rsid w:val="008D7671"/>
    <w:rsid w:val="008D76E6"/>
    <w:rsid w:val="008D789C"/>
    <w:rsid w:val="008D7951"/>
    <w:rsid w:val="008D7F52"/>
    <w:rsid w:val="008E033A"/>
    <w:rsid w:val="008E0442"/>
    <w:rsid w:val="008E0AAD"/>
    <w:rsid w:val="008E0B7E"/>
    <w:rsid w:val="008E0C62"/>
    <w:rsid w:val="008E0F9D"/>
    <w:rsid w:val="008E1081"/>
    <w:rsid w:val="008E10B9"/>
    <w:rsid w:val="008E10F7"/>
    <w:rsid w:val="008E11A8"/>
    <w:rsid w:val="008E11B2"/>
    <w:rsid w:val="008E136E"/>
    <w:rsid w:val="008E1390"/>
    <w:rsid w:val="008E14A2"/>
    <w:rsid w:val="008E158A"/>
    <w:rsid w:val="008E1649"/>
    <w:rsid w:val="008E168A"/>
    <w:rsid w:val="008E172B"/>
    <w:rsid w:val="008E17D2"/>
    <w:rsid w:val="008E1961"/>
    <w:rsid w:val="008E1A06"/>
    <w:rsid w:val="008E1A94"/>
    <w:rsid w:val="008E1AE0"/>
    <w:rsid w:val="008E1B28"/>
    <w:rsid w:val="008E1CFB"/>
    <w:rsid w:val="008E201A"/>
    <w:rsid w:val="008E20BB"/>
    <w:rsid w:val="008E216D"/>
    <w:rsid w:val="008E23A3"/>
    <w:rsid w:val="008E24BE"/>
    <w:rsid w:val="008E2672"/>
    <w:rsid w:val="008E2720"/>
    <w:rsid w:val="008E2840"/>
    <w:rsid w:val="008E2896"/>
    <w:rsid w:val="008E28F3"/>
    <w:rsid w:val="008E2992"/>
    <w:rsid w:val="008E2A99"/>
    <w:rsid w:val="008E2B98"/>
    <w:rsid w:val="008E2E22"/>
    <w:rsid w:val="008E2F0D"/>
    <w:rsid w:val="008E3057"/>
    <w:rsid w:val="008E310B"/>
    <w:rsid w:val="008E31C9"/>
    <w:rsid w:val="008E31F6"/>
    <w:rsid w:val="008E32A4"/>
    <w:rsid w:val="008E3542"/>
    <w:rsid w:val="008E3635"/>
    <w:rsid w:val="008E366E"/>
    <w:rsid w:val="008E39E9"/>
    <w:rsid w:val="008E3B89"/>
    <w:rsid w:val="008E3B97"/>
    <w:rsid w:val="008E3D32"/>
    <w:rsid w:val="008E3EF2"/>
    <w:rsid w:val="008E40FC"/>
    <w:rsid w:val="008E422E"/>
    <w:rsid w:val="008E42A2"/>
    <w:rsid w:val="008E43EE"/>
    <w:rsid w:val="008E4574"/>
    <w:rsid w:val="008E4A63"/>
    <w:rsid w:val="008E4BBC"/>
    <w:rsid w:val="008E4C6B"/>
    <w:rsid w:val="008E4D9E"/>
    <w:rsid w:val="008E4F49"/>
    <w:rsid w:val="008E517D"/>
    <w:rsid w:val="008E519D"/>
    <w:rsid w:val="008E52FE"/>
    <w:rsid w:val="008E5422"/>
    <w:rsid w:val="008E5451"/>
    <w:rsid w:val="008E5511"/>
    <w:rsid w:val="008E5625"/>
    <w:rsid w:val="008E5728"/>
    <w:rsid w:val="008E5B7C"/>
    <w:rsid w:val="008E6105"/>
    <w:rsid w:val="008E616D"/>
    <w:rsid w:val="008E6472"/>
    <w:rsid w:val="008E670B"/>
    <w:rsid w:val="008E69DE"/>
    <w:rsid w:val="008E6B04"/>
    <w:rsid w:val="008E6B2F"/>
    <w:rsid w:val="008E6C0C"/>
    <w:rsid w:val="008E6C4F"/>
    <w:rsid w:val="008E6D18"/>
    <w:rsid w:val="008E6EC6"/>
    <w:rsid w:val="008E6F8B"/>
    <w:rsid w:val="008E71DC"/>
    <w:rsid w:val="008E7298"/>
    <w:rsid w:val="008E739E"/>
    <w:rsid w:val="008E7764"/>
    <w:rsid w:val="008E77E1"/>
    <w:rsid w:val="008E78F1"/>
    <w:rsid w:val="008E7992"/>
    <w:rsid w:val="008E7A06"/>
    <w:rsid w:val="008E7AB6"/>
    <w:rsid w:val="008E7E7D"/>
    <w:rsid w:val="008E7F81"/>
    <w:rsid w:val="008F0392"/>
    <w:rsid w:val="008F0683"/>
    <w:rsid w:val="008F0785"/>
    <w:rsid w:val="008F09AD"/>
    <w:rsid w:val="008F09B7"/>
    <w:rsid w:val="008F0A64"/>
    <w:rsid w:val="008F0A85"/>
    <w:rsid w:val="008F0ACE"/>
    <w:rsid w:val="008F0B17"/>
    <w:rsid w:val="008F0B32"/>
    <w:rsid w:val="008F0B50"/>
    <w:rsid w:val="008F0C05"/>
    <w:rsid w:val="008F0D34"/>
    <w:rsid w:val="008F0DCA"/>
    <w:rsid w:val="008F0F41"/>
    <w:rsid w:val="008F1011"/>
    <w:rsid w:val="008F117A"/>
    <w:rsid w:val="008F12AF"/>
    <w:rsid w:val="008F13C0"/>
    <w:rsid w:val="008F156D"/>
    <w:rsid w:val="008F160A"/>
    <w:rsid w:val="008F16EB"/>
    <w:rsid w:val="008F172C"/>
    <w:rsid w:val="008F199A"/>
    <w:rsid w:val="008F1AFC"/>
    <w:rsid w:val="008F1B58"/>
    <w:rsid w:val="008F1B9D"/>
    <w:rsid w:val="008F1CFD"/>
    <w:rsid w:val="008F1E40"/>
    <w:rsid w:val="008F208E"/>
    <w:rsid w:val="008F21C8"/>
    <w:rsid w:val="008F2228"/>
    <w:rsid w:val="008F2273"/>
    <w:rsid w:val="008F22A8"/>
    <w:rsid w:val="008F23B4"/>
    <w:rsid w:val="008F2464"/>
    <w:rsid w:val="008F24AD"/>
    <w:rsid w:val="008F2657"/>
    <w:rsid w:val="008F27EB"/>
    <w:rsid w:val="008F2842"/>
    <w:rsid w:val="008F287B"/>
    <w:rsid w:val="008F29B4"/>
    <w:rsid w:val="008F2A78"/>
    <w:rsid w:val="008F2C8F"/>
    <w:rsid w:val="008F2CB2"/>
    <w:rsid w:val="008F2D96"/>
    <w:rsid w:val="008F2F2C"/>
    <w:rsid w:val="008F2FD7"/>
    <w:rsid w:val="008F3028"/>
    <w:rsid w:val="008F31B8"/>
    <w:rsid w:val="008F3207"/>
    <w:rsid w:val="008F33B3"/>
    <w:rsid w:val="008F348B"/>
    <w:rsid w:val="008F3503"/>
    <w:rsid w:val="008F365B"/>
    <w:rsid w:val="008F366F"/>
    <w:rsid w:val="008F37F5"/>
    <w:rsid w:val="008F38A8"/>
    <w:rsid w:val="008F3C04"/>
    <w:rsid w:val="008F3CD3"/>
    <w:rsid w:val="008F3DA6"/>
    <w:rsid w:val="008F3F19"/>
    <w:rsid w:val="008F3F2C"/>
    <w:rsid w:val="008F3FA6"/>
    <w:rsid w:val="008F3FED"/>
    <w:rsid w:val="008F40B4"/>
    <w:rsid w:val="008F418D"/>
    <w:rsid w:val="008F425E"/>
    <w:rsid w:val="008F4289"/>
    <w:rsid w:val="008F42A9"/>
    <w:rsid w:val="008F45AA"/>
    <w:rsid w:val="008F46E2"/>
    <w:rsid w:val="008F4BAA"/>
    <w:rsid w:val="008F4DC2"/>
    <w:rsid w:val="008F4FB8"/>
    <w:rsid w:val="008F5031"/>
    <w:rsid w:val="008F5041"/>
    <w:rsid w:val="008F50B6"/>
    <w:rsid w:val="008F5260"/>
    <w:rsid w:val="008F534C"/>
    <w:rsid w:val="008F55CE"/>
    <w:rsid w:val="008F5631"/>
    <w:rsid w:val="008F5784"/>
    <w:rsid w:val="008F57A7"/>
    <w:rsid w:val="008F58A1"/>
    <w:rsid w:val="008F5AC0"/>
    <w:rsid w:val="008F5B10"/>
    <w:rsid w:val="008F5D44"/>
    <w:rsid w:val="008F5E98"/>
    <w:rsid w:val="008F5EDF"/>
    <w:rsid w:val="008F5F06"/>
    <w:rsid w:val="008F5FE1"/>
    <w:rsid w:val="008F5FFE"/>
    <w:rsid w:val="008F60BF"/>
    <w:rsid w:val="008F6152"/>
    <w:rsid w:val="008F62C9"/>
    <w:rsid w:val="008F63BA"/>
    <w:rsid w:val="008F650F"/>
    <w:rsid w:val="008F6A2C"/>
    <w:rsid w:val="008F6A3D"/>
    <w:rsid w:val="008F6AC1"/>
    <w:rsid w:val="008F6BA5"/>
    <w:rsid w:val="008F6C80"/>
    <w:rsid w:val="008F6D4A"/>
    <w:rsid w:val="008F6DFC"/>
    <w:rsid w:val="008F6F2C"/>
    <w:rsid w:val="008F71CE"/>
    <w:rsid w:val="008F7476"/>
    <w:rsid w:val="008F7617"/>
    <w:rsid w:val="008F764F"/>
    <w:rsid w:val="008F775C"/>
    <w:rsid w:val="008F796B"/>
    <w:rsid w:val="008F7A3F"/>
    <w:rsid w:val="008F7B0F"/>
    <w:rsid w:val="008F7B6B"/>
    <w:rsid w:val="008F7CA9"/>
    <w:rsid w:val="008F7DB5"/>
    <w:rsid w:val="008F7DBB"/>
    <w:rsid w:val="009001A3"/>
    <w:rsid w:val="00900331"/>
    <w:rsid w:val="0090052B"/>
    <w:rsid w:val="009005E9"/>
    <w:rsid w:val="00900731"/>
    <w:rsid w:val="00900897"/>
    <w:rsid w:val="009008A3"/>
    <w:rsid w:val="00900A4C"/>
    <w:rsid w:val="00900D69"/>
    <w:rsid w:val="00900E23"/>
    <w:rsid w:val="00900F33"/>
    <w:rsid w:val="00900FC7"/>
    <w:rsid w:val="009010E8"/>
    <w:rsid w:val="00901376"/>
    <w:rsid w:val="009014F8"/>
    <w:rsid w:val="009016F0"/>
    <w:rsid w:val="00901901"/>
    <w:rsid w:val="009019FA"/>
    <w:rsid w:val="00901B97"/>
    <w:rsid w:val="00901C3A"/>
    <w:rsid w:val="00901D5F"/>
    <w:rsid w:val="00901DC2"/>
    <w:rsid w:val="00901E46"/>
    <w:rsid w:val="00901ED5"/>
    <w:rsid w:val="00902047"/>
    <w:rsid w:val="0090215D"/>
    <w:rsid w:val="009023AF"/>
    <w:rsid w:val="00902468"/>
    <w:rsid w:val="0090250C"/>
    <w:rsid w:val="009025C7"/>
    <w:rsid w:val="0090271B"/>
    <w:rsid w:val="0090294E"/>
    <w:rsid w:val="0090296E"/>
    <w:rsid w:val="00902DC8"/>
    <w:rsid w:val="00902F2E"/>
    <w:rsid w:val="00902FFF"/>
    <w:rsid w:val="009031E1"/>
    <w:rsid w:val="009032CC"/>
    <w:rsid w:val="00903306"/>
    <w:rsid w:val="0090348F"/>
    <w:rsid w:val="009034EF"/>
    <w:rsid w:val="009034F4"/>
    <w:rsid w:val="00903567"/>
    <w:rsid w:val="00903604"/>
    <w:rsid w:val="00903625"/>
    <w:rsid w:val="009037D2"/>
    <w:rsid w:val="00903ADD"/>
    <w:rsid w:val="00903D12"/>
    <w:rsid w:val="00903E26"/>
    <w:rsid w:val="00904087"/>
    <w:rsid w:val="009044DF"/>
    <w:rsid w:val="009045F3"/>
    <w:rsid w:val="00904601"/>
    <w:rsid w:val="009046ED"/>
    <w:rsid w:val="00904788"/>
    <w:rsid w:val="0090481E"/>
    <w:rsid w:val="009048D1"/>
    <w:rsid w:val="009048FE"/>
    <w:rsid w:val="00904A0D"/>
    <w:rsid w:val="00904AF0"/>
    <w:rsid w:val="00904B13"/>
    <w:rsid w:val="00904B8F"/>
    <w:rsid w:val="00904DF3"/>
    <w:rsid w:val="00904EC3"/>
    <w:rsid w:val="0090509B"/>
    <w:rsid w:val="00905141"/>
    <w:rsid w:val="00905280"/>
    <w:rsid w:val="00905333"/>
    <w:rsid w:val="009053E7"/>
    <w:rsid w:val="009054B8"/>
    <w:rsid w:val="00905897"/>
    <w:rsid w:val="0090591F"/>
    <w:rsid w:val="0090594B"/>
    <w:rsid w:val="0090597C"/>
    <w:rsid w:val="00905A62"/>
    <w:rsid w:val="00905C17"/>
    <w:rsid w:val="00905D53"/>
    <w:rsid w:val="00905D74"/>
    <w:rsid w:val="00905E05"/>
    <w:rsid w:val="00905E7F"/>
    <w:rsid w:val="00905EF4"/>
    <w:rsid w:val="00905F7F"/>
    <w:rsid w:val="00905FB2"/>
    <w:rsid w:val="009060BF"/>
    <w:rsid w:val="00906171"/>
    <w:rsid w:val="0090618F"/>
    <w:rsid w:val="00906328"/>
    <w:rsid w:val="009063B8"/>
    <w:rsid w:val="009064AC"/>
    <w:rsid w:val="009065BB"/>
    <w:rsid w:val="009066AE"/>
    <w:rsid w:val="00906745"/>
    <w:rsid w:val="009067EE"/>
    <w:rsid w:val="00906986"/>
    <w:rsid w:val="00906C22"/>
    <w:rsid w:val="00906C36"/>
    <w:rsid w:val="00906CB9"/>
    <w:rsid w:val="00906E58"/>
    <w:rsid w:val="00906F43"/>
    <w:rsid w:val="00907184"/>
    <w:rsid w:val="00907253"/>
    <w:rsid w:val="0090725B"/>
    <w:rsid w:val="00907606"/>
    <w:rsid w:val="009076AC"/>
    <w:rsid w:val="0090771B"/>
    <w:rsid w:val="00907807"/>
    <w:rsid w:val="00907BA5"/>
    <w:rsid w:val="00907CD3"/>
    <w:rsid w:val="00907CDB"/>
    <w:rsid w:val="00907D74"/>
    <w:rsid w:val="00907E8F"/>
    <w:rsid w:val="0091001B"/>
    <w:rsid w:val="009101B5"/>
    <w:rsid w:val="00910216"/>
    <w:rsid w:val="0091028B"/>
    <w:rsid w:val="00910390"/>
    <w:rsid w:val="009103E8"/>
    <w:rsid w:val="00910475"/>
    <w:rsid w:val="0091050B"/>
    <w:rsid w:val="00910590"/>
    <w:rsid w:val="0091088D"/>
    <w:rsid w:val="00910920"/>
    <w:rsid w:val="00910A1C"/>
    <w:rsid w:val="00910ACA"/>
    <w:rsid w:val="00910BC9"/>
    <w:rsid w:val="00910D90"/>
    <w:rsid w:val="00910E17"/>
    <w:rsid w:val="00910EC8"/>
    <w:rsid w:val="00911089"/>
    <w:rsid w:val="009111D3"/>
    <w:rsid w:val="0091146B"/>
    <w:rsid w:val="00911574"/>
    <w:rsid w:val="00911583"/>
    <w:rsid w:val="00911853"/>
    <w:rsid w:val="00911AC2"/>
    <w:rsid w:val="00911AC9"/>
    <w:rsid w:val="00911B2E"/>
    <w:rsid w:val="00911D5A"/>
    <w:rsid w:val="00911DB4"/>
    <w:rsid w:val="00911E12"/>
    <w:rsid w:val="0091208A"/>
    <w:rsid w:val="009120AE"/>
    <w:rsid w:val="00912724"/>
    <w:rsid w:val="0091279B"/>
    <w:rsid w:val="009127C2"/>
    <w:rsid w:val="00912829"/>
    <w:rsid w:val="00912A11"/>
    <w:rsid w:val="00912AB1"/>
    <w:rsid w:val="00912E21"/>
    <w:rsid w:val="009132D8"/>
    <w:rsid w:val="00913308"/>
    <w:rsid w:val="00913380"/>
    <w:rsid w:val="009133D2"/>
    <w:rsid w:val="00913440"/>
    <w:rsid w:val="00913644"/>
    <w:rsid w:val="009137A2"/>
    <w:rsid w:val="00913822"/>
    <w:rsid w:val="00913924"/>
    <w:rsid w:val="0091393D"/>
    <w:rsid w:val="00913B23"/>
    <w:rsid w:val="00913C28"/>
    <w:rsid w:val="00913DE4"/>
    <w:rsid w:val="00913E2F"/>
    <w:rsid w:val="00913E78"/>
    <w:rsid w:val="00914267"/>
    <w:rsid w:val="009144B3"/>
    <w:rsid w:val="0091465B"/>
    <w:rsid w:val="00914715"/>
    <w:rsid w:val="00914724"/>
    <w:rsid w:val="00914979"/>
    <w:rsid w:val="00914A22"/>
    <w:rsid w:val="00914B80"/>
    <w:rsid w:val="00914B8B"/>
    <w:rsid w:val="00914D5C"/>
    <w:rsid w:val="00914DE7"/>
    <w:rsid w:val="00915078"/>
    <w:rsid w:val="00915243"/>
    <w:rsid w:val="009154BB"/>
    <w:rsid w:val="0091551A"/>
    <w:rsid w:val="0091556C"/>
    <w:rsid w:val="009156AC"/>
    <w:rsid w:val="00915711"/>
    <w:rsid w:val="00915796"/>
    <w:rsid w:val="0091579C"/>
    <w:rsid w:val="0091587E"/>
    <w:rsid w:val="009159B6"/>
    <w:rsid w:val="00915AA9"/>
    <w:rsid w:val="00915DFF"/>
    <w:rsid w:val="00915EDB"/>
    <w:rsid w:val="00915FE7"/>
    <w:rsid w:val="0091602D"/>
    <w:rsid w:val="0091605D"/>
    <w:rsid w:val="0091617A"/>
    <w:rsid w:val="009161B3"/>
    <w:rsid w:val="0091627C"/>
    <w:rsid w:val="0091641C"/>
    <w:rsid w:val="00916485"/>
    <w:rsid w:val="009165F2"/>
    <w:rsid w:val="00916A4D"/>
    <w:rsid w:val="00916B8C"/>
    <w:rsid w:val="00916E25"/>
    <w:rsid w:val="00916E63"/>
    <w:rsid w:val="00916F95"/>
    <w:rsid w:val="00917085"/>
    <w:rsid w:val="009171EC"/>
    <w:rsid w:val="009171F8"/>
    <w:rsid w:val="00917260"/>
    <w:rsid w:val="00917422"/>
    <w:rsid w:val="009177E8"/>
    <w:rsid w:val="00917806"/>
    <w:rsid w:val="00917C63"/>
    <w:rsid w:val="00917CF1"/>
    <w:rsid w:val="00917E2F"/>
    <w:rsid w:val="00920003"/>
    <w:rsid w:val="00920188"/>
    <w:rsid w:val="009202FA"/>
    <w:rsid w:val="00920374"/>
    <w:rsid w:val="0092038D"/>
    <w:rsid w:val="0092059B"/>
    <w:rsid w:val="009205AA"/>
    <w:rsid w:val="00920630"/>
    <w:rsid w:val="009206D0"/>
    <w:rsid w:val="00920705"/>
    <w:rsid w:val="00920724"/>
    <w:rsid w:val="00920A3A"/>
    <w:rsid w:val="00920F73"/>
    <w:rsid w:val="00920F76"/>
    <w:rsid w:val="009211A3"/>
    <w:rsid w:val="009211FF"/>
    <w:rsid w:val="00921218"/>
    <w:rsid w:val="009212EB"/>
    <w:rsid w:val="009213B1"/>
    <w:rsid w:val="009219E2"/>
    <w:rsid w:val="00921CD6"/>
    <w:rsid w:val="00921D4F"/>
    <w:rsid w:val="00921D55"/>
    <w:rsid w:val="00921E46"/>
    <w:rsid w:val="009220AF"/>
    <w:rsid w:val="00922143"/>
    <w:rsid w:val="0092219C"/>
    <w:rsid w:val="0092257A"/>
    <w:rsid w:val="00922702"/>
    <w:rsid w:val="0092278C"/>
    <w:rsid w:val="00922932"/>
    <w:rsid w:val="009229AA"/>
    <w:rsid w:val="00922A3D"/>
    <w:rsid w:val="00922E64"/>
    <w:rsid w:val="00922EC2"/>
    <w:rsid w:val="00922EF8"/>
    <w:rsid w:val="00923293"/>
    <w:rsid w:val="00923373"/>
    <w:rsid w:val="0092338C"/>
    <w:rsid w:val="0092340C"/>
    <w:rsid w:val="0092367E"/>
    <w:rsid w:val="009236C8"/>
    <w:rsid w:val="009236E6"/>
    <w:rsid w:val="00923703"/>
    <w:rsid w:val="0092379D"/>
    <w:rsid w:val="00923860"/>
    <w:rsid w:val="00923872"/>
    <w:rsid w:val="00923D22"/>
    <w:rsid w:val="00923FA4"/>
    <w:rsid w:val="009241B9"/>
    <w:rsid w:val="009241D9"/>
    <w:rsid w:val="00924243"/>
    <w:rsid w:val="0092446A"/>
    <w:rsid w:val="009244AE"/>
    <w:rsid w:val="0092454B"/>
    <w:rsid w:val="0092456E"/>
    <w:rsid w:val="00924585"/>
    <w:rsid w:val="00924759"/>
    <w:rsid w:val="00924771"/>
    <w:rsid w:val="009249C8"/>
    <w:rsid w:val="00924A93"/>
    <w:rsid w:val="00924CFB"/>
    <w:rsid w:val="0092501D"/>
    <w:rsid w:val="0092529A"/>
    <w:rsid w:val="009254CF"/>
    <w:rsid w:val="009254D3"/>
    <w:rsid w:val="009254D8"/>
    <w:rsid w:val="009254F2"/>
    <w:rsid w:val="00925682"/>
    <w:rsid w:val="009258F9"/>
    <w:rsid w:val="0092599A"/>
    <w:rsid w:val="00925D38"/>
    <w:rsid w:val="00925E88"/>
    <w:rsid w:val="00925FE0"/>
    <w:rsid w:val="0092624E"/>
    <w:rsid w:val="00926299"/>
    <w:rsid w:val="00926486"/>
    <w:rsid w:val="009265F6"/>
    <w:rsid w:val="00926651"/>
    <w:rsid w:val="009267F7"/>
    <w:rsid w:val="0092694B"/>
    <w:rsid w:val="00926AB8"/>
    <w:rsid w:val="00926B78"/>
    <w:rsid w:val="00926CC8"/>
    <w:rsid w:val="00926DCD"/>
    <w:rsid w:val="00926DD3"/>
    <w:rsid w:val="00926DDB"/>
    <w:rsid w:val="00926E0C"/>
    <w:rsid w:val="00927149"/>
    <w:rsid w:val="0092728F"/>
    <w:rsid w:val="00927309"/>
    <w:rsid w:val="0092748A"/>
    <w:rsid w:val="00927563"/>
    <w:rsid w:val="009275DB"/>
    <w:rsid w:val="00927792"/>
    <w:rsid w:val="0092789F"/>
    <w:rsid w:val="009278BB"/>
    <w:rsid w:val="009278BF"/>
    <w:rsid w:val="00927A48"/>
    <w:rsid w:val="00927C22"/>
    <w:rsid w:val="00927CAB"/>
    <w:rsid w:val="00927D5A"/>
    <w:rsid w:val="00927F84"/>
    <w:rsid w:val="009301F6"/>
    <w:rsid w:val="00930280"/>
    <w:rsid w:val="00930376"/>
    <w:rsid w:val="00930524"/>
    <w:rsid w:val="009306BB"/>
    <w:rsid w:val="00930716"/>
    <w:rsid w:val="009307BD"/>
    <w:rsid w:val="0093084D"/>
    <w:rsid w:val="0093093C"/>
    <w:rsid w:val="00930C81"/>
    <w:rsid w:val="00930C8A"/>
    <w:rsid w:val="00930CBD"/>
    <w:rsid w:val="00930D2E"/>
    <w:rsid w:val="00930F40"/>
    <w:rsid w:val="00930F7A"/>
    <w:rsid w:val="00930FA5"/>
    <w:rsid w:val="009310BB"/>
    <w:rsid w:val="00931189"/>
    <w:rsid w:val="0093125B"/>
    <w:rsid w:val="0093147C"/>
    <w:rsid w:val="0093148C"/>
    <w:rsid w:val="00931611"/>
    <w:rsid w:val="00931762"/>
    <w:rsid w:val="009317BB"/>
    <w:rsid w:val="009317F3"/>
    <w:rsid w:val="009319EC"/>
    <w:rsid w:val="00931A05"/>
    <w:rsid w:val="00931DAF"/>
    <w:rsid w:val="00931DCE"/>
    <w:rsid w:val="00931DE8"/>
    <w:rsid w:val="00931F59"/>
    <w:rsid w:val="00932066"/>
    <w:rsid w:val="009323BD"/>
    <w:rsid w:val="009323C1"/>
    <w:rsid w:val="00932439"/>
    <w:rsid w:val="009324C4"/>
    <w:rsid w:val="009326B4"/>
    <w:rsid w:val="0093299C"/>
    <w:rsid w:val="00932A9E"/>
    <w:rsid w:val="00932B20"/>
    <w:rsid w:val="00932B8B"/>
    <w:rsid w:val="00932BEF"/>
    <w:rsid w:val="00932C2D"/>
    <w:rsid w:val="00932D23"/>
    <w:rsid w:val="00933174"/>
    <w:rsid w:val="0093378E"/>
    <w:rsid w:val="0093397D"/>
    <w:rsid w:val="00933995"/>
    <w:rsid w:val="00933A4E"/>
    <w:rsid w:val="00933B69"/>
    <w:rsid w:val="00933C35"/>
    <w:rsid w:val="00933C5A"/>
    <w:rsid w:val="00933CFE"/>
    <w:rsid w:val="00933DA7"/>
    <w:rsid w:val="00933DD8"/>
    <w:rsid w:val="00933EA7"/>
    <w:rsid w:val="00934331"/>
    <w:rsid w:val="00934411"/>
    <w:rsid w:val="0093442E"/>
    <w:rsid w:val="00934565"/>
    <w:rsid w:val="0093465C"/>
    <w:rsid w:val="0093476C"/>
    <w:rsid w:val="009348E3"/>
    <w:rsid w:val="00934989"/>
    <w:rsid w:val="00934AAC"/>
    <w:rsid w:val="00934AC7"/>
    <w:rsid w:val="00934E39"/>
    <w:rsid w:val="00934E60"/>
    <w:rsid w:val="00934F07"/>
    <w:rsid w:val="00934FED"/>
    <w:rsid w:val="00935267"/>
    <w:rsid w:val="00935336"/>
    <w:rsid w:val="0093534A"/>
    <w:rsid w:val="009353E8"/>
    <w:rsid w:val="0093552B"/>
    <w:rsid w:val="0093555D"/>
    <w:rsid w:val="00935979"/>
    <w:rsid w:val="009359F5"/>
    <w:rsid w:val="00935A53"/>
    <w:rsid w:val="00935ABA"/>
    <w:rsid w:val="00935B0F"/>
    <w:rsid w:val="00935C77"/>
    <w:rsid w:val="00935D09"/>
    <w:rsid w:val="00935D8A"/>
    <w:rsid w:val="00935DF5"/>
    <w:rsid w:val="00935E00"/>
    <w:rsid w:val="00936128"/>
    <w:rsid w:val="00936280"/>
    <w:rsid w:val="009362BA"/>
    <w:rsid w:val="009363E6"/>
    <w:rsid w:val="0093643B"/>
    <w:rsid w:val="009364DE"/>
    <w:rsid w:val="009365C4"/>
    <w:rsid w:val="00936753"/>
    <w:rsid w:val="009368CB"/>
    <w:rsid w:val="00936927"/>
    <w:rsid w:val="00936965"/>
    <w:rsid w:val="00936C57"/>
    <w:rsid w:val="00936CAE"/>
    <w:rsid w:val="00936EBD"/>
    <w:rsid w:val="00936F63"/>
    <w:rsid w:val="00936FC8"/>
    <w:rsid w:val="0093728F"/>
    <w:rsid w:val="0093729A"/>
    <w:rsid w:val="009375DA"/>
    <w:rsid w:val="009379AD"/>
    <w:rsid w:val="00937B88"/>
    <w:rsid w:val="00937E17"/>
    <w:rsid w:val="00937ECF"/>
    <w:rsid w:val="00937ED9"/>
    <w:rsid w:val="00940102"/>
    <w:rsid w:val="00940369"/>
    <w:rsid w:val="009403E2"/>
    <w:rsid w:val="00940559"/>
    <w:rsid w:val="0094064A"/>
    <w:rsid w:val="00940708"/>
    <w:rsid w:val="009408F5"/>
    <w:rsid w:val="00940BA9"/>
    <w:rsid w:val="00940CD8"/>
    <w:rsid w:val="009410F7"/>
    <w:rsid w:val="00941126"/>
    <w:rsid w:val="009412A9"/>
    <w:rsid w:val="00941326"/>
    <w:rsid w:val="0094133A"/>
    <w:rsid w:val="009415AE"/>
    <w:rsid w:val="009415B6"/>
    <w:rsid w:val="009416D4"/>
    <w:rsid w:val="009419B5"/>
    <w:rsid w:val="00941B43"/>
    <w:rsid w:val="00941C8B"/>
    <w:rsid w:val="00941D0B"/>
    <w:rsid w:val="00941D91"/>
    <w:rsid w:val="00941F2F"/>
    <w:rsid w:val="00941F65"/>
    <w:rsid w:val="00941FBA"/>
    <w:rsid w:val="009420D8"/>
    <w:rsid w:val="00942171"/>
    <w:rsid w:val="0094233E"/>
    <w:rsid w:val="00942503"/>
    <w:rsid w:val="00942898"/>
    <w:rsid w:val="0094292F"/>
    <w:rsid w:val="00942A91"/>
    <w:rsid w:val="00942B16"/>
    <w:rsid w:val="00942C54"/>
    <w:rsid w:val="00942CDC"/>
    <w:rsid w:val="00942D0A"/>
    <w:rsid w:val="00942DFA"/>
    <w:rsid w:val="009431A0"/>
    <w:rsid w:val="009431CA"/>
    <w:rsid w:val="00943256"/>
    <w:rsid w:val="0094337F"/>
    <w:rsid w:val="0094351D"/>
    <w:rsid w:val="0094360E"/>
    <w:rsid w:val="0094365C"/>
    <w:rsid w:val="00943987"/>
    <w:rsid w:val="009439CE"/>
    <w:rsid w:val="00943A29"/>
    <w:rsid w:val="00943C5C"/>
    <w:rsid w:val="00943C71"/>
    <w:rsid w:val="00943DF1"/>
    <w:rsid w:val="00943E2D"/>
    <w:rsid w:val="009440FB"/>
    <w:rsid w:val="00944215"/>
    <w:rsid w:val="00944264"/>
    <w:rsid w:val="00944276"/>
    <w:rsid w:val="00944280"/>
    <w:rsid w:val="009442B5"/>
    <w:rsid w:val="0094433C"/>
    <w:rsid w:val="009443B3"/>
    <w:rsid w:val="00944417"/>
    <w:rsid w:val="009444DD"/>
    <w:rsid w:val="0094475D"/>
    <w:rsid w:val="009448B0"/>
    <w:rsid w:val="009448BD"/>
    <w:rsid w:val="00944A49"/>
    <w:rsid w:val="00944BC2"/>
    <w:rsid w:val="00944C46"/>
    <w:rsid w:val="00944FC9"/>
    <w:rsid w:val="009452FF"/>
    <w:rsid w:val="0094549C"/>
    <w:rsid w:val="009455D5"/>
    <w:rsid w:val="009455E7"/>
    <w:rsid w:val="00945638"/>
    <w:rsid w:val="00945657"/>
    <w:rsid w:val="00945686"/>
    <w:rsid w:val="009458B2"/>
    <w:rsid w:val="009458C6"/>
    <w:rsid w:val="009458CC"/>
    <w:rsid w:val="00945ADF"/>
    <w:rsid w:val="00945BE5"/>
    <w:rsid w:val="00945D75"/>
    <w:rsid w:val="00945DE0"/>
    <w:rsid w:val="009460CB"/>
    <w:rsid w:val="0094628C"/>
    <w:rsid w:val="00946298"/>
    <w:rsid w:val="0094657B"/>
    <w:rsid w:val="00946588"/>
    <w:rsid w:val="009468DE"/>
    <w:rsid w:val="0094698D"/>
    <w:rsid w:val="00946A97"/>
    <w:rsid w:val="00946B1E"/>
    <w:rsid w:val="00946E24"/>
    <w:rsid w:val="00947222"/>
    <w:rsid w:val="00947261"/>
    <w:rsid w:val="0094728D"/>
    <w:rsid w:val="009472E4"/>
    <w:rsid w:val="0094739D"/>
    <w:rsid w:val="00947508"/>
    <w:rsid w:val="009475C5"/>
    <w:rsid w:val="009475FD"/>
    <w:rsid w:val="009476B9"/>
    <w:rsid w:val="00947939"/>
    <w:rsid w:val="00947989"/>
    <w:rsid w:val="00947A08"/>
    <w:rsid w:val="00947A48"/>
    <w:rsid w:val="00947CD8"/>
    <w:rsid w:val="00947D2A"/>
    <w:rsid w:val="00947F65"/>
    <w:rsid w:val="00950028"/>
    <w:rsid w:val="00950154"/>
    <w:rsid w:val="00950518"/>
    <w:rsid w:val="00950555"/>
    <w:rsid w:val="00950B13"/>
    <w:rsid w:val="00950B4F"/>
    <w:rsid w:val="00950BE1"/>
    <w:rsid w:val="00950F05"/>
    <w:rsid w:val="00950F19"/>
    <w:rsid w:val="00951040"/>
    <w:rsid w:val="0095114D"/>
    <w:rsid w:val="00951154"/>
    <w:rsid w:val="00951190"/>
    <w:rsid w:val="009511A7"/>
    <w:rsid w:val="00951319"/>
    <w:rsid w:val="0095140A"/>
    <w:rsid w:val="0095141E"/>
    <w:rsid w:val="00951492"/>
    <w:rsid w:val="009517A9"/>
    <w:rsid w:val="00951929"/>
    <w:rsid w:val="00951ACB"/>
    <w:rsid w:val="00951B69"/>
    <w:rsid w:val="00951BCA"/>
    <w:rsid w:val="00951BE6"/>
    <w:rsid w:val="00951C6C"/>
    <w:rsid w:val="00951D96"/>
    <w:rsid w:val="00951E2D"/>
    <w:rsid w:val="00951E7C"/>
    <w:rsid w:val="009523F5"/>
    <w:rsid w:val="00952540"/>
    <w:rsid w:val="00952591"/>
    <w:rsid w:val="0095269F"/>
    <w:rsid w:val="00952719"/>
    <w:rsid w:val="0095273E"/>
    <w:rsid w:val="0095276F"/>
    <w:rsid w:val="0095279D"/>
    <w:rsid w:val="00952963"/>
    <w:rsid w:val="009529F0"/>
    <w:rsid w:val="00952A44"/>
    <w:rsid w:val="00952BA7"/>
    <w:rsid w:val="00952D6C"/>
    <w:rsid w:val="00952E36"/>
    <w:rsid w:val="00952F97"/>
    <w:rsid w:val="00953256"/>
    <w:rsid w:val="00953382"/>
    <w:rsid w:val="009533F6"/>
    <w:rsid w:val="00953463"/>
    <w:rsid w:val="009534AE"/>
    <w:rsid w:val="009534DE"/>
    <w:rsid w:val="00953721"/>
    <w:rsid w:val="009537C9"/>
    <w:rsid w:val="00953818"/>
    <w:rsid w:val="00953915"/>
    <w:rsid w:val="00953959"/>
    <w:rsid w:val="00953A2D"/>
    <w:rsid w:val="00953A73"/>
    <w:rsid w:val="00953CD7"/>
    <w:rsid w:val="00953E3A"/>
    <w:rsid w:val="00953F36"/>
    <w:rsid w:val="0095401F"/>
    <w:rsid w:val="00954153"/>
    <w:rsid w:val="009541E6"/>
    <w:rsid w:val="00954206"/>
    <w:rsid w:val="009547B0"/>
    <w:rsid w:val="0095486F"/>
    <w:rsid w:val="0095489A"/>
    <w:rsid w:val="009548EC"/>
    <w:rsid w:val="009548F9"/>
    <w:rsid w:val="00954A2C"/>
    <w:rsid w:val="00954A80"/>
    <w:rsid w:val="00954AF6"/>
    <w:rsid w:val="00954BFE"/>
    <w:rsid w:val="00954FB2"/>
    <w:rsid w:val="00955198"/>
    <w:rsid w:val="00955264"/>
    <w:rsid w:val="00955269"/>
    <w:rsid w:val="009554C9"/>
    <w:rsid w:val="009555B3"/>
    <w:rsid w:val="00955657"/>
    <w:rsid w:val="0095567A"/>
    <w:rsid w:val="009556FC"/>
    <w:rsid w:val="00955957"/>
    <w:rsid w:val="00955BBE"/>
    <w:rsid w:val="00955C75"/>
    <w:rsid w:val="00955CA1"/>
    <w:rsid w:val="00955EAF"/>
    <w:rsid w:val="009560DC"/>
    <w:rsid w:val="0095628B"/>
    <w:rsid w:val="00956379"/>
    <w:rsid w:val="009563EC"/>
    <w:rsid w:val="0095645E"/>
    <w:rsid w:val="00956462"/>
    <w:rsid w:val="009564B9"/>
    <w:rsid w:val="00956510"/>
    <w:rsid w:val="0095672B"/>
    <w:rsid w:val="00956A8B"/>
    <w:rsid w:val="00956D2F"/>
    <w:rsid w:val="00956E42"/>
    <w:rsid w:val="00956E93"/>
    <w:rsid w:val="00956F94"/>
    <w:rsid w:val="00956FB1"/>
    <w:rsid w:val="00957077"/>
    <w:rsid w:val="009570A3"/>
    <w:rsid w:val="00957109"/>
    <w:rsid w:val="00957397"/>
    <w:rsid w:val="009573C8"/>
    <w:rsid w:val="00957510"/>
    <w:rsid w:val="00957652"/>
    <w:rsid w:val="00957762"/>
    <w:rsid w:val="0095778F"/>
    <w:rsid w:val="009578A1"/>
    <w:rsid w:val="009579E3"/>
    <w:rsid w:val="009579E4"/>
    <w:rsid w:val="00957B6D"/>
    <w:rsid w:val="00957E82"/>
    <w:rsid w:val="009601E4"/>
    <w:rsid w:val="009603A8"/>
    <w:rsid w:val="00960444"/>
    <w:rsid w:val="00960532"/>
    <w:rsid w:val="009605E7"/>
    <w:rsid w:val="009609DA"/>
    <w:rsid w:val="00960A72"/>
    <w:rsid w:val="00960AD2"/>
    <w:rsid w:val="00960B71"/>
    <w:rsid w:val="00960B75"/>
    <w:rsid w:val="00960ED8"/>
    <w:rsid w:val="00960EDA"/>
    <w:rsid w:val="00960F75"/>
    <w:rsid w:val="00961208"/>
    <w:rsid w:val="009613F4"/>
    <w:rsid w:val="00961558"/>
    <w:rsid w:val="009616C8"/>
    <w:rsid w:val="009617C0"/>
    <w:rsid w:val="009618FE"/>
    <w:rsid w:val="009619B9"/>
    <w:rsid w:val="00961A45"/>
    <w:rsid w:val="00961A79"/>
    <w:rsid w:val="00961E35"/>
    <w:rsid w:val="00962086"/>
    <w:rsid w:val="0096213B"/>
    <w:rsid w:val="009624ED"/>
    <w:rsid w:val="00962537"/>
    <w:rsid w:val="009625EA"/>
    <w:rsid w:val="00962696"/>
    <w:rsid w:val="00962793"/>
    <w:rsid w:val="0096299A"/>
    <w:rsid w:val="009629BB"/>
    <w:rsid w:val="009629D3"/>
    <w:rsid w:val="00962A16"/>
    <w:rsid w:val="00962D0A"/>
    <w:rsid w:val="00962E7D"/>
    <w:rsid w:val="00963097"/>
    <w:rsid w:val="009630DB"/>
    <w:rsid w:val="009632EB"/>
    <w:rsid w:val="00963386"/>
    <w:rsid w:val="00963452"/>
    <w:rsid w:val="0096350C"/>
    <w:rsid w:val="009635C6"/>
    <w:rsid w:val="0096389C"/>
    <w:rsid w:val="0096392B"/>
    <w:rsid w:val="00963E9F"/>
    <w:rsid w:val="00963FA5"/>
    <w:rsid w:val="009642B2"/>
    <w:rsid w:val="00964542"/>
    <w:rsid w:val="00964587"/>
    <w:rsid w:val="009645C2"/>
    <w:rsid w:val="00964664"/>
    <w:rsid w:val="00964723"/>
    <w:rsid w:val="00964899"/>
    <w:rsid w:val="00964C22"/>
    <w:rsid w:val="00964DAD"/>
    <w:rsid w:val="00964E06"/>
    <w:rsid w:val="00964E0A"/>
    <w:rsid w:val="00964E8F"/>
    <w:rsid w:val="00964F98"/>
    <w:rsid w:val="0096537A"/>
    <w:rsid w:val="009655A5"/>
    <w:rsid w:val="009655E0"/>
    <w:rsid w:val="00965600"/>
    <w:rsid w:val="009656DC"/>
    <w:rsid w:val="00965702"/>
    <w:rsid w:val="00965B00"/>
    <w:rsid w:val="00965B04"/>
    <w:rsid w:val="00965BF5"/>
    <w:rsid w:val="00965D96"/>
    <w:rsid w:val="00965F0D"/>
    <w:rsid w:val="00965F12"/>
    <w:rsid w:val="00965F36"/>
    <w:rsid w:val="00966001"/>
    <w:rsid w:val="00966254"/>
    <w:rsid w:val="0096627E"/>
    <w:rsid w:val="009662CC"/>
    <w:rsid w:val="009662F8"/>
    <w:rsid w:val="00966363"/>
    <w:rsid w:val="009663BE"/>
    <w:rsid w:val="0096657D"/>
    <w:rsid w:val="009667E2"/>
    <w:rsid w:val="009667F7"/>
    <w:rsid w:val="0096680B"/>
    <w:rsid w:val="00966880"/>
    <w:rsid w:val="00966B04"/>
    <w:rsid w:val="00966DB7"/>
    <w:rsid w:val="00966EB2"/>
    <w:rsid w:val="009672CF"/>
    <w:rsid w:val="0096746C"/>
    <w:rsid w:val="0096749F"/>
    <w:rsid w:val="009674F9"/>
    <w:rsid w:val="00967654"/>
    <w:rsid w:val="009676D8"/>
    <w:rsid w:val="0096778A"/>
    <w:rsid w:val="009677AE"/>
    <w:rsid w:val="00967BB6"/>
    <w:rsid w:val="00967DBB"/>
    <w:rsid w:val="00967FB3"/>
    <w:rsid w:val="009700E0"/>
    <w:rsid w:val="0097011F"/>
    <w:rsid w:val="00970588"/>
    <w:rsid w:val="0097058A"/>
    <w:rsid w:val="00970654"/>
    <w:rsid w:val="009708FE"/>
    <w:rsid w:val="00970A58"/>
    <w:rsid w:val="00970B14"/>
    <w:rsid w:val="00970BE6"/>
    <w:rsid w:val="00970BF0"/>
    <w:rsid w:val="00970D47"/>
    <w:rsid w:val="00970EDD"/>
    <w:rsid w:val="00970F62"/>
    <w:rsid w:val="00970FF8"/>
    <w:rsid w:val="00971226"/>
    <w:rsid w:val="009712A8"/>
    <w:rsid w:val="009712C1"/>
    <w:rsid w:val="009713A6"/>
    <w:rsid w:val="0097184D"/>
    <w:rsid w:val="009718EF"/>
    <w:rsid w:val="00971974"/>
    <w:rsid w:val="00971AB8"/>
    <w:rsid w:val="00971ADE"/>
    <w:rsid w:val="00971B4B"/>
    <w:rsid w:val="00971C0D"/>
    <w:rsid w:val="00971FA6"/>
    <w:rsid w:val="009720EC"/>
    <w:rsid w:val="0097218F"/>
    <w:rsid w:val="009721FD"/>
    <w:rsid w:val="00972235"/>
    <w:rsid w:val="009723D3"/>
    <w:rsid w:val="00972477"/>
    <w:rsid w:val="0097250D"/>
    <w:rsid w:val="009725B0"/>
    <w:rsid w:val="0097266A"/>
    <w:rsid w:val="00972751"/>
    <w:rsid w:val="009727D2"/>
    <w:rsid w:val="0097298E"/>
    <w:rsid w:val="00972C5F"/>
    <w:rsid w:val="00972CB4"/>
    <w:rsid w:val="00972DB8"/>
    <w:rsid w:val="00972EE5"/>
    <w:rsid w:val="00972F74"/>
    <w:rsid w:val="0097305A"/>
    <w:rsid w:val="009731A8"/>
    <w:rsid w:val="0097323C"/>
    <w:rsid w:val="00973292"/>
    <w:rsid w:val="009737EC"/>
    <w:rsid w:val="00973A27"/>
    <w:rsid w:val="00973ECD"/>
    <w:rsid w:val="009741AB"/>
    <w:rsid w:val="009741E3"/>
    <w:rsid w:val="009742BF"/>
    <w:rsid w:val="00974664"/>
    <w:rsid w:val="00974863"/>
    <w:rsid w:val="00974951"/>
    <w:rsid w:val="00974B7D"/>
    <w:rsid w:val="00974BBB"/>
    <w:rsid w:val="00974CF1"/>
    <w:rsid w:val="00974D0D"/>
    <w:rsid w:val="00974E2E"/>
    <w:rsid w:val="00974EAD"/>
    <w:rsid w:val="00975090"/>
    <w:rsid w:val="00975117"/>
    <w:rsid w:val="0097527B"/>
    <w:rsid w:val="00975390"/>
    <w:rsid w:val="009754F5"/>
    <w:rsid w:val="0097563D"/>
    <w:rsid w:val="009756A3"/>
    <w:rsid w:val="00975831"/>
    <w:rsid w:val="00975935"/>
    <w:rsid w:val="00975A47"/>
    <w:rsid w:val="00975A6C"/>
    <w:rsid w:val="00975D15"/>
    <w:rsid w:val="00975E39"/>
    <w:rsid w:val="00975EC0"/>
    <w:rsid w:val="0097604D"/>
    <w:rsid w:val="0097612D"/>
    <w:rsid w:val="0097628B"/>
    <w:rsid w:val="0097643B"/>
    <w:rsid w:val="009765B8"/>
    <w:rsid w:val="009766C5"/>
    <w:rsid w:val="00976718"/>
    <w:rsid w:val="0097690C"/>
    <w:rsid w:val="00976B6C"/>
    <w:rsid w:val="00976B75"/>
    <w:rsid w:val="00976C1D"/>
    <w:rsid w:val="00976E86"/>
    <w:rsid w:val="00976F5D"/>
    <w:rsid w:val="00977030"/>
    <w:rsid w:val="0097716F"/>
    <w:rsid w:val="009771BF"/>
    <w:rsid w:val="0097726B"/>
    <w:rsid w:val="0097732E"/>
    <w:rsid w:val="0097740F"/>
    <w:rsid w:val="0097757F"/>
    <w:rsid w:val="009775AD"/>
    <w:rsid w:val="0097771A"/>
    <w:rsid w:val="00977995"/>
    <w:rsid w:val="00977A82"/>
    <w:rsid w:val="00977D08"/>
    <w:rsid w:val="00977EE7"/>
    <w:rsid w:val="00980081"/>
    <w:rsid w:val="00980109"/>
    <w:rsid w:val="00980194"/>
    <w:rsid w:val="009805E0"/>
    <w:rsid w:val="00980640"/>
    <w:rsid w:val="009807CA"/>
    <w:rsid w:val="00980802"/>
    <w:rsid w:val="0098084C"/>
    <w:rsid w:val="0098092E"/>
    <w:rsid w:val="009809AC"/>
    <w:rsid w:val="00980A8F"/>
    <w:rsid w:val="00980B72"/>
    <w:rsid w:val="00980D14"/>
    <w:rsid w:val="00980E10"/>
    <w:rsid w:val="00980E9E"/>
    <w:rsid w:val="00980EA0"/>
    <w:rsid w:val="00980FEE"/>
    <w:rsid w:val="00981040"/>
    <w:rsid w:val="0098110E"/>
    <w:rsid w:val="009812D0"/>
    <w:rsid w:val="00981468"/>
    <w:rsid w:val="009815AE"/>
    <w:rsid w:val="009815DF"/>
    <w:rsid w:val="009816E2"/>
    <w:rsid w:val="0098188D"/>
    <w:rsid w:val="00981891"/>
    <w:rsid w:val="00981A0E"/>
    <w:rsid w:val="00981A8F"/>
    <w:rsid w:val="00981AE9"/>
    <w:rsid w:val="00981B1C"/>
    <w:rsid w:val="00981B2C"/>
    <w:rsid w:val="00981C39"/>
    <w:rsid w:val="0098210C"/>
    <w:rsid w:val="0098220D"/>
    <w:rsid w:val="0098221C"/>
    <w:rsid w:val="00982347"/>
    <w:rsid w:val="0098237C"/>
    <w:rsid w:val="00982396"/>
    <w:rsid w:val="0098239D"/>
    <w:rsid w:val="00982520"/>
    <w:rsid w:val="00982766"/>
    <w:rsid w:val="009828D4"/>
    <w:rsid w:val="00982A5B"/>
    <w:rsid w:val="00982B63"/>
    <w:rsid w:val="00982BA4"/>
    <w:rsid w:val="00982EBE"/>
    <w:rsid w:val="00982FCA"/>
    <w:rsid w:val="00983077"/>
    <w:rsid w:val="009830FB"/>
    <w:rsid w:val="0098310A"/>
    <w:rsid w:val="00983585"/>
    <w:rsid w:val="00983589"/>
    <w:rsid w:val="00983832"/>
    <w:rsid w:val="00983883"/>
    <w:rsid w:val="009839AE"/>
    <w:rsid w:val="009839B3"/>
    <w:rsid w:val="009839CC"/>
    <w:rsid w:val="00983A35"/>
    <w:rsid w:val="00983CD2"/>
    <w:rsid w:val="0098419B"/>
    <w:rsid w:val="009841AD"/>
    <w:rsid w:val="0098450B"/>
    <w:rsid w:val="00984570"/>
    <w:rsid w:val="0098462D"/>
    <w:rsid w:val="009848A7"/>
    <w:rsid w:val="00984AEE"/>
    <w:rsid w:val="00984E2E"/>
    <w:rsid w:val="00984E44"/>
    <w:rsid w:val="0098517F"/>
    <w:rsid w:val="0098522B"/>
    <w:rsid w:val="00985249"/>
    <w:rsid w:val="0098528C"/>
    <w:rsid w:val="00985325"/>
    <w:rsid w:val="0098567C"/>
    <w:rsid w:val="00985897"/>
    <w:rsid w:val="009859FD"/>
    <w:rsid w:val="00985C27"/>
    <w:rsid w:val="00985CF3"/>
    <w:rsid w:val="00985FCC"/>
    <w:rsid w:val="00986156"/>
    <w:rsid w:val="009863C8"/>
    <w:rsid w:val="009866CD"/>
    <w:rsid w:val="00986769"/>
    <w:rsid w:val="00986912"/>
    <w:rsid w:val="00986B06"/>
    <w:rsid w:val="00986B51"/>
    <w:rsid w:val="00986F59"/>
    <w:rsid w:val="00986FBD"/>
    <w:rsid w:val="00987079"/>
    <w:rsid w:val="009872E5"/>
    <w:rsid w:val="0098761A"/>
    <w:rsid w:val="00987750"/>
    <w:rsid w:val="0098785B"/>
    <w:rsid w:val="00987B1C"/>
    <w:rsid w:val="00987B5E"/>
    <w:rsid w:val="00987D53"/>
    <w:rsid w:val="00987E5C"/>
    <w:rsid w:val="00987E96"/>
    <w:rsid w:val="00987FEA"/>
    <w:rsid w:val="0099016A"/>
    <w:rsid w:val="0099026E"/>
    <w:rsid w:val="00990270"/>
    <w:rsid w:val="0099036B"/>
    <w:rsid w:val="00990387"/>
    <w:rsid w:val="009905E1"/>
    <w:rsid w:val="009906B3"/>
    <w:rsid w:val="00990778"/>
    <w:rsid w:val="0099091B"/>
    <w:rsid w:val="00990AD1"/>
    <w:rsid w:val="00990EF6"/>
    <w:rsid w:val="00991013"/>
    <w:rsid w:val="0099106C"/>
    <w:rsid w:val="009910AB"/>
    <w:rsid w:val="0099114D"/>
    <w:rsid w:val="0099195B"/>
    <w:rsid w:val="0099198D"/>
    <w:rsid w:val="009919AB"/>
    <w:rsid w:val="00991CB6"/>
    <w:rsid w:val="00991DB4"/>
    <w:rsid w:val="00991E48"/>
    <w:rsid w:val="00991E6D"/>
    <w:rsid w:val="00992098"/>
    <w:rsid w:val="009920A2"/>
    <w:rsid w:val="00992100"/>
    <w:rsid w:val="00992257"/>
    <w:rsid w:val="009924F3"/>
    <w:rsid w:val="009924FF"/>
    <w:rsid w:val="00992561"/>
    <w:rsid w:val="009927BF"/>
    <w:rsid w:val="009927F2"/>
    <w:rsid w:val="009929F0"/>
    <w:rsid w:val="00992A88"/>
    <w:rsid w:val="00992BC8"/>
    <w:rsid w:val="00992D21"/>
    <w:rsid w:val="00992D32"/>
    <w:rsid w:val="00992E52"/>
    <w:rsid w:val="00992F3D"/>
    <w:rsid w:val="009931D3"/>
    <w:rsid w:val="009932E3"/>
    <w:rsid w:val="009933C9"/>
    <w:rsid w:val="00993420"/>
    <w:rsid w:val="009934EF"/>
    <w:rsid w:val="00993948"/>
    <w:rsid w:val="00993A38"/>
    <w:rsid w:val="00993E5C"/>
    <w:rsid w:val="00994045"/>
    <w:rsid w:val="00994287"/>
    <w:rsid w:val="0099441F"/>
    <w:rsid w:val="009944C7"/>
    <w:rsid w:val="009944CF"/>
    <w:rsid w:val="00994613"/>
    <w:rsid w:val="0099465C"/>
    <w:rsid w:val="0099475A"/>
    <w:rsid w:val="0099485A"/>
    <w:rsid w:val="0099487D"/>
    <w:rsid w:val="00994A17"/>
    <w:rsid w:val="00994A27"/>
    <w:rsid w:val="00994A3F"/>
    <w:rsid w:val="00994BB3"/>
    <w:rsid w:val="00994BFF"/>
    <w:rsid w:val="00994CB7"/>
    <w:rsid w:val="00994CCC"/>
    <w:rsid w:val="00994D17"/>
    <w:rsid w:val="00994D3A"/>
    <w:rsid w:val="00994DBA"/>
    <w:rsid w:val="00994DE5"/>
    <w:rsid w:val="00995202"/>
    <w:rsid w:val="00995224"/>
    <w:rsid w:val="0099535F"/>
    <w:rsid w:val="00995636"/>
    <w:rsid w:val="00995909"/>
    <w:rsid w:val="00995991"/>
    <w:rsid w:val="00995A21"/>
    <w:rsid w:val="00995ABE"/>
    <w:rsid w:val="00995B20"/>
    <w:rsid w:val="00995C5A"/>
    <w:rsid w:val="00995C92"/>
    <w:rsid w:val="00995D82"/>
    <w:rsid w:val="00995E34"/>
    <w:rsid w:val="009960F2"/>
    <w:rsid w:val="009962B6"/>
    <w:rsid w:val="009962DA"/>
    <w:rsid w:val="009963AB"/>
    <w:rsid w:val="009968CD"/>
    <w:rsid w:val="00996A87"/>
    <w:rsid w:val="00996A95"/>
    <w:rsid w:val="00996ABE"/>
    <w:rsid w:val="00996B68"/>
    <w:rsid w:val="00996B9F"/>
    <w:rsid w:val="00996D2D"/>
    <w:rsid w:val="00996DC1"/>
    <w:rsid w:val="00996F47"/>
    <w:rsid w:val="00996F64"/>
    <w:rsid w:val="0099738F"/>
    <w:rsid w:val="009973AD"/>
    <w:rsid w:val="009973FA"/>
    <w:rsid w:val="0099740B"/>
    <w:rsid w:val="009975F7"/>
    <w:rsid w:val="0099774A"/>
    <w:rsid w:val="009978BD"/>
    <w:rsid w:val="009979DA"/>
    <w:rsid w:val="00997B56"/>
    <w:rsid w:val="00997CDC"/>
    <w:rsid w:val="00997D43"/>
    <w:rsid w:val="00997D72"/>
    <w:rsid w:val="00997DD1"/>
    <w:rsid w:val="00997EC5"/>
    <w:rsid w:val="00997FA6"/>
    <w:rsid w:val="00997FC8"/>
    <w:rsid w:val="009A023F"/>
    <w:rsid w:val="009A026A"/>
    <w:rsid w:val="009A0318"/>
    <w:rsid w:val="009A0351"/>
    <w:rsid w:val="009A03E9"/>
    <w:rsid w:val="009A0529"/>
    <w:rsid w:val="009A0655"/>
    <w:rsid w:val="009A06A4"/>
    <w:rsid w:val="009A0781"/>
    <w:rsid w:val="009A07BB"/>
    <w:rsid w:val="009A0C2F"/>
    <w:rsid w:val="009A0CCB"/>
    <w:rsid w:val="009A0E5E"/>
    <w:rsid w:val="009A0FE9"/>
    <w:rsid w:val="009A1033"/>
    <w:rsid w:val="009A138B"/>
    <w:rsid w:val="009A13AB"/>
    <w:rsid w:val="009A154D"/>
    <w:rsid w:val="009A163B"/>
    <w:rsid w:val="009A1777"/>
    <w:rsid w:val="009A18D8"/>
    <w:rsid w:val="009A18DF"/>
    <w:rsid w:val="009A19DA"/>
    <w:rsid w:val="009A19E4"/>
    <w:rsid w:val="009A19FE"/>
    <w:rsid w:val="009A1B3F"/>
    <w:rsid w:val="009A1BCE"/>
    <w:rsid w:val="009A1CC2"/>
    <w:rsid w:val="009A1CC7"/>
    <w:rsid w:val="009A201B"/>
    <w:rsid w:val="009A211E"/>
    <w:rsid w:val="009A21A3"/>
    <w:rsid w:val="009A2222"/>
    <w:rsid w:val="009A2260"/>
    <w:rsid w:val="009A24AB"/>
    <w:rsid w:val="009A2884"/>
    <w:rsid w:val="009A2B73"/>
    <w:rsid w:val="009A2BF6"/>
    <w:rsid w:val="009A2CC2"/>
    <w:rsid w:val="009A2DA2"/>
    <w:rsid w:val="009A3069"/>
    <w:rsid w:val="009A3237"/>
    <w:rsid w:val="009A3334"/>
    <w:rsid w:val="009A3338"/>
    <w:rsid w:val="009A34EA"/>
    <w:rsid w:val="009A3576"/>
    <w:rsid w:val="009A390A"/>
    <w:rsid w:val="009A39E8"/>
    <w:rsid w:val="009A3A52"/>
    <w:rsid w:val="009A3AC7"/>
    <w:rsid w:val="009A3C33"/>
    <w:rsid w:val="009A3D72"/>
    <w:rsid w:val="009A4202"/>
    <w:rsid w:val="009A423E"/>
    <w:rsid w:val="009A42CE"/>
    <w:rsid w:val="009A4325"/>
    <w:rsid w:val="009A43CD"/>
    <w:rsid w:val="009A4428"/>
    <w:rsid w:val="009A44CF"/>
    <w:rsid w:val="009A4636"/>
    <w:rsid w:val="009A4887"/>
    <w:rsid w:val="009A499B"/>
    <w:rsid w:val="009A4A64"/>
    <w:rsid w:val="009A4AFF"/>
    <w:rsid w:val="009A4BD2"/>
    <w:rsid w:val="009A4C18"/>
    <w:rsid w:val="009A4D0B"/>
    <w:rsid w:val="009A4E16"/>
    <w:rsid w:val="009A4E59"/>
    <w:rsid w:val="009A4ECB"/>
    <w:rsid w:val="009A4F47"/>
    <w:rsid w:val="009A4F53"/>
    <w:rsid w:val="009A5046"/>
    <w:rsid w:val="009A507A"/>
    <w:rsid w:val="009A515D"/>
    <w:rsid w:val="009A5192"/>
    <w:rsid w:val="009A52FB"/>
    <w:rsid w:val="009A53D5"/>
    <w:rsid w:val="009A54A0"/>
    <w:rsid w:val="009A5745"/>
    <w:rsid w:val="009A5B0E"/>
    <w:rsid w:val="009A5DDF"/>
    <w:rsid w:val="009A5DED"/>
    <w:rsid w:val="009A5E5A"/>
    <w:rsid w:val="009A6028"/>
    <w:rsid w:val="009A6302"/>
    <w:rsid w:val="009A64C0"/>
    <w:rsid w:val="009A64F6"/>
    <w:rsid w:val="009A670D"/>
    <w:rsid w:val="009A6B33"/>
    <w:rsid w:val="009A6DB8"/>
    <w:rsid w:val="009A6DDA"/>
    <w:rsid w:val="009A6EB2"/>
    <w:rsid w:val="009A6F57"/>
    <w:rsid w:val="009A70EA"/>
    <w:rsid w:val="009A71F4"/>
    <w:rsid w:val="009A749E"/>
    <w:rsid w:val="009A74BC"/>
    <w:rsid w:val="009A77E0"/>
    <w:rsid w:val="009A79AD"/>
    <w:rsid w:val="009A7C24"/>
    <w:rsid w:val="009A7CC4"/>
    <w:rsid w:val="009A7D0D"/>
    <w:rsid w:val="009A7D19"/>
    <w:rsid w:val="009A7DDD"/>
    <w:rsid w:val="009A7E15"/>
    <w:rsid w:val="009A7FAD"/>
    <w:rsid w:val="009B00F0"/>
    <w:rsid w:val="009B02C5"/>
    <w:rsid w:val="009B0387"/>
    <w:rsid w:val="009B044E"/>
    <w:rsid w:val="009B0486"/>
    <w:rsid w:val="009B0695"/>
    <w:rsid w:val="009B0942"/>
    <w:rsid w:val="009B09D9"/>
    <w:rsid w:val="009B0A10"/>
    <w:rsid w:val="009B0ADC"/>
    <w:rsid w:val="009B0DFE"/>
    <w:rsid w:val="009B0EC1"/>
    <w:rsid w:val="009B0F1A"/>
    <w:rsid w:val="009B0F30"/>
    <w:rsid w:val="009B10CF"/>
    <w:rsid w:val="009B1224"/>
    <w:rsid w:val="009B12F4"/>
    <w:rsid w:val="009B13E3"/>
    <w:rsid w:val="009B1782"/>
    <w:rsid w:val="009B1A52"/>
    <w:rsid w:val="009B1B13"/>
    <w:rsid w:val="009B1C39"/>
    <w:rsid w:val="009B1F21"/>
    <w:rsid w:val="009B224F"/>
    <w:rsid w:val="009B22EA"/>
    <w:rsid w:val="009B2307"/>
    <w:rsid w:val="009B236D"/>
    <w:rsid w:val="009B24AA"/>
    <w:rsid w:val="009B2821"/>
    <w:rsid w:val="009B2984"/>
    <w:rsid w:val="009B2BE6"/>
    <w:rsid w:val="009B2BFA"/>
    <w:rsid w:val="009B2ED2"/>
    <w:rsid w:val="009B2EE1"/>
    <w:rsid w:val="009B318D"/>
    <w:rsid w:val="009B31B2"/>
    <w:rsid w:val="009B3214"/>
    <w:rsid w:val="009B3272"/>
    <w:rsid w:val="009B327A"/>
    <w:rsid w:val="009B329D"/>
    <w:rsid w:val="009B34C7"/>
    <w:rsid w:val="009B35ED"/>
    <w:rsid w:val="009B36BF"/>
    <w:rsid w:val="009B36C7"/>
    <w:rsid w:val="009B3816"/>
    <w:rsid w:val="009B3986"/>
    <w:rsid w:val="009B3A2A"/>
    <w:rsid w:val="009B3A44"/>
    <w:rsid w:val="009B3A89"/>
    <w:rsid w:val="009B3C0F"/>
    <w:rsid w:val="009B3CAB"/>
    <w:rsid w:val="009B3D2B"/>
    <w:rsid w:val="009B3D8D"/>
    <w:rsid w:val="009B3E90"/>
    <w:rsid w:val="009B3E9C"/>
    <w:rsid w:val="009B3EE4"/>
    <w:rsid w:val="009B3FD3"/>
    <w:rsid w:val="009B3FF4"/>
    <w:rsid w:val="009B41B6"/>
    <w:rsid w:val="009B426E"/>
    <w:rsid w:val="009B4346"/>
    <w:rsid w:val="009B4379"/>
    <w:rsid w:val="009B44F5"/>
    <w:rsid w:val="009B4684"/>
    <w:rsid w:val="009B4752"/>
    <w:rsid w:val="009B47BA"/>
    <w:rsid w:val="009B4831"/>
    <w:rsid w:val="009B4956"/>
    <w:rsid w:val="009B495A"/>
    <w:rsid w:val="009B4993"/>
    <w:rsid w:val="009B49E6"/>
    <w:rsid w:val="009B4A6A"/>
    <w:rsid w:val="009B4D97"/>
    <w:rsid w:val="009B4DD6"/>
    <w:rsid w:val="009B4E05"/>
    <w:rsid w:val="009B4F7A"/>
    <w:rsid w:val="009B516B"/>
    <w:rsid w:val="009B51D2"/>
    <w:rsid w:val="009B522B"/>
    <w:rsid w:val="009B5249"/>
    <w:rsid w:val="009B5323"/>
    <w:rsid w:val="009B5447"/>
    <w:rsid w:val="009B5555"/>
    <w:rsid w:val="009B557D"/>
    <w:rsid w:val="009B55F0"/>
    <w:rsid w:val="009B56B4"/>
    <w:rsid w:val="009B57BE"/>
    <w:rsid w:val="009B5818"/>
    <w:rsid w:val="009B5A87"/>
    <w:rsid w:val="009B5B75"/>
    <w:rsid w:val="009B5C69"/>
    <w:rsid w:val="009B5DC8"/>
    <w:rsid w:val="009B5E28"/>
    <w:rsid w:val="009B5FCA"/>
    <w:rsid w:val="009B5FCE"/>
    <w:rsid w:val="009B60B7"/>
    <w:rsid w:val="009B626F"/>
    <w:rsid w:val="009B639D"/>
    <w:rsid w:val="009B65B5"/>
    <w:rsid w:val="009B684B"/>
    <w:rsid w:val="009B6877"/>
    <w:rsid w:val="009B6B87"/>
    <w:rsid w:val="009B6D0B"/>
    <w:rsid w:val="009B6E60"/>
    <w:rsid w:val="009B6FC6"/>
    <w:rsid w:val="009B7033"/>
    <w:rsid w:val="009B7186"/>
    <w:rsid w:val="009B7301"/>
    <w:rsid w:val="009B7338"/>
    <w:rsid w:val="009B74CD"/>
    <w:rsid w:val="009B762A"/>
    <w:rsid w:val="009B765F"/>
    <w:rsid w:val="009B7727"/>
    <w:rsid w:val="009B7755"/>
    <w:rsid w:val="009B7B83"/>
    <w:rsid w:val="009B7DF6"/>
    <w:rsid w:val="009B7EE1"/>
    <w:rsid w:val="009C02B5"/>
    <w:rsid w:val="009C04E9"/>
    <w:rsid w:val="009C073E"/>
    <w:rsid w:val="009C0A43"/>
    <w:rsid w:val="009C0A55"/>
    <w:rsid w:val="009C0B1B"/>
    <w:rsid w:val="009C0CF6"/>
    <w:rsid w:val="009C0F25"/>
    <w:rsid w:val="009C0F71"/>
    <w:rsid w:val="009C12E7"/>
    <w:rsid w:val="009C1318"/>
    <w:rsid w:val="009C150E"/>
    <w:rsid w:val="009C15A6"/>
    <w:rsid w:val="009C1658"/>
    <w:rsid w:val="009C17D0"/>
    <w:rsid w:val="009C17DB"/>
    <w:rsid w:val="009C192E"/>
    <w:rsid w:val="009C1AE8"/>
    <w:rsid w:val="009C1BB9"/>
    <w:rsid w:val="009C1BE7"/>
    <w:rsid w:val="009C1C4D"/>
    <w:rsid w:val="009C1D3E"/>
    <w:rsid w:val="009C1E12"/>
    <w:rsid w:val="009C1F1A"/>
    <w:rsid w:val="009C1F8A"/>
    <w:rsid w:val="009C221B"/>
    <w:rsid w:val="009C22D7"/>
    <w:rsid w:val="009C232B"/>
    <w:rsid w:val="009C260A"/>
    <w:rsid w:val="009C261C"/>
    <w:rsid w:val="009C2843"/>
    <w:rsid w:val="009C28F7"/>
    <w:rsid w:val="009C29E5"/>
    <w:rsid w:val="009C2AA1"/>
    <w:rsid w:val="009C2B6B"/>
    <w:rsid w:val="009C2B70"/>
    <w:rsid w:val="009C2B95"/>
    <w:rsid w:val="009C2BBE"/>
    <w:rsid w:val="009C2C24"/>
    <w:rsid w:val="009C2CA7"/>
    <w:rsid w:val="009C2D0A"/>
    <w:rsid w:val="009C2D0E"/>
    <w:rsid w:val="009C2F34"/>
    <w:rsid w:val="009C3555"/>
    <w:rsid w:val="009C36EB"/>
    <w:rsid w:val="009C3736"/>
    <w:rsid w:val="009C387B"/>
    <w:rsid w:val="009C3A27"/>
    <w:rsid w:val="009C3BCC"/>
    <w:rsid w:val="009C3C5E"/>
    <w:rsid w:val="009C3C8D"/>
    <w:rsid w:val="009C3CDF"/>
    <w:rsid w:val="009C3DB0"/>
    <w:rsid w:val="009C3DDF"/>
    <w:rsid w:val="009C3EB3"/>
    <w:rsid w:val="009C3ED2"/>
    <w:rsid w:val="009C404D"/>
    <w:rsid w:val="009C405C"/>
    <w:rsid w:val="009C40AD"/>
    <w:rsid w:val="009C40C6"/>
    <w:rsid w:val="009C415A"/>
    <w:rsid w:val="009C41CC"/>
    <w:rsid w:val="009C426D"/>
    <w:rsid w:val="009C4319"/>
    <w:rsid w:val="009C4349"/>
    <w:rsid w:val="009C44DC"/>
    <w:rsid w:val="009C451B"/>
    <w:rsid w:val="009C4631"/>
    <w:rsid w:val="009C46AA"/>
    <w:rsid w:val="009C46C5"/>
    <w:rsid w:val="009C485A"/>
    <w:rsid w:val="009C4941"/>
    <w:rsid w:val="009C4A3A"/>
    <w:rsid w:val="009C4A4D"/>
    <w:rsid w:val="009C4B75"/>
    <w:rsid w:val="009C4B97"/>
    <w:rsid w:val="009C4BA4"/>
    <w:rsid w:val="009C4C15"/>
    <w:rsid w:val="009C4CED"/>
    <w:rsid w:val="009C4EC2"/>
    <w:rsid w:val="009C4ECD"/>
    <w:rsid w:val="009C4FEC"/>
    <w:rsid w:val="009C51C4"/>
    <w:rsid w:val="009C52F0"/>
    <w:rsid w:val="009C531D"/>
    <w:rsid w:val="009C5364"/>
    <w:rsid w:val="009C538E"/>
    <w:rsid w:val="009C54F8"/>
    <w:rsid w:val="009C564C"/>
    <w:rsid w:val="009C56DF"/>
    <w:rsid w:val="009C577C"/>
    <w:rsid w:val="009C57F3"/>
    <w:rsid w:val="009C5840"/>
    <w:rsid w:val="009C59A4"/>
    <w:rsid w:val="009C5C47"/>
    <w:rsid w:val="009C5C9F"/>
    <w:rsid w:val="009C5E31"/>
    <w:rsid w:val="009C61C3"/>
    <w:rsid w:val="009C61C5"/>
    <w:rsid w:val="009C6334"/>
    <w:rsid w:val="009C658E"/>
    <w:rsid w:val="009C65D8"/>
    <w:rsid w:val="009C66A0"/>
    <w:rsid w:val="009C6714"/>
    <w:rsid w:val="009C6823"/>
    <w:rsid w:val="009C6838"/>
    <w:rsid w:val="009C683B"/>
    <w:rsid w:val="009C686B"/>
    <w:rsid w:val="009C690C"/>
    <w:rsid w:val="009C69C3"/>
    <w:rsid w:val="009C69DC"/>
    <w:rsid w:val="009C69E6"/>
    <w:rsid w:val="009C6A24"/>
    <w:rsid w:val="009C6AD2"/>
    <w:rsid w:val="009C6AF5"/>
    <w:rsid w:val="009C6FFC"/>
    <w:rsid w:val="009C71A3"/>
    <w:rsid w:val="009C731C"/>
    <w:rsid w:val="009C74E5"/>
    <w:rsid w:val="009C76F6"/>
    <w:rsid w:val="009C7845"/>
    <w:rsid w:val="009C7A4A"/>
    <w:rsid w:val="009C7B3A"/>
    <w:rsid w:val="009C7BE7"/>
    <w:rsid w:val="009C7E4D"/>
    <w:rsid w:val="009C7F43"/>
    <w:rsid w:val="009C7F89"/>
    <w:rsid w:val="009C7FC0"/>
    <w:rsid w:val="009C7FC1"/>
    <w:rsid w:val="009D00C9"/>
    <w:rsid w:val="009D01FE"/>
    <w:rsid w:val="009D0514"/>
    <w:rsid w:val="009D05B8"/>
    <w:rsid w:val="009D0603"/>
    <w:rsid w:val="009D0607"/>
    <w:rsid w:val="009D09EB"/>
    <w:rsid w:val="009D0FA9"/>
    <w:rsid w:val="009D1093"/>
    <w:rsid w:val="009D1332"/>
    <w:rsid w:val="009D1500"/>
    <w:rsid w:val="009D15A1"/>
    <w:rsid w:val="009D15C1"/>
    <w:rsid w:val="009D1734"/>
    <w:rsid w:val="009D18F7"/>
    <w:rsid w:val="009D1A04"/>
    <w:rsid w:val="009D1DBD"/>
    <w:rsid w:val="009D1DF7"/>
    <w:rsid w:val="009D1E8E"/>
    <w:rsid w:val="009D2088"/>
    <w:rsid w:val="009D213F"/>
    <w:rsid w:val="009D21BB"/>
    <w:rsid w:val="009D2278"/>
    <w:rsid w:val="009D2286"/>
    <w:rsid w:val="009D22F9"/>
    <w:rsid w:val="009D231D"/>
    <w:rsid w:val="009D247A"/>
    <w:rsid w:val="009D26D3"/>
    <w:rsid w:val="009D296A"/>
    <w:rsid w:val="009D298F"/>
    <w:rsid w:val="009D2AE6"/>
    <w:rsid w:val="009D2B57"/>
    <w:rsid w:val="009D2B90"/>
    <w:rsid w:val="009D2BC2"/>
    <w:rsid w:val="009D2C4F"/>
    <w:rsid w:val="009D2D8C"/>
    <w:rsid w:val="009D2E27"/>
    <w:rsid w:val="009D2E46"/>
    <w:rsid w:val="009D30CA"/>
    <w:rsid w:val="009D3433"/>
    <w:rsid w:val="009D35B8"/>
    <w:rsid w:val="009D363D"/>
    <w:rsid w:val="009D3CEB"/>
    <w:rsid w:val="009D3D92"/>
    <w:rsid w:val="009D3E28"/>
    <w:rsid w:val="009D3E69"/>
    <w:rsid w:val="009D4105"/>
    <w:rsid w:val="009D4169"/>
    <w:rsid w:val="009D418D"/>
    <w:rsid w:val="009D4191"/>
    <w:rsid w:val="009D4192"/>
    <w:rsid w:val="009D43D2"/>
    <w:rsid w:val="009D4474"/>
    <w:rsid w:val="009D449A"/>
    <w:rsid w:val="009D4540"/>
    <w:rsid w:val="009D4585"/>
    <w:rsid w:val="009D467F"/>
    <w:rsid w:val="009D46D2"/>
    <w:rsid w:val="009D472D"/>
    <w:rsid w:val="009D4B1B"/>
    <w:rsid w:val="009D4BFD"/>
    <w:rsid w:val="009D4DB4"/>
    <w:rsid w:val="009D4F1C"/>
    <w:rsid w:val="009D4FB3"/>
    <w:rsid w:val="009D4FBB"/>
    <w:rsid w:val="009D5250"/>
    <w:rsid w:val="009D53E7"/>
    <w:rsid w:val="009D5453"/>
    <w:rsid w:val="009D55D1"/>
    <w:rsid w:val="009D5682"/>
    <w:rsid w:val="009D5745"/>
    <w:rsid w:val="009D58C2"/>
    <w:rsid w:val="009D58C6"/>
    <w:rsid w:val="009D596B"/>
    <w:rsid w:val="009D5CB2"/>
    <w:rsid w:val="009D6132"/>
    <w:rsid w:val="009D6469"/>
    <w:rsid w:val="009D64B5"/>
    <w:rsid w:val="009D64FF"/>
    <w:rsid w:val="009D6802"/>
    <w:rsid w:val="009D6A0B"/>
    <w:rsid w:val="009D6A18"/>
    <w:rsid w:val="009D6BE2"/>
    <w:rsid w:val="009D6C21"/>
    <w:rsid w:val="009D6C92"/>
    <w:rsid w:val="009D6DA1"/>
    <w:rsid w:val="009D6DD1"/>
    <w:rsid w:val="009D6E66"/>
    <w:rsid w:val="009D7037"/>
    <w:rsid w:val="009D71EA"/>
    <w:rsid w:val="009D727F"/>
    <w:rsid w:val="009D7354"/>
    <w:rsid w:val="009D7512"/>
    <w:rsid w:val="009D751B"/>
    <w:rsid w:val="009D75E5"/>
    <w:rsid w:val="009D76E4"/>
    <w:rsid w:val="009D7A59"/>
    <w:rsid w:val="009D7D0A"/>
    <w:rsid w:val="009D7D7D"/>
    <w:rsid w:val="009D7E67"/>
    <w:rsid w:val="009D7EB5"/>
    <w:rsid w:val="009D7EF0"/>
    <w:rsid w:val="009E00C1"/>
    <w:rsid w:val="009E02A5"/>
    <w:rsid w:val="009E03F0"/>
    <w:rsid w:val="009E04D2"/>
    <w:rsid w:val="009E04EC"/>
    <w:rsid w:val="009E060C"/>
    <w:rsid w:val="009E0652"/>
    <w:rsid w:val="009E074A"/>
    <w:rsid w:val="009E08B7"/>
    <w:rsid w:val="009E0A56"/>
    <w:rsid w:val="009E0BD4"/>
    <w:rsid w:val="009E0CC4"/>
    <w:rsid w:val="009E0DB3"/>
    <w:rsid w:val="009E0E52"/>
    <w:rsid w:val="009E0EC3"/>
    <w:rsid w:val="009E0F61"/>
    <w:rsid w:val="009E1072"/>
    <w:rsid w:val="009E129D"/>
    <w:rsid w:val="009E14B0"/>
    <w:rsid w:val="009E14C8"/>
    <w:rsid w:val="009E1709"/>
    <w:rsid w:val="009E1741"/>
    <w:rsid w:val="009E18E0"/>
    <w:rsid w:val="009E194D"/>
    <w:rsid w:val="009E1B4A"/>
    <w:rsid w:val="009E1C01"/>
    <w:rsid w:val="009E1C83"/>
    <w:rsid w:val="009E1CEC"/>
    <w:rsid w:val="009E1D5F"/>
    <w:rsid w:val="009E1F3E"/>
    <w:rsid w:val="009E1F43"/>
    <w:rsid w:val="009E23C9"/>
    <w:rsid w:val="009E2560"/>
    <w:rsid w:val="009E25E2"/>
    <w:rsid w:val="009E2647"/>
    <w:rsid w:val="009E26BE"/>
    <w:rsid w:val="009E27E3"/>
    <w:rsid w:val="009E2813"/>
    <w:rsid w:val="009E2867"/>
    <w:rsid w:val="009E29C4"/>
    <w:rsid w:val="009E29DE"/>
    <w:rsid w:val="009E2A29"/>
    <w:rsid w:val="009E2A81"/>
    <w:rsid w:val="009E2B40"/>
    <w:rsid w:val="009E2BF8"/>
    <w:rsid w:val="009E2C4E"/>
    <w:rsid w:val="009E2D39"/>
    <w:rsid w:val="009E2DC5"/>
    <w:rsid w:val="009E2DF1"/>
    <w:rsid w:val="009E2E27"/>
    <w:rsid w:val="009E2E77"/>
    <w:rsid w:val="009E318D"/>
    <w:rsid w:val="009E31F1"/>
    <w:rsid w:val="009E3260"/>
    <w:rsid w:val="009E3502"/>
    <w:rsid w:val="009E3650"/>
    <w:rsid w:val="009E36C8"/>
    <w:rsid w:val="009E37AF"/>
    <w:rsid w:val="009E37C4"/>
    <w:rsid w:val="009E3804"/>
    <w:rsid w:val="009E3878"/>
    <w:rsid w:val="009E38BF"/>
    <w:rsid w:val="009E39A8"/>
    <w:rsid w:val="009E3A93"/>
    <w:rsid w:val="009E3B73"/>
    <w:rsid w:val="009E3C57"/>
    <w:rsid w:val="009E3F75"/>
    <w:rsid w:val="009E409B"/>
    <w:rsid w:val="009E41F3"/>
    <w:rsid w:val="009E431F"/>
    <w:rsid w:val="009E4345"/>
    <w:rsid w:val="009E4396"/>
    <w:rsid w:val="009E4976"/>
    <w:rsid w:val="009E499B"/>
    <w:rsid w:val="009E4DDB"/>
    <w:rsid w:val="009E5062"/>
    <w:rsid w:val="009E51FB"/>
    <w:rsid w:val="009E5215"/>
    <w:rsid w:val="009E5243"/>
    <w:rsid w:val="009E54A6"/>
    <w:rsid w:val="009E56AD"/>
    <w:rsid w:val="009E5775"/>
    <w:rsid w:val="009E5799"/>
    <w:rsid w:val="009E59E0"/>
    <w:rsid w:val="009E5A16"/>
    <w:rsid w:val="009E5A79"/>
    <w:rsid w:val="009E5C1A"/>
    <w:rsid w:val="009E5C3D"/>
    <w:rsid w:val="009E5C5B"/>
    <w:rsid w:val="009E5D67"/>
    <w:rsid w:val="009E5D7A"/>
    <w:rsid w:val="009E5D80"/>
    <w:rsid w:val="009E5DBB"/>
    <w:rsid w:val="009E5DD0"/>
    <w:rsid w:val="009E5F3F"/>
    <w:rsid w:val="009E607D"/>
    <w:rsid w:val="009E60C9"/>
    <w:rsid w:val="009E6190"/>
    <w:rsid w:val="009E61FD"/>
    <w:rsid w:val="009E620F"/>
    <w:rsid w:val="009E631D"/>
    <w:rsid w:val="009E6367"/>
    <w:rsid w:val="009E639E"/>
    <w:rsid w:val="009E63F7"/>
    <w:rsid w:val="009E655D"/>
    <w:rsid w:val="009E664C"/>
    <w:rsid w:val="009E672E"/>
    <w:rsid w:val="009E6759"/>
    <w:rsid w:val="009E6880"/>
    <w:rsid w:val="009E6BC5"/>
    <w:rsid w:val="009E6C48"/>
    <w:rsid w:val="009E6F12"/>
    <w:rsid w:val="009E6F35"/>
    <w:rsid w:val="009E7220"/>
    <w:rsid w:val="009E767D"/>
    <w:rsid w:val="009E77B2"/>
    <w:rsid w:val="009E784B"/>
    <w:rsid w:val="009E7876"/>
    <w:rsid w:val="009E7A03"/>
    <w:rsid w:val="009E7A98"/>
    <w:rsid w:val="009E7AC2"/>
    <w:rsid w:val="009E7B78"/>
    <w:rsid w:val="009E7BC3"/>
    <w:rsid w:val="009E7BC8"/>
    <w:rsid w:val="009E7E19"/>
    <w:rsid w:val="009E7EEC"/>
    <w:rsid w:val="009E7F08"/>
    <w:rsid w:val="009F009E"/>
    <w:rsid w:val="009F01D9"/>
    <w:rsid w:val="009F0433"/>
    <w:rsid w:val="009F05BA"/>
    <w:rsid w:val="009F075E"/>
    <w:rsid w:val="009F0760"/>
    <w:rsid w:val="009F079C"/>
    <w:rsid w:val="009F0809"/>
    <w:rsid w:val="009F0A8B"/>
    <w:rsid w:val="009F0D54"/>
    <w:rsid w:val="009F103D"/>
    <w:rsid w:val="009F142B"/>
    <w:rsid w:val="009F157F"/>
    <w:rsid w:val="009F159C"/>
    <w:rsid w:val="009F168D"/>
    <w:rsid w:val="009F1754"/>
    <w:rsid w:val="009F1AA8"/>
    <w:rsid w:val="009F1D2E"/>
    <w:rsid w:val="009F1D54"/>
    <w:rsid w:val="009F1DF3"/>
    <w:rsid w:val="009F1E5D"/>
    <w:rsid w:val="009F2085"/>
    <w:rsid w:val="009F21A0"/>
    <w:rsid w:val="009F21D3"/>
    <w:rsid w:val="009F22F8"/>
    <w:rsid w:val="009F235E"/>
    <w:rsid w:val="009F24C7"/>
    <w:rsid w:val="009F25C2"/>
    <w:rsid w:val="009F2661"/>
    <w:rsid w:val="009F2CF0"/>
    <w:rsid w:val="009F2CF6"/>
    <w:rsid w:val="009F2E8A"/>
    <w:rsid w:val="009F2ED2"/>
    <w:rsid w:val="009F2F04"/>
    <w:rsid w:val="009F30BA"/>
    <w:rsid w:val="009F31F4"/>
    <w:rsid w:val="009F334B"/>
    <w:rsid w:val="009F3838"/>
    <w:rsid w:val="009F396A"/>
    <w:rsid w:val="009F3ADE"/>
    <w:rsid w:val="009F3B9C"/>
    <w:rsid w:val="009F3D87"/>
    <w:rsid w:val="009F3DC2"/>
    <w:rsid w:val="009F3E24"/>
    <w:rsid w:val="009F3F1C"/>
    <w:rsid w:val="009F4009"/>
    <w:rsid w:val="009F415E"/>
    <w:rsid w:val="009F4280"/>
    <w:rsid w:val="009F42C4"/>
    <w:rsid w:val="009F42F9"/>
    <w:rsid w:val="009F431A"/>
    <w:rsid w:val="009F444A"/>
    <w:rsid w:val="009F4461"/>
    <w:rsid w:val="009F46FC"/>
    <w:rsid w:val="009F481D"/>
    <w:rsid w:val="009F4A4F"/>
    <w:rsid w:val="009F4C21"/>
    <w:rsid w:val="009F4D36"/>
    <w:rsid w:val="009F4DA4"/>
    <w:rsid w:val="009F4E61"/>
    <w:rsid w:val="009F4EE1"/>
    <w:rsid w:val="009F4FAE"/>
    <w:rsid w:val="009F5120"/>
    <w:rsid w:val="009F5632"/>
    <w:rsid w:val="009F5901"/>
    <w:rsid w:val="009F5DFA"/>
    <w:rsid w:val="009F5E65"/>
    <w:rsid w:val="009F5EAE"/>
    <w:rsid w:val="009F5FDB"/>
    <w:rsid w:val="009F60F1"/>
    <w:rsid w:val="009F6254"/>
    <w:rsid w:val="009F63AA"/>
    <w:rsid w:val="009F65FF"/>
    <w:rsid w:val="009F674C"/>
    <w:rsid w:val="009F67F7"/>
    <w:rsid w:val="009F688B"/>
    <w:rsid w:val="009F6A7A"/>
    <w:rsid w:val="009F6A88"/>
    <w:rsid w:val="009F6B2B"/>
    <w:rsid w:val="009F6B53"/>
    <w:rsid w:val="009F6BFD"/>
    <w:rsid w:val="009F6C2D"/>
    <w:rsid w:val="009F6C44"/>
    <w:rsid w:val="009F6D4A"/>
    <w:rsid w:val="009F72E8"/>
    <w:rsid w:val="009F7324"/>
    <w:rsid w:val="009F73AB"/>
    <w:rsid w:val="009F73DA"/>
    <w:rsid w:val="009F7552"/>
    <w:rsid w:val="009F7651"/>
    <w:rsid w:val="009F7678"/>
    <w:rsid w:val="009F7700"/>
    <w:rsid w:val="009F780E"/>
    <w:rsid w:val="009F786B"/>
    <w:rsid w:val="009F7992"/>
    <w:rsid w:val="009F7A1F"/>
    <w:rsid w:val="009F7A53"/>
    <w:rsid w:val="009F7B3F"/>
    <w:rsid w:val="009F7BE9"/>
    <w:rsid w:val="009F7C0C"/>
    <w:rsid w:val="009F7D2C"/>
    <w:rsid w:val="009F7DA2"/>
    <w:rsid w:val="009F7F7C"/>
    <w:rsid w:val="00A00045"/>
    <w:rsid w:val="00A001FD"/>
    <w:rsid w:val="00A0020D"/>
    <w:rsid w:val="00A0024E"/>
    <w:rsid w:val="00A00372"/>
    <w:rsid w:val="00A004D2"/>
    <w:rsid w:val="00A00BFE"/>
    <w:rsid w:val="00A00C13"/>
    <w:rsid w:val="00A00C4D"/>
    <w:rsid w:val="00A00D63"/>
    <w:rsid w:val="00A00F6F"/>
    <w:rsid w:val="00A01209"/>
    <w:rsid w:val="00A014AA"/>
    <w:rsid w:val="00A0155F"/>
    <w:rsid w:val="00A0158E"/>
    <w:rsid w:val="00A01696"/>
    <w:rsid w:val="00A01719"/>
    <w:rsid w:val="00A017C6"/>
    <w:rsid w:val="00A01803"/>
    <w:rsid w:val="00A0185E"/>
    <w:rsid w:val="00A01974"/>
    <w:rsid w:val="00A01984"/>
    <w:rsid w:val="00A019F4"/>
    <w:rsid w:val="00A01BAD"/>
    <w:rsid w:val="00A01F38"/>
    <w:rsid w:val="00A01F67"/>
    <w:rsid w:val="00A020C6"/>
    <w:rsid w:val="00A02261"/>
    <w:rsid w:val="00A02430"/>
    <w:rsid w:val="00A024C3"/>
    <w:rsid w:val="00A0266F"/>
    <w:rsid w:val="00A026CD"/>
    <w:rsid w:val="00A02908"/>
    <w:rsid w:val="00A029E9"/>
    <w:rsid w:val="00A02C31"/>
    <w:rsid w:val="00A02CEB"/>
    <w:rsid w:val="00A02CFA"/>
    <w:rsid w:val="00A02D22"/>
    <w:rsid w:val="00A02E9C"/>
    <w:rsid w:val="00A02EA3"/>
    <w:rsid w:val="00A02EB8"/>
    <w:rsid w:val="00A03067"/>
    <w:rsid w:val="00A030EE"/>
    <w:rsid w:val="00A03124"/>
    <w:rsid w:val="00A03183"/>
    <w:rsid w:val="00A03670"/>
    <w:rsid w:val="00A039EA"/>
    <w:rsid w:val="00A03A24"/>
    <w:rsid w:val="00A03AFF"/>
    <w:rsid w:val="00A03B37"/>
    <w:rsid w:val="00A03C46"/>
    <w:rsid w:val="00A03E28"/>
    <w:rsid w:val="00A03E54"/>
    <w:rsid w:val="00A03F40"/>
    <w:rsid w:val="00A04204"/>
    <w:rsid w:val="00A04310"/>
    <w:rsid w:val="00A0431B"/>
    <w:rsid w:val="00A043CB"/>
    <w:rsid w:val="00A043D3"/>
    <w:rsid w:val="00A0452D"/>
    <w:rsid w:val="00A046D8"/>
    <w:rsid w:val="00A04703"/>
    <w:rsid w:val="00A049F6"/>
    <w:rsid w:val="00A04C0B"/>
    <w:rsid w:val="00A050A2"/>
    <w:rsid w:val="00A0514C"/>
    <w:rsid w:val="00A0517F"/>
    <w:rsid w:val="00A052C4"/>
    <w:rsid w:val="00A057BA"/>
    <w:rsid w:val="00A05A03"/>
    <w:rsid w:val="00A05C61"/>
    <w:rsid w:val="00A05D38"/>
    <w:rsid w:val="00A05D9D"/>
    <w:rsid w:val="00A05DD4"/>
    <w:rsid w:val="00A05E0E"/>
    <w:rsid w:val="00A05E1D"/>
    <w:rsid w:val="00A05EA3"/>
    <w:rsid w:val="00A05F9B"/>
    <w:rsid w:val="00A0614D"/>
    <w:rsid w:val="00A062E0"/>
    <w:rsid w:val="00A0632A"/>
    <w:rsid w:val="00A0643F"/>
    <w:rsid w:val="00A06464"/>
    <w:rsid w:val="00A064CF"/>
    <w:rsid w:val="00A064F9"/>
    <w:rsid w:val="00A0651B"/>
    <w:rsid w:val="00A06670"/>
    <w:rsid w:val="00A0674E"/>
    <w:rsid w:val="00A06858"/>
    <w:rsid w:val="00A06B95"/>
    <w:rsid w:val="00A06F1A"/>
    <w:rsid w:val="00A06F2E"/>
    <w:rsid w:val="00A06F40"/>
    <w:rsid w:val="00A06F74"/>
    <w:rsid w:val="00A06F9C"/>
    <w:rsid w:val="00A07227"/>
    <w:rsid w:val="00A072C5"/>
    <w:rsid w:val="00A07655"/>
    <w:rsid w:val="00A07C44"/>
    <w:rsid w:val="00A07F83"/>
    <w:rsid w:val="00A1020C"/>
    <w:rsid w:val="00A10498"/>
    <w:rsid w:val="00A104F1"/>
    <w:rsid w:val="00A10668"/>
    <w:rsid w:val="00A108D1"/>
    <w:rsid w:val="00A10919"/>
    <w:rsid w:val="00A1094D"/>
    <w:rsid w:val="00A10B2D"/>
    <w:rsid w:val="00A10C7B"/>
    <w:rsid w:val="00A10E72"/>
    <w:rsid w:val="00A10E86"/>
    <w:rsid w:val="00A10F29"/>
    <w:rsid w:val="00A10F2E"/>
    <w:rsid w:val="00A10F67"/>
    <w:rsid w:val="00A110B2"/>
    <w:rsid w:val="00A1114A"/>
    <w:rsid w:val="00A1146F"/>
    <w:rsid w:val="00A1151E"/>
    <w:rsid w:val="00A1155A"/>
    <w:rsid w:val="00A116BA"/>
    <w:rsid w:val="00A118C5"/>
    <w:rsid w:val="00A11903"/>
    <w:rsid w:val="00A11A85"/>
    <w:rsid w:val="00A11A93"/>
    <w:rsid w:val="00A11B60"/>
    <w:rsid w:val="00A11CEA"/>
    <w:rsid w:val="00A11CF0"/>
    <w:rsid w:val="00A11E42"/>
    <w:rsid w:val="00A11F19"/>
    <w:rsid w:val="00A11F8B"/>
    <w:rsid w:val="00A1208C"/>
    <w:rsid w:val="00A122BC"/>
    <w:rsid w:val="00A12334"/>
    <w:rsid w:val="00A12377"/>
    <w:rsid w:val="00A12403"/>
    <w:rsid w:val="00A12481"/>
    <w:rsid w:val="00A124D6"/>
    <w:rsid w:val="00A12666"/>
    <w:rsid w:val="00A12729"/>
    <w:rsid w:val="00A1287E"/>
    <w:rsid w:val="00A129AC"/>
    <w:rsid w:val="00A12AE0"/>
    <w:rsid w:val="00A12DEA"/>
    <w:rsid w:val="00A12E8A"/>
    <w:rsid w:val="00A1308C"/>
    <w:rsid w:val="00A13286"/>
    <w:rsid w:val="00A134DE"/>
    <w:rsid w:val="00A13722"/>
    <w:rsid w:val="00A137C5"/>
    <w:rsid w:val="00A139A0"/>
    <w:rsid w:val="00A13AAB"/>
    <w:rsid w:val="00A13B8B"/>
    <w:rsid w:val="00A13CA4"/>
    <w:rsid w:val="00A13EEE"/>
    <w:rsid w:val="00A13F9F"/>
    <w:rsid w:val="00A140E5"/>
    <w:rsid w:val="00A143CB"/>
    <w:rsid w:val="00A14427"/>
    <w:rsid w:val="00A144C1"/>
    <w:rsid w:val="00A145F4"/>
    <w:rsid w:val="00A14614"/>
    <w:rsid w:val="00A1470C"/>
    <w:rsid w:val="00A14781"/>
    <w:rsid w:val="00A14899"/>
    <w:rsid w:val="00A14A4C"/>
    <w:rsid w:val="00A14AF9"/>
    <w:rsid w:val="00A14BDF"/>
    <w:rsid w:val="00A14CD3"/>
    <w:rsid w:val="00A14D17"/>
    <w:rsid w:val="00A14D25"/>
    <w:rsid w:val="00A14EAC"/>
    <w:rsid w:val="00A151B5"/>
    <w:rsid w:val="00A151C3"/>
    <w:rsid w:val="00A1520D"/>
    <w:rsid w:val="00A152B8"/>
    <w:rsid w:val="00A152DF"/>
    <w:rsid w:val="00A1557C"/>
    <w:rsid w:val="00A155D5"/>
    <w:rsid w:val="00A15607"/>
    <w:rsid w:val="00A1570A"/>
    <w:rsid w:val="00A157C6"/>
    <w:rsid w:val="00A15817"/>
    <w:rsid w:val="00A1582D"/>
    <w:rsid w:val="00A158A9"/>
    <w:rsid w:val="00A15B49"/>
    <w:rsid w:val="00A15C49"/>
    <w:rsid w:val="00A15D3F"/>
    <w:rsid w:val="00A15E1C"/>
    <w:rsid w:val="00A15FE9"/>
    <w:rsid w:val="00A16045"/>
    <w:rsid w:val="00A16056"/>
    <w:rsid w:val="00A16567"/>
    <w:rsid w:val="00A165F2"/>
    <w:rsid w:val="00A16670"/>
    <w:rsid w:val="00A1670F"/>
    <w:rsid w:val="00A169F6"/>
    <w:rsid w:val="00A16CDC"/>
    <w:rsid w:val="00A16CED"/>
    <w:rsid w:val="00A16D94"/>
    <w:rsid w:val="00A16FC3"/>
    <w:rsid w:val="00A17033"/>
    <w:rsid w:val="00A170C9"/>
    <w:rsid w:val="00A1718B"/>
    <w:rsid w:val="00A1733C"/>
    <w:rsid w:val="00A17393"/>
    <w:rsid w:val="00A1742A"/>
    <w:rsid w:val="00A17481"/>
    <w:rsid w:val="00A17595"/>
    <w:rsid w:val="00A17EF4"/>
    <w:rsid w:val="00A20106"/>
    <w:rsid w:val="00A20457"/>
    <w:rsid w:val="00A205FC"/>
    <w:rsid w:val="00A207C0"/>
    <w:rsid w:val="00A20A3D"/>
    <w:rsid w:val="00A20DEC"/>
    <w:rsid w:val="00A20F8E"/>
    <w:rsid w:val="00A21290"/>
    <w:rsid w:val="00A21368"/>
    <w:rsid w:val="00A217B3"/>
    <w:rsid w:val="00A217E4"/>
    <w:rsid w:val="00A21900"/>
    <w:rsid w:val="00A21BBE"/>
    <w:rsid w:val="00A21FA6"/>
    <w:rsid w:val="00A220D3"/>
    <w:rsid w:val="00A220F4"/>
    <w:rsid w:val="00A2212D"/>
    <w:rsid w:val="00A2225E"/>
    <w:rsid w:val="00A2247B"/>
    <w:rsid w:val="00A22A9F"/>
    <w:rsid w:val="00A22AC9"/>
    <w:rsid w:val="00A22B0E"/>
    <w:rsid w:val="00A22BCC"/>
    <w:rsid w:val="00A22C84"/>
    <w:rsid w:val="00A22CA7"/>
    <w:rsid w:val="00A22E80"/>
    <w:rsid w:val="00A2307D"/>
    <w:rsid w:val="00A23162"/>
    <w:rsid w:val="00A231A1"/>
    <w:rsid w:val="00A232E1"/>
    <w:rsid w:val="00A23370"/>
    <w:rsid w:val="00A23372"/>
    <w:rsid w:val="00A23472"/>
    <w:rsid w:val="00A23607"/>
    <w:rsid w:val="00A2370F"/>
    <w:rsid w:val="00A23859"/>
    <w:rsid w:val="00A23974"/>
    <w:rsid w:val="00A23BAC"/>
    <w:rsid w:val="00A23D02"/>
    <w:rsid w:val="00A23DAB"/>
    <w:rsid w:val="00A243BF"/>
    <w:rsid w:val="00A24850"/>
    <w:rsid w:val="00A2486E"/>
    <w:rsid w:val="00A2489D"/>
    <w:rsid w:val="00A24930"/>
    <w:rsid w:val="00A2499D"/>
    <w:rsid w:val="00A24AC8"/>
    <w:rsid w:val="00A24CE3"/>
    <w:rsid w:val="00A24CE7"/>
    <w:rsid w:val="00A24D16"/>
    <w:rsid w:val="00A24E12"/>
    <w:rsid w:val="00A24ED1"/>
    <w:rsid w:val="00A2520B"/>
    <w:rsid w:val="00A2520C"/>
    <w:rsid w:val="00A252E3"/>
    <w:rsid w:val="00A252E5"/>
    <w:rsid w:val="00A25361"/>
    <w:rsid w:val="00A254A6"/>
    <w:rsid w:val="00A25532"/>
    <w:rsid w:val="00A2572E"/>
    <w:rsid w:val="00A25730"/>
    <w:rsid w:val="00A2583B"/>
    <w:rsid w:val="00A259FF"/>
    <w:rsid w:val="00A25C72"/>
    <w:rsid w:val="00A25C80"/>
    <w:rsid w:val="00A25C91"/>
    <w:rsid w:val="00A25D1C"/>
    <w:rsid w:val="00A25D56"/>
    <w:rsid w:val="00A25E0E"/>
    <w:rsid w:val="00A25F37"/>
    <w:rsid w:val="00A25F48"/>
    <w:rsid w:val="00A262DE"/>
    <w:rsid w:val="00A264D3"/>
    <w:rsid w:val="00A26533"/>
    <w:rsid w:val="00A26596"/>
    <w:rsid w:val="00A26681"/>
    <w:rsid w:val="00A2682D"/>
    <w:rsid w:val="00A268B1"/>
    <w:rsid w:val="00A2699E"/>
    <w:rsid w:val="00A26B3D"/>
    <w:rsid w:val="00A26CC2"/>
    <w:rsid w:val="00A26E6D"/>
    <w:rsid w:val="00A26F64"/>
    <w:rsid w:val="00A2708C"/>
    <w:rsid w:val="00A272EE"/>
    <w:rsid w:val="00A2734D"/>
    <w:rsid w:val="00A27368"/>
    <w:rsid w:val="00A273E2"/>
    <w:rsid w:val="00A273EB"/>
    <w:rsid w:val="00A27478"/>
    <w:rsid w:val="00A2750B"/>
    <w:rsid w:val="00A27523"/>
    <w:rsid w:val="00A27635"/>
    <w:rsid w:val="00A27642"/>
    <w:rsid w:val="00A2765D"/>
    <w:rsid w:val="00A277EB"/>
    <w:rsid w:val="00A27BFD"/>
    <w:rsid w:val="00A27C08"/>
    <w:rsid w:val="00A27C76"/>
    <w:rsid w:val="00A27D90"/>
    <w:rsid w:val="00A27E62"/>
    <w:rsid w:val="00A27EEF"/>
    <w:rsid w:val="00A27EFD"/>
    <w:rsid w:val="00A27F15"/>
    <w:rsid w:val="00A27F5F"/>
    <w:rsid w:val="00A27FAB"/>
    <w:rsid w:val="00A30155"/>
    <w:rsid w:val="00A301E9"/>
    <w:rsid w:val="00A30223"/>
    <w:rsid w:val="00A302C3"/>
    <w:rsid w:val="00A3040B"/>
    <w:rsid w:val="00A30423"/>
    <w:rsid w:val="00A3058F"/>
    <w:rsid w:val="00A30693"/>
    <w:rsid w:val="00A30895"/>
    <w:rsid w:val="00A309A5"/>
    <w:rsid w:val="00A30B4E"/>
    <w:rsid w:val="00A30C54"/>
    <w:rsid w:val="00A30DE1"/>
    <w:rsid w:val="00A30E72"/>
    <w:rsid w:val="00A31075"/>
    <w:rsid w:val="00A3107A"/>
    <w:rsid w:val="00A31113"/>
    <w:rsid w:val="00A31156"/>
    <w:rsid w:val="00A31613"/>
    <w:rsid w:val="00A3186E"/>
    <w:rsid w:val="00A31A25"/>
    <w:rsid w:val="00A31A39"/>
    <w:rsid w:val="00A31A44"/>
    <w:rsid w:val="00A31BD2"/>
    <w:rsid w:val="00A31DC8"/>
    <w:rsid w:val="00A31FC8"/>
    <w:rsid w:val="00A32058"/>
    <w:rsid w:val="00A32077"/>
    <w:rsid w:val="00A32115"/>
    <w:rsid w:val="00A32126"/>
    <w:rsid w:val="00A321AE"/>
    <w:rsid w:val="00A324BE"/>
    <w:rsid w:val="00A327FE"/>
    <w:rsid w:val="00A32823"/>
    <w:rsid w:val="00A32933"/>
    <w:rsid w:val="00A32935"/>
    <w:rsid w:val="00A329A3"/>
    <w:rsid w:val="00A329DA"/>
    <w:rsid w:val="00A32C1F"/>
    <w:rsid w:val="00A32D8D"/>
    <w:rsid w:val="00A32DA9"/>
    <w:rsid w:val="00A32DEF"/>
    <w:rsid w:val="00A33123"/>
    <w:rsid w:val="00A334E9"/>
    <w:rsid w:val="00A337EB"/>
    <w:rsid w:val="00A33800"/>
    <w:rsid w:val="00A33A14"/>
    <w:rsid w:val="00A33A43"/>
    <w:rsid w:val="00A33B0F"/>
    <w:rsid w:val="00A33C98"/>
    <w:rsid w:val="00A33CF1"/>
    <w:rsid w:val="00A33DBD"/>
    <w:rsid w:val="00A33EFB"/>
    <w:rsid w:val="00A342A6"/>
    <w:rsid w:val="00A34670"/>
    <w:rsid w:val="00A3481C"/>
    <w:rsid w:val="00A34CAF"/>
    <w:rsid w:val="00A34D46"/>
    <w:rsid w:val="00A34FA6"/>
    <w:rsid w:val="00A3511A"/>
    <w:rsid w:val="00A3519B"/>
    <w:rsid w:val="00A351ED"/>
    <w:rsid w:val="00A35562"/>
    <w:rsid w:val="00A3566A"/>
    <w:rsid w:val="00A3574D"/>
    <w:rsid w:val="00A357C4"/>
    <w:rsid w:val="00A357CB"/>
    <w:rsid w:val="00A35A4D"/>
    <w:rsid w:val="00A35B2C"/>
    <w:rsid w:val="00A35B3F"/>
    <w:rsid w:val="00A35C96"/>
    <w:rsid w:val="00A35CB0"/>
    <w:rsid w:val="00A35D84"/>
    <w:rsid w:val="00A35E5B"/>
    <w:rsid w:val="00A35F5F"/>
    <w:rsid w:val="00A36022"/>
    <w:rsid w:val="00A36144"/>
    <w:rsid w:val="00A36315"/>
    <w:rsid w:val="00A3650E"/>
    <w:rsid w:val="00A36668"/>
    <w:rsid w:val="00A36A63"/>
    <w:rsid w:val="00A36A69"/>
    <w:rsid w:val="00A36CA7"/>
    <w:rsid w:val="00A36D66"/>
    <w:rsid w:val="00A36EDD"/>
    <w:rsid w:val="00A36F3A"/>
    <w:rsid w:val="00A36FA4"/>
    <w:rsid w:val="00A3702A"/>
    <w:rsid w:val="00A3707C"/>
    <w:rsid w:val="00A371FD"/>
    <w:rsid w:val="00A37296"/>
    <w:rsid w:val="00A37303"/>
    <w:rsid w:val="00A374B1"/>
    <w:rsid w:val="00A374D0"/>
    <w:rsid w:val="00A37674"/>
    <w:rsid w:val="00A37764"/>
    <w:rsid w:val="00A37BE3"/>
    <w:rsid w:val="00A37C1D"/>
    <w:rsid w:val="00A37CE1"/>
    <w:rsid w:val="00A37CE9"/>
    <w:rsid w:val="00A37E21"/>
    <w:rsid w:val="00A37E77"/>
    <w:rsid w:val="00A40083"/>
    <w:rsid w:val="00A400A0"/>
    <w:rsid w:val="00A40297"/>
    <w:rsid w:val="00A4029B"/>
    <w:rsid w:val="00A402C9"/>
    <w:rsid w:val="00A402CE"/>
    <w:rsid w:val="00A4031E"/>
    <w:rsid w:val="00A4037A"/>
    <w:rsid w:val="00A4039F"/>
    <w:rsid w:val="00A40484"/>
    <w:rsid w:val="00A40592"/>
    <w:rsid w:val="00A405F3"/>
    <w:rsid w:val="00A40638"/>
    <w:rsid w:val="00A40822"/>
    <w:rsid w:val="00A408FC"/>
    <w:rsid w:val="00A4099E"/>
    <w:rsid w:val="00A40A07"/>
    <w:rsid w:val="00A40AB4"/>
    <w:rsid w:val="00A40C5D"/>
    <w:rsid w:val="00A40DCD"/>
    <w:rsid w:val="00A40E72"/>
    <w:rsid w:val="00A41017"/>
    <w:rsid w:val="00A4111D"/>
    <w:rsid w:val="00A41568"/>
    <w:rsid w:val="00A41580"/>
    <w:rsid w:val="00A415DF"/>
    <w:rsid w:val="00A417DF"/>
    <w:rsid w:val="00A4180B"/>
    <w:rsid w:val="00A4186D"/>
    <w:rsid w:val="00A41DA6"/>
    <w:rsid w:val="00A42079"/>
    <w:rsid w:val="00A4217A"/>
    <w:rsid w:val="00A423F5"/>
    <w:rsid w:val="00A42484"/>
    <w:rsid w:val="00A424A0"/>
    <w:rsid w:val="00A424C3"/>
    <w:rsid w:val="00A4251D"/>
    <w:rsid w:val="00A425E9"/>
    <w:rsid w:val="00A426C9"/>
    <w:rsid w:val="00A42775"/>
    <w:rsid w:val="00A42B62"/>
    <w:rsid w:val="00A42D5C"/>
    <w:rsid w:val="00A42EEA"/>
    <w:rsid w:val="00A42FF7"/>
    <w:rsid w:val="00A434B4"/>
    <w:rsid w:val="00A435BE"/>
    <w:rsid w:val="00A4374C"/>
    <w:rsid w:val="00A43793"/>
    <w:rsid w:val="00A43795"/>
    <w:rsid w:val="00A43931"/>
    <w:rsid w:val="00A43AAE"/>
    <w:rsid w:val="00A43B88"/>
    <w:rsid w:val="00A43BAB"/>
    <w:rsid w:val="00A43CCC"/>
    <w:rsid w:val="00A43D06"/>
    <w:rsid w:val="00A43D9D"/>
    <w:rsid w:val="00A43F90"/>
    <w:rsid w:val="00A443F4"/>
    <w:rsid w:val="00A443FC"/>
    <w:rsid w:val="00A444BF"/>
    <w:rsid w:val="00A44508"/>
    <w:rsid w:val="00A446EC"/>
    <w:rsid w:val="00A447C2"/>
    <w:rsid w:val="00A447D3"/>
    <w:rsid w:val="00A448C6"/>
    <w:rsid w:val="00A44ADB"/>
    <w:rsid w:val="00A44BBF"/>
    <w:rsid w:val="00A44CED"/>
    <w:rsid w:val="00A44E9F"/>
    <w:rsid w:val="00A44ED5"/>
    <w:rsid w:val="00A4508E"/>
    <w:rsid w:val="00A4519F"/>
    <w:rsid w:val="00A4520F"/>
    <w:rsid w:val="00A452BE"/>
    <w:rsid w:val="00A4531A"/>
    <w:rsid w:val="00A454A7"/>
    <w:rsid w:val="00A45565"/>
    <w:rsid w:val="00A45976"/>
    <w:rsid w:val="00A45ACF"/>
    <w:rsid w:val="00A45B6E"/>
    <w:rsid w:val="00A45B79"/>
    <w:rsid w:val="00A45C0C"/>
    <w:rsid w:val="00A45C3E"/>
    <w:rsid w:val="00A45C7D"/>
    <w:rsid w:val="00A45E13"/>
    <w:rsid w:val="00A45F1D"/>
    <w:rsid w:val="00A45F3E"/>
    <w:rsid w:val="00A46171"/>
    <w:rsid w:val="00A461E3"/>
    <w:rsid w:val="00A4625F"/>
    <w:rsid w:val="00A46488"/>
    <w:rsid w:val="00A46523"/>
    <w:rsid w:val="00A46595"/>
    <w:rsid w:val="00A466FD"/>
    <w:rsid w:val="00A4673A"/>
    <w:rsid w:val="00A46794"/>
    <w:rsid w:val="00A468CF"/>
    <w:rsid w:val="00A4695D"/>
    <w:rsid w:val="00A469ED"/>
    <w:rsid w:val="00A46A84"/>
    <w:rsid w:val="00A46BFF"/>
    <w:rsid w:val="00A46D95"/>
    <w:rsid w:val="00A46E4C"/>
    <w:rsid w:val="00A46FC3"/>
    <w:rsid w:val="00A47012"/>
    <w:rsid w:val="00A4725E"/>
    <w:rsid w:val="00A475FA"/>
    <w:rsid w:val="00A476E0"/>
    <w:rsid w:val="00A476F9"/>
    <w:rsid w:val="00A4772D"/>
    <w:rsid w:val="00A4787F"/>
    <w:rsid w:val="00A47976"/>
    <w:rsid w:val="00A479E5"/>
    <w:rsid w:val="00A47A77"/>
    <w:rsid w:val="00A47AB7"/>
    <w:rsid w:val="00A47B68"/>
    <w:rsid w:val="00A47B99"/>
    <w:rsid w:val="00A47BA6"/>
    <w:rsid w:val="00A47DE1"/>
    <w:rsid w:val="00A50404"/>
    <w:rsid w:val="00A5049C"/>
    <w:rsid w:val="00A505A6"/>
    <w:rsid w:val="00A50690"/>
    <w:rsid w:val="00A50764"/>
    <w:rsid w:val="00A507C0"/>
    <w:rsid w:val="00A5084F"/>
    <w:rsid w:val="00A50BEF"/>
    <w:rsid w:val="00A50C3C"/>
    <w:rsid w:val="00A50C85"/>
    <w:rsid w:val="00A50D08"/>
    <w:rsid w:val="00A50D8B"/>
    <w:rsid w:val="00A50DA6"/>
    <w:rsid w:val="00A50FBD"/>
    <w:rsid w:val="00A51299"/>
    <w:rsid w:val="00A512C6"/>
    <w:rsid w:val="00A514B8"/>
    <w:rsid w:val="00A51734"/>
    <w:rsid w:val="00A5183E"/>
    <w:rsid w:val="00A518EF"/>
    <w:rsid w:val="00A5195C"/>
    <w:rsid w:val="00A51AB5"/>
    <w:rsid w:val="00A51D76"/>
    <w:rsid w:val="00A52042"/>
    <w:rsid w:val="00A5208E"/>
    <w:rsid w:val="00A52588"/>
    <w:rsid w:val="00A52699"/>
    <w:rsid w:val="00A52733"/>
    <w:rsid w:val="00A52AF0"/>
    <w:rsid w:val="00A52CA3"/>
    <w:rsid w:val="00A52CD1"/>
    <w:rsid w:val="00A52EC0"/>
    <w:rsid w:val="00A5335B"/>
    <w:rsid w:val="00A533D5"/>
    <w:rsid w:val="00A5344E"/>
    <w:rsid w:val="00A53451"/>
    <w:rsid w:val="00A538DA"/>
    <w:rsid w:val="00A53922"/>
    <w:rsid w:val="00A5394C"/>
    <w:rsid w:val="00A53A25"/>
    <w:rsid w:val="00A53B42"/>
    <w:rsid w:val="00A53C09"/>
    <w:rsid w:val="00A53C1C"/>
    <w:rsid w:val="00A53C36"/>
    <w:rsid w:val="00A53D62"/>
    <w:rsid w:val="00A53E14"/>
    <w:rsid w:val="00A5403D"/>
    <w:rsid w:val="00A54412"/>
    <w:rsid w:val="00A54446"/>
    <w:rsid w:val="00A54502"/>
    <w:rsid w:val="00A5457E"/>
    <w:rsid w:val="00A5467A"/>
    <w:rsid w:val="00A546FF"/>
    <w:rsid w:val="00A5472D"/>
    <w:rsid w:val="00A549AC"/>
    <w:rsid w:val="00A54C15"/>
    <w:rsid w:val="00A54EDD"/>
    <w:rsid w:val="00A54F74"/>
    <w:rsid w:val="00A54FF2"/>
    <w:rsid w:val="00A5523C"/>
    <w:rsid w:val="00A55584"/>
    <w:rsid w:val="00A55714"/>
    <w:rsid w:val="00A55733"/>
    <w:rsid w:val="00A55761"/>
    <w:rsid w:val="00A559F9"/>
    <w:rsid w:val="00A55C92"/>
    <w:rsid w:val="00A55E09"/>
    <w:rsid w:val="00A55ED3"/>
    <w:rsid w:val="00A55F43"/>
    <w:rsid w:val="00A55F98"/>
    <w:rsid w:val="00A56088"/>
    <w:rsid w:val="00A560F6"/>
    <w:rsid w:val="00A56175"/>
    <w:rsid w:val="00A561E8"/>
    <w:rsid w:val="00A56207"/>
    <w:rsid w:val="00A562BC"/>
    <w:rsid w:val="00A562FB"/>
    <w:rsid w:val="00A564EC"/>
    <w:rsid w:val="00A564FD"/>
    <w:rsid w:val="00A5657C"/>
    <w:rsid w:val="00A56719"/>
    <w:rsid w:val="00A5693B"/>
    <w:rsid w:val="00A56951"/>
    <w:rsid w:val="00A56A31"/>
    <w:rsid w:val="00A56A5E"/>
    <w:rsid w:val="00A56B64"/>
    <w:rsid w:val="00A56BD3"/>
    <w:rsid w:val="00A56C1C"/>
    <w:rsid w:val="00A56E27"/>
    <w:rsid w:val="00A56E8C"/>
    <w:rsid w:val="00A57254"/>
    <w:rsid w:val="00A572A1"/>
    <w:rsid w:val="00A5734E"/>
    <w:rsid w:val="00A57447"/>
    <w:rsid w:val="00A5756A"/>
    <w:rsid w:val="00A576AB"/>
    <w:rsid w:val="00A576D9"/>
    <w:rsid w:val="00A576E2"/>
    <w:rsid w:val="00A577C9"/>
    <w:rsid w:val="00A57991"/>
    <w:rsid w:val="00A579CA"/>
    <w:rsid w:val="00A57A2D"/>
    <w:rsid w:val="00A57AAF"/>
    <w:rsid w:val="00A57F48"/>
    <w:rsid w:val="00A6004F"/>
    <w:rsid w:val="00A603A2"/>
    <w:rsid w:val="00A60674"/>
    <w:rsid w:val="00A60835"/>
    <w:rsid w:val="00A6096A"/>
    <w:rsid w:val="00A609CB"/>
    <w:rsid w:val="00A60C2A"/>
    <w:rsid w:val="00A60C64"/>
    <w:rsid w:val="00A60EAD"/>
    <w:rsid w:val="00A60EBC"/>
    <w:rsid w:val="00A6112D"/>
    <w:rsid w:val="00A6122C"/>
    <w:rsid w:val="00A6127D"/>
    <w:rsid w:val="00A6152A"/>
    <w:rsid w:val="00A61709"/>
    <w:rsid w:val="00A61740"/>
    <w:rsid w:val="00A61749"/>
    <w:rsid w:val="00A6189D"/>
    <w:rsid w:val="00A6190E"/>
    <w:rsid w:val="00A61F22"/>
    <w:rsid w:val="00A62066"/>
    <w:rsid w:val="00A6208B"/>
    <w:rsid w:val="00A621A7"/>
    <w:rsid w:val="00A622BC"/>
    <w:rsid w:val="00A6232E"/>
    <w:rsid w:val="00A62337"/>
    <w:rsid w:val="00A623D4"/>
    <w:rsid w:val="00A623F9"/>
    <w:rsid w:val="00A62517"/>
    <w:rsid w:val="00A62524"/>
    <w:rsid w:val="00A625E2"/>
    <w:rsid w:val="00A625E6"/>
    <w:rsid w:val="00A62A62"/>
    <w:rsid w:val="00A62B73"/>
    <w:rsid w:val="00A62C59"/>
    <w:rsid w:val="00A62CFB"/>
    <w:rsid w:val="00A62D9A"/>
    <w:rsid w:val="00A62F01"/>
    <w:rsid w:val="00A62FCD"/>
    <w:rsid w:val="00A630F9"/>
    <w:rsid w:val="00A63497"/>
    <w:rsid w:val="00A63691"/>
    <w:rsid w:val="00A63765"/>
    <w:rsid w:val="00A6377B"/>
    <w:rsid w:val="00A63A46"/>
    <w:rsid w:val="00A63A98"/>
    <w:rsid w:val="00A63B53"/>
    <w:rsid w:val="00A63C8A"/>
    <w:rsid w:val="00A640CA"/>
    <w:rsid w:val="00A640CF"/>
    <w:rsid w:val="00A641DB"/>
    <w:rsid w:val="00A64484"/>
    <w:rsid w:val="00A647D3"/>
    <w:rsid w:val="00A64805"/>
    <w:rsid w:val="00A6491D"/>
    <w:rsid w:val="00A64A9F"/>
    <w:rsid w:val="00A64D52"/>
    <w:rsid w:val="00A64D5E"/>
    <w:rsid w:val="00A64EF0"/>
    <w:rsid w:val="00A6520B"/>
    <w:rsid w:val="00A65301"/>
    <w:rsid w:val="00A65410"/>
    <w:rsid w:val="00A6548E"/>
    <w:rsid w:val="00A654E8"/>
    <w:rsid w:val="00A65579"/>
    <w:rsid w:val="00A65689"/>
    <w:rsid w:val="00A6570D"/>
    <w:rsid w:val="00A65768"/>
    <w:rsid w:val="00A659F9"/>
    <w:rsid w:val="00A65C07"/>
    <w:rsid w:val="00A65F86"/>
    <w:rsid w:val="00A662ED"/>
    <w:rsid w:val="00A663BB"/>
    <w:rsid w:val="00A664C5"/>
    <w:rsid w:val="00A66511"/>
    <w:rsid w:val="00A66556"/>
    <w:rsid w:val="00A667B2"/>
    <w:rsid w:val="00A66876"/>
    <w:rsid w:val="00A6690B"/>
    <w:rsid w:val="00A66924"/>
    <w:rsid w:val="00A66B59"/>
    <w:rsid w:val="00A66BD7"/>
    <w:rsid w:val="00A66C2B"/>
    <w:rsid w:val="00A66C68"/>
    <w:rsid w:val="00A66D0C"/>
    <w:rsid w:val="00A66E52"/>
    <w:rsid w:val="00A66EA7"/>
    <w:rsid w:val="00A66F78"/>
    <w:rsid w:val="00A66FCB"/>
    <w:rsid w:val="00A670A5"/>
    <w:rsid w:val="00A6764D"/>
    <w:rsid w:val="00A67674"/>
    <w:rsid w:val="00A67701"/>
    <w:rsid w:val="00A67AA5"/>
    <w:rsid w:val="00A67B50"/>
    <w:rsid w:val="00A70034"/>
    <w:rsid w:val="00A70203"/>
    <w:rsid w:val="00A7021D"/>
    <w:rsid w:val="00A7032D"/>
    <w:rsid w:val="00A70452"/>
    <w:rsid w:val="00A705FF"/>
    <w:rsid w:val="00A70601"/>
    <w:rsid w:val="00A706B5"/>
    <w:rsid w:val="00A7080B"/>
    <w:rsid w:val="00A709FD"/>
    <w:rsid w:val="00A70B67"/>
    <w:rsid w:val="00A70C50"/>
    <w:rsid w:val="00A70D80"/>
    <w:rsid w:val="00A7106A"/>
    <w:rsid w:val="00A71143"/>
    <w:rsid w:val="00A7115F"/>
    <w:rsid w:val="00A71218"/>
    <w:rsid w:val="00A71518"/>
    <w:rsid w:val="00A7151C"/>
    <w:rsid w:val="00A715C5"/>
    <w:rsid w:val="00A718C9"/>
    <w:rsid w:val="00A71D61"/>
    <w:rsid w:val="00A71EA5"/>
    <w:rsid w:val="00A71F24"/>
    <w:rsid w:val="00A71FD0"/>
    <w:rsid w:val="00A72244"/>
    <w:rsid w:val="00A722E1"/>
    <w:rsid w:val="00A72363"/>
    <w:rsid w:val="00A72375"/>
    <w:rsid w:val="00A72422"/>
    <w:rsid w:val="00A724BA"/>
    <w:rsid w:val="00A726C7"/>
    <w:rsid w:val="00A726FC"/>
    <w:rsid w:val="00A728B6"/>
    <w:rsid w:val="00A729B4"/>
    <w:rsid w:val="00A72A6E"/>
    <w:rsid w:val="00A72CD2"/>
    <w:rsid w:val="00A72D2C"/>
    <w:rsid w:val="00A72DFF"/>
    <w:rsid w:val="00A72F4B"/>
    <w:rsid w:val="00A73045"/>
    <w:rsid w:val="00A73178"/>
    <w:rsid w:val="00A731DC"/>
    <w:rsid w:val="00A7347A"/>
    <w:rsid w:val="00A737E8"/>
    <w:rsid w:val="00A73AC5"/>
    <w:rsid w:val="00A73AFD"/>
    <w:rsid w:val="00A73BFF"/>
    <w:rsid w:val="00A73C28"/>
    <w:rsid w:val="00A73C43"/>
    <w:rsid w:val="00A741EB"/>
    <w:rsid w:val="00A74225"/>
    <w:rsid w:val="00A74250"/>
    <w:rsid w:val="00A744CA"/>
    <w:rsid w:val="00A744E1"/>
    <w:rsid w:val="00A744FD"/>
    <w:rsid w:val="00A74814"/>
    <w:rsid w:val="00A749DF"/>
    <w:rsid w:val="00A74A88"/>
    <w:rsid w:val="00A74BCE"/>
    <w:rsid w:val="00A74D04"/>
    <w:rsid w:val="00A74D21"/>
    <w:rsid w:val="00A74FC2"/>
    <w:rsid w:val="00A751E6"/>
    <w:rsid w:val="00A751FD"/>
    <w:rsid w:val="00A7543D"/>
    <w:rsid w:val="00A75450"/>
    <w:rsid w:val="00A75467"/>
    <w:rsid w:val="00A75678"/>
    <w:rsid w:val="00A759D2"/>
    <w:rsid w:val="00A75A08"/>
    <w:rsid w:val="00A75D34"/>
    <w:rsid w:val="00A75DF4"/>
    <w:rsid w:val="00A75EC8"/>
    <w:rsid w:val="00A75F27"/>
    <w:rsid w:val="00A762B5"/>
    <w:rsid w:val="00A7654B"/>
    <w:rsid w:val="00A76665"/>
    <w:rsid w:val="00A7679C"/>
    <w:rsid w:val="00A76843"/>
    <w:rsid w:val="00A76861"/>
    <w:rsid w:val="00A76864"/>
    <w:rsid w:val="00A76AD8"/>
    <w:rsid w:val="00A76B73"/>
    <w:rsid w:val="00A76C5A"/>
    <w:rsid w:val="00A76C5F"/>
    <w:rsid w:val="00A76E27"/>
    <w:rsid w:val="00A76F0C"/>
    <w:rsid w:val="00A76F89"/>
    <w:rsid w:val="00A7700F"/>
    <w:rsid w:val="00A77256"/>
    <w:rsid w:val="00A7726F"/>
    <w:rsid w:val="00A772A8"/>
    <w:rsid w:val="00A77418"/>
    <w:rsid w:val="00A774E1"/>
    <w:rsid w:val="00A7759F"/>
    <w:rsid w:val="00A776D8"/>
    <w:rsid w:val="00A77A0E"/>
    <w:rsid w:val="00A77B34"/>
    <w:rsid w:val="00A77BC4"/>
    <w:rsid w:val="00A77C96"/>
    <w:rsid w:val="00A77CBE"/>
    <w:rsid w:val="00A77D79"/>
    <w:rsid w:val="00A800A5"/>
    <w:rsid w:val="00A801AD"/>
    <w:rsid w:val="00A801B6"/>
    <w:rsid w:val="00A80268"/>
    <w:rsid w:val="00A803D9"/>
    <w:rsid w:val="00A80449"/>
    <w:rsid w:val="00A80482"/>
    <w:rsid w:val="00A8051D"/>
    <w:rsid w:val="00A8054B"/>
    <w:rsid w:val="00A80570"/>
    <w:rsid w:val="00A805BA"/>
    <w:rsid w:val="00A80857"/>
    <w:rsid w:val="00A80AA3"/>
    <w:rsid w:val="00A80B0E"/>
    <w:rsid w:val="00A80BA8"/>
    <w:rsid w:val="00A80C13"/>
    <w:rsid w:val="00A80C5C"/>
    <w:rsid w:val="00A80ED2"/>
    <w:rsid w:val="00A810BD"/>
    <w:rsid w:val="00A811D7"/>
    <w:rsid w:val="00A816AD"/>
    <w:rsid w:val="00A81773"/>
    <w:rsid w:val="00A8186E"/>
    <w:rsid w:val="00A81936"/>
    <w:rsid w:val="00A81A07"/>
    <w:rsid w:val="00A81AF0"/>
    <w:rsid w:val="00A81AF3"/>
    <w:rsid w:val="00A81BFE"/>
    <w:rsid w:val="00A81C63"/>
    <w:rsid w:val="00A81D90"/>
    <w:rsid w:val="00A81DA2"/>
    <w:rsid w:val="00A82046"/>
    <w:rsid w:val="00A8223C"/>
    <w:rsid w:val="00A822B0"/>
    <w:rsid w:val="00A82341"/>
    <w:rsid w:val="00A82517"/>
    <w:rsid w:val="00A82519"/>
    <w:rsid w:val="00A826C7"/>
    <w:rsid w:val="00A82BC3"/>
    <w:rsid w:val="00A82C89"/>
    <w:rsid w:val="00A82D98"/>
    <w:rsid w:val="00A82DA2"/>
    <w:rsid w:val="00A82F7D"/>
    <w:rsid w:val="00A83116"/>
    <w:rsid w:val="00A831D8"/>
    <w:rsid w:val="00A8349F"/>
    <w:rsid w:val="00A83620"/>
    <w:rsid w:val="00A8366A"/>
    <w:rsid w:val="00A83714"/>
    <w:rsid w:val="00A83822"/>
    <w:rsid w:val="00A83973"/>
    <w:rsid w:val="00A83C50"/>
    <w:rsid w:val="00A83CF5"/>
    <w:rsid w:val="00A83E03"/>
    <w:rsid w:val="00A83E1D"/>
    <w:rsid w:val="00A83E64"/>
    <w:rsid w:val="00A83F14"/>
    <w:rsid w:val="00A83F48"/>
    <w:rsid w:val="00A83F91"/>
    <w:rsid w:val="00A83FD8"/>
    <w:rsid w:val="00A84008"/>
    <w:rsid w:val="00A84112"/>
    <w:rsid w:val="00A84656"/>
    <w:rsid w:val="00A84764"/>
    <w:rsid w:val="00A84890"/>
    <w:rsid w:val="00A84A02"/>
    <w:rsid w:val="00A84AC2"/>
    <w:rsid w:val="00A84C54"/>
    <w:rsid w:val="00A84CFC"/>
    <w:rsid w:val="00A84D61"/>
    <w:rsid w:val="00A84FBC"/>
    <w:rsid w:val="00A850FD"/>
    <w:rsid w:val="00A8511A"/>
    <w:rsid w:val="00A851C8"/>
    <w:rsid w:val="00A8525C"/>
    <w:rsid w:val="00A852BB"/>
    <w:rsid w:val="00A853F3"/>
    <w:rsid w:val="00A8549E"/>
    <w:rsid w:val="00A854B8"/>
    <w:rsid w:val="00A85615"/>
    <w:rsid w:val="00A856A4"/>
    <w:rsid w:val="00A857B2"/>
    <w:rsid w:val="00A857E1"/>
    <w:rsid w:val="00A85813"/>
    <w:rsid w:val="00A85A39"/>
    <w:rsid w:val="00A85A4A"/>
    <w:rsid w:val="00A85D59"/>
    <w:rsid w:val="00A85E20"/>
    <w:rsid w:val="00A86094"/>
    <w:rsid w:val="00A860E1"/>
    <w:rsid w:val="00A86108"/>
    <w:rsid w:val="00A86172"/>
    <w:rsid w:val="00A861B0"/>
    <w:rsid w:val="00A8620D"/>
    <w:rsid w:val="00A8628F"/>
    <w:rsid w:val="00A8644A"/>
    <w:rsid w:val="00A8663B"/>
    <w:rsid w:val="00A8666A"/>
    <w:rsid w:val="00A867DC"/>
    <w:rsid w:val="00A86828"/>
    <w:rsid w:val="00A868D9"/>
    <w:rsid w:val="00A86E61"/>
    <w:rsid w:val="00A86F09"/>
    <w:rsid w:val="00A86FF2"/>
    <w:rsid w:val="00A870A8"/>
    <w:rsid w:val="00A871BA"/>
    <w:rsid w:val="00A8724A"/>
    <w:rsid w:val="00A8745F"/>
    <w:rsid w:val="00A87473"/>
    <w:rsid w:val="00A87555"/>
    <w:rsid w:val="00A8769F"/>
    <w:rsid w:val="00A87812"/>
    <w:rsid w:val="00A878ED"/>
    <w:rsid w:val="00A878F9"/>
    <w:rsid w:val="00A87B4B"/>
    <w:rsid w:val="00A87CCB"/>
    <w:rsid w:val="00A87DBE"/>
    <w:rsid w:val="00A87E14"/>
    <w:rsid w:val="00A87E41"/>
    <w:rsid w:val="00A87F24"/>
    <w:rsid w:val="00A90186"/>
    <w:rsid w:val="00A90207"/>
    <w:rsid w:val="00A90326"/>
    <w:rsid w:val="00A905E5"/>
    <w:rsid w:val="00A9072D"/>
    <w:rsid w:val="00A90888"/>
    <w:rsid w:val="00A90DB4"/>
    <w:rsid w:val="00A90E21"/>
    <w:rsid w:val="00A90FF7"/>
    <w:rsid w:val="00A9117E"/>
    <w:rsid w:val="00A91185"/>
    <w:rsid w:val="00A912AF"/>
    <w:rsid w:val="00A9134B"/>
    <w:rsid w:val="00A913D8"/>
    <w:rsid w:val="00A913F2"/>
    <w:rsid w:val="00A9145A"/>
    <w:rsid w:val="00A91699"/>
    <w:rsid w:val="00A91718"/>
    <w:rsid w:val="00A917B4"/>
    <w:rsid w:val="00A917E7"/>
    <w:rsid w:val="00A918FE"/>
    <w:rsid w:val="00A919A0"/>
    <w:rsid w:val="00A91A93"/>
    <w:rsid w:val="00A91AEA"/>
    <w:rsid w:val="00A91B20"/>
    <w:rsid w:val="00A91CD4"/>
    <w:rsid w:val="00A91E16"/>
    <w:rsid w:val="00A9200A"/>
    <w:rsid w:val="00A92185"/>
    <w:rsid w:val="00A9226B"/>
    <w:rsid w:val="00A92381"/>
    <w:rsid w:val="00A92554"/>
    <w:rsid w:val="00A92583"/>
    <w:rsid w:val="00A92757"/>
    <w:rsid w:val="00A92899"/>
    <w:rsid w:val="00A92A83"/>
    <w:rsid w:val="00A92B22"/>
    <w:rsid w:val="00A92BD8"/>
    <w:rsid w:val="00A92C87"/>
    <w:rsid w:val="00A92DBA"/>
    <w:rsid w:val="00A930F6"/>
    <w:rsid w:val="00A93177"/>
    <w:rsid w:val="00A93196"/>
    <w:rsid w:val="00A932DC"/>
    <w:rsid w:val="00A932DD"/>
    <w:rsid w:val="00A933A9"/>
    <w:rsid w:val="00A933DE"/>
    <w:rsid w:val="00A93445"/>
    <w:rsid w:val="00A937F4"/>
    <w:rsid w:val="00A93809"/>
    <w:rsid w:val="00A93817"/>
    <w:rsid w:val="00A938B1"/>
    <w:rsid w:val="00A93A48"/>
    <w:rsid w:val="00A93B56"/>
    <w:rsid w:val="00A93D7A"/>
    <w:rsid w:val="00A93E2F"/>
    <w:rsid w:val="00A93EDB"/>
    <w:rsid w:val="00A93FA2"/>
    <w:rsid w:val="00A946CE"/>
    <w:rsid w:val="00A9477E"/>
    <w:rsid w:val="00A9484D"/>
    <w:rsid w:val="00A94A14"/>
    <w:rsid w:val="00A94ACE"/>
    <w:rsid w:val="00A94B23"/>
    <w:rsid w:val="00A94B46"/>
    <w:rsid w:val="00A94B86"/>
    <w:rsid w:val="00A94E98"/>
    <w:rsid w:val="00A94E9A"/>
    <w:rsid w:val="00A94ED0"/>
    <w:rsid w:val="00A95012"/>
    <w:rsid w:val="00A952B4"/>
    <w:rsid w:val="00A952C1"/>
    <w:rsid w:val="00A95380"/>
    <w:rsid w:val="00A9542F"/>
    <w:rsid w:val="00A954FD"/>
    <w:rsid w:val="00A95639"/>
    <w:rsid w:val="00A956E2"/>
    <w:rsid w:val="00A95727"/>
    <w:rsid w:val="00A957D8"/>
    <w:rsid w:val="00A95A17"/>
    <w:rsid w:val="00A95B7D"/>
    <w:rsid w:val="00A95CE7"/>
    <w:rsid w:val="00A95CEE"/>
    <w:rsid w:val="00A95DD2"/>
    <w:rsid w:val="00A95E30"/>
    <w:rsid w:val="00A95E65"/>
    <w:rsid w:val="00A95EED"/>
    <w:rsid w:val="00A95F27"/>
    <w:rsid w:val="00A961B8"/>
    <w:rsid w:val="00A963B0"/>
    <w:rsid w:val="00A96442"/>
    <w:rsid w:val="00A96532"/>
    <w:rsid w:val="00A965E4"/>
    <w:rsid w:val="00A9662A"/>
    <w:rsid w:val="00A96636"/>
    <w:rsid w:val="00A96652"/>
    <w:rsid w:val="00A96719"/>
    <w:rsid w:val="00A9685D"/>
    <w:rsid w:val="00A96A0A"/>
    <w:rsid w:val="00A96AF1"/>
    <w:rsid w:val="00A96B55"/>
    <w:rsid w:val="00A96CA7"/>
    <w:rsid w:val="00A96FE0"/>
    <w:rsid w:val="00A97082"/>
    <w:rsid w:val="00A970DE"/>
    <w:rsid w:val="00A971E4"/>
    <w:rsid w:val="00A97255"/>
    <w:rsid w:val="00A97258"/>
    <w:rsid w:val="00A9752C"/>
    <w:rsid w:val="00A9754E"/>
    <w:rsid w:val="00A976E9"/>
    <w:rsid w:val="00A977BA"/>
    <w:rsid w:val="00A97871"/>
    <w:rsid w:val="00A9799C"/>
    <w:rsid w:val="00A979D4"/>
    <w:rsid w:val="00A979D7"/>
    <w:rsid w:val="00A97B46"/>
    <w:rsid w:val="00A97CEE"/>
    <w:rsid w:val="00A97E34"/>
    <w:rsid w:val="00A97EEE"/>
    <w:rsid w:val="00A97F0B"/>
    <w:rsid w:val="00A97FDF"/>
    <w:rsid w:val="00A97FE6"/>
    <w:rsid w:val="00AA0038"/>
    <w:rsid w:val="00AA0070"/>
    <w:rsid w:val="00AA00F7"/>
    <w:rsid w:val="00AA0142"/>
    <w:rsid w:val="00AA0154"/>
    <w:rsid w:val="00AA0319"/>
    <w:rsid w:val="00AA07B8"/>
    <w:rsid w:val="00AA08F5"/>
    <w:rsid w:val="00AA09A0"/>
    <w:rsid w:val="00AA0B9D"/>
    <w:rsid w:val="00AA0DAF"/>
    <w:rsid w:val="00AA0DB3"/>
    <w:rsid w:val="00AA0DDE"/>
    <w:rsid w:val="00AA1015"/>
    <w:rsid w:val="00AA1085"/>
    <w:rsid w:val="00AA1102"/>
    <w:rsid w:val="00AA11B9"/>
    <w:rsid w:val="00AA13FB"/>
    <w:rsid w:val="00AA14B6"/>
    <w:rsid w:val="00AA15BB"/>
    <w:rsid w:val="00AA17F6"/>
    <w:rsid w:val="00AA1A70"/>
    <w:rsid w:val="00AA1BBC"/>
    <w:rsid w:val="00AA1D5C"/>
    <w:rsid w:val="00AA2035"/>
    <w:rsid w:val="00AA20CE"/>
    <w:rsid w:val="00AA2113"/>
    <w:rsid w:val="00AA233B"/>
    <w:rsid w:val="00AA2426"/>
    <w:rsid w:val="00AA2455"/>
    <w:rsid w:val="00AA263F"/>
    <w:rsid w:val="00AA26B4"/>
    <w:rsid w:val="00AA26D3"/>
    <w:rsid w:val="00AA27FF"/>
    <w:rsid w:val="00AA290C"/>
    <w:rsid w:val="00AA2A2F"/>
    <w:rsid w:val="00AA2B39"/>
    <w:rsid w:val="00AA2CA0"/>
    <w:rsid w:val="00AA2EB5"/>
    <w:rsid w:val="00AA3058"/>
    <w:rsid w:val="00AA31DE"/>
    <w:rsid w:val="00AA320E"/>
    <w:rsid w:val="00AA32AD"/>
    <w:rsid w:val="00AA345B"/>
    <w:rsid w:val="00AA3929"/>
    <w:rsid w:val="00AA3A21"/>
    <w:rsid w:val="00AA3C40"/>
    <w:rsid w:val="00AA3C6A"/>
    <w:rsid w:val="00AA3D1C"/>
    <w:rsid w:val="00AA3D20"/>
    <w:rsid w:val="00AA3E8F"/>
    <w:rsid w:val="00AA3EC7"/>
    <w:rsid w:val="00AA3FDB"/>
    <w:rsid w:val="00AA40A3"/>
    <w:rsid w:val="00AA40E8"/>
    <w:rsid w:val="00AA4134"/>
    <w:rsid w:val="00AA42C3"/>
    <w:rsid w:val="00AA437D"/>
    <w:rsid w:val="00AA44F1"/>
    <w:rsid w:val="00AA4517"/>
    <w:rsid w:val="00AA4544"/>
    <w:rsid w:val="00AA4656"/>
    <w:rsid w:val="00AA46B4"/>
    <w:rsid w:val="00AA4719"/>
    <w:rsid w:val="00AA4793"/>
    <w:rsid w:val="00AA4806"/>
    <w:rsid w:val="00AA486E"/>
    <w:rsid w:val="00AA4B87"/>
    <w:rsid w:val="00AA4C1B"/>
    <w:rsid w:val="00AA4DE1"/>
    <w:rsid w:val="00AA4E99"/>
    <w:rsid w:val="00AA508B"/>
    <w:rsid w:val="00AA5156"/>
    <w:rsid w:val="00AA5176"/>
    <w:rsid w:val="00AA51EF"/>
    <w:rsid w:val="00AA52CA"/>
    <w:rsid w:val="00AA54C8"/>
    <w:rsid w:val="00AA553D"/>
    <w:rsid w:val="00AA5662"/>
    <w:rsid w:val="00AA5890"/>
    <w:rsid w:val="00AA592E"/>
    <w:rsid w:val="00AA59B1"/>
    <w:rsid w:val="00AA5A0E"/>
    <w:rsid w:val="00AA5C81"/>
    <w:rsid w:val="00AA5DE6"/>
    <w:rsid w:val="00AA5DFD"/>
    <w:rsid w:val="00AA5E23"/>
    <w:rsid w:val="00AA5FCE"/>
    <w:rsid w:val="00AA5FE6"/>
    <w:rsid w:val="00AA5FFE"/>
    <w:rsid w:val="00AA60F8"/>
    <w:rsid w:val="00AA6208"/>
    <w:rsid w:val="00AA632E"/>
    <w:rsid w:val="00AA6575"/>
    <w:rsid w:val="00AA6780"/>
    <w:rsid w:val="00AA67D7"/>
    <w:rsid w:val="00AA687B"/>
    <w:rsid w:val="00AA68C9"/>
    <w:rsid w:val="00AA69BE"/>
    <w:rsid w:val="00AA6A28"/>
    <w:rsid w:val="00AA6A52"/>
    <w:rsid w:val="00AA6AC6"/>
    <w:rsid w:val="00AA6C63"/>
    <w:rsid w:val="00AA6E90"/>
    <w:rsid w:val="00AA6EC1"/>
    <w:rsid w:val="00AA7017"/>
    <w:rsid w:val="00AA70D9"/>
    <w:rsid w:val="00AA714F"/>
    <w:rsid w:val="00AA720F"/>
    <w:rsid w:val="00AA74F5"/>
    <w:rsid w:val="00AA752C"/>
    <w:rsid w:val="00AA7595"/>
    <w:rsid w:val="00AA763A"/>
    <w:rsid w:val="00AA7724"/>
    <w:rsid w:val="00AA78AE"/>
    <w:rsid w:val="00AA7A39"/>
    <w:rsid w:val="00AA7CE3"/>
    <w:rsid w:val="00AA7D07"/>
    <w:rsid w:val="00AA7F81"/>
    <w:rsid w:val="00AB00E3"/>
    <w:rsid w:val="00AB0206"/>
    <w:rsid w:val="00AB04FA"/>
    <w:rsid w:val="00AB0965"/>
    <w:rsid w:val="00AB0CB0"/>
    <w:rsid w:val="00AB0D1D"/>
    <w:rsid w:val="00AB0DB6"/>
    <w:rsid w:val="00AB0DDC"/>
    <w:rsid w:val="00AB0E9E"/>
    <w:rsid w:val="00AB0FDB"/>
    <w:rsid w:val="00AB10A3"/>
    <w:rsid w:val="00AB1113"/>
    <w:rsid w:val="00AB1131"/>
    <w:rsid w:val="00AB11D7"/>
    <w:rsid w:val="00AB1290"/>
    <w:rsid w:val="00AB12A5"/>
    <w:rsid w:val="00AB1768"/>
    <w:rsid w:val="00AB1835"/>
    <w:rsid w:val="00AB191D"/>
    <w:rsid w:val="00AB197A"/>
    <w:rsid w:val="00AB1A6C"/>
    <w:rsid w:val="00AB1C1C"/>
    <w:rsid w:val="00AB1CEB"/>
    <w:rsid w:val="00AB1D17"/>
    <w:rsid w:val="00AB1D3E"/>
    <w:rsid w:val="00AB1E79"/>
    <w:rsid w:val="00AB1F24"/>
    <w:rsid w:val="00AB2237"/>
    <w:rsid w:val="00AB22CF"/>
    <w:rsid w:val="00AB2538"/>
    <w:rsid w:val="00AB2598"/>
    <w:rsid w:val="00AB26E4"/>
    <w:rsid w:val="00AB272A"/>
    <w:rsid w:val="00AB2806"/>
    <w:rsid w:val="00AB2949"/>
    <w:rsid w:val="00AB295C"/>
    <w:rsid w:val="00AB2973"/>
    <w:rsid w:val="00AB2E6E"/>
    <w:rsid w:val="00AB3131"/>
    <w:rsid w:val="00AB31F1"/>
    <w:rsid w:val="00AB337E"/>
    <w:rsid w:val="00AB354A"/>
    <w:rsid w:val="00AB35AA"/>
    <w:rsid w:val="00AB36E5"/>
    <w:rsid w:val="00AB3759"/>
    <w:rsid w:val="00AB37B1"/>
    <w:rsid w:val="00AB37D1"/>
    <w:rsid w:val="00AB3883"/>
    <w:rsid w:val="00AB3905"/>
    <w:rsid w:val="00AB3A67"/>
    <w:rsid w:val="00AB3BFC"/>
    <w:rsid w:val="00AB3D13"/>
    <w:rsid w:val="00AB3E6B"/>
    <w:rsid w:val="00AB4070"/>
    <w:rsid w:val="00AB4264"/>
    <w:rsid w:val="00AB4295"/>
    <w:rsid w:val="00AB4504"/>
    <w:rsid w:val="00AB450F"/>
    <w:rsid w:val="00AB452B"/>
    <w:rsid w:val="00AB4535"/>
    <w:rsid w:val="00AB45C1"/>
    <w:rsid w:val="00AB463C"/>
    <w:rsid w:val="00AB472E"/>
    <w:rsid w:val="00AB47F4"/>
    <w:rsid w:val="00AB482F"/>
    <w:rsid w:val="00AB488E"/>
    <w:rsid w:val="00AB48D4"/>
    <w:rsid w:val="00AB499C"/>
    <w:rsid w:val="00AB49AF"/>
    <w:rsid w:val="00AB4B0E"/>
    <w:rsid w:val="00AB4D6B"/>
    <w:rsid w:val="00AB4EBE"/>
    <w:rsid w:val="00AB506E"/>
    <w:rsid w:val="00AB522A"/>
    <w:rsid w:val="00AB5394"/>
    <w:rsid w:val="00AB54E2"/>
    <w:rsid w:val="00AB5579"/>
    <w:rsid w:val="00AB569C"/>
    <w:rsid w:val="00AB571C"/>
    <w:rsid w:val="00AB58C2"/>
    <w:rsid w:val="00AB58D5"/>
    <w:rsid w:val="00AB591B"/>
    <w:rsid w:val="00AB59A0"/>
    <w:rsid w:val="00AB5D6B"/>
    <w:rsid w:val="00AB5E30"/>
    <w:rsid w:val="00AB5ED6"/>
    <w:rsid w:val="00AB5F40"/>
    <w:rsid w:val="00AB604A"/>
    <w:rsid w:val="00AB6080"/>
    <w:rsid w:val="00AB615F"/>
    <w:rsid w:val="00AB61A4"/>
    <w:rsid w:val="00AB61DB"/>
    <w:rsid w:val="00AB61F2"/>
    <w:rsid w:val="00AB6412"/>
    <w:rsid w:val="00AB644F"/>
    <w:rsid w:val="00AB6517"/>
    <w:rsid w:val="00AB665A"/>
    <w:rsid w:val="00AB6B50"/>
    <w:rsid w:val="00AB6D5F"/>
    <w:rsid w:val="00AB6F2A"/>
    <w:rsid w:val="00AB72CE"/>
    <w:rsid w:val="00AB734F"/>
    <w:rsid w:val="00AB7502"/>
    <w:rsid w:val="00AB7798"/>
    <w:rsid w:val="00AB77C6"/>
    <w:rsid w:val="00AB7858"/>
    <w:rsid w:val="00AB78D2"/>
    <w:rsid w:val="00AB78EB"/>
    <w:rsid w:val="00AB790E"/>
    <w:rsid w:val="00AB7929"/>
    <w:rsid w:val="00AB7A9F"/>
    <w:rsid w:val="00AB7C1D"/>
    <w:rsid w:val="00AB7C69"/>
    <w:rsid w:val="00AB7CD7"/>
    <w:rsid w:val="00AB7E0E"/>
    <w:rsid w:val="00AB7E2D"/>
    <w:rsid w:val="00AB7F64"/>
    <w:rsid w:val="00AC000F"/>
    <w:rsid w:val="00AC0041"/>
    <w:rsid w:val="00AC016C"/>
    <w:rsid w:val="00AC0548"/>
    <w:rsid w:val="00AC0563"/>
    <w:rsid w:val="00AC0612"/>
    <w:rsid w:val="00AC0720"/>
    <w:rsid w:val="00AC074C"/>
    <w:rsid w:val="00AC08EE"/>
    <w:rsid w:val="00AC0925"/>
    <w:rsid w:val="00AC0950"/>
    <w:rsid w:val="00AC0A53"/>
    <w:rsid w:val="00AC0BA1"/>
    <w:rsid w:val="00AC0DC9"/>
    <w:rsid w:val="00AC0F74"/>
    <w:rsid w:val="00AC10FE"/>
    <w:rsid w:val="00AC1138"/>
    <w:rsid w:val="00AC125E"/>
    <w:rsid w:val="00AC13FF"/>
    <w:rsid w:val="00AC14EA"/>
    <w:rsid w:val="00AC15BA"/>
    <w:rsid w:val="00AC162A"/>
    <w:rsid w:val="00AC16A3"/>
    <w:rsid w:val="00AC195D"/>
    <w:rsid w:val="00AC19DA"/>
    <w:rsid w:val="00AC1A9B"/>
    <w:rsid w:val="00AC1C47"/>
    <w:rsid w:val="00AC1C66"/>
    <w:rsid w:val="00AC1DD1"/>
    <w:rsid w:val="00AC1DD4"/>
    <w:rsid w:val="00AC1EB3"/>
    <w:rsid w:val="00AC1F1D"/>
    <w:rsid w:val="00AC22A6"/>
    <w:rsid w:val="00AC264E"/>
    <w:rsid w:val="00AC26CB"/>
    <w:rsid w:val="00AC29DE"/>
    <w:rsid w:val="00AC2B2C"/>
    <w:rsid w:val="00AC2B39"/>
    <w:rsid w:val="00AC2D0E"/>
    <w:rsid w:val="00AC2D22"/>
    <w:rsid w:val="00AC2EF1"/>
    <w:rsid w:val="00AC2FE2"/>
    <w:rsid w:val="00AC3010"/>
    <w:rsid w:val="00AC33B0"/>
    <w:rsid w:val="00AC36D1"/>
    <w:rsid w:val="00AC36EB"/>
    <w:rsid w:val="00AC3857"/>
    <w:rsid w:val="00AC3B2E"/>
    <w:rsid w:val="00AC3B4A"/>
    <w:rsid w:val="00AC3B75"/>
    <w:rsid w:val="00AC3B9F"/>
    <w:rsid w:val="00AC3CA2"/>
    <w:rsid w:val="00AC3D28"/>
    <w:rsid w:val="00AC3D43"/>
    <w:rsid w:val="00AC3E2C"/>
    <w:rsid w:val="00AC3FA6"/>
    <w:rsid w:val="00AC4031"/>
    <w:rsid w:val="00AC4440"/>
    <w:rsid w:val="00AC4453"/>
    <w:rsid w:val="00AC4713"/>
    <w:rsid w:val="00AC492F"/>
    <w:rsid w:val="00AC49E0"/>
    <w:rsid w:val="00AC4C18"/>
    <w:rsid w:val="00AC4D1E"/>
    <w:rsid w:val="00AC4D59"/>
    <w:rsid w:val="00AC4DB4"/>
    <w:rsid w:val="00AC5107"/>
    <w:rsid w:val="00AC513F"/>
    <w:rsid w:val="00AC51C1"/>
    <w:rsid w:val="00AC549D"/>
    <w:rsid w:val="00AC54E8"/>
    <w:rsid w:val="00AC5A92"/>
    <w:rsid w:val="00AC5CBB"/>
    <w:rsid w:val="00AC5ECE"/>
    <w:rsid w:val="00AC623D"/>
    <w:rsid w:val="00AC629A"/>
    <w:rsid w:val="00AC631E"/>
    <w:rsid w:val="00AC646C"/>
    <w:rsid w:val="00AC6690"/>
    <w:rsid w:val="00AC6984"/>
    <w:rsid w:val="00AC6B80"/>
    <w:rsid w:val="00AC6C3F"/>
    <w:rsid w:val="00AC7118"/>
    <w:rsid w:val="00AC7203"/>
    <w:rsid w:val="00AC74EE"/>
    <w:rsid w:val="00AC7521"/>
    <w:rsid w:val="00AC7627"/>
    <w:rsid w:val="00AC763A"/>
    <w:rsid w:val="00AC76E6"/>
    <w:rsid w:val="00AC78CC"/>
    <w:rsid w:val="00AC78E1"/>
    <w:rsid w:val="00AC7986"/>
    <w:rsid w:val="00AC79F0"/>
    <w:rsid w:val="00AC7C69"/>
    <w:rsid w:val="00AC7CCC"/>
    <w:rsid w:val="00AC7D39"/>
    <w:rsid w:val="00AC7D9C"/>
    <w:rsid w:val="00AC7E50"/>
    <w:rsid w:val="00AD01BE"/>
    <w:rsid w:val="00AD0334"/>
    <w:rsid w:val="00AD0429"/>
    <w:rsid w:val="00AD0581"/>
    <w:rsid w:val="00AD0608"/>
    <w:rsid w:val="00AD061B"/>
    <w:rsid w:val="00AD07FF"/>
    <w:rsid w:val="00AD09F9"/>
    <w:rsid w:val="00AD0B06"/>
    <w:rsid w:val="00AD0BA8"/>
    <w:rsid w:val="00AD0C3A"/>
    <w:rsid w:val="00AD0FB0"/>
    <w:rsid w:val="00AD119B"/>
    <w:rsid w:val="00AD120F"/>
    <w:rsid w:val="00AD1310"/>
    <w:rsid w:val="00AD14A7"/>
    <w:rsid w:val="00AD1558"/>
    <w:rsid w:val="00AD1669"/>
    <w:rsid w:val="00AD17C3"/>
    <w:rsid w:val="00AD1896"/>
    <w:rsid w:val="00AD1A4C"/>
    <w:rsid w:val="00AD1BA8"/>
    <w:rsid w:val="00AD1D53"/>
    <w:rsid w:val="00AD1D83"/>
    <w:rsid w:val="00AD1F5B"/>
    <w:rsid w:val="00AD200B"/>
    <w:rsid w:val="00AD2059"/>
    <w:rsid w:val="00AD2574"/>
    <w:rsid w:val="00AD2675"/>
    <w:rsid w:val="00AD28C5"/>
    <w:rsid w:val="00AD29D5"/>
    <w:rsid w:val="00AD2A5F"/>
    <w:rsid w:val="00AD2A95"/>
    <w:rsid w:val="00AD2AA7"/>
    <w:rsid w:val="00AD2AED"/>
    <w:rsid w:val="00AD2EC4"/>
    <w:rsid w:val="00AD313C"/>
    <w:rsid w:val="00AD3287"/>
    <w:rsid w:val="00AD3390"/>
    <w:rsid w:val="00AD33D1"/>
    <w:rsid w:val="00AD3476"/>
    <w:rsid w:val="00AD3480"/>
    <w:rsid w:val="00AD3610"/>
    <w:rsid w:val="00AD3765"/>
    <w:rsid w:val="00AD37E6"/>
    <w:rsid w:val="00AD384A"/>
    <w:rsid w:val="00AD3876"/>
    <w:rsid w:val="00AD39DF"/>
    <w:rsid w:val="00AD3B3D"/>
    <w:rsid w:val="00AD3CE8"/>
    <w:rsid w:val="00AD3EDA"/>
    <w:rsid w:val="00AD42DA"/>
    <w:rsid w:val="00AD448A"/>
    <w:rsid w:val="00AD4644"/>
    <w:rsid w:val="00AD4846"/>
    <w:rsid w:val="00AD4876"/>
    <w:rsid w:val="00AD48D4"/>
    <w:rsid w:val="00AD48DB"/>
    <w:rsid w:val="00AD4A6C"/>
    <w:rsid w:val="00AD4A96"/>
    <w:rsid w:val="00AD4ADB"/>
    <w:rsid w:val="00AD4B69"/>
    <w:rsid w:val="00AD4C6B"/>
    <w:rsid w:val="00AD4C97"/>
    <w:rsid w:val="00AD4CA9"/>
    <w:rsid w:val="00AD4CF1"/>
    <w:rsid w:val="00AD4D7D"/>
    <w:rsid w:val="00AD4DE3"/>
    <w:rsid w:val="00AD4EF3"/>
    <w:rsid w:val="00AD4FB9"/>
    <w:rsid w:val="00AD4FEC"/>
    <w:rsid w:val="00AD5288"/>
    <w:rsid w:val="00AD534D"/>
    <w:rsid w:val="00AD554D"/>
    <w:rsid w:val="00AD562B"/>
    <w:rsid w:val="00AD584F"/>
    <w:rsid w:val="00AD5AC0"/>
    <w:rsid w:val="00AD5AE8"/>
    <w:rsid w:val="00AD5C33"/>
    <w:rsid w:val="00AD5C9A"/>
    <w:rsid w:val="00AD5C9B"/>
    <w:rsid w:val="00AD5CC9"/>
    <w:rsid w:val="00AD5CF4"/>
    <w:rsid w:val="00AD60E1"/>
    <w:rsid w:val="00AD6189"/>
    <w:rsid w:val="00AD6264"/>
    <w:rsid w:val="00AD62BD"/>
    <w:rsid w:val="00AD634F"/>
    <w:rsid w:val="00AD64CA"/>
    <w:rsid w:val="00AD6511"/>
    <w:rsid w:val="00AD66AB"/>
    <w:rsid w:val="00AD6938"/>
    <w:rsid w:val="00AD6ABB"/>
    <w:rsid w:val="00AD6AD0"/>
    <w:rsid w:val="00AD6B41"/>
    <w:rsid w:val="00AD6DF5"/>
    <w:rsid w:val="00AD7069"/>
    <w:rsid w:val="00AD711C"/>
    <w:rsid w:val="00AD7123"/>
    <w:rsid w:val="00AD72D1"/>
    <w:rsid w:val="00AD7381"/>
    <w:rsid w:val="00AD7556"/>
    <w:rsid w:val="00AD7750"/>
    <w:rsid w:val="00AD79FA"/>
    <w:rsid w:val="00AD7A10"/>
    <w:rsid w:val="00AD7E47"/>
    <w:rsid w:val="00AD7E56"/>
    <w:rsid w:val="00AD7EE4"/>
    <w:rsid w:val="00AD7EFD"/>
    <w:rsid w:val="00AD7F48"/>
    <w:rsid w:val="00AE00AB"/>
    <w:rsid w:val="00AE05A4"/>
    <w:rsid w:val="00AE07F7"/>
    <w:rsid w:val="00AE0B80"/>
    <w:rsid w:val="00AE0E5E"/>
    <w:rsid w:val="00AE0E68"/>
    <w:rsid w:val="00AE0F44"/>
    <w:rsid w:val="00AE104E"/>
    <w:rsid w:val="00AE1066"/>
    <w:rsid w:val="00AE11D5"/>
    <w:rsid w:val="00AE11F8"/>
    <w:rsid w:val="00AE1314"/>
    <w:rsid w:val="00AE136A"/>
    <w:rsid w:val="00AE13B3"/>
    <w:rsid w:val="00AE1498"/>
    <w:rsid w:val="00AE1559"/>
    <w:rsid w:val="00AE1691"/>
    <w:rsid w:val="00AE16F6"/>
    <w:rsid w:val="00AE16FD"/>
    <w:rsid w:val="00AE1839"/>
    <w:rsid w:val="00AE1928"/>
    <w:rsid w:val="00AE1998"/>
    <w:rsid w:val="00AE1A3A"/>
    <w:rsid w:val="00AE1B05"/>
    <w:rsid w:val="00AE1B4D"/>
    <w:rsid w:val="00AE1D73"/>
    <w:rsid w:val="00AE2188"/>
    <w:rsid w:val="00AE2196"/>
    <w:rsid w:val="00AE2257"/>
    <w:rsid w:val="00AE23E9"/>
    <w:rsid w:val="00AE2403"/>
    <w:rsid w:val="00AE241F"/>
    <w:rsid w:val="00AE246F"/>
    <w:rsid w:val="00AE2538"/>
    <w:rsid w:val="00AE25D5"/>
    <w:rsid w:val="00AE2692"/>
    <w:rsid w:val="00AE274C"/>
    <w:rsid w:val="00AE277E"/>
    <w:rsid w:val="00AE27B2"/>
    <w:rsid w:val="00AE2861"/>
    <w:rsid w:val="00AE2965"/>
    <w:rsid w:val="00AE2977"/>
    <w:rsid w:val="00AE2C04"/>
    <w:rsid w:val="00AE2E55"/>
    <w:rsid w:val="00AE2E79"/>
    <w:rsid w:val="00AE2E9A"/>
    <w:rsid w:val="00AE3146"/>
    <w:rsid w:val="00AE31F9"/>
    <w:rsid w:val="00AE3204"/>
    <w:rsid w:val="00AE3421"/>
    <w:rsid w:val="00AE3496"/>
    <w:rsid w:val="00AE3547"/>
    <w:rsid w:val="00AE359D"/>
    <w:rsid w:val="00AE35D1"/>
    <w:rsid w:val="00AE361A"/>
    <w:rsid w:val="00AE369F"/>
    <w:rsid w:val="00AE3789"/>
    <w:rsid w:val="00AE37B2"/>
    <w:rsid w:val="00AE3BCE"/>
    <w:rsid w:val="00AE3D18"/>
    <w:rsid w:val="00AE3D43"/>
    <w:rsid w:val="00AE3DF8"/>
    <w:rsid w:val="00AE3E3F"/>
    <w:rsid w:val="00AE445C"/>
    <w:rsid w:val="00AE4541"/>
    <w:rsid w:val="00AE4655"/>
    <w:rsid w:val="00AE4886"/>
    <w:rsid w:val="00AE48A6"/>
    <w:rsid w:val="00AE48E7"/>
    <w:rsid w:val="00AE4A74"/>
    <w:rsid w:val="00AE4BB8"/>
    <w:rsid w:val="00AE4BD3"/>
    <w:rsid w:val="00AE4D7A"/>
    <w:rsid w:val="00AE4E79"/>
    <w:rsid w:val="00AE52A9"/>
    <w:rsid w:val="00AE52C0"/>
    <w:rsid w:val="00AE5376"/>
    <w:rsid w:val="00AE53E8"/>
    <w:rsid w:val="00AE549B"/>
    <w:rsid w:val="00AE5502"/>
    <w:rsid w:val="00AE560F"/>
    <w:rsid w:val="00AE568E"/>
    <w:rsid w:val="00AE58DC"/>
    <w:rsid w:val="00AE5902"/>
    <w:rsid w:val="00AE5905"/>
    <w:rsid w:val="00AE592A"/>
    <w:rsid w:val="00AE5991"/>
    <w:rsid w:val="00AE5B2F"/>
    <w:rsid w:val="00AE5D12"/>
    <w:rsid w:val="00AE5E78"/>
    <w:rsid w:val="00AE62E6"/>
    <w:rsid w:val="00AE639F"/>
    <w:rsid w:val="00AE6723"/>
    <w:rsid w:val="00AE67C6"/>
    <w:rsid w:val="00AE68A3"/>
    <w:rsid w:val="00AE6989"/>
    <w:rsid w:val="00AE6A4B"/>
    <w:rsid w:val="00AE6B61"/>
    <w:rsid w:val="00AE6BFC"/>
    <w:rsid w:val="00AE6F35"/>
    <w:rsid w:val="00AE7037"/>
    <w:rsid w:val="00AE7052"/>
    <w:rsid w:val="00AE70F3"/>
    <w:rsid w:val="00AE72B1"/>
    <w:rsid w:val="00AE73BC"/>
    <w:rsid w:val="00AE7452"/>
    <w:rsid w:val="00AE7614"/>
    <w:rsid w:val="00AE7743"/>
    <w:rsid w:val="00AE77AC"/>
    <w:rsid w:val="00AE7886"/>
    <w:rsid w:val="00AE78FC"/>
    <w:rsid w:val="00AE7A10"/>
    <w:rsid w:val="00AE7A37"/>
    <w:rsid w:val="00AE7C0C"/>
    <w:rsid w:val="00AE7C20"/>
    <w:rsid w:val="00AE7D13"/>
    <w:rsid w:val="00AE7D62"/>
    <w:rsid w:val="00AF006F"/>
    <w:rsid w:val="00AF00AA"/>
    <w:rsid w:val="00AF00C8"/>
    <w:rsid w:val="00AF016A"/>
    <w:rsid w:val="00AF0193"/>
    <w:rsid w:val="00AF0261"/>
    <w:rsid w:val="00AF02BE"/>
    <w:rsid w:val="00AF032D"/>
    <w:rsid w:val="00AF0612"/>
    <w:rsid w:val="00AF0821"/>
    <w:rsid w:val="00AF0844"/>
    <w:rsid w:val="00AF0925"/>
    <w:rsid w:val="00AF09EC"/>
    <w:rsid w:val="00AF0B75"/>
    <w:rsid w:val="00AF0CF5"/>
    <w:rsid w:val="00AF0F16"/>
    <w:rsid w:val="00AF101D"/>
    <w:rsid w:val="00AF11D8"/>
    <w:rsid w:val="00AF13D3"/>
    <w:rsid w:val="00AF145A"/>
    <w:rsid w:val="00AF1556"/>
    <w:rsid w:val="00AF165B"/>
    <w:rsid w:val="00AF1737"/>
    <w:rsid w:val="00AF18F0"/>
    <w:rsid w:val="00AF199B"/>
    <w:rsid w:val="00AF19E4"/>
    <w:rsid w:val="00AF1B6E"/>
    <w:rsid w:val="00AF1BB3"/>
    <w:rsid w:val="00AF1CF5"/>
    <w:rsid w:val="00AF1DC6"/>
    <w:rsid w:val="00AF1DD3"/>
    <w:rsid w:val="00AF1EF1"/>
    <w:rsid w:val="00AF1EFE"/>
    <w:rsid w:val="00AF1F80"/>
    <w:rsid w:val="00AF2117"/>
    <w:rsid w:val="00AF2137"/>
    <w:rsid w:val="00AF229C"/>
    <w:rsid w:val="00AF22CC"/>
    <w:rsid w:val="00AF2323"/>
    <w:rsid w:val="00AF23C7"/>
    <w:rsid w:val="00AF256F"/>
    <w:rsid w:val="00AF2626"/>
    <w:rsid w:val="00AF2854"/>
    <w:rsid w:val="00AF29DF"/>
    <w:rsid w:val="00AF2C52"/>
    <w:rsid w:val="00AF2CC9"/>
    <w:rsid w:val="00AF2D69"/>
    <w:rsid w:val="00AF2DCB"/>
    <w:rsid w:val="00AF2E35"/>
    <w:rsid w:val="00AF30C8"/>
    <w:rsid w:val="00AF3257"/>
    <w:rsid w:val="00AF3471"/>
    <w:rsid w:val="00AF34F1"/>
    <w:rsid w:val="00AF34FD"/>
    <w:rsid w:val="00AF360A"/>
    <w:rsid w:val="00AF388D"/>
    <w:rsid w:val="00AF3AC1"/>
    <w:rsid w:val="00AF3B19"/>
    <w:rsid w:val="00AF3C01"/>
    <w:rsid w:val="00AF3C2C"/>
    <w:rsid w:val="00AF3CD9"/>
    <w:rsid w:val="00AF4077"/>
    <w:rsid w:val="00AF42CE"/>
    <w:rsid w:val="00AF43D7"/>
    <w:rsid w:val="00AF45B5"/>
    <w:rsid w:val="00AF469D"/>
    <w:rsid w:val="00AF4712"/>
    <w:rsid w:val="00AF486A"/>
    <w:rsid w:val="00AF4A39"/>
    <w:rsid w:val="00AF4AE8"/>
    <w:rsid w:val="00AF4FCA"/>
    <w:rsid w:val="00AF5317"/>
    <w:rsid w:val="00AF53B0"/>
    <w:rsid w:val="00AF553C"/>
    <w:rsid w:val="00AF55FE"/>
    <w:rsid w:val="00AF5744"/>
    <w:rsid w:val="00AF5A24"/>
    <w:rsid w:val="00AF6088"/>
    <w:rsid w:val="00AF60F1"/>
    <w:rsid w:val="00AF627C"/>
    <w:rsid w:val="00AF62D7"/>
    <w:rsid w:val="00AF6358"/>
    <w:rsid w:val="00AF64F8"/>
    <w:rsid w:val="00AF6568"/>
    <w:rsid w:val="00AF66C1"/>
    <w:rsid w:val="00AF6A19"/>
    <w:rsid w:val="00AF6AEF"/>
    <w:rsid w:val="00AF6B03"/>
    <w:rsid w:val="00AF6B15"/>
    <w:rsid w:val="00AF6C81"/>
    <w:rsid w:val="00AF6CB5"/>
    <w:rsid w:val="00AF6F7E"/>
    <w:rsid w:val="00AF722C"/>
    <w:rsid w:val="00AF72EA"/>
    <w:rsid w:val="00AF7487"/>
    <w:rsid w:val="00AF7505"/>
    <w:rsid w:val="00AF755E"/>
    <w:rsid w:val="00AF7570"/>
    <w:rsid w:val="00AF7593"/>
    <w:rsid w:val="00AF75F7"/>
    <w:rsid w:val="00AF76AA"/>
    <w:rsid w:val="00AF7873"/>
    <w:rsid w:val="00AF7A32"/>
    <w:rsid w:val="00AF7BB8"/>
    <w:rsid w:val="00AF7CA0"/>
    <w:rsid w:val="00AF7D23"/>
    <w:rsid w:val="00AF7D8A"/>
    <w:rsid w:val="00AF7DF5"/>
    <w:rsid w:val="00AF7EE7"/>
    <w:rsid w:val="00AF7F66"/>
    <w:rsid w:val="00AF7FE2"/>
    <w:rsid w:val="00B002C1"/>
    <w:rsid w:val="00B00790"/>
    <w:rsid w:val="00B00857"/>
    <w:rsid w:val="00B00A70"/>
    <w:rsid w:val="00B00BA4"/>
    <w:rsid w:val="00B00BC1"/>
    <w:rsid w:val="00B00D1C"/>
    <w:rsid w:val="00B00D36"/>
    <w:rsid w:val="00B00E3E"/>
    <w:rsid w:val="00B01045"/>
    <w:rsid w:val="00B01220"/>
    <w:rsid w:val="00B012B4"/>
    <w:rsid w:val="00B0145E"/>
    <w:rsid w:val="00B01576"/>
    <w:rsid w:val="00B016BC"/>
    <w:rsid w:val="00B019D1"/>
    <w:rsid w:val="00B01ABA"/>
    <w:rsid w:val="00B01C3F"/>
    <w:rsid w:val="00B01CBB"/>
    <w:rsid w:val="00B02148"/>
    <w:rsid w:val="00B02210"/>
    <w:rsid w:val="00B022CB"/>
    <w:rsid w:val="00B02331"/>
    <w:rsid w:val="00B02403"/>
    <w:rsid w:val="00B024F2"/>
    <w:rsid w:val="00B0268E"/>
    <w:rsid w:val="00B028B3"/>
    <w:rsid w:val="00B02934"/>
    <w:rsid w:val="00B02A3A"/>
    <w:rsid w:val="00B02E8C"/>
    <w:rsid w:val="00B02F3A"/>
    <w:rsid w:val="00B030C7"/>
    <w:rsid w:val="00B031BF"/>
    <w:rsid w:val="00B03522"/>
    <w:rsid w:val="00B03541"/>
    <w:rsid w:val="00B0354D"/>
    <w:rsid w:val="00B03658"/>
    <w:rsid w:val="00B0366A"/>
    <w:rsid w:val="00B036B4"/>
    <w:rsid w:val="00B03702"/>
    <w:rsid w:val="00B03BBA"/>
    <w:rsid w:val="00B03C0A"/>
    <w:rsid w:val="00B03C40"/>
    <w:rsid w:val="00B03C62"/>
    <w:rsid w:val="00B03CC7"/>
    <w:rsid w:val="00B03D97"/>
    <w:rsid w:val="00B03F02"/>
    <w:rsid w:val="00B03FDD"/>
    <w:rsid w:val="00B04138"/>
    <w:rsid w:val="00B04470"/>
    <w:rsid w:val="00B044A0"/>
    <w:rsid w:val="00B04525"/>
    <w:rsid w:val="00B046CA"/>
    <w:rsid w:val="00B046EC"/>
    <w:rsid w:val="00B048A8"/>
    <w:rsid w:val="00B04B03"/>
    <w:rsid w:val="00B04F63"/>
    <w:rsid w:val="00B05043"/>
    <w:rsid w:val="00B050CE"/>
    <w:rsid w:val="00B051B4"/>
    <w:rsid w:val="00B05259"/>
    <w:rsid w:val="00B052CE"/>
    <w:rsid w:val="00B0560B"/>
    <w:rsid w:val="00B05683"/>
    <w:rsid w:val="00B056FC"/>
    <w:rsid w:val="00B0571D"/>
    <w:rsid w:val="00B0589A"/>
    <w:rsid w:val="00B05953"/>
    <w:rsid w:val="00B05A4A"/>
    <w:rsid w:val="00B05B6E"/>
    <w:rsid w:val="00B05E42"/>
    <w:rsid w:val="00B05EDB"/>
    <w:rsid w:val="00B05F90"/>
    <w:rsid w:val="00B05FB6"/>
    <w:rsid w:val="00B061A3"/>
    <w:rsid w:val="00B06240"/>
    <w:rsid w:val="00B0635D"/>
    <w:rsid w:val="00B06442"/>
    <w:rsid w:val="00B0651F"/>
    <w:rsid w:val="00B06580"/>
    <w:rsid w:val="00B065B9"/>
    <w:rsid w:val="00B0669E"/>
    <w:rsid w:val="00B0682F"/>
    <w:rsid w:val="00B069AB"/>
    <w:rsid w:val="00B06D71"/>
    <w:rsid w:val="00B071C5"/>
    <w:rsid w:val="00B071EB"/>
    <w:rsid w:val="00B0724A"/>
    <w:rsid w:val="00B0739C"/>
    <w:rsid w:val="00B073A1"/>
    <w:rsid w:val="00B07B14"/>
    <w:rsid w:val="00B07BA5"/>
    <w:rsid w:val="00B07C13"/>
    <w:rsid w:val="00B07C89"/>
    <w:rsid w:val="00B07D37"/>
    <w:rsid w:val="00B1006A"/>
    <w:rsid w:val="00B10181"/>
    <w:rsid w:val="00B1044E"/>
    <w:rsid w:val="00B10489"/>
    <w:rsid w:val="00B1049D"/>
    <w:rsid w:val="00B104F8"/>
    <w:rsid w:val="00B105CA"/>
    <w:rsid w:val="00B106CC"/>
    <w:rsid w:val="00B10714"/>
    <w:rsid w:val="00B1093A"/>
    <w:rsid w:val="00B109BE"/>
    <w:rsid w:val="00B109DC"/>
    <w:rsid w:val="00B10A57"/>
    <w:rsid w:val="00B10B8A"/>
    <w:rsid w:val="00B10B8F"/>
    <w:rsid w:val="00B10CAB"/>
    <w:rsid w:val="00B10CC2"/>
    <w:rsid w:val="00B10D87"/>
    <w:rsid w:val="00B10EED"/>
    <w:rsid w:val="00B113D6"/>
    <w:rsid w:val="00B115F7"/>
    <w:rsid w:val="00B1163E"/>
    <w:rsid w:val="00B116C5"/>
    <w:rsid w:val="00B119B7"/>
    <w:rsid w:val="00B119E2"/>
    <w:rsid w:val="00B11AA5"/>
    <w:rsid w:val="00B11B4E"/>
    <w:rsid w:val="00B11D10"/>
    <w:rsid w:val="00B11D31"/>
    <w:rsid w:val="00B11D53"/>
    <w:rsid w:val="00B11DEB"/>
    <w:rsid w:val="00B11F3F"/>
    <w:rsid w:val="00B12166"/>
    <w:rsid w:val="00B1220D"/>
    <w:rsid w:val="00B12896"/>
    <w:rsid w:val="00B12A2D"/>
    <w:rsid w:val="00B12B1F"/>
    <w:rsid w:val="00B12C98"/>
    <w:rsid w:val="00B12E61"/>
    <w:rsid w:val="00B12F1B"/>
    <w:rsid w:val="00B12F44"/>
    <w:rsid w:val="00B130FA"/>
    <w:rsid w:val="00B13306"/>
    <w:rsid w:val="00B1332B"/>
    <w:rsid w:val="00B135A2"/>
    <w:rsid w:val="00B1377F"/>
    <w:rsid w:val="00B138BB"/>
    <w:rsid w:val="00B13940"/>
    <w:rsid w:val="00B13A69"/>
    <w:rsid w:val="00B13E6E"/>
    <w:rsid w:val="00B13E9E"/>
    <w:rsid w:val="00B140C2"/>
    <w:rsid w:val="00B1433F"/>
    <w:rsid w:val="00B144C8"/>
    <w:rsid w:val="00B146A6"/>
    <w:rsid w:val="00B147CC"/>
    <w:rsid w:val="00B1499B"/>
    <w:rsid w:val="00B14C1D"/>
    <w:rsid w:val="00B14C4C"/>
    <w:rsid w:val="00B14C84"/>
    <w:rsid w:val="00B14D31"/>
    <w:rsid w:val="00B14F52"/>
    <w:rsid w:val="00B14F7B"/>
    <w:rsid w:val="00B1531E"/>
    <w:rsid w:val="00B155D4"/>
    <w:rsid w:val="00B15630"/>
    <w:rsid w:val="00B15985"/>
    <w:rsid w:val="00B1598C"/>
    <w:rsid w:val="00B15C33"/>
    <w:rsid w:val="00B15E1D"/>
    <w:rsid w:val="00B15F5A"/>
    <w:rsid w:val="00B15F60"/>
    <w:rsid w:val="00B15F8A"/>
    <w:rsid w:val="00B15FBF"/>
    <w:rsid w:val="00B160A3"/>
    <w:rsid w:val="00B160B4"/>
    <w:rsid w:val="00B16304"/>
    <w:rsid w:val="00B163FB"/>
    <w:rsid w:val="00B16535"/>
    <w:rsid w:val="00B16732"/>
    <w:rsid w:val="00B167BD"/>
    <w:rsid w:val="00B16E16"/>
    <w:rsid w:val="00B16FBB"/>
    <w:rsid w:val="00B170DB"/>
    <w:rsid w:val="00B17129"/>
    <w:rsid w:val="00B17195"/>
    <w:rsid w:val="00B173D0"/>
    <w:rsid w:val="00B175A0"/>
    <w:rsid w:val="00B17680"/>
    <w:rsid w:val="00B17788"/>
    <w:rsid w:val="00B179A7"/>
    <w:rsid w:val="00B179E8"/>
    <w:rsid w:val="00B17BA2"/>
    <w:rsid w:val="00B17BB3"/>
    <w:rsid w:val="00B17BED"/>
    <w:rsid w:val="00B17CE3"/>
    <w:rsid w:val="00B17EBD"/>
    <w:rsid w:val="00B17EE0"/>
    <w:rsid w:val="00B17FC8"/>
    <w:rsid w:val="00B2005A"/>
    <w:rsid w:val="00B20305"/>
    <w:rsid w:val="00B203A1"/>
    <w:rsid w:val="00B20664"/>
    <w:rsid w:val="00B20818"/>
    <w:rsid w:val="00B20870"/>
    <w:rsid w:val="00B208EF"/>
    <w:rsid w:val="00B208F5"/>
    <w:rsid w:val="00B20C27"/>
    <w:rsid w:val="00B20D54"/>
    <w:rsid w:val="00B20D55"/>
    <w:rsid w:val="00B20ED8"/>
    <w:rsid w:val="00B21185"/>
    <w:rsid w:val="00B212C2"/>
    <w:rsid w:val="00B212FB"/>
    <w:rsid w:val="00B21452"/>
    <w:rsid w:val="00B2166C"/>
    <w:rsid w:val="00B21675"/>
    <w:rsid w:val="00B216B8"/>
    <w:rsid w:val="00B216DB"/>
    <w:rsid w:val="00B21802"/>
    <w:rsid w:val="00B21892"/>
    <w:rsid w:val="00B2191E"/>
    <w:rsid w:val="00B21945"/>
    <w:rsid w:val="00B2195A"/>
    <w:rsid w:val="00B21B80"/>
    <w:rsid w:val="00B21C6D"/>
    <w:rsid w:val="00B21F65"/>
    <w:rsid w:val="00B22134"/>
    <w:rsid w:val="00B22464"/>
    <w:rsid w:val="00B227AA"/>
    <w:rsid w:val="00B22892"/>
    <w:rsid w:val="00B22BB6"/>
    <w:rsid w:val="00B22BE8"/>
    <w:rsid w:val="00B22C9F"/>
    <w:rsid w:val="00B22DA3"/>
    <w:rsid w:val="00B22E07"/>
    <w:rsid w:val="00B22E3F"/>
    <w:rsid w:val="00B22EB7"/>
    <w:rsid w:val="00B2335C"/>
    <w:rsid w:val="00B233D5"/>
    <w:rsid w:val="00B239AA"/>
    <w:rsid w:val="00B23D13"/>
    <w:rsid w:val="00B23DF1"/>
    <w:rsid w:val="00B23E9C"/>
    <w:rsid w:val="00B23F1A"/>
    <w:rsid w:val="00B24056"/>
    <w:rsid w:val="00B240B1"/>
    <w:rsid w:val="00B2435F"/>
    <w:rsid w:val="00B2474C"/>
    <w:rsid w:val="00B2478E"/>
    <w:rsid w:val="00B2484F"/>
    <w:rsid w:val="00B24854"/>
    <w:rsid w:val="00B2498D"/>
    <w:rsid w:val="00B24C06"/>
    <w:rsid w:val="00B24C0B"/>
    <w:rsid w:val="00B24C81"/>
    <w:rsid w:val="00B24CE3"/>
    <w:rsid w:val="00B24E31"/>
    <w:rsid w:val="00B2513F"/>
    <w:rsid w:val="00B251C6"/>
    <w:rsid w:val="00B251EF"/>
    <w:rsid w:val="00B253DC"/>
    <w:rsid w:val="00B254DF"/>
    <w:rsid w:val="00B25532"/>
    <w:rsid w:val="00B2556A"/>
    <w:rsid w:val="00B255EB"/>
    <w:rsid w:val="00B259F3"/>
    <w:rsid w:val="00B25A6B"/>
    <w:rsid w:val="00B25D10"/>
    <w:rsid w:val="00B25E63"/>
    <w:rsid w:val="00B25F63"/>
    <w:rsid w:val="00B2608B"/>
    <w:rsid w:val="00B260D2"/>
    <w:rsid w:val="00B26122"/>
    <w:rsid w:val="00B2618E"/>
    <w:rsid w:val="00B261C6"/>
    <w:rsid w:val="00B26386"/>
    <w:rsid w:val="00B264A5"/>
    <w:rsid w:val="00B26570"/>
    <w:rsid w:val="00B267E3"/>
    <w:rsid w:val="00B2696F"/>
    <w:rsid w:val="00B26974"/>
    <w:rsid w:val="00B26A39"/>
    <w:rsid w:val="00B26C07"/>
    <w:rsid w:val="00B26C84"/>
    <w:rsid w:val="00B26D98"/>
    <w:rsid w:val="00B26E6F"/>
    <w:rsid w:val="00B26F15"/>
    <w:rsid w:val="00B270D9"/>
    <w:rsid w:val="00B271F9"/>
    <w:rsid w:val="00B2741D"/>
    <w:rsid w:val="00B27664"/>
    <w:rsid w:val="00B276FB"/>
    <w:rsid w:val="00B277BD"/>
    <w:rsid w:val="00B277F0"/>
    <w:rsid w:val="00B27946"/>
    <w:rsid w:val="00B2796A"/>
    <w:rsid w:val="00B27A5F"/>
    <w:rsid w:val="00B27BA9"/>
    <w:rsid w:val="00B27F36"/>
    <w:rsid w:val="00B27F9F"/>
    <w:rsid w:val="00B303D1"/>
    <w:rsid w:val="00B30429"/>
    <w:rsid w:val="00B304B7"/>
    <w:rsid w:val="00B304C1"/>
    <w:rsid w:val="00B304E5"/>
    <w:rsid w:val="00B306D9"/>
    <w:rsid w:val="00B306FD"/>
    <w:rsid w:val="00B308D5"/>
    <w:rsid w:val="00B30BEA"/>
    <w:rsid w:val="00B30CB8"/>
    <w:rsid w:val="00B30D9F"/>
    <w:rsid w:val="00B30E9A"/>
    <w:rsid w:val="00B30EBD"/>
    <w:rsid w:val="00B30F1F"/>
    <w:rsid w:val="00B30F55"/>
    <w:rsid w:val="00B31081"/>
    <w:rsid w:val="00B3109C"/>
    <w:rsid w:val="00B311A9"/>
    <w:rsid w:val="00B3156F"/>
    <w:rsid w:val="00B3175B"/>
    <w:rsid w:val="00B318FF"/>
    <w:rsid w:val="00B31AB5"/>
    <w:rsid w:val="00B31B58"/>
    <w:rsid w:val="00B31E44"/>
    <w:rsid w:val="00B32073"/>
    <w:rsid w:val="00B32152"/>
    <w:rsid w:val="00B322F3"/>
    <w:rsid w:val="00B326CD"/>
    <w:rsid w:val="00B3297B"/>
    <w:rsid w:val="00B32A3E"/>
    <w:rsid w:val="00B32B4B"/>
    <w:rsid w:val="00B32BAE"/>
    <w:rsid w:val="00B32C36"/>
    <w:rsid w:val="00B32DD6"/>
    <w:rsid w:val="00B32E00"/>
    <w:rsid w:val="00B32E71"/>
    <w:rsid w:val="00B32E8D"/>
    <w:rsid w:val="00B32F4D"/>
    <w:rsid w:val="00B32FA1"/>
    <w:rsid w:val="00B332F4"/>
    <w:rsid w:val="00B3338D"/>
    <w:rsid w:val="00B33410"/>
    <w:rsid w:val="00B334A9"/>
    <w:rsid w:val="00B33532"/>
    <w:rsid w:val="00B33734"/>
    <w:rsid w:val="00B33908"/>
    <w:rsid w:val="00B3391D"/>
    <w:rsid w:val="00B33AF6"/>
    <w:rsid w:val="00B33B47"/>
    <w:rsid w:val="00B33BDE"/>
    <w:rsid w:val="00B33CB8"/>
    <w:rsid w:val="00B33EA2"/>
    <w:rsid w:val="00B33F32"/>
    <w:rsid w:val="00B33FB9"/>
    <w:rsid w:val="00B3407B"/>
    <w:rsid w:val="00B340ED"/>
    <w:rsid w:val="00B34179"/>
    <w:rsid w:val="00B3421C"/>
    <w:rsid w:val="00B3431F"/>
    <w:rsid w:val="00B34332"/>
    <w:rsid w:val="00B34333"/>
    <w:rsid w:val="00B344A9"/>
    <w:rsid w:val="00B344CE"/>
    <w:rsid w:val="00B345DC"/>
    <w:rsid w:val="00B34768"/>
    <w:rsid w:val="00B3496F"/>
    <w:rsid w:val="00B3499D"/>
    <w:rsid w:val="00B34B7B"/>
    <w:rsid w:val="00B34E27"/>
    <w:rsid w:val="00B34E70"/>
    <w:rsid w:val="00B34E82"/>
    <w:rsid w:val="00B351BA"/>
    <w:rsid w:val="00B35323"/>
    <w:rsid w:val="00B35570"/>
    <w:rsid w:val="00B358AA"/>
    <w:rsid w:val="00B35915"/>
    <w:rsid w:val="00B359C3"/>
    <w:rsid w:val="00B35B7B"/>
    <w:rsid w:val="00B35BE8"/>
    <w:rsid w:val="00B35BF3"/>
    <w:rsid w:val="00B35C90"/>
    <w:rsid w:val="00B35CA0"/>
    <w:rsid w:val="00B3606C"/>
    <w:rsid w:val="00B36070"/>
    <w:rsid w:val="00B36283"/>
    <w:rsid w:val="00B36347"/>
    <w:rsid w:val="00B3648E"/>
    <w:rsid w:val="00B3654A"/>
    <w:rsid w:val="00B36556"/>
    <w:rsid w:val="00B365D8"/>
    <w:rsid w:val="00B3661B"/>
    <w:rsid w:val="00B3661F"/>
    <w:rsid w:val="00B36668"/>
    <w:rsid w:val="00B36711"/>
    <w:rsid w:val="00B369BB"/>
    <w:rsid w:val="00B36B29"/>
    <w:rsid w:val="00B36C59"/>
    <w:rsid w:val="00B36F78"/>
    <w:rsid w:val="00B36FE9"/>
    <w:rsid w:val="00B3725D"/>
    <w:rsid w:val="00B37343"/>
    <w:rsid w:val="00B37438"/>
    <w:rsid w:val="00B375E1"/>
    <w:rsid w:val="00B3762C"/>
    <w:rsid w:val="00B376F7"/>
    <w:rsid w:val="00B377E7"/>
    <w:rsid w:val="00B378F1"/>
    <w:rsid w:val="00B37924"/>
    <w:rsid w:val="00B379C7"/>
    <w:rsid w:val="00B37AC7"/>
    <w:rsid w:val="00B37C31"/>
    <w:rsid w:val="00B37F81"/>
    <w:rsid w:val="00B37FB7"/>
    <w:rsid w:val="00B40228"/>
    <w:rsid w:val="00B4029D"/>
    <w:rsid w:val="00B40583"/>
    <w:rsid w:val="00B406A4"/>
    <w:rsid w:val="00B40760"/>
    <w:rsid w:val="00B40806"/>
    <w:rsid w:val="00B408F9"/>
    <w:rsid w:val="00B40947"/>
    <w:rsid w:val="00B40A87"/>
    <w:rsid w:val="00B40C7C"/>
    <w:rsid w:val="00B40DD7"/>
    <w:rsid w:val="00B40E00"/>
    <w:rsid w:val="00B40EC3"/>
    <w:rsid w:val="00B40FAE"/>
    <w:rsid w:val="00B41095"/>
    <w:rsid w:val="00B4124E"/>
    <w:rsid w:val="00B41272"/>
    <w:rsid w:val="00B41331"/>
    <w:rsid w:val="00B413DC"/>
    <w:rsid w:val="00B414F7"/>
    <w:rsid w:val="00B414FC"/>
    <w:rsid w:val="00B4151E"/>
    <w:rsid w:val="00B417D8"/>
    <w:rsid w:val="00B41CFB"/>
    <w:rsid w:val="00B41DF9"/>
    <w:rsid w:val="00B41FBC"/>
    <w:rsid w:val="00B42056"/>
    <w:rsid w:val="00B42328"/>
    <w:rsid w:val="00B42376"/>
    <w:rsid w:val="00B423FF"/>
    <w:rsid w:val="00B4242D"/>
    <w:rsid w:val="00B428C7"/>
    <w:rsid w:val="00B42C3B"/>
    <w:rsid w:val="00B42CEE"/>
    <w:rsid w:val="00B42E1A"/>
    <w:rsid w:val="00B42E22"/>
    <w:rsid w:val="00B42E55"/>
    <w:rsid w:val="00B43069"/>
    <w:rsid w:val="00B430B8"/>
    <w:rsid w:val="00B434FF"/>
    <w:rsid w:val="00B435AA"/>
    <w:rsid w:val="00B4366F"/>
    <w:rsid w:val="00B436D0"/>
    <w:rsid w:val="00B43A6E"/>
    <w:rsid w:val="00B43BBC"/>
    <w:rsid w:val="00B43CA6"/>
    <w:rsid w:val="00B43CB6"/>
    <w:rsid w:val="00B43D03"/>
    <w:rsid w:val="00B43E42"/>
    <w:rsid w:val="00B43E66"/>
    <w:rsid w:val="00B44133"/>
    <w:rsid w:val="00B4426D"/>
    <w:rsid w:val="00B442DF"/>
    <w:rsid w:val="00B4438A"/>
    <w:rsid w:val="00B4459C"/>
    <w:rsid w:val="00B445B9"/>
    <w:rsid w:val="00B44949"/>
    <w:rsid w:val="00B44A7E"/>
    <w:rsid w:val="00B44AA8"/>
    <w:rsid w:val="00B44CDB"/>
    <w:rsid w:val="00B44D3A"/>
    <w:rsid w:val="00B44DC7"/>
    <w:rsid w:val="00B44F37"/>
    <w:rsid w:val="00B44F77"/>
    <w:rsid w:val="00B45042"/>
    <w:rsid w:val="00B45385"/>
    <w:rsid w:val="00B45592"/>
    <w:rsid w:val="00B456C9"/>
    <w:rsid w:val="00B45859"/>
    <w:rsid w:val="00B45A52"/>
    <w:rsid w:val="00B45BB4"/>
    <w:rsid w:val="00B45BBE"/>
    <w:rsid w:val="00B45CEF"/>
    <w:rsid w:val="00B45EB7"/>
    <w:rsid w:val="00B46238"/>
    <w:rsid w:val="00B4634F"/>
    <w:rsid w:val="00B46837"/>
    <w:rsid w:val="00B4698C"/>
    <w:rsid w:val="00B46A95"/>
    <w:rsid w:val="00B46B06"/>
    <w:rsid w:val="00B46B5A"/>
    <w:rsid w:val="00B46BD5"/>
    <w:rsid w:val="00B46C8C"/>
    <w:rsid w:val="00B46C8E"/>
    <w:rsid w:val="00B46D40"/>
    <w:rsid w:val="00B46D82"/>
    <w:rsid w:val="00B46DEE"/>
    <w:rsid w:val="00B46EB5"/>
    <w:rsid w:val="00B46F6C"/>
    <w:rsid w:val="00B46F76"/>
    <w:rsid w:val="00B46F7C"/>
    <w:rsid w:val="00B47278"/>
    <w:rsid w:val="00B4743A"/>
    <w:rsid w:val="00B47511"/>
    <w:rsid w:val="00B478B4"/>
    <w:rsid w:val="00B478F6"/>
    <w:rsid w:val="00B479DE"/>
    <w:rsid w:val="00B479F2"/>
    <w:rsid w:val="00B47B0C"/>
    <w:rsid w:val="00B47CC5"/>
    <w:rsid w:val="00B47EF2"/>
    <w:rsid w:val="00B50064"/>
    <w:rsid w:val="00B503F9"/>
    <w:rsid w:val="00B50660"/>
    <w:rsid w:val="00B50996"/>
    <w:rsid w:val="00B50A58"/>
    <w:rsid w:val="00B50D6C"/>
    <w:rsid w:val="00B50E0C"/>
    <w:rsid w:val="00B50F13"/>
    <w:rsid w:val="00B512F7"/>
    <w:rsid w:val="00B51415"/>
    <w:rsid w:val="00B5145D"/>
    <w:rsid w:val="00B5147F"/>
    <w:rsid w:val="00B516EB"/>
    <w:rsid w:val="00B517BD"/>
    <w:rsid w:val="00B51895"/>
    <w:rsid w:val="00B5199C"/>
    <w:rsid w:val="00B51AAB"/>
    <w:rsid w:val="00B51B63"/>
    <w:rsid w:val="00B51B86"/>
    <w:rsid w:val="00B51D5F"/>
    <w:rsid w:val="00B51E62"/>
    <w:rsid w:val="00B51F53"/>
    <w:rsid w:val="00B520C6"/>
    <w:rsid w:val="00B521A9"/>
    <w:rsid w:val="00B52489"/>
    <w:rsid w:val="00B524E9"/>
    <w:rsid w:val="00B52628"/>
    <w:rsid w:val="00B5264E"/>
    <w:rsid w:val="00B527C1"/>
    <w:rsid w:val="00B52823"/>
    <w:rsid w:val="00B52848"/>
    <w:rsid w:val="00B52B5C"/>
    <w:rsid w:val="00B52C42"/>
    <w:rsid w:val="00B52CB8"/>
    <w:rsid w:val="00B52DCB"/>
    <w:rsid w:val="00B52ECB"/>
    <w:rsid w:val="00B52F67"/>
    <w:rsid w:val="00B5346D"/>
    <w:rsid w:val="00B534D8"/>
    <w:rsid w:val="00B53502"/>
    <w:rsid w:val="00B53560"/>
    <w:rsid w:val="00B5378B"/>
    <w:rsid w:val="00B53808"/>
    <w:rsid w:val="00B53979"/>
    <w:rsid w:val="00B539DD"/>
    <w:rsid w:val="00B53A3F"/>
    <w:rsid w:val="00B53B04"/>
    <w:rsid w:val="00B53B99"/>
    <w:rsid w:val="00B53C0F"/>
    <w:rsid w:val="00B53C48"/>
    <w:rsid w:val="00B53C6B"/>
    <w:rsid w:val="00B540E2"/>
    <w:rsid w:val="00B5417C"/>
    <w:rsid w:val="00B5418C"/>
    <w:rsid w:val="00B542CE"/>
    <w:rsid w:val="00B54326"/>
    <w:rsid w:val="00B54332"/>
    <w:rsid w:val="00B545DC"/>
    <w:rsid w:val="00B547BE"/>
    <w:rsid w:val="00B54868"/>
    <w:rsid w:val="00B54B64"/>
    <w:rsid w:val="00B54BD0"/>
    <w:rsid w:val="00B54C1F"/>
    <w:rsid w:val="00B54CEA"/>
    <w:rsid w:val="00B54EE4"/>
    <w:rsid w:val="00B54F84"/>
    <w:rsid w:val="00B550B1"/>
    <w:rsid w:val="00B55356"/>
    <w:rsid w:val="00B554DC"/>
    <w:rsid w:val="00B554F9"/>
    <w:rsid w:val="00B55694"/>
    <w:rsid w:val="00B557FA"/>
    <w:rsid w:val="00B559A4"/>
    <w:rsid w:val="00B55BCC"/>
    <w:rsid w:val="00B55C2F"/>
    <w:rsid w:val="00B55D0A"/>
    <w:rsid w:val="00B55D36"/>
    <w:rsid w:val="00B55F45"/>
    <w:rsid w:val="00B56080"/>
    <w:rsid w:val="00B563C7"/>
    <w:rsid w:val="00B563EB"/>
    <w:rsid w:val="00B563FA"/>
    <w:rsid w:val="00B5651C"/>
    <w:rsid w:val="00B56525"/>
    <w:rsid w:val="00B565B1"/>
    <w:rsid w:val="00B566D9"/>
    <w:rsid w:val="00B56712"/>
    <w:rsid w:val="00B56AF9"/>
    <w:rsid w:val="00B56D03"/>
    <w:rsid w:val="00B56D36"/>
    <w:rsid w:val="00B56D82"/>
    <w:rsid w:val="00B56D84"/>
    <w:rsid w:val="00B56DA2"/>
    <w:rsid w:val="00B56E9B"/>
    <w:rsid w:val="00B57007"/>
    <w:rsid w:val="00B5708C"/>
    <w:rsid w:val="00B57153"/>
    <w:rsid w:val="00B5742C"/>
    <w:rsid w:val="00B575AF"/>
    <w:rsid w:val="00B575D5"/>
    <w:rsid w:val="00B5776C"/>
    <w:rsid w:val="00B5778F"/>
    <w:rsid w:val="00B57994"/>
    <w:rsid w:val="00B579BA"/>
    <w:rsid w:val="00B579C5"/>
    <w:rsid w:val="00B57B01"/>
    <w:rsid w:val="00B57BF5"/>
    <w:rsid w:val="00B57F45"/>
    <w:rsid w:val="00B600FE"/>
    <w:rsid w:val="00B602E3"/>
    <w:rsid w:val="00B60603"/>
    <w:rsid w:val="00B60644"/>
    <w:rsid w:val="00B6069D"/>
    <w:rsid w:val="00B60824"/>
    <w:rsid w:val="00B60997"/>
    <w:rsid w:val="00B60B05"/>
    <w:rsid w:val="00B60DBE"/>
    <w:rsid w:val="00B60E21"/>
    <w:rsid w:val="00B60EBA"/>
    <w:rsid w:val="00B60F9F"/>
    <w:rsid w:val="00B60FE4"/>
    <w:rsid w:val="00B60FF2"/>
    <w:rsid w:val="00B61231"/>
    <w:rsid w:val="00B613BB"/>
    <w:rsid w:val="00B61646"/>
    <w:rsid w:val="00B6176B"/>
    <w:rsid w:val="00B61788"/>
    <w:rsid w:val="00B6190E"/>
    <w:rsid w:val="00B619ED"/>
    <w:rsid w:val="00B61A3F"/>
    <w:rsid w:val="00B61CBD"/>
    <w:rsid w:val="00B61FC0"/>
    <w:rsid w:val="00B620A9"/>
    <w:rsid w:val="00B62182"/>
    <w:rsid w:val="00B622F1"/>
    <w:rsid w:val="00B62341"/>
    <w:rsid w:val="00B62429"/>
    <w:rsid w:val="00B62483"/>
    <w:rsid w:val="00B624B5"/>
    <w:rsid w:val="00B62578"/>
    <w:rsid w:val="00B627C2"/>
    <w:rsid w:val="00B6280A"/>
    <w:rsid w:val="00B6287D"/>
    <w:rsid w:val="00B628EB"/>
    <w:rsid w:val="00B62B66"/>
    <w:rsid w:val="00B62CDB"/>
    <w:rsid w:val="00B62D03"/>
    <w:rsid w:val="00B62D1E"/>
    <w:rsid w:val="00B62EA4"/>
    <w:rsid w:val="00B63018"/>
    <w:rsid w:val="00B6325A"/>
    <w:rsid w:val="00B632DA"/>
    <w:rsid w:val="00B632F3"/>
    <w:rsid w:val="00B634DE"/>
    <w:rsid w:val="00B636C0"/>
    <w:rsid w:val="00B636EC"/>
    <w:rsid w:val="00B6388D"/>
    <w:rsid w:val="00B638C2"/>
    <w:rsid w:val="00B639C8"/>
    <w:rsid w:val="00B639F7"/>
    <w:rsid w:val="00B63C48"/>
    <w:rsid w:val="00B63DCF"/>
    <w:rsid w:val="00B63FC4"/>
    <w:rsid w:val="00B64015"/>
    <w:rsid w:val="00B64159"/>
    <w:rsid w:val="00B64205"/>
    <w:rsid w:val="00B642EE"/>
    <w:rsid w:val="00B6434B"/>
    <w:rsid w:val="00B64399"/>
    <w:rsid w:val="00B644BE"/>
    <w:rsid w:val="00B644F1"/>
    <w:rsid w:val="00B6450E"/>
    <w:rsid w:val="00B6460E"/>
    <w:rsid w:val="00B64841"/>
    <w:rsid w:val="00B64935"/>
    <w:rsid w:val="00B64A6D"/>
    <w:rsid w:val="00B64A88"/>
    <w:rsid w:val="00B64AD7"/>
    <w:rsid w:val="00B64BB6"/>
    <w:rsid w:val="00B64C75"/>
    <w:rsid w:val="00B64C86"/>
    <w:rsid w:val="00B64E07"/>
    <w:rsid w:val="00B64EB5"/>
    <w:rsid w:val="00B64FFB"/>
    <w:rsid w:val="00B65005"/>
    <w:rsid w:val="00B650CC"/>
    <w:rsid w:val="00B6523B"/>
    <w:rsid w:val="00B65633"/>
    <w:rsid w:val="00B65661"/>
    <w:rsid w:val="00B65A0B"/>
    <w:rsid w:val="00B65BC0"/>
    <w:rsid w:val="00B65BDF"/>
    <w:rsid w:val="00B65C94"/>
    <w:rsid w:val="00B65F5B"/>
    <w:rsid w:val="00B66011"/>
    <w:rsid w:val="00B66227"/>
    <w:rsid w:val="00B662A1"/>
    <w:rsid w:val="00B664AF"/>
    <w:rsid w:val="00B664C6"/>
    <w:rsid w:val="00B66668"/>
    <w:rsid w:val="00B66676"/>
    <w:rsid w:val="00B66760"/>
    <w:rsid w:val="00B6691C"/>
    <w:rsid w:val="00B6694B"/>
    <w:rsid w:val="00B669D1"/>
    <w:rsid w:val="00B66EBA"/>
    <w:rsid w:val="00B67269"/>
    <w:rsid w:val="00B672A4"/>
    <w:rsid w:val="00B672FD"/>
    <w:rsid w:val="00B67315"/>
    <w:rsid w:val="00B6742B"/>
    <w:rsid w:val="00B6766A"/>
    <w:rsid w:val="00B6793D"/>
    <w:rsid w:val="00B67A42"/>
    <w:rsid w:val="00B67AC3"/>
    <w:rsid w:val="00B67B69"/>
    <w:rsid w:val="00B67BC2"/>
    <w:rsid w:val="00B67CAB"/>
    <w:rsid w:val="00B67CD3"/>
    <w:rsid w:val="00B67D6B"/>
    <w:rsid w:val="00B67F38"/>
    <w:rsid w:val="00B67F48"/>
    <w:rsid w:val="00B70203"/>
    <w:rsid w:val="00B70221"/>
    <w:rsid w:val="00B70329"/>
    <w:rsid w:val="00B70350"/>
    <w:rsid w:val="00B703D8"/>
    <w:rsid w:val="00B70551"/>
    <w:rsid w:val="00B70A06"/>
    <w:rsid w:val="00B713BF"/>
    <w:rsid w:val="00B71545"/>
    <w:rsid w:val="00B71872"/>
    <w:rsid w:val="00B71AF2"/>
    <w:rsid w:val="00B71BF9"/>
    <w:rsid w:val="00B71CD1"/>
    <w:rsid w:val="00B71D70"/>
    <w:rsid w:val="00B71DDA"/>
    <w:rsid w:val="00B71E38"/>
    <w:rsid w:val="00B71ECE"/>
    <w:rsid w:val="00B72045"/>
    <w:rsid w:val="00B72078"/>
    <w:rsid w:val="00B7218B"/>
    <w:rsid w:val="00B721BB"/>
    <w:rsid w:val="00B7225F"/>
    <w:rsid w:val="00B7230C"/>
    <w:rsid w:val="00B723D3"/>
    <w:rsid w:val="00B72428"/>
    <w:rsid w:val="00B724CB"/>
    <w:rsid w:val="00B725E7"/>
    <w:rsid w:val="00B725F2"/>
    <w:rsid w:val="00B7260D"/>
    <w:rsid w:val="00B72877"/>
    <w:rsid w:val="00B72D52"/>
    <w:rsid w:val="00B73157"/>
    <w:rsid w:val="00B7336F"/>
    <w:rsid w:val="00B733A1"/>
    <w:rsid w:val="00B7353D"/>
    <w:rsid w:val="00B7371E"/>
    <w:rsid w:val="00B73C4D"/>
    <w:rsid w:val="00B73F8F"/>
    <w:rsid w:val="00B7417A"/>
    <w:rsid w:val="00B7433B"/>
    <w:rsid w:val="00B74421"/>
    <w:rsid w:val="00B745C8"/>
    <w:rsid w:val="00B74660"/>
    <w:rsid w:val="00B746E9"/>
    <w:rsid w:val="00B74847"/>
    <w:rsid w:val="00B7490B"/>
    <w:rsid w:val="00B7493B"/>
    <w:rsid w:val="00B749A0"/>
    <w:rsid w:val="00B74AC1"/>
    <w:rsid w:val="00B74B32"/>
    <w:rsid w:val="00B74B41"/>
    <w:rsid w:val="00B74B9C"/>
    <w:rsid w:val="00B74E70"/>
    <w:rsid w:val="00B750F5"/>
    <w:rsid w:val="00B751AA"/>
    <w:rsid w:val="00B752C2"/>
    <w:rsid w:val="00B7530A"/>
    <w:rsid w:val="00B75468"/>
    <w:rsid w:val="00B75B54"/>
    <w:rsid w:val="00B75B69"/>
    <w:rsid w:val="00B75CA5"/>
    <w:rsid w:val="00B75D6A"/>
    <w:rsid w:val="00B75DA9"/>
    <w:rsid w:val="00B76116"/>
    <w:rsid w:val="00B7626C"/>
    <w:rsid w:val="00B76397"/>
    <w:rsid w:val="00B76425"/>
    <w:rsid w:val="00B765A2"/>
    <w:rsid w:val="00B7671F"/>
    <w:rsid w:val="00B76727"/>
    <w:rsid w:val="00B76827"/>
    <w:rsid w:val="00B76A11"/>
    <w:rsid w:val="00B76B01"/>
    <w:rsid w:val="00B76F28"/>
    <w:rsid w:val="00B770BB"/>
    <w:rsid w:val="00B77244"/>
    <w:rsid w:val="00B7728F"/>
    <w:rsid w:val="00B773D5"/>
    <w:rsid w:val="00B774D6"/>
    <w:rsid w:val="00B776BC"/>
    <w:rsid w:val="00B777CD"/>
    <w:rsid w:val="00B777F7"/>
    <w:rsid w:val="00B779CF"/>
    <w:rsid w:val="00B77B03"/>
    <w:rsid w:val="00B77ED9"/>
    <w:rsid w:val="00B80040"/>
    <w:rsid w:val="00B80254"/>
    <w:rsid w:val="00B80257"/>
    <w:rsid w:val="00B802D0"/>
    <w:rsid w:val="00B8033F"/>
    <w:rsid w:val="00B8055E"/>
    <w:rsid w:val="00B80571"/>
    <w:rsid w:val="00B80789"/>
    <w:rsid w:val="00B80931"/>
    <w:rsid w:val="00B809BA"/>
    <w:rsid w:val="00B80A24"/>
    <w:rsid w:val="00B80A8D"/>
    <w:rsid w:val="00B80D5A"/>
    <w:rsid w:val="00B80F95"/>
    <w:rsid w:val="00B81037"/>
    <w:rsid w:val="00B812EF"/>
    <w:rsid w:val="00B81316"/>
    <w:rsid w:val="00B8162C"/>
    <w:rsid w:val="00B81792"/>
    <w:rsid w:val="00B81812"/>
    <w:rsid w:val="00B81A99"/>
    <w:rsid w:val="00B81B03"/>
    <w:rsid w:val="00B81ED7"/>
    <w:rsid w:val="00B81F25"/>
    <w:rsid w:val="00B81F5E"/>
    <w:rsid w:val="00B820A3"/>
    <w:rsid w:val="00B82216"/>
    <w:rsid w:val="00B82232"/>
    <w:rsid w:val="00B8249C"/>
    <w:rsid w:val="00B825E8"/>
    <w:rsid w:val="00B82696"/>
    <w:rsid w:val="00B82699"/>
    <w:rsid w:val="00B82939"/>
    <w:rsid w:val="00B82AAE"/>
    <w:rsid w:val="00B82B12"/>
    <w:rsid w:val="00B82BE2"/>
    <w:rsid w:val="00B82BED"/>
    <w:rsid w:val="00B82CED"/>
    <w:rsid w:val="00B82DC6"/>
    <w:rsid w:val="00B82E6B"/>
    <w:rsid w:val="00B82FBC"/>
    <w:rsid w:val="00B830DD"/>
    <w:rsid w:val="00B83110"/>
    <w:rsid w:val="00B83138"/>
    <w:rsid w:val="00B8314B"/>
    <w:rsid w:val="00B831F8"/>
    <w:rsid w:val="00B83792"/>
    <w:rsid w:val="00B837F9"/>
    <w:rsid w:val="00B8389D"/>
    <w:rsid w:val="00B838DC"/>
    <w:rsid w:val="00B83AB1"/>
    <w:rsid w:val="00B83D11"/>
    <w:rsid w:val="00B83ED6"/>
    <w:rsid w:val="00B8400C"/>
    <w:rsid w:val="00B84042"/>
    <w:rsid w:val="00B8405B"/>
    <w:rsid w:val="00B841C0"/>
    <w:rsid w:val="00B8425D"/>
    <w:rsid w:val="00B844B3"/>
    <w:rsid w:val="00B84604"/>
    <w:rsid w:val="00B84680"/>
    <w:rsid w:val="00B8482B"/>
    <w:rsid w:val="00B84E44"/>
    <w:rsid w:val="00B84ED7"/>
    <w:rsid w:val="00B8500B"/>
    <w:rsid w:val="00B85077"/>
    <w:rsid w:val="00B850E1"/>
    <w:rsid w:val="00B851B5"/>
    <w:rsid w:val="00B852DE"/>
    <w:rsid w:val="00B85402"/>
    <w:rsid w:val="00B8549B"/>
    <w:rsid w:val="00B85779"/>
    <w:rsid w:val="00B85791"/>
    <w:rsid w:val="00B8585E"/>
    <w:rsid w:val="00B85B69"/>
    <w:rsid w:val="00B85C5E"/>
    <w:rsid w:val="00B85CBD"/>
    <w:rsid w:val="00B85D55"/>
    <w:rsid w:val="00B85DFA"/>
    <w:rsid w:val="00B85EBF"/>
    <w:rsid w:val="00B85F4A"/>
    <w:rsid w:val="00B85FF8"/>
    <w:rsid w:val="00B863FD"/>
    <w:rsid w:val="00B8640F"/>
    <w:rsid w:val="00B86582"/>
    <w:rsid w:val="00B865D9"/>
    <w:rsid w:val="00B86614"/>
    <w:rsid w:val="00B866AA"/>
    <w:rsid w:val="00B86728"/>
    <w:rsid w:val="00B86800"/>
    <w:rsid w:val="00B86857"/>
    <w:rsid w:val="00B8691D"/>
    <w:rsid w:val="00B86998"/>
    <w:rsid w:val="00B86BC8"/>
    <w:rsid w:val="00B86BEC"/>
    <w:rsid w:val="00B86C08"/>
    <w:rsid w:val="00B86C89"/>
    <w:rsid w:val="00B86D3E"/>
    <w:rsid w:val="00B86DD0"/>
    <w:rsid w:val="00B8704D"/>
    <w:rsid w:val="00B87070"/>
    <w:rsid w:val="00B870B2"/>
    <w:rsid w:val="00B87148"/>
    <w:rsid w:val="00B871BA"/>
    <w:rsid w:val="00B87215"/>
    <w:rsid w:val="00B87255"/>
    <w:rsid w:val="00B872C1"/>
    <w:rsid w:val="00B874CC"/>
    <w:rsid w:val="00B8758F"/>
    <w:rsid w:val="00B875B8"/>
    <w:rsid w:val="00B875F4"/>
    <w:rsid w:val="00B8785C"/>
    <w:rsid w:val="00B878BE"/>
    <w:rsid w:val="00B879E2"/>
    <w:rsid w:val="00B879F0"/>
    <w:rsid w:val="00B87C44"/>
    <w:rsid w:val="00B87D6A"/>
    <w:rsid w:val="00B87EA9"/>
    <w:rsid w:val="00B87FF8"/>
    <w:rsid w:val="00B90070"/>
    <w:rsid w:val="00B9021F"/>
    <w:rsid w:val="00B9022B"/>
    <w:rsid w:val="00B90233"/>
    <w:rsid w:val="00B90298"/>
    <w:rsid w:val="00B902A1"/>
    <w:rsid w:val="00B9071E"/>
    <w:rsid w:val="00B90833"/>
    <w:rsid w:val="00B90939"/>
    <w:rsid w:val="00B90BF1"/>
    <w:rsid w:val="00B90D8B"/>
    <w:rsid w:val="00B90DD1"/>
    <w:rsid w:val="00B90DDF"/>
    <w:rsid w:val="00B90E3E"/>
    <w:rsid w:val="00B90EAE"/>
    <w:rsid w:val="00B90F0C"/>
    <w:rsid w:val="00B90FA8"/>
    <w:rsid w:val="00B9103E"/>
    <w:rsid w:val="00B914E8"/>
    <w:rsid w:val="00B914EB"/>
    <w:rsid w:val="00B91518"/>
    <w:rsid w:val="00B91628"/>
    <w:rsid w:val="00B916B0"/>
    <w:rsid w:val="00B917C0"/>
    <w:rsid w:val="00B91974"/>
    <w:rsid w:val="00B91A64"/>
    <w:rsid w:val="00B91ABE"/>
    <w:rsid w:val="00B91C33"/>
    <w:rsid w:val="00B91CB4"/>
    <w:rsid w:val="00B91D25"/>
    <w:rsid w:val="00B91FFA"/>
    <w:rsid w:val="00B92171"/>
    <w:rsid w:val="00B92179"/>
    <w:rsid w:val="00B9225F"/>
    <w:rsid w:val="00B92272"/>
    <w:rsid w:val="00B924D7"/>
    <w:rsid w:val="00B92571"/>
    <w:rsid w:val="00B92765"/>
    <w:rsid w:val="00B92898"/>
    <w:rsid w:val="00B92D9D"/>
    <w:rsid w:val="00B92DE0"/>
    <w:rsid w:val="00B9335E"/>
    <w:rsid w:val="00B93518"/>
    <w:rsid w:val="00B938B2"/>
    <w:rsid w:val="00B939C3"/>
    <w:rsid w:val="00B93A80"/>
    <w:rsid w:val="00B93A8B"/>
    <w:rsid w:val="00B93D53"/>
    <w:rsid w:val="00B93E85"/>
    <w:rsid w:val="00B93F8E"/>
    <w:rsid w:val="00B93FE8"/>
    <w:rsid w:val="00B94053"/>
    <w:rsid w:val="00B942C0"/>
    <w:rsid w:val="00B9444E"/>
    <w:rsid w:val="00B946AC"/>
    <w:rsid w:val="00B946DA"/>
    <w:rsid w:val="00B9474B"/>
    <w:rsid w:val="00B948B0"/>
    <w:rsid w:val="00B94972"/>
    <w:rsid w:val="00B94A29"/>
    <w:rsid w:val="00B94ACE"/>
    <w:rsid w:val="00B94B02"/>
    <w:rsid w:val="00B94DE5"/>
    <w:rsid w:val="00B94E55"/>
    <w:rsid w:val="00B94F10"/>
    <w:rsid w:val="00B9506E"/>
    <w:rsid w:val="00B9524B"/>
    <w:rsid w:val="00B95294"/>
    <w:rsid w:val="00B95317"/>
    <w:rsid w:val="00B9534D"/>
    <w:rsid w:val="00B953E9"/>
    <w:rsid w:val="00B95401"/>
    <w:rsid w:val="00B9543C"/>
    <w:rsid w:val="00B95591"/>
    <w:rsid w:val="00B95603"/>
    <w:rsid w:val="00B9562D"/>
    <w:rsid w:val="00B956F2"/>
    <w:rsid w:val="00B956F8"/>
    <w:rsid w:val="00B9574D"/>
    <w:rsid w:val="00B95756"/>
    <w:rsid w:val="00B958D9"/>
    <w:rsid w:val="00B95995"/>
    <w:rsid w:val="00B95B02"/>
    <w:rsid w:val="00B95E1B"/>
    <w:rsid w:val="00B95E71"/>
    <w:rsid w:val="00B95E81"/>
    <w:rsid w:val="00B95F0A"/>
    <w:rsid w:val="00B9621B"/>
    <w:rsid w:val="00B96223"/>
    <w:rsid w:val="00B9622C"/>
    <w:rsid w:val="00B96377"/>
    <w:rsid w:val="00B963F3"/>
    <w:rsid w:val="00B96759"/>
    <w:rsid w:val="00B9689F"/>
    <w:rsid w:val="00B968F0"/>
    <w:rsid w:val="00B96A1C"/>
    <w:rsid w:val="00B96A98"/>
    <w:rsid w:val="00B96BBA"/>
    <w:rsid w:val="00B96CC9"/>
    <w:rsid w:val="00B96E0A"/>
    <w:rsid w:val="00B96E0C"/>
    <w:rsid w:val="00B9711D"/>
    <w:rsid w:val="00B97188"/>
    <w:rsid w:val="00B97307"/>
    <w:rsid w:val="00B975B7"/>
    <w:rsid w:val="00B97626"/>
    <w:rsid w:val="00B976B3"/>
    <w:rsid w:val="00B9784B"/>
    <w:rsid w:val="00B97916"/>
    <w:rsid w:val="00B97936"/>
    <w:rsid w:val="00B97972"/>
    <w:rsid w:val="00B97AA5"/>
    <w:rsid w:val="00B97B29"/>
    <w:rsid w:val="00B97B96"/>
    <w:rsid w:val="00B97C94"/>
    <w:rsid w:val="00B97E1C"/>
    <w:rsid w:val="00BA0001"/>
    <w:rsid w:val="00BA0156"/>
    <w:rsid w:val="00BA020D"/>
    <w:rsid w:val="00BA0227"/>
    <w:rsid w:val="00BA02F6"/>
    <w:rsid w:val="00BA034D"/>
    <w:rsid w:val="00BA05BE"/>
    <w:rsid w:val="00BA06B2"/>
    <w:rsid w:val="00BA0A21"/>
    <w:rsid w:val="00BA0AF8"/>
    <w:rsid w:val="00BA0C16"/>
    <w:rsid w:val="00BA0C2E"/>
    <w:rsid w:val="00BA0C92"/>
    <w:rsid w:val="00BA0DDA"/>
    <w:rsid w:val="00BA0E0B"/>
    <w:rsid w:val="00BA0FD7"/>
    <w:rsid w:val="00BA1174"/>
    <w:rsid w:val="00BA12C5"/>
    <w:rsid w:val="00BA14A5"/>
    <w:rsid w:val="00BA14D5"/>
    <w:rsid w:val="00BA14F6"/>
    <w:rsid w:val="00BA160B"/>
    <w:rsid w:val="00BA176E"/>
    <w:rsid w:val="00BA1829"/>
    <w:rsid w:val="00BA1928"/>
    <w:rsid w:val="00BA19DF"/>
    <w:rsid w:val="00BA1A5F"/>
    <w:rsid w:val="00BA1A94"/>
    <w:rsid w:val="00BA1E6F"/>
    <w:rsid w:val="00BA20F8"/>
    <w:rsid w:val="00BA21FE"/>
    <w:rsid w:val="00BA22E2"/>
    <w:rsid w:val="00BA266B"/>
    <w:rsid w:val="00BA2723"/>
    <w:rsid w:val="00BA2A55"/>
    <w:rsid w:val="00BA2BB5"/>
    <w:rsid w:val="00BA2BCC"/>
    <w:rsid w:val="00BA2C75"/>
    <w:rsid w:val="00BA2D61"/>
    <w:rsid w:val="00BA2EF1"/>
    <w:rsid w:val="00BA2F3C"/>
    <w:rsid w:val="00BA3203"/>
    <w:rsid w:val="00BA3388"/>
    <w:rsid w:val="00BA345F"/>
    <w:rsid w:val="00BA353D"/>
    <w:rsid w:val="00BA358F"/>
    <w:rsid w:val="00BA359D"/>
    <w:rsid w:val="00BA37BE"/>
    <w:rsid w:val="00BA3BB5"/>
    <w:rsid w:val="00BA3DB9"/>
    <w:rsid w:val="00BA3E9F"/>
    <w:rsid w:val="00BA3EE3"/>
    <w:rsid w:val="00BA3F57"/>
    <w:rsid w:val="00BA3FDF"/>
    <w:rsid w:val="00BA4180"/>
    <w:rsid w:val="00BA41D5"/>
    <w:rsid w:val="00BA4263"/>
    <w:rsid w:val="00BA4341"/>
    <w:rsid w:val="00BA43E9"/>
    <w:rsid w:val="00BA45DB"/>
    <w:rsid w:val="00BA4849"/>
    <w:rsid w:val="00BA48EE"/>
    <w:rsid w:val="00BA4AFF"/>
    <w:rsid w:val="00BA4BB5"/>
    <w:rsid w:val="00BA4E4E"/>
    <w:rsid w:val="00BA51C9"/>
    <w:rsid w:val="00BA51CF"/>
    <w:rsid w:val="00BA5481"/>
    <w:rsid w:val="00BA5482"/>
    <w:rsid w:val="00BA54CE"/>
    <w:rsid w:val="00BA559F"/>
    <w:rsid w:val="00BA55C4"/>
    <w:rsid w:val="00BA5604"/>
    <w:rsid w:val="00BA56B2"/>
    <w:rsid w:val="00BA56DF"/>
    <w:rsid w:val="00BA5713"/>
    <w:rsid w:val="00BA5737"/>
    <w:rsid w:val="00BA5815"/>
    <w:rsid w:val="00BA597E"/>
    <w:rsid w:val="00BA59CD"/>
    <w:rsid w:val="00BA59FC"/>
    <w:rsid w:val="00BA5BBB"/>
    <w:rsid w:val="00BA5D19"/>
    <w:rsid w:val="00BA5D69"/>
    <w:rsid w:val="00BA5D8E"/>
    <w:rsid w:val="00BA5E06"/>
    <w:rsid w:val="00BA5EEF"/>
    <w:rsid w:val="00BA6178"/>
    <w:rsid w:val="00BA61A5"/>
    <w:rsid w:val="00BA62D2"/>
    <w:rsid w:val="00BA6354"/>
    <w:rsid w:val="00BA63FF"/>
    <w:rsid w:val="00BA6508"/>
    <w:rsid w:val="00BA6688"/>
    <w:rsid w:val="00BA66DF"/>
    <w:rsid w:val="00BA66ED"/>
    <w:rsid w:val="00BA671B"/>
    <w:rsid w:val="00BA67BE"/>
    <w:rsid w:val="00BA6AE2"/>
    <w:rsid w:val="00BA6BF4"/>
    <w:rsid w:val="00BA6DE0"/>
    <w:rsid w:val="00BA6EA0"/>
    <w:rsid w:val="00BA700E"/>
    <w:rsid w:val="00BA7039"/>
    <w:rsid w:val="00BA711F"/>
    <w:rsid w:val="00BA73DF"/>
    <w:rsid w:val="00BA7410"/>
    <w:rsid w:val="00BA7676"/>
    <w:rsid w:val="00BA773E"/>
    <w:rsid w:val="00BA78BF"/>
    <w:rsid w:val="00BA7930"/>
    <w:rsid w:val="00BA7996"/>
    <w:rsid w:val="00BA7B1C"/>
    <w:rsid w:val="00BA7B75"/>
    <w:rsid w:val="00BA7B98"/>
    <w:rsid w:val="00BA7E0F"/>
    <w:rsid w:val="00BA7EC6"/>
    <w:rsid w:val="00BA7F95"/>
    <w:rsid w:val="00BB0119"/>
    <w:rsid w:val="00BB039F"/>
    <w:rsid w:val="00BB05A0"/>
    <w:rsid w:val="00BB0947"/>
    <w:rsid w:val="00BB09AC"/>
    <w:rsid w:val="00BB09DB"/>
    <w:rsid w:val="00BB0BEA"/>
    <w:rsid w:val="00BB0C5C"/>
    <w:rsid w:val="00BB0C60"/>
    <w:rsid w:val="00BB0CB7"/>
    <w:rsid w:val="00BB0D26"/>
    <w:rsid w:val="00BB0D27"/>
    <w:rsid w:val="00BB0D4B"/>
    <w:rsid w:val="00BB0D57"/>
    <w:rsid w:val="00BB0DA8"/>
    <w:rsid w:val="00BB0E1C"/>
    <w:rsid w:val="00BB0EE1"/>
    <w:rsid w:val="00BB0F00"/>
    <w:rsid w:val="00BB1014"/>
    <w:rsid w:val="00BB1050"/>
    <w:rsid w:val="00BB1265"/>
    <w:rsid w:val="00BB1274"/>
    <w:rsid w:val="00BB1338"/>
    <w:rsid w:val="00BB1431"/>
    <w:rsid w:val="00BB144A"/>
    <w:rsid w:val="00BB1522"/>
    <w:rsid w:val="00BB154C"/>
    <w:rsid w:val="00BB154D"/>
    <w:rsid w:val="00BB1574"/>
    <w:rsid w:val="00BB197B"/>
    <w:rsid w:val="00BB1B51"/>
    <w:rsid w:val="00BB1B9F"/>
    <w:rsid w:val="00BB1C4A"/>
    <w:rsid w:val="00BB1FC0"/>
    <w:rsid w:val="00BB2112"/>
    <w:rsid w:val="00BB21B5"/>
    <w:rsid w:val="00BB2240"/>
    <w:rsid w:val="00BB22B8"/>
    <w:rsid w:val="00BB22D0"/>
    <w:rsid w:val="00BB239E"/>
    <w:rsid w:val="00BB23DB"/>
    <w:rsid w:val="00BB2642"/>
    <w:rsid w:val="00BB2767"/>
    <w:rsid w:val="00BB2897"/>
    <w:rsid w:val="00BB2902"/>
    <w:rsid w:val="00BB2949"/>
    <w:rsid w:val="00BB29D9"/>
    <w:rsid w:val="00BB2A44"/>
    <w:rsid w:val="00BB2A5E"/>
    <w:rsid w:val="00BB2A90"/>
    <w:rsid w:val="00BB2C49"/>
    <w:rsid w:val="00BB2DF0"/>
    <w:rsid w:val="00BB2DFF"/>
    <w:rsid w:val="00BB2F0E"/>
    <w:rsid w:val="00BB303B"/>
    <w:rsid w:val="00BB30FB"/>
    <w:rsid w:val="00BB312B"/>
    <w:rsid w:val="00BB3256"/>
    <w:rsid w:val="00BB325A"/>
    <w:rsid w:val="00BB32A7"/>
    <w:rsid w:val="00BB345F"/>
    <w:rsid w:val="00BB3590"/>
    <w:rsid w:val="00BB35C8"/>
    <w:rsid w:val="00BB36E3"/>
    <w:rsid w:val="00BB3A58"/>
    <w:rsid w:val="00BB3B89"/>
    <w:rsid w:val="00BB3FA8"/>
    <w:rsid w:val="00BB410A"/>
    <w:rsid w:val="00BB414B"/>
    <w:rsid w:val="00BB4303"/>
    <w:rsid w:val="00BB4548"/>
    <w:rsid w:val="00BB481B"/>
    <w:rsid w:val="00BB491B"/>
    <w:rsid w:val="00BB49A4"/>
    <w:rsid w:val="00BB49FF"/>
    <w:rsid w:val="00BB4B33"/>
    <w:rsid w:val="00BB4BDC"/>
    <w:rsid w:val="00BB4E33"/>
    <w:rsid w:val="00BB4F43"/>
    <w:rsid w:val="00BB5031"/>
    <w:rsid w:val="00BB50E8"/>
    <w:rsid w:val="00BB5131"/>
    <w:rsid w:val="00BB538F"/>
    <w:rsid w:val="00BB5498"/>
    <w:rsid w:val="00BB5795"/>
    <w:rsid w:val="00BB57D0"/>
    <w:rsid w:val="00BB5B71"/>
    <w:rsid w:val="00BB5C34"/>
    <w:rsid w:val="00BB5D3E"/>
    <w:rsid w:val="00BB5D60"/>
    <w:rsid w:val="00BB5FAB"/>
    <w:rsid w:val="00BB5FEC"/>
    <w:rsid w:val="00BB601C"/>
    <w:rsid w:val="00BB60FB"/>
    <w:rsid w:val="00BB61F6"/>
    <w:rsid w:val="00BB6240"/>
    <w:rsid w:val="00BB6275"/>
    <w:rsid w:val="00BB62E9"/>
    <w:rsid w:val="00BB63A7"/>
    <w:rsid w:val="00BB65F7"/>
    <w:rsid w:val="00BB66FB"/>
    <w:rsid w:val="00BB6712"/>
    <w:rsid w:val="00BB6749"/>
    <w:rsid w:val="00BB678F"/>
    <w:rsid w:val="00BB67FF"/>
    <w:rsid w:val="00BB685E"/>
    <w:rsid w:val="00BB696A"/>
    <w:rsid w:val="00BB69FC"/>
    <w:rsid w:val="00BB6C40"/>
    <w:rsid w:val="00BB6F05"/>
    <w:rsid w:val="00BB6F5A"/>
    <w:rsid w:val="00BB708F"/>
    <w:rsid w:val="00BB72B1"/>
    <w:rsid w:val="00BB7649"/>
    <w:rsid w:val="00BB7759"/>
    <w:rsid w:val="00BB777F"/>
    <w:rsid w:val="00BB78E9"/>
    <w:rsid w:val="00BB79F2"/>
    <w:rsid w:val="00BB7AA7"/>
    <w:rsid w:val="00BB7BC4"/>
    <w:rsid w:val="00BB7C39"/>
    <w:rsid w:val="00BB7CD6"/>
    <w:rsid w:val="00BB7D0A"/>
    <w:rsid w:val="00BB7F5F"/>
    <w:rsid w:val="00BB7F67"/>
    <w:rsid w:val="00BC002C"/>
    <w:rsid w:val="00BC0036"/>
    <w:rsid w:val="00BC0220"/>
    <w:rsid w:val="00BC022B"/>
    <w:rsid w:val="00BC0262"/>
    <w:rsid w:val="00BC02E8"/>
    <w:rsid w:val="00BC02FA"/>
    <w:rsid w:val="00BC033E"/>
    <w:rsid w:val="00BC0578"/>
    <w:rsid w:val="00BC05FE"/>
    <w:rsid w:val="00BC0611"/>
    <w:rsid w:val="00BC0915"/>
    <w:rsid w:val="00BC0981"/>
    <w:rsid w:val="00BC0B0C"/>
    <w:rsid w:val="00BC0C89"/>
    <w:rsid w:val="00BC0CAD"/>
    <w:rsid w:val="00BC0CD4"/>
    <w:rsid w:val="00BC0D51"/>
    <w:rsid w:val="00BC102F"/>
    <w:rsid w:val="00BC104F"/>
    <w:rsid w:val="00BC1153"/>
    <w:rsid w:val="00BC1214"/>
    <w:rsid w:val="00BC12B2"/>
    <w:rsid w:val="00BC14C8"/>
    <w:rsid w:val="00BC15A8"/>
    <w:rsid w:val="00BC15FE"/>
    <w:rsid w:val="00BC16F4"/>
    <w:rsid w:val="00BC17A7"/>
    <w:rsid w:val="00BC18F5"/>
    <w:rsid w:val="00BC1A2D"/>
    <w:rsid w:val="00BC1A63"/>
    <w:rsid w:val="00BC1B53"/>
    <w:rsid w:val="00BC1DA6"/>
    <w:rsid w:val="00BC20D3"/>
    <w:rsid w:val="00BC23D2"/>
    <w:rsid w:val="00BC2638"/>
    <w:rsid w:val="00BC26D6"/>
    <w:rsid w:val="00BC2754"/>
    <w:rsid w:val="00BC27C3"/>
    <w:rsid w:val="00BC29C1"/>
    <w:rsid w:val="00BC2D2A"/>
    <w:rsid w:val="00BC30AC"/>
    <w:rsid w:val="00BC30E5"/>
    <w:rsid w:val="00BC31DD"/>
    <w:rsid w:val="00BC33B7"/>
    <w:rsid w:val="00BC3470"/>
    <w:rsid w:val="00BC34BA"/>
    <w:rsid w:val="00BC35DE"/>
    <w:rsid w:val="00BC360A"/>
    <w:rsid w:val="00BC379E"/>
    <w:rsid w:val="00BC3812"/>
    <w:rsid w:val="00BC3896"/>
    <w:rsid w:val="00BC38CC"/>
    <w:rsid w:val="00BC39D5"/>
    <w:rsid w:val="00BC3ABC"/>
    <w:rsid w:val="00BC3DBB"/>
    <w:rsid w:val="00BC40B3"/>
    <w:rsid w:val="00BC423B"/>
    <w:rsid w:val="00BC44D1"/>
    <w:rsid w:val="00BC46A9"/>
    <w:rsid w:val="00BC482A"/>
    <w:rsid w:val="00BC4881"/>
    <w:rsid w:val="00BC48F7"/>
    <w:rsid w:val="00BC4ADF"/>
    <w:rsid w:val="00BC4BED"/>
    <w:rsid w:val="00BC4DC4"/>
    <w:rsid w:val="00BC4ECE"/>
    <w:rsid w:val="00BC4F11"/>
    <w:rsid w:val="00BC5005"/>
    <w:rsid w:val="00BC500A"/>
    <w:rsid w:val="00BC50A8"/>
    <w:rsid w:val="00BC50F1"/>
    <w:rsid w:val="00BC5165"/>
    <w:rsid w:val="00BC5198"/>
    <w:rsid w:val="00BC51CB"/>
    <w:rsid w:val="00BC529F"/>
    <w:rsid w:val="00BC541C"/>
    <w:rsid w:val="00BC55AA"/>
    <w:rsid w:val="00BC5984"/>
    <w:rsid w:val="00BC5B91"/>
    <w:rsid w:val="00BC5BC9"/>
    <w:rsid w:val="00BC5BD4"/>
    <w:rsid w:val="00BC5C36"/>
    <w:rsid w:val="00BC5CE3"/>
    <w:rsid w:val="00BC5CF1"/>
    <w:rsid w:val="00BC5D03"/>
    <w:rsid w:val="00BC5DB8"/>
    <w:rsid w:val="00BC5DF3"/>
    <w:rsid w:val="00BC5F67"/>
    <w:rsid w:val="00BC606C"/>
    <w:rsid w:val="00BC6090"/>
    <w:rsid w:val="00BC6283"/>
    <w:rsid w:val="00BC6333"/>
    <w:rsid w:val="00BC63BE"/>
    <w:rsid w:val="00BC6447"/>
    <w:rsid w:val="00BC6494"/>
    <w:rsid w:val="00BC65CF"/>
    <w:rsid w:val="00BC65FF"/>
    <w:rsid w:val="00BC666F"/>
    <w:rsid w:val="00BC66D0"/>
    <w:rsid w:val="00BC67B7"/>
    <w:rsid w:val="00BC67EB"/>
    <w:rsid w:val="00BC6881"/>
    <w:rsid w:val="00BC6A5E"/>
    <w:rsid w:val="00BC6C75"/>
    <w:rsid w:val="00BC6FE0"/>
    <w:rsid w:val="00BC70A0"/>
    <w:rsid w:val="00BC70DB"/>
    <w:rsid w:val="00BC71B8"/>
    <w:rsid w:val="00BC71D0"/>
    <w:rsid w:val="00BC7203"/>
    <w:rsid w:val="00BC7205"/>
    <w:rsid w:val="00BC7253"/>
    <w:rsid w:val="00BC727A"/>
    <w:rsid w:val="00BC72E2"/>
    <w:rsid w:val="00BC740F"/>
    <w:rsid w:val="00BC75C7"/>
    <w:rsid w:val="00BC7617"/>
    <w:rsid w:val="00BC782E"/>
    <w:rsid w:val="00BC7856"/>
    <w:rsid w:val="00BC7989"/>
    <w:rsid w:val="00BC7B53"/>
    <w:rsid w:val="00BC7C32"/>
    <w:rsid w:val="00BC7ECA"/>
    <w:rsid w:val="00BD0017"/>
    <w:rsid w:val="00BD00AD"/>
    <w:rsid w:val="00BD010C"/>
    <w:rsid w:val="00BD01CE"/>
    <w:rsid w:val="00BD0381"/>
    <w:rsid w:val="00BD0488"/>
    <w:rsid w:val="00BD04AB"/>
    <w:rsid w:val="00BD0542"/>
    <w:rsid w:val="00BD0718"/>
    <w:rsid w:val="00BD07C1"/>
    <w:rsid w:val="00BD0AD1"/>
    <w:rsid w:val="00BD0C12"/>
    <w:rsid w:val="00BD0DB6"/>
    <w:rsid w:val="00BD0F7E"/>
    <w:rsid w:val="00BD0FD8"/>
    <w:rsid w:val="00BD10AA"/>
    <w:rsid w:val="00BD13F5"/>
    <w:rsid w:val="00BD1515"/>
    <w:rsid w:val="00BD174F"/>
    <w:rsid w:val="00BD181E"/>
    <w:rsid w:val="00BD1950"/>
    <w:rsid w:val="00BD1962"/>
    <w:rsid w:val="00BD1A5F"/>
    <w:rsid w:val="00BD1A7F"/>
    <w:rsid w:val="00BD1CC0"/>
    <w:rsid w:val="00BD1FD8"/>
    <w:rsid w:val="00BD1FE2"/>
    <w:rsid w:val="00BD2036"/>
    <w:rsid w:val="00BD20B4"/>
    <w:rsid w:val="00BD2129"/>
    <w:rsid w:val="00BD2294"/>
    <w:rsid w:val="00BD22C2"/>
    <w:rsid w:val="00BD23E3"/>
    <w:rsid w:val="00BD2403"/>
    <w:rsid w:val="00BD2507"/>
    <w:rsid w:val="00BD27E5"/>
    <w:rsid w:val="00BD2884"/>
    <w:rsid w:val="00BD28D2"/>
    <w:rsid w:val="00BD298B"/>
    <w:rsid w:val="00BD29CD"/>
    <w:rsid w:val="00BD2D5D"/>
    <w:rsid w:val="00BD319B"/>
    <w:rsid w:val="00BD3215"/>
    <w:rsid w:val="00BD3258"/>
    <w:rsid w:val="00BD3685"/>
    <w:rsid w:val="00BD3753"/>
    <w:rsid w:val="00BD3824"/>
    <w:rsid w:val="00BD3941"/>
    <w:rsid w:val="00BD3989"/>
    <w:rsid w:val="00BD3997"/>
    <w:rsid w:val="00BD3B4F"/>
    <w:rsid w:val="00BD3B9B"/>
    <w:rsid w:val="00BD3BCA"/>
    <w:rsid w:val="00BD3D02"/>
    <w:rsid w:val="00BD3D08"/>
    <w:rsid w:val="00BD3EED"/>
    <w:rsid w:val="00BD3F1C"/>
    <w:rsid w:val="00BD3FD0"/>
    <w:rsid w:val="00BD408C"/>
    <w:rsid w:val="00BD421B"/>
    <w:rsid w:val="00BD426B"/>
    <w:rsid w:val="00BD42D6"/>
    <w:rsid w:val="00BD4344"/>
    <w:rsid w:val="00BD45BB"/>
    <w:rsid w:val="00BD467A"/>
    <w:rsid w:val="00BD47F2"/>
    <w:rsid w:val="00BD484C"/>
    <w:rsid w:val="00BD4A4A"/>
    <w:rsid w:val="00BD4D3F"/>
    <w:rsid w:val="00BD4DBD"/>
    <w:rsid w:val="00BD4DCA"/>
    <w:rsid w:val="00BD4F6D"/>
    <w:rsid w:val="00BD5192"/>
    <w:rsid w:val="00BD51B9"/>
    <w:rsid w:val="00BD5370"/>
    <w:rsid w:val="00BD53CA"/>
    <w:rsid w:val="00BD540C"/>
    <w:rsid w:val="00BD54E6"/>
    <w:rsid w:val="00BD57DB"/>
    <w:rsid w:val="00BD5927"/>
    <w:rsid w:val="00BD5A50"/>
    <w:rsid w:val="00BD5B6E"/>
    <w:rsid w:val="00BD5FE2"/>
    <w:rsid w:val="00BD6252"/>
    <w:rsid w:val="00BD6559"/>
    <w:rsid w:val="00BD655F"/>
    <w:rsid w:val="00BD6565"/>
    <w:rsid w:val="00BD6694"/>
    <w:rsid w:val="00BD66C8"/>
    <w:rsid w:val="00BD6BA7"/>
    <w:rsid w:val="00BD6CD7"/>
    <w:rsid w:val="00BD6D11"/>
    <w:rsid w:val="00BD6DB6"/>
    <w:rsid w:val="00BD6E28"/>
    <w:rsid w:val="00BD6FE9"/>
    <w:rsid w:val="00BD70B5"/>
    <w:rsid w:val="00BD7189"/>
    <w:rsid w:val="00BD73BA"/>
    <w:rsid w:val="00BD7430"/>
    <w:rsid w:val="00BD7470"/>
    <w:rsid w:val="00BD775F"/>
    <w:rsid w:val="00BD7761"/>
    <w:rsid w:val="00BD7808"/>
    <w:rsid w:val="00BD785A"/>
    <w:rsid w:val="00BD7A84"/>
    <w:rsid w:val="00BD7A85"/>
    <w:rsid w:val="00BD7B08"/>
    <w:rsid w:val="00BD7DF4"/>
    <w:rsid w:val="00BD7E97"/>
    <w:rsid w:val="00BE00A3"/>
    <w:rsid w:val="00BE0177"/>
    <w:rsid w:val="00BE022A"/>
    <w:rsid w:val="00BE02A2"/>
    <w:rsid w:val="00BE03CD"/>
    <w:rsid w:val="00BE04C9"/>
    <w:rsid w:val="00BE078B"/>
    <w:rsid w:val="00BE08C3"/>
    <w:rsid w:val="00BE0A1F"/>
    <w:rsid w:val="00BE0B0C"/>
    <w:rsid w:val="00BE0BE9"/>
    <w:rsid w:val="00BE0CAD"/>
    <w:rsid w:val="00BE0CB0"/>
    <w:rsid w:val="00BE0E6D"/>
    <w:rsid w:val="00BE0FC5"/>
    <w:rsid w:val="00BE12C5"/>
    <w:rsid w:val="00BE1360"/>
    <w:rsid w:val="00BE13DD"/>
    <w:rsid w:val="00BE1441"/>
    <w:rsid w:val="00BE1692"/>
    <w:rsid w:val="00BE1694"/>
    <w:rsid w:val="00BE17AC"/>
    <w:rsid w:val="00BE17C0"/>
    <w:rsid w:val="00BE17F2"/>
    <w:rsid w:val="00BE189A"/>
    <w:rsid w:val="00BE18DB"/>
    <w:rsid w:val="00BE1A6D"/>
    <w:rsid w:val="00BE1AD4"/>
    <w:rsid w:val="00BE1AF3"/>
    <w:rsid w:val="00BE1BAB"/>
    <w:rsid w:val="00BE1CA9"/>
    <w:rsid w:val="00BE1D9E"/>
    <w:rsid w:val="00BE1DD1"/>
    <w:rsid w:val="00BE1E09"/>
    <w:rsid w:val="00BE1E38"/>
    <w:rsid w:val="00BE1EDD"/>
    <w:rsid w:val="00BE209B"/>
    <w:rsid w:val="00BE2131"/>
    <w:rsid w:val="00BE21BD"/>
    <w:rsid w:val="00BE21BF"/>
    <w:rsid w:val="00BE2234"/>
    <w:rsid w:val="00BE22A9"/>
    <w:rsid w:val="00BE241F"/>
    <w:rsid w:val="00BE24E2"/>
    <w:rsid w:val="00BE25C6"/>
    <w:rsid w:val="00BE25C7"/>
    <w:rsid w:val="00BE2953"/>
    <w:rsid w:val="00BE2AAE"/>
    <w:rsid w:val="00BE2CCC"/>
    <w:rsid w:val="00BE2CFF"/>
    <w:rsid w:val="00BE2D1D"/>
    <w:rsid w:val="00BE2D64"/>
    <w:rsid w:val="00BE2DB9"/>
    <w:rsid w:val="00BE2DEA"/>
    <w:rsid w:val="00BE2F84"/>
    <w:rsid w:val="00BE3016"/>
    <w:rsid w:val="00BE32D3"/>
    <w:rsid w:val="00BE35E4"/>
    <w:rsid w:val="00BE3807"/>
    <w:rsid w:val="00BE38D0"/>
    <w:rsid w:val="00BE3945"/>
    <w:rsid w:val="00BE39BE"/>
    <w:rsid w:val="00BE3D60"/>
    <w:rsid w:val="00BE4004"/>
    <w:rsid w:val="00BE4032"/>
    <w:rsid w:val="00BE436F"/>
    <w:rsid w:val="00BE441F"/>
    <w:rsid w:val="00BE45A0"/>
    <w:rsid w:val="00BE47E7"/>
    <w:rsid w:val="00BE481F"/>
    <w:rsid w:val="00BE4865"/>
    <w:rsid w:val="00BE4881"/>
    <w:rsid w:val="00BE4A7D"/>
    <w:rsid w:val="00BE4B2F"/>
    <w:rsid w:val="00BE4B76"/>
    <w:rsid w:val="00BE4B9C"/>
    <w:rsid w:val="00BE4C43"/>
    <w:rsid w:val="00BE4D11"/>
    <w:rsid w:val="00BE4F1D"/>
    <w:rsid w:val="00BE5042"/>
    <w:rsid w:val="00BE5062"/>
    <w:rsid w:val="00BE5175"/>
    <w:rsid w:val="00BE51CA"/>
    <w:rsid w:val="00BE51E7"/>
    <w:rsid w:val="00BE528F"/>
    <w:rsid w:val="00BE53D3"/>
    <w:rsid w:val="00BE5647"/>
    <w:rsid w:val="00BE56F5"/>
    <w:rsid w:val="00BE57BA"/>
    <w:rsid w:val="00BE5913"/>
    <w:rsid w:val="00BE595C"/>
    <w:rsid w:val="00BE596F"/>
    <w:rsid w:val="00BE5ADB"/>
    <w:rsid w:val="00BE5B4A"/>
    <w:rsid w:val="00BE5BC9"/>
    <w:rsid w:val="00BE5D93"/>
    <w:rsid w:val="00BE6138"/>
    <w:rsid w:val="00BE61BA"/>
    <w:rsid w:val="00BE6473"/>
    <w:rsid w:val="00BE670E"/>
    <w:rsid w:val="00BE69CD"/>
    <w:rsid w:val="00BE69D8"/>
    <w:rsid w:val="00BE6BC1"/>
    <w:rsid w:val="00BE6BDD"/>
    <w:rsid w:val="00BE6E57"/>
    <w:rsid w:val="00BE6F75"/>
    <w:rsid w:val="00BE70EC"/>
    <w:rsid w:val="00BE713B"/>
    <w:rsid w:val="00BE71D8"/>
    <w:rsid w:val="00BE742B"/>
    <w:rsid w:val="00BE7530"/>
    <w:rsid w:val="00BE7559"/>
    <w:rsid w:val="00BE7669"/>
    <w:rsid w:val="00BE76B5"/>
    <w:rsid w:val="00BE76B7"/>
    <w:rsid w:val="00BE76EE"/>
    <w:rsid w:val="00BE783E"/>
    <w:rsid w:val="00BE7970"/>
    <w:rsid w:val="00BE7999"/>
    <w:rsid w:val="00BE7AF3"/>
    <w:rsid w:val="00BE7C2E"/>
    <w:rsid w:val="00BE7C7F"/>
    <w:rsid w:val="00BE7C84"/>
    <w:rsid w:val="00BE7CA2"/>
    <w:rsid w:val="00BE7CB4"/>
    <w:rsid w:val="00BE7E1C"/>
    <w:rsid w:val="00BE7F9E"/>
    <w:rsid w:val="00BF005C"/>
    <w:rsid w:val="00BF02E1"/>
    <w:rsid w:val="00BF03ED"/>
    <w:rsid w:val="00BF04FE"/>
    <w:rsid w:val="00BF05E5"/>
    <w:rsid w:val="00BF0664"/>
    <w:rsid w:val="00BF0987"/>
    <w:rsid w:val="00BF0A02"/>
    <w:rsid w:val="00BF0ACA"/>
    <w:rsid w:val="00BF0B37"/>
    <w:rsid w:val="00BF0F14"/>
    <w:rsid w:val="00BF104C"/>
    <w:rsid w:val="00BF1183"/>
    <w:rsid w:val="00BF1188"/>
    <w:rsid w:val="00BF1245"/>
    <w:rsid w:val="00BF12C9"/>
    <w:rsid w:val="00BF12D0"/>
    <w:rsid w:val="00BF12D7"/>
    <w:rsid w:val="00BF131C"/>
    <w:rsid w:val="00BF15AB"/>
    <w:rsid w:val="00BF179D"/>
    <w:rsid w:val="00BF17C1"/>
    <w:rsid w:val="00BF1A87"/>
    <w:rsid w:val="00BF1B6B"/>
    <w:rsid w:val="00BF1BEF"/>
    <w:rsid w:val="00BF1C13"/>
    <w:rsid w:val="00BF1D32"/>
    <w:rsid w:val="00BF1ED7"/>
    <w:rsid w:val="00BF1F7B"/>
    <w:rsid w:val="00BF21CA"/>
    <w:rsid w:val="00BF2265"/>
    <w:rsid w:val="00BF2843"/>
    <w:rsid w:val="00BF288B"/>
    <w:rsid w:val="00BF2924"/>
    <w:rsid w:val="00BF29B0"/>
    <w:rsid w:val="00BF29CB"/>
    <w:rsid w:val="00BF2A3F"/>
    <w:rsid w:val="00BF2A5F"/>
    <w:rsid w:val="00BF2B8A"/>
    <w:rsid w:val="00BF2D3C"/>
    <w:rsid w:val="00BF2E8B"/>
    <w:rsid w:val="00BF317A"/>
    <w:rsid w:val="00BF3185"/>
    <w:rsid w:val="00BF3318"/>
    <w:rsid w:val="00BF33A7"/>
    <w:rsid w:val="00BF354E"/>
    <w:rsid w:val="00BF3560"/>
    <w:rsid w:val="00BF35FA"/>
    <w:rsid w:val="00BF368D"/>
    <w:rsid w:val="00BF3930"/>
    <w:rsid w:val="00BF39BD"/>
    <w:rsid w:val="00BF3B7A"/>
    <w:rsid w:val="00BF3B95"/>
    <w:rsid w:val="00BF3D3F"/>
    <w:rsid w:val="00BF3DD6"/>
    <w:rsid w:val="00BF3F07"/>
    <w:rsid w:val="00BF4055"/>
    <w:rsid w:val="00BF417E"/>
    <w:rsid w:val="00BF41DF"/>
    <w:rsid w:val="00BF42A7"/>
    <w:rsid w:val="00BF4457"/>
    <w:rsid w:val="00BF448E"/>
    <w:rsid w:val="00BF4585"/>
    <w:rsid w:val="00BF458B"/>
    <w:rsid w:val="00BF46FC"/>
    <w:rsid w:val="00BF47B9"/>
    <w:rsid w:val="00BF47D2"/>
    <w:rsid w:val="00BF4937"/>
    <w:rsid w:val="00BF4A33"/>
    <w:rsid w:val="00BF4A72"/>
    <w:rsid w:val="00BF4ADA"/>
    <w:rsid w:val="00BF4C10"/>
    <w:rsid w:val="00BF4CB1"/>
    <w:rsid w:val="00BF4CFB"/>
    <w:rsid w:val="00BF4E33"/>
    <w:rsid w:val="00BF4FF5"/>
    <w:rsid w:val="00BF5047"/>
    <w:rsid w:val="00BF527F"/>
    <w:rsid w:val="00BF52E5"/>
    <w:rsid w:val="00BF52F7"/>
    <w:rsid w:val="00BF5700"/>
    <w:rsid w:val="00BF573E"/>
    <w:rsid w:val="00BF57CC"/>
    <w:rsid w:val="00BF58E7"/>
    <w:rsid w:val="00BF591E"/>
    <w:rsid w:val="00BF5929"/>
    <w:rsid w:val="00BF59A6"/>
    <w:rsid w:val="00BF5A14"/>
    <w:rsid w:val="00BF5A9A"/>
    <w:rsid w:val="00BF5B88"/>
    <w:rsid w:val="00BF5BB8"/>
    <w:rsid w:val="00BF5BE9"/>
    <w:rsid w:val="00BF5C21"/>
    <w:rsid w:val="00BF5C6C"/>
    <w:rsid w:val="00BF5CF6"/>
    <w:rsid w:val="00BF5E1C"/>
    <w:rsid w:val="00BF5FE2"/>
    <w:rsid w:val="00BF6179"/>
    <w:rsid w:val="00BF620D"/>
    <w:rsid w:val="00BF6504"/>
    <w:rsid w:val="00BF651A"/>
    <w:rsid w:val="00BF65AF"/>
    <w:rsid w:val="00BF6630"/>
    <w:rsid w:val="00BF6711"/>
    <w:rsid w:val="00BF67EF"/>
    <w:rsid w:val="00BF6880"/>
    <w:rsid w:val="00BF68C4"/>
    <w:rsid w:val="00BF698D"/>
    <w:rsid w:val="00BF6A8B"/>
    <w:rsid w:val="00BF6E88"/>
    <w:rsid w:val="00BF6EAF"/>
    <w:rsid w:val="00BF6F4C"/>
    <w:rsid w:val="00BF7247"/>
    <w:rsid w:val="00BF74CC"/>
    <w:rsid w:val="00BF7503"/>
    <w:rsid w:val="00BF7817"/>
    <w:rsid w:val="00BF7866"/>
    <w:rsid w:val="00BF789B"/>
    <w:rsid w:val="00BF791A"/>
    <w:rsid w:val="00BF7A86"/>
    <w:rsid w:val="00BF7B75"/>
    <w:rsid w:val="00BF7C6F"/>
    <w:rsid w:val="00BF7D4F"/>
    <w:rsid w:val="00BF7E2E"/>
    <w:rsid w:val="00C0018B"/>
    <w:rsid w:val="00C00197"/>
    <w:rsid w:val="00C00213"/>
    <w:rsid w:val="00C00252"/>
    <w:rsid w:val="00C0063E"/>
    <w:rsid w:val="00C00642"/>
    <w:rsid w:val="00C00832"/>
    <w:rsid w:val="00C0095E"/>
    <w:rsid w:val="00C009F9"/>
    <w:rsid w:val="00C00A4E"/>
    <w:rsid w:val="00C00A93"/>
    <w:rsid w:val="00C00B58"/>
    <w:rsid w:val="00C00C0B"/>
    <w:rsid w:val="00C00CC8"/>
    <w:rsid w:val="00C00D4D"/>
    <w:rsid w:val="00C00E06"/>
    <w:rsid w:val="00C010F7"/>
    <w:rsid w:val="00C0112B"/>
    <w:rsid w:val="00C01133"/>
    <w:rsid w:val="00C011C1"/>
    <w:rsid w:val="00C01547"/>
    <w:rsid w:val="00C015D1"/>
    <w:rsid w:val="00C01610"/>
    <w:rsid w:val="00C01B97"/>
    <w:rsid w:val="00C01BE0"/>
    <w:rsid w:val="00C02101"/>
    <w:rsid w:val="00C02163"/>
    <w:rsid w:val="00C021F0"/>
    <w:rsid w:val="00C0223F"/>
    <w:rsid w:val="00C02262"/>
    <w:rsid w:val="00C022A2"/>
    <w:rsid w:val="00C0250E"/>
    <w:rsid w:val="00C0265B"/>
    <w:rsid w:val="00C02736"/>
    <w:rsid w:val="00C0285A"/>
    <w:rsid w:val="00C02863"/>
    <w:rsid w:val="00C02B12"/>
    <w:rsid w:val="00C02F58"/>
    <w:rsid w:val="00C03040"/>
    <w:rsid w:val="00C030EB"/>
    <w:rsid w:val="00C031A4"/>
    <w:rsid w:val="00C031D9"/>
    <w:rsid w:val="00C031F5"/>
    <w:rsid w:val="00C032A5"/>
    <w:rsid w:val="00C034CD"/>
    <w:rsid w:val="00C035FC"/>
    <w:rsid w:val="00C036CF"/>
    <w:rsid w:val="00C036DF"/>
    <w:rsid w:val="00C036E0"/>
    <w:rsid w:val="00C03753"/>
    <w:rsid w:val="00C03ABB"/>
    <w:rsid w:val="00C03BB8"/>
    <w:rsid w:val="00C03D1A"/>
    <w:rsid w:val="00C03E25"/>
    <w:rsid w:val="00C03EDF"/>
    <w:rsid w:val="00C041DE"/>
    <w:rsid w:val="00C04279"/>
    <w:rsid w:val="00C04650"/>
    <w:rsid w:val="00C0467B"/>
    <w:rsid w:val="00C04726"/>
    <w:rsid w:val="00C047D6"/>
    <w:rsid w:val="00C04920"/>
    <w:rsid w:val="00C0496C"/>
    <w:rsid w:val="00C0496F"/>
    <w:rsid w:val="00C049B6"/>
    <w:rsid w:val="00C04B3B"/>
    <w:rsid w:val="00C04D4E"/>
    <w:rsid w:val="00C04DCF"/>
    <w:rsid w:val="00C0500B"/>
    <w:rsid w:val="00C05105"/>
    <w:rsid w:val="00C05156"/>
    <w:rsid w:val="00C052C2"/>
    <w:rsid w:val="00C05496"/>
    <w:rsid w:val="00C05EC2"/>
    <w:rsid w:val="00C05EFE"/>
    <w:rsid w:val="00C05F79"/>
    <w:rsid w:val="00C05FE9"/>
    <w:rsid w:val="00C0604C"/>
    <w:rsid w:val="00C060D8"/>
    <w:rsid w:val="00C06298"/>
    <w:rsid w:val="00C062E8"/>
    <w:rsid w:val="00C06326"/>
    <w:rsid w:val="00C0642E"/>
    <w:rsid w:val="00C06487"/>
    <w:rsid w:val="00C06545"/>
    <w:rsid w:val="00C065BE"/>
    <w:rsid w:val="00C06730"/>
    <w:rsid w:val="00C068D2"/>
    <w:rsid w:val="00C06AD6"/>
    <w:rsid w:val="00C06CAB"/>
    <w:rsid w:val="00C06CD5"/>
    <w:rsid w:val="00C06E6B"/>
    <w:rsid w:val="00C06F64"/>
    <w:rsid w:val="00C06FC5"/>
    <w:rsid w:val="00C0705D"/>
    <w:rsid w:val="00C0720B"/>
    <w:rsid w:val="00C075A5"/>
    <w:rsid w:val="00C07677"/>
    <w:rsid w:val="00C076E4"/>
    <w:rsid w:val="00C07903"/>
    <w:rsid w:val="00C0794F"/>
    <w:rsid w:val="00C07A65"/>
    <w:rsid w:val="00C07B30"/>
    <w:rsid w:val="00C07C81"/>
    <w:rsid w:val="00C07C89"/>
    <w:rsid w:val="00C07D69"/>
    <w:rsid w:val="00C07E38"/>
    <w:rsid w:val="00C07E76"/>
    <w:rsid w:val="00C1008F"/>
    <w:rsid w:val="00C100CD"/>
    <w:rsid w:val="00C10115"/>
    <w:rsid w:val="00C101B3"/>
    <w:rsid w:val="00C1028B"/>
    <w:rsid w:val="00C1040C"/>
    <w:rsid w:val="00C1042D"/>
    <w:rsid w:val="00C10460"/>
    <w:rsid w:val="00C105AE"/>
    <w:rsid w:val="00C10723"/>
    <w:rsid w:val="00C10734"/>
    <w:rsid w:val="00C10794"/>
    <w:rsid w:val="00C10906"/>
    <w:rsid w:val="00C109DB"/>
    <w:rsid w:val="00C10B8F"/>
    <w:rsid w:val="00C10BD9"/>
    <w:rsid w:val="00C10C19"/>
    <w:rsid w:val="00C10D66"/>
    <w:rsid w:val="00C10E48"/>
    <w:rsid w:val="00C10EA6"/>
    <w:rsid w:val="00C10FF2"/>
    <w:rsid w:val="00C110BA"/>
    <w:rsid w:val="00C11293"/>
    <w:rsid w:val="00C1131E"/>
    <w:rsid w:val="00C11511"/>
    <w:rsid w:val="00C11571"/>
    <w:rsid w:val="00C11589"/>
    <w:rsid w:val="00C117AE"/>
    <w:rsid w:val="00C1183E"/>
    <w:rsid w:val="00C119A7"/>
    <w:rsid w:val="00C11B28"/>
    <w:rsid w:val="00C11BB8"/>
    <w:rsid w:val="00C120A3"/>
    <w:rsid w:val="00C120FB"/>
    <w:rsid w:val="00C122DE"/>
    <w:rsid w:val="00C12343"/>
    <w:rsid w:val="00C12470"/>
    <w:rsid w:val="00C12531"/>
    <w:rsid w:val="00C1254D"/>
    <w:rsid w:val="00C125AE"/>
    <w:rsid w:val="00C12A97"/>
    <w:rsid w:val="00C12DAF"/>
    <w:rsid w:val="00C12F28"/>
    <w:rsid w:val="00C130D4"/>
    <w:rsid w:val="00C1311E"/>
    <w:rsid w:val="00C13240"/>
    <w:rsid w:val="00C13430"/>
    <w:rsid w:val="00C13579"/>
    <w:rsid w:val="00C137B6"/>
    <w:rsid w:val="00C1398C"/>
    <w:rsid w:val="00C139AB"/>
    <w:rsid w:val="00C13B32"/>
    <w:rsid w:val="00C13BB1"/>
    <w:rsid w:val="00C13C6B"/>
    <w:rsid w:val="00C13EAB"/>
    <w:rsid w:val="00C13F56"/>
    <w:rsid w:val="00C13F76"/>
    <w:rsid w:val="00C14049"/>
    <w:rsid w:val="00C14080"/>
    <w:rsid w:val="00C140AC"/>
    <w:rsid w:val="00C141B0"/>
    <w:rsid w:val="00C14252"/>
    <w:rsid w:val="00C14401"/>
    <w:rsid w:val="00C1454E"/>
    <w:rsid w:val="00C14873"/>
    <w:rsid w:val="00C148B8"/>
    <w:rsid w:val="00C14DBD"/>
    <w:rsid w:val="00C14DE6"/>
    <w:rsid w:val="00C14E6D"/>
    <w:rsid w:val="00C14FC2"/>
    <w:rsid w:val="00C152E1"/>
    <w:rsid w:val="00C153EF"/>
    <w:rsid w:val="00C15469"/>
    <w:rsid w:val="00C15594"/>
    <w:rsid w:val="00C1562A"/>
    <w:rsid w:val="00C15717"/>
    <w:rsid w:val="00C1588F"/>
    <w:rsid w:val="00C15943"/>
    <w:rsid w:val="00C15A09"/>
    <w:rsid w:val="00C15A64"/>
    <w:rsid w:val="00C15BB5"/>
    <w:rsid w:val="00C15BF0"/>
    <w:rsid w:val="00C15C22"/>
    <w:rsid w:val="00C15DE1"/>
    <w:rsid w:val="00C15E2C"/>
    <w:rsid w:val="00C163C9"/>
    <w:rsid w:val="00C1650E"/>
    <w:rsid w:val="00C16681"/>
    <w:rsid w:val="00C166EC"/>
    <w:rsid w:val="00C16716"/>
    <w:rsid w:val="00C1680C"/>
    <w:rsid w:val="00C1685D"/>
    <w:rsid w:val="00C169D8"/>
    <w:rsid w:val="00C169E8"/>
    <w:rsid w:val="00C16BF7"/>
    <w:rsid w:val="00C16C2E"/>
    <w:rsid w:val="00C16D4B"/>
    <w:rsid w:val="00C16E0F"/>
    <w:rsid w:val="00C16E4A"/>
    <w:rsid w:val="00C16F8A"/>
    <w:rsid w:val="00C170AD"/>
    <w:rsid w:val="00C170E8"/>
    <w:rsid w:val="00C17175"/>
    <w:rsid w:val="00C1722A"/>
    <w:rsid w:val="00C17359"/>
    <w:rsid w:val="00C173A5"/>
    <w:rsid w:val="00C17464"/>
    <w:rsid w:val="00C17475"/>
    <w:rsid w:val="00C174D2"/>
    <w:rsid w:val="00C17525"/>
    <w:rsid w:val="00C1752C"/>
    <w:rsid w:val="00C175B1"/>
    <w:rsid w:val="00C176D7"/>
    <w:rsid w:val="00C176EC"/>
    <w:rsid w:val="00C1771D"/>
    <w:rsid w:val="00C178DD"/>
    <w:rsid w:val="00C17909"/>
    <w:rsid w:val="00C17A28"/>
    <w:rsid w:val="00C17C44"/>
    <w:rsid w:val="00C17EA0"/>
    <w:rsid w:val="00C17F80"/>
    <w:rsid w:val="00C2005F"/>
    <w:rsid w:val="00C2010C"/>
    <w:rsid w:val="00C201F7"/>
    <w:rsid w:val="00C2023C"/>
    <w:rsid w:val="00C202CB"/>
    <w:rsid w:val="00C202D7"/>
    <w:rsid w:val="00C203E3"/>
    <w:rsid w:val="00C20445"/>
    <w:rsid w:val="00C20463"/>
    <w:rsid w:val="00C204AB"/>
    <w:rsid w:val="00C205CB"/>
    <w:rsid w:val="00C206D0"/>
    <w:rsid w:val="00C2080C"/>
    <w:rsid w:val="00C20982"/>
    <w:rsid w:val="00C209B3"/>
    <w:rsid w:val="00C20A91"/>
    <w:rsid w:val="00C20EC5"/>
    <w:rsid w:val="00C20FAF"/>
    <w:rsid w:val="00C210A2"/>
    <w:rsid w:val="00C2126D"/>
    <w:rsid w:val="00C212DE"/>
    <w:rsid w:val="00C2141F"/>
    <w:rsid w:val="00C21636"/>
    <w:rsid w:val="00C21658"/>
    <w:rsid w:val="00C21764"/>
    <w:rsid w:val="00C217CE"/>
    <w:rsid w:val="00C2184C"/>
    <w:rsid w:val="00C219A9"/>
    <w:rsid w:val="00C21A40"/>
    <w:rsid w:val="00C21D53"/>
    <w:rsid w:val="00C21F93"/>
    <w:rsid w:val="00C22083"/>
    <w:rsid w:val="00C220DB"/>
    <w:rsid w:val="00C22161"/>
    <w:rsid w:val="00C221F1"/>
    <w:rsid w:val="00C22349"/>
    <w:rsid w:val="00C2262D"/>
    <w:rsid w:val="00C226F9"/>
    <w:rsid w:val="00C22763"/>
    <w:rsid w:val="00C2286D"/>
    <w:rsid w:val="00C228A5"/>
    <w:rsid w:val="00C22A18"/>
    <w:rsid w:val="00C22B0A"/>
    <w:rsid w:val="00C22B77"/>
    <w:rsid w:val="00C22B7A"/>
    <w:rsid w:val="00C22C39"/>
    <w:rsid w:val="00C22EF3"/>
    <w:rsid w:val="00C22FDB"/>
    <w:rsid w:val="00C2305C"/>
    <w:rsid w:val="00C2309E"/>
    <w:rsid w:val="00C231EB"/>
    <w:rsid w:val="00C2322F"/>
    <w:rsid w:val="00C232DA"/>
    <w:rsid w:val="00C234F9"/>
    <w:rsid w:val="00C235DD"/>
    <w:rsid w:val="00C2368C"/>
    <w:rsid w:val="00C23777"/>
    <w:rsid w:val="00C23778"/>
    <w:rsid w:val="00C238D6"/>
    <w:rsid w:val="00C23948"/>
    <w:rsid w:val="00C23AC9"/>
    <w:rsid w:val="00C23B85"/>
    <w:rsid w:val="00C23B99"/>
    <w:rsid w:val="00C23C09"/>
    <w:rsid w:val="00C23C21"/>
    <w:rsid w:val="00C23C67"/>
    <w:rsid w:val="00C23D6C"/>
    <w:rsid w:val="00C23D88"/>
    <w:rsid w:val="00C23F54"/>
    <w:rsid w:val="00C23F9A"/>
    <w:rsid w:val="00C241B3"/>
    <w:rsid w:val="00C24222"/>
    <w:rsid w:val="00C24245"/>
    <w:rsid w:val="00C2427D"/>
    <w:rsid w:val="00C246B3"/>
    <w:rsid w:val="00C24B8A"/>
    <w:rsid w:val="00C24CF1"/>
    <w:rsid w:val="00C24DF9"/>
    <w:rsid w:val="00C24E24"/>
    <w:rsid w:val="00C24E28"/>
    <w:rsid w:val="00C24E69"/>
    <w:rsid w:val="00C24EE8"/>
    <w:rsid w:val="00C24FF6"/>
    <w:rsid w:val="00C25167"/>
    <w:rsid w:val="00C25224"/>
    <w:rsid w:val="00C2524D"/>
    <w:rsid w:val="00C253FB"/>
    <w:rsid w:val="00C2559A"/>
    <w:rsid w:val="00C257BD"/>
    <w:rsid w:val="00C257EF"/>
    <w:rsid w:val="00C25839"/>
    <w:rsid w:val="00C25842"/>
    <w:rsid w:val="00C259B5"/>
    <w:rsid w:val="00C25AE6"/>
    <w:rsid w:val="00C25CD4"/>
    <w:rsid w:val="00C25D94"/>
    <w:rsid w:val="00C25DA4"/>
    <w:rsid w:val="00C25E82"/>
    <w:rsid w:val="00C26184"/>
    <w:rsid w:val="00C26307"/>
    <w:rsid w:val="00C2635A"/>
    <w:rsid w:val="00C26376"/>
    <w:rsid w:val="00C263CE"/>
    <w:rsid w:val="00C265BB"/>
    <w:rsid w:val="00C267B6"/>
    <w:rsid w:val="00C267D1"/>
    <w:rsid w:val="00C26847"/>
    <w:rsid w:val="00C268D6"/>
    <w:rsid w:val="00C2693B"/>
    <w:rsid w:val="00C26B4C"/>
    <w:rsid w:val="00C26C03"/>
    <w:rsid w:val="00C26C33"/>
    <w:rsid w:val="00C26DC6"/>
    <w:rsid w:val="00C26E38"/>
    <w:rsid w:val="00C26EA0"/>
    <w:rsid w:val="00C26EE2"/>
    <w:rsid w:val="00C26F44"/>
    <w:rsid w:val="00C26F93"/>
    <w:rsid w:val="00C27086"/>
    <w:rsid w:val="00C272A3"/>
    <w:rsid w:val="00C27536"/>
    <w:rsid w:val="00C27729"/>
    <w:rsid w:val="00C277EC"/>
    <w:rsid w:val="00C27879"/>
    <w:rsid w:val="00C27AFE"/>
    <w:rsid w:val="00C27C5C"/>
    <w:rsid w:val="00C27C7F"/>
    <w:rsid w:val="00C27CFD"/>
    <w:rsid w:val="00C27ED3"/>
    <w:rsid w:val="00C27F3C"/>
    <w:rsid w:val="00C27F45"/>
    <w:rsid w:val="00C300FB"/>
    <w:rsid w:val="00C302C0"/>
    <w:rsid w:val="00C3031A"/>
    <w:rsid w:val="00C30370"/>
    <w:rsid w:val="00C30885"/>
    <w:rsid w:val="00C30897"/>
    <w:rsid w:val="00C308C8"/>
    <w:rsid w:val="00C30CF5"/>
    <w:rsid w:val="00C30ECA"/>
    <w:rsid w:val="00C30F3F"/>
    <w:rsid w:val="00C30F4D"/>
    <w:rsid w:val="00C30FEF"/>
    <w:rsid w:val="00C31097"/>
    <w:rsid w:val="00C311EB"/>
    <w:rsid w:val="00C313C9"/>
    <w:rsid w:val="00C31447"/>
    <w:rsid w:val="00C3156C"/>
    <w:rsid w:val="00C315A1"/>
    <w:rsid w:val="00C316A1"/>
    <w:rsid w:val="00C316A9"/>
    <w:rsid w:val="00C3179D"/>
    <w:rsid w:val="00C317C5"/>
    <w:rsid w:val="00C31DAE"/>
    <w:rsid w:val="00C31DF6"/>
    <w:rsid w:val="00C31E4F"/>
    <w:rsid w:val="00C3209B"/>
    <w:rsid w:val="00C321C2"/>
    <w:rsid w:val="00C322B1"/>
    <w:rsid w:val="00C323C7"/>
    <w:rsid w:val="00C32578"/>
    <w:rsid w:val="00C326C5"/>
    <w:rsid w:val="00C32705"/>
    <w:rsid w:val="00C327B5"/>
    <w:rsid w:val="00C327BA"/>
    <w:rsid w:val="00C3297B"/>
    <w:rsid w:val="00C32BFF"/>
    <w:rsid w:val="00C32C33"/>
    <w:rsid w:val="00C32C86"/>
    <w:rsid w:val="00C32D0A"/>
    <w:rsid w:val="00C32D60"/>
    <w:rsid w:val="00C32FFD"/>
    <w:rsid w:val="00C332C9"/>
    <w:rsid w:val="00C333D0"/>
    <w:rsid w:val="00C333E0"/>
    <w:rsid w:val="00C33488"/>
    <w:rsid w:val="00C334E8"/>
    <w:rsid w:val="00C33595"/>
    <w:rsid w:val="00C3363D"/>
    <w:rsid w:val="00C336B9"/>
    <w:rsid w:val="00C33784"/>
    <w:rsid w:val="00C337E3"/>
    <w:rsid w:val="00C33B2C"/>
    <w:rsid w:val="00C33C31"/>
    <w:rsid w:val="00C33D72"/>
    <w:rsid w:val="00C33DD6"/>
    <w:rsid w:val="00C33F21"/>
    <w:rsid w:val="00C33F5B"/>
    <w:rsid w:val="00C34051"/>
    <w:rsid w:val="00C340BF"/>
    <w:rsid w:val="00C3420D"/>
    <w:rsid w:val="00C3430F"/>
    <w:rsid w:val="00C3442D"/>
    <w:rsid w:val="00C344A2"/>
    <w:rsid w:val="00C3465E"/>
    <w:rsid w:val="00C34714"/>
    <w:rsid w:val="00C347F7"/>
    <w:rsid w:val="00C34A87"/>
    <w:rsid w:val="00C34AA7"/>
    <w:rsid w:val="00C34B56"/>
    <w:rsid w:val="00C34BF0"/>
    <w:rsid w:val="00C34C8D"/>
    <w:rsid w:val="00C34F96"/>
    <w:rsid w:val="00C35013"/>
    <w:rsid w:val="00C350EA"/>
    <w:rsid w:val="00C351B1"/>
    <w:rsid w:val="00C35276"/>
    <w:rsid w:val="00C35394"/>
    <w:rsid w:val="00C353B5"/>
    <w:rsid w:val="00C353C8"/>
    <w:rsid w:val="00C3550D"/>
    <w:rsid w:val="00C35540"/>
    <w:rsid w:val="00C355D4"/>
    <w:rsid w:val="00C356EF"/>
    <w:rsid w:val="00C35702"/>
    <w:rsid w:val="00C357F4"/>
    <w:rsid w:val="00C359A2"/>
    <w:rsid w:val="00C35A39"/>
    <w:rsid w:val="00C35AA7"/>
    <w:rsid w:val="00C35F8A"/>
    <w:rsid w:val="00C36073"/>
    <w:rsid w:val="00C36111"/>
    <w:rsid w:val="00C36158"/>
    <w:rsid w:val="00C361A6"/>
    <w:rsid w:val="00C36263"/>
    <w:rsid w:val="00C36348"/>
    <w:rsid w:val="00C3648F"/>
    <w:rsid w:val="00C364B2"/>
    <w:rsid w:val="00C364C5"/>
    <w:rsid w:val="00C3677A"/>
    <w:rsid w:val="00C3690B"/>
    <w:rsid w:val="00C36937"/>
    <w:rsid w:val="00C36AB7"/>
    <w:rsid w:val="00C36BD0"/>
    <w:rsid w:val="00C36C4A"/>
    <w:rsid w:val="00C36C77"/>
    <w:rsid w:val="00C36D90"/>
    <w:rsid w:val="00C36E15"/>
    <w:rsid w:val="00C36E9E"/>
    <w:rsid w:val="00C36FE8"/>
    <w:rsid w:val="00C372D8"/>
    <w:rsid w:val="00C374C4"/>
    <w:rsid w:val="00C3758E"/>
    <w:rsid w:val="00C376A8"/>
    <w:rsid w:val="00C37988"/>
    <w:rsid w:val="00C379D3"/>
    <w:rsid w:val="00C379D6"/>
    <w:rsid w:val="00C37A76"/>
    <w:rsid w:val="00C37BBF"/>
    <w:rsid w:val="00C37EF3"/>
    <w:rsid w:val="00C400C4"/>
    <w:rsid w:val="00C40119"/>
    <w:rsid w:val="00C4012B"/>
    <w:rsid w:val="00C40209"/>
    <w:rsid w:val="00C40242"/>
    <w:rsid w:val="00C40260"/>
    <w:rsid w:val="00C403D4"/>
    <w:rsid w:val="00C4061F"/>
    <w:rsid w:val="00C40C53"/>
    <w:rsid w:val="00C40CBA"/>
    <w:rsid w:val="00C40DEA"/>
    <w:rsid w:val="00C4114C"/>
    <w:rsid w:val="00C41411"/>
    <w:rsid w:val="00C4146F"/>
    <w:rsid w:val="00C4152C"/>
    <w:rsid w:val="00C415E0"/>
    <w:rsid w:val="00C41659"/>
    <w:rsid w:val="00C418BA"/>
    <w:rsid w:val="00C418BD"/>
    <w:rsid w:val="00C41C56"/>
    <w:rsid w:val="00C41DFD"/>
    <w:rsid w:val="00C41E9E"/>
    <w:rsid w:val="00C41F18"/>
    <w:rsid w:val="00C42104"/>
    <w:rsid w:val="00C42187"/>
    <w:rsid w:val="00C422F3"/>
    <w:rsid w:val="00C42307"/>
    <w:rsid w:val="00C423D6"/>
    <w:rsid w:val="00C423E3"/>
    <w:rsid w:val="00C424B7"/>
    <w:rsid w:val="00C42683"/>
    <w:rsid w:val="00C42819"/>
    <w:rsid w:val="00C428C8"/>
    <w:rsid w:val="00C4299C"/>
    <w:rsid w:val="00C429AB"/>
    <w:rsid w:val="00C42ACA"/>
    <w:rsid w:val="00C42C4E"/>
    <w:rsid w:val="00C42CEF"/>
    <w:rsid w:val="00C42E22"/>
    <w:rsid w:val="00C42E23"/>
    <w:rsid w:val="00C42E7B"/>
    <w:rsid w:val="00C42ED0"/>
    <w:rsid w:val="00C42EEA"/>
    <w:rsid w:val="00C431C0"/>
    <w:rsid w:val="00C431FC"/>
    <w:rsid w:val="00C43243"/>
    <w:rsid w:val="00C4348A"/>
    <w:rsid w:val="00C43637"/>
    <w:rsid w:val="00C4370F"/>
    <w:rsid w:val="00C437CC"/>
    <w:rsid w:val="00C43974"/>
    <w:rsid w:val="00C43A28"/>
    <w:rsid w:val="00C43CCB"/>
    <w:rsid w:val="00C44153"/>
    <w:rsid w:val="00C44202"/>
    <w:rsid w:val="00C44256"/>
    <w:rsid w:val="00C4425D"/>
    <w:rsid w:val="00C4434D"/>
    <w:rsid w:val="00C4449F"/>
    <w:rsid w:val="00C444F1"/>
    <w:rsid w:val="00C44684"/>
    <w:rsid w:val="00C4494E"/>
    <w:rsid w:val="00C44A91"/>
    <w:rsid w:val="00C44B0D"/>
    <w:rsid w:val="00C44B3C"/>
    <w:rsid w:val="00C44D4E"/>
    <w:rsid w:val="00C44D87"/>
    <w:rsid w:val="00C44F0C"/>
    <w:rsid w:val="00C44F51"/>
    <w:rsid w:val="00C45143"/>
    <w:rsid w:val="00C4540F"/>
    <w:rsid w:val="00C45418"/>
    <w:rsid w:val="00C4556E"/>
    <w:rsid w:val="00C45A1D"/>
    <w:rsid w:val="00C45DB3"/>
    <w:rsid w:val="00C45E0E"/>
    <w:rsid w:val="00C4615E"/>
    <w:rsid w:val="00C461DA"/>
    <w:rsid w:val="00C46280"/>
    <w:rsid w:val="00C465A9"/>
    <w:rsid w:val="00C465E9"/>
    <w:rsid w:val="00C4683B"/>
    <w:rsid w:val="00C46929"/>
    <w:rsid w:val="00C46936"/>
    <w:rsid w:val="00C469CE"/>
    <w:rsid w:val="00C46D60"/>
    <w:rsid w:val="00C46E49"/>
    <w:rsid w:val="00C46E9C"/>
    <w:rsid w:val="00C46F46"/>
    <w:rsid w:val="00C47042"/>
    <w:rsid w:val="00C470B9"/>
    <w:rsid w:val="00C47144"/>
    <w:rsid w:val="00C47154"/>
    <w:rsid w:val="00C471D8"/>
    <w:rsid w:val="00C473DC"/>
    <w:rsid w:val="00C47440"/>
    <w:rsid w:val="00C4765A"/>
    <w:rsid w:val="00C47695"/>
    <w:rsid w:val="00C476CA"/>
    <w:rsid w:val="00C47752"/>
    <w:rsid w:val="00C47931"/>
    <w:rsid w:val="00C47AAF"/>
    <w:rsid w:val="00C47BB3"/>
    <w:rsid w:val="00C47D43"/>
    <w:rsid w:val="00C47D96"/>
    <w:rsid w:val="00C47E0E"/>
    <w:rsid w:val="00C47EF7"/>
    <w:rsid w:val="00C50037"/>
    <w:rsid w:val="00C500AC"/>
    <w:rsid w:val="00C501D1"/>
    <w:rsid w:val="00C5024F"/>
    <w:rsid w:val="00C502C6"/>
    <w:rsid w:val="00C503D1"/>
    <w:rsid w:val="00C505E1"/>
    <w:rsid w:val="00C5066F"/>
    <w:rsid w:val="00C506DA"/>
    <w:rsid w:val="00C509C2"/>
    <w:rsid w:val="00C50A77"/>
    <w:rsid w:val="00C50B2C"/>
    <w:rsid w:val="00C50D58"/>
    <w:rsid w:val="00C50D75"/>
    <w:rsid w:val="00C50F03"/>
    <w:rsid w:val="00C51232"/>
    <w:rsid w:val="00C51266"/>
    <w:rsid w:val="00C51519"/>
    <w:rsid w:val="00C515C1"/>
    <w:rsid w:val="00C51699"/>
    <w:rsid w:val="00C517E4"/>
    <w:rsid w:val="00C51A94"/>
    <w:rsid w:val="00C51ABB"/>
    <w:rsid w:val="00C51B19"/>
    <w:rsid w:val="00C51B45"/>
    <w:rsid w:val="00C51C6D"/>
    <w:rsid w:val="00C51CF5"/>
    <w:rsid w:val="00C51DBE"/>
    <w:rsid w:val="00C51FAD"/>
    <w:rsid w:val="00C52043"/>
    <w:rsid w:val="00C52095"/>
    <w:rsid w:val="00C52197"/>
    <w:rsid w:val="00C522C1"/>
    <w:rsid w:val="00C523B0"/>
    <w:rsid w:val="00C52509"/>
    <w:rsid w:val="00C52731"/>
    <w:rsid w:val="00C5277A"/>
    <w:rsid w:val="00C527D8"/>
    <w:rsid w:val="00C5280E"/>
    <w:rsid w:val="00C52B37"/>
    <w:rsid w:val="00C52CCB"/>
    <w:rsid w:val="00C52D8C"/>
    <w:rsid w:val="00C52DE1"/>
    <w:rsid w:val="00C5300C"/>
    <w:rsid w:val="00C53186"/>
    <w:rsid w:val="00C53276"/>
    <w:rsid w:val="00C532F1"/>
    <w:rsid w:val="00C53303"/>
    <w:rsid w:val="00C53345"/>
    <w:rsid w:val="00C535B9"/>
    <w:rsid w:val="00C53887"/>
    <w:rsid w:val="00C539B6"/>
    <w:rsid w:val="00C53A75"/>
    <w:rsid w:val="00C53B24"/>
    <w:rsid w:val="00C53CC7"/>
    <w:rsid w:val="00C53CE3"/>
    <w:rsid w:val="00C53DB0"/>
    <w:rsid w:val="00C53EEF"/>
    <w:rsid w:val="00C53F1C"/>
    <w:rsid w:val="00C54021"/>
    <w:rsid w:val="00C5417C"/>
    <w:rsid w:val="00C5418B"/>
    <w:rsid w:val="00C54363"/>
    <w:rsid w:val="00C546FA"/>
    <w:rsid w:val="00C5491C"/>
    <w:rsid w:val="00C549AD"/>
    <w:rsid w:val="00C54C7B"/>
    <w:rsid w:val="00C54D27"/>
    <w:rsid w:val="00C54DD6"/>
    <w:rsid w:val="00C54EAE"/>
    <w:rsid w:val="00C54F08"/>
    <w:rsid w:val="00C55165"/>
    <w:rsid w:val="00C551B4"/>
    <w:rsid w:val="00C552AA"/>
    <w:rsid w:val="00C55306"/>
    <w:rsid w:val="00C554F4"/>
    <w:rsid w:val="00C5581D"/>
    <w:rsid w:val="00C5583A"/>
    <w:rsid w:val="00C55A0F"/>
    <w:rsid w:val="00C55B15"/>
    <w:rsid w:val="00C55DE0"/>
    <w:rsid w:val="00C55FC4"/>
    <w:rsid w:val="00C561DF"/>
    <w:rsid w:val="00C562A6"/>
    <w:rsid w:val="00C56447"/>
    <w:rsid w:val="00C56467"/>
    <w:rsid w:val="00C564E5"/>
    <w:rsid w:val="00C56579"/>
    <w:rsid w:val="00C5667E"/>
    <w:rsid w:val="00C5670F"/>
    <w:rsid w:val="00C567D7"/>
    <w:rsid w:val="00C568A1"/>
    <w:rsid w:val="00C56911"/>
    <w:rsid w:val="00C56963"/>
    <w:rsid w:val="00C56970"/>
    <w:rsid w:val="00C5698E"/>
    <w:rsid w:val="00C569CE"/>
    <w:rsid w:val="00C56B04"/>
    <w:rsid w:val="00C56CB8"/>
    <w:rsid w:val="00C56CDC"/>
    <w:rsid w:val="00C56DF0"/>
    <w:rsid w:val="00C57118"/>
    <w:rsid w:val="00C5713C"/>
    <w:rsid w:val="00C57365"/>
    <w:rsid w:val="00C573BF"/>
    <w:rsid w:val="00C573C7"/>
    <w:rsid w:val="00C573FE"/>
    <w:rsid w:val="00C57428"/>
    <w:rsid w:val="00C5743A"/>
    <w:rsid w:val="00C5745C"/>
    <w:rsid w:val="00C574B9"/>
    <w:rsid w:val="00C5752F"/>
    <w:rsid w:val="00C57844"/>
    <w:rsid w:val="00C57A8E"/>
    <w:rsid w:val="00C57AC0"/>
    <w:rsid w:val="00C57AC4"/>
    <w:rsid w:val="00C57B81"/>
    <w:rsid w:val="00C57D29"/>
    <w:rsid w:val="00C57DC7"/>
    <w:rsid w:val="00C57E94"/>
    <w:rsid w:val="00C57F35"/>
    <w:rsid w:val="00C60181"/>
    <w:rsid w:val="00C6026B"/>
    <w:rsid w:val="00C6038E"/>
    <w:rsid w:val="00C60450"/>
    <w:rsid w:val="00C60480"/>
    <w:rsid w:val="00C60515"/>
    <w:rsid w:val="00C6051E"/>
    <w:rsid w:val="00C60522"/>
    <w:rsid w:val="00C60568"/>
    <w:rsid w:val="00C60572"/>
    <w:rsid w:val="00C605B1"/>
    <w:rsid w:val="00C6064E"/>
    <w:rsid w:val="00C60726"/>
    <w:rsid w:val="00C608E1"/>
    <w:rsid w:val="00C608F6"/>
    <w:rsid w:val="00C60A5E"/>
    <w:rsid w:val="00C60C52"/>
    <w:rsid w:val="00C60D70"/>
    <w:rsid w:val="00C60E0C"/>
    <w:rsid w:val="00C610CD"/>
    <w:rsid w:val="00C6110E"/>
    <w:rsid w:val="00C61726"/>
    <w:rsid w:val="00C61930"/>
    <w:rsid w:val="00C61942"/>
    <w:rsid w:val="00C61AD6"/>
    <w:rsid w:val="00C61B03"/>
    <w:rsid w:val="00C61B68"/>
    <w:rsid w:val="00C61E99"/>
    <w:rsid w:val="00C61F8B"/>
    <w:rsid w:val="00C620FA"/>
    <w:rsid w:val="00C623C8"/>
    <w:rsid w:val="00C623CE"/>
    <w:rsid w:val="00C62471"/>
    <w:rsid w:val="00C62518"/>
    <w:rsid w:val="00C62538"/>
    <w:rsid w:val="00C62550"/>
    <w:rsid w:val="00C62660"/>
    <w:rsid w:val="00C626C2"/>
    <w:rsid w:val="00C627F8"/>
    <w:rsid w:val="00C627FD"/>
    <w:rsid w:val="00C6289A"/>
    <w:rsid w:val="00C62939"/>
    <w:rsid w:val="00C62A7D"/>
    <w:rsid w:val="00C62D30"/>
    <w:rsid w:val="00C62F35"/>
    <w:rsid w:val="00C62FBE"/>
    <w:rsid w:val="00C62FEF"/>
    <w:rsid w:val="00C6315D"/>
    <w:rsid w:val="00C6318F"/>
    <w:rsid w:val="00C6342A"/>
    <w:rsid w:val="00C63501"/>
    <w:rsid w:val="00C63897"/>
    <w:rsid w:val="00C639DE"/>
    <w:rsid w:val="00C63A65"/>
    <w:rsid w:val="00C63B8C"/>
    <w:rsid w:val="00C63B9B"/>
    <w:rsid w:val="00C63C53"/>
    <w:rsid w:val="00C63FA2"/>
    <w:rsid w:val="00C63FF9"/>
    <w:rsid w:val="00C64039"/>
    <w:rsid w:val="00C6406A"/>
    <w:rsid w:val="00C64405"/>
    <w:rsid w:val="00C64468"/>
    <w:rsid w:val="00C64585"/>
    <w:rsid w:val="00C64604"/>
    <w:rsid w:val="00C648C6"/>
    <w:rsid w:val="00C64991"/>
    <w:rsid w:val="00C649E9"/>
    <w:rsid w:val="00C64A3B"/>
    <w:rsid w:val="00C64AAB"/>
    <w:rsid w:val="00C650A7"/>
    <w:rsid w:val="00C65100"/>
    <w:rsid w:val="00C65634"/>
    <w:rsid w:val="00C65735"/>
    <w:rsid w:val="00C657E1"/>
    <w:rsid w:val="00C659F5"/>
    <w:rsid w:val="00C65A91"/>
    <w:rsid w:val="00C65AA6"/>
    <w:rsid w:val="00C65BBE"/>
    <w:rsid w:val="00C65BC5"/>
    <w:rsid w:val="00C65CCA"/>
    <w:rsid w:val="00C65F99"/>
    <w:rsid w:val="00C65FA8"/>
    <w:rsid w:val="00C65FEB"/>
    <w:rsid w:val="00C660CD"/>
    <w:rsid w:val="00C66797"/>
    <w:rsid w:val="00C6690D"/>
    <w:rsid w:val="00C66912"/>
    <w:rsid w:val="00C66A09"/>
    <w:rsid w:val="00C66C6E"/>
    <w:rsid w:val="00C66DD9"/>
    <w:rsid w:val="00C66F32"/>
    <w:rsid w:val="00C66F8D"/>
    <w:rsid w:val="00C66F94"/>
    <w:rsid w:val="00C66FDF"/>
    <w:rsid w:val="00C67028"/>
    <w:rsid w:val="00C670A9"/>
    <w:rsid w:val="00C670AA"/>
    <w:rsid w:val="00C67174"/>
    <w:rsid w:val="00C6728B"/>
    <w:rsid w:val="00C674FE"/>
    <w:rsid w:val="00C676D1"/>
    <w:rsid w:val="00C67770"/>
    <w:rsid w:val="00C677D8"/>
    <w:rsid w:val="00C67AD4"/>
    <w:rsid w:val="00C67B2A"/>
    <w:rsid w:val="00C67C3F"/>
    <w:rsid w:val="00C703CC"/>
    <w:rsid w:val="00C70414"/>
    <w:rsid w:val="00C704E0"/>
    <w:rsid w:val="00C7062F"/>
    <w:rsid w:val="00C70669"/>
    <w:rsid w:val="00C70824"/>
    <w:rsid w:val="00C70913"/>
    <w:rsid w:val="00C70A6F"/>
    <w:rsid w:val="00C70B5A"/>
    <w:rsid w:val="00C70BCC"/>
    <w:rsid w:val="00C70E5A"/>
    <w:rsid w:val="00C70ECA"/>
    <w:rsid w:val="00C71122"/>
    <w:rsid w:val="00C71280"/>
    <w:rsid w:val="00C712A1"/>
    <w:rsid w:val="00C712F0"/>
    <w:rsid w:val="00C714E4"/>
    <w:rsid w:val="00C71568"/>
    <w:rsid w:val="00C715B6"/>
    <w:rsid w:val="00C716FD"/>
    <w:rsid w:val="00C71759"/>
    <w:rsid w:val="00C71777"/>
    <w:rsid w:val="00C71B47"/>
    <w:rsid w:val="00C71B5F"/>
    <w:rsid w:val="00C71BFD"/>
    <w:rsid w:val="00C71EC1"/>
    <w:rsid w:val="00C71F32"/>
    <w:rsid w:val="00C72180"/>
    <w:rsid w:val="00C7244C"/>
    <w:rsid w:val="00C72680"/>
    <w:rsid w:val="00C727F4"/>
    <w:rsid w:val="00C72992"/>
    <w:rsid w:val="00C72A79"/>
    <w:rsid w:val="00C72ACF"/>
    <w:rsid w:val="00C72B24"/>
    <w:rsid w:val="00C72CDF"/>
    <w:rsid w:val="00C72EE0"/>
    <w:rsid w:val="00C73198"/>
    <w:rsid w:val="00C732BD"/>
    <w:rsid w:val="00C733AD"/>
    <w:rsid w:val="00C73428"/>
    <w:rsid w:val="00C7345B"/>
    <w:rsid w:val="00C73745"/>
    <w:rsid w:val="00C73853"/>
    <w:rsid w:val="00C7390E"/>
    <w:rsid w:val="00C73B2B"/>
    <w:rsid w:val="00C73DD0"/>
    <w:rsid w:val="00C73EBD"/>
    <w:rsid w:val="00C73FB7"/>
    <w:rsid w:val="00C73FF4"/>
    <w:rsid w:val="00C74341"/>
    <w:rsid w:val="00C74560"/>
    <w:rsid w:val="00C7464B"/>
    <w:rsid w:val="00C746BA"/>
    <w:rsid w:val="00C74710"/>
    <w:rsid w:val="00C7475C"/>
    <w:rsid w:val="00C747E9"/>
    <w:rsid w:val="00C7490F"/>
    <w:rsid w:val="00C7497E"/>
    <w:rsid w:val="00C74A82"/>
    <w:rsid w:val="00C74B67"/>
    <w:rsid w:val="00C74C34"/>
    <w:rsid w:val="00C74DF1"/>
    <w:rsid w:val="00C74F45"/>
    <w:rsid w:val="00C75048"/>
    <w:rsid w:val="00C75060"/>
    <w:rsid w:val="00C750D7"/>
    <w:rsid w:val="00C752A5"/>
    <w:rsid w:val="00C7535F"/>
    <w:rsid w:val="00C75443"/>
    <w:rsid w:val="00C755F9"/>
    <w:rsid w:val="00C75A9D"/>
    <w:rsid w:val="00C75B13"/>
    <w:rsid w:val="00C75C56"/>
    <w:rsid w:val="00C75C7A"/>
    <w:rsid w:val="00C75FC2"/>
    <w:rsid w:val="00C75FD9"/>
    <w:rsid w:val="00C760B0"/>
    <w:rsid w:val="00C76205"/>
    <w:rsid w:val="00C76385"/>
    <w:rsid w:val="00C7644F"/>
    <w:rsid w:val="00C76479"/>
    <w:rsid w:val="00C76764"/>
    <w:rsid w:val="00C76792"/>
    <w:rsid w:val="00C76849"/>
    <w:rsid w:val="00C7693B"/>
    <w:rsid w:val="00C769B4"/>
    <w:rsid w:val="00C76B15"/>
    <w:rsid w:val="00C76C67"/>
    <w:rsid w:val="00C76EC2"/>
    <w:rsid w:val="00C7760C"/>
    <w:rsid w:val="00C777C1"/>
    <w:rsid w:val="00C77991"/>
    <w:rsid w:val="00C77A04"/>
    <w:rsid w:val="00C77A4A"/>
    <w:rsid w:val="00C77AB1"/>
    <w:rsid w:val="00C77AE2"/>
    <w:rsid w:val="00C77D22"/>
    <w:rsid w:val="00C77E5C"/>
    <w:rsid w:val="00C8025E"/>
    <w:rsid w:val="00C8059A"/>
    <w:rsid w:val="00C806BD"/>
    <w:rsid w:val="00C8075A"/>
    <w:rsid w:val="00C8078A"/>
    <w:rsid w:val="00C80838"/>
    <w:rsid w:val="00C80C41"/>
    <w:rsid w:val="00C80C62"/>
    <w:rsid w:val="00C80CC5"/>
    <w:rsid w:val="00C80CEA"/>
    <w:rsid w:val="00C80CFA"/>
    <w:rsid w:val="00C80E1A"/>
    <w:rsid w:val="00C80F79"/>
    <w:rsid w:val="00C81358"/>
    <w:rsid w:val="00C81510"/>
    <w:rsid w:val="00C815F2"/>
    <w:rsid w:val="00C81619"/>
    <w:rsid w:val="00C8171C"/>
    <w:rsid w:val="00C818C5"/>
    <w:rsid w:val="00C81949"/>
    <w:rsid w:val="00C81CA3"/>
    <w:rsid w:val="00C81CF2"/>
    <w:rsid w:val="00C81F1B"/>
    <w:rsid w:val="00C81F22"/>
    <w:rsid w:val="00C8210D"/>
    <w:rsid w:val="00C82144"/>
    <w:rsid w:val="00C821AE"/>
    <w:rsid w:val="00C82251"/>
    <w:rsid w:val="00C8240E"/>
    <w:rsid w:val="00C8252B"/>
    <w:rsid w:val="00C826A0"/>
    <w:rsid w:val="00C82714"/>
    <w:rsid w:val="00C82883"/>
    <w:rsid w:val="00C82B35"/>
    <w:rsid w:val="00C82BE9"/>
    <w:rsid w:val="00C82C5B"/>
    <w:rsid w:val="00C82E07"/>
    <w:rsid w:val="00C82E47"/>
    <w:rsid w:val="00C82F82"/>
    <w:rsid w:val="00C830C8"/>
    <w:rsid w:val="00C837A1"/>
    <w:rsid w:val="00C838DD"/>
    <w:rsid w:val="00C839F2"/>
    <w:rsid w:val="00C83A8C"/>
    <w:rsid w:val="00C83B91"/>
    <w:rsid w:val="00C83CAE"/>
    <w:rsid w:val="00C83DC5"/>
    <w:rsid w:val="00C83FCA"/>
    <w:rsid w:val="00C84012"/>
    <w:rsid w:val="00C8421D"/>
    <w:rsid w:val="00C8429F"/>
    <w:rsid w:val="00C842D8"/>
    <w:rsid w:val="00C84497"/>
    <w:rsid w:val="00C846EF"/>
    <w:rsid w:val="00C84843"/>
    <w:rsid w:val="00C8494C"/>
    <w:rsid w:val="00C84ACA"/>
    <w:rsid w:val="00C84BB7"/>
    <w:rsid w:val="00C85142"/>
    <w:rsid w:val="00C85151"/>
    <w:rsid w:val="00C852F9"/>
    <w:rsid w:val="00C85311"/>
    <w:rsid w:val="00C85325"/>
    <w:rsid w:val="00C8544F"/>
    <w:rsid w:val="00C85616"/>
    <w:rsid w:val="00C85C13"/>
    <w:rsid w:val="00C85D25"/>
    <w:rsid w:val="00C85D37"/>
    <w:rsid w:val="00C85DCE"/>
    <w:rsid w:val="00C86099"/>
    <w:rsid w:val="00C86376"/>
    <w:rsid w:val="00C8661D"/>
    <w:rsid w:val="00C86677"/>
    <w:rsid w:val="00C8698C"/>
    <w:rsid w:val="00C86DF8"/>
    <w:rsid w:val="00C86E67"/>
    <w:rsid w:val="00C8723D"/>
    <w:rsid w:val="00C87293"/>
    <w:rsid w:val="00C87401"/>
    <w:rsid w:val="00C87483"/>
    <w:rsid w:val="00C874B6"/>
    <w:rsid w:val="00C87598"/>
    <w:rsid w:val="00C875E6"/>
    <w:rsid w:val="00C876B1"/>
    <w:rsid w:val="00C876B9"/>
    <w:rsid w:val="00C8771B"/>
    <w:rsid w:val="00C877C8"/>
    <w:rsid w:val="00C877FC"/>
    <w:rsid w:val="00C87B73"/>
    <w:rsid w:val="00C87F75"/>
    <w:rsid w:val="00C87F99"/>
    <w:rsid w:val="00C901BA"/>
    <w:rsid w:val="00C902C8"/>
    <w:rsid w:val="00C90589"/>
    <w:rsid w:val="00C9066E"/>
    <w:rsid w:val="00C907B6"/>
    <w:rsid w:val="00C90960"/>
    <w:rsid w:val="00C909D0"/>
    <w:rsid w:val="00C90A77"/>
    <w:rsid w:val="00C90AB7"/>
    <w:rsid w:val="00C90AB9"/>
    <w:rsid w:val="00C90B8C"/>
    <w:rsid w:val="00C90C8F"/>
    <w:rsid w:val="00C90DA5"/>
    <w:rsid w:val="00C90E03"/>
    <w:rsid w:val="00C90E2A"/>
    <w:rsid w:val="00C90EB7"/>
    <w:rsid w:val="00C9102D"/>
    <w:rsid w:val="00C910F6"/>
    <w:rsid w:val="00C9115D"/>
    <w:rsid w:val="00C9128D"/>
    <w:rsid w:val="00C91304"/>
    <w:rsid w:val="00C91453"/>
    <w:rsid w:val="00C91509"/>
    <w:rsid w:val="00C91529"/>
    <w:rsid w:val="00C9179A"/>
    <w:rsid w:val="00C919D2"/>
    <w:rsid w:val="00C91B1B"/>
    <w:rsid w:val="00C91C99"/>
    <w:rsid w:val="00C91D1B"/>
    <w:rsid w:val="00C91D40"/>
    <w:rsid w:val="00C91E15"/>
    <w:rsid w:val="00C91F6D"/>
    <w:rsid w:val="00C91F81"/>
    <w:rsid w:val="00C92139"/>
    <w:rsid w:val="00C921C5"/>
    <w:rsid w:val="00C923AB"/>
    <w:rsid w:val="00C9240D"/>
    <w:rsid w:val="00C92485"/>
    <w:rsid w:val="00C924EC"/>
    <w:rsid w:val="00C9257A"/>
    <w:rsid w:val="00C9260C"/>
    <w:rsid w:val="00C92727"/>
    <w:rsid w:val="00C92735"/>
    <w:rsid w:val="00C92861"/>
    <w:rsid w:val="00C92AB0"/>
    <w:rsid w:val="00C92C2C"/>
    <w:rsid w:val="00C92D2B"/>
    <w:rsid w:val="00C92D66"/>
    <w:rsid w:val="00C92DA5"/>
    <w:rsid w:val="00C92E7E"/>
    <w:rsid w:val="00C92EFD"/>
    <w:rsid w:val="00C92F1A"/>
    <w:rsid w:val="00C93257"/>
    <w:rsid w:val="00C93264"/>
    <w:rsid w:val="00C932EB"/>
    <w:rsid w:val="00C9338A"/>
    <w:rsid w:val="00C9347C"/>
    <w:rsid w:val="00C934F2"/>
    <w:rsid w:val="00C93509"/>
    <w:rsid w:val="00C93601"/>
    <w:rsid w:val="00C936F9"/>
    <w:rsid w:val="00C937CD"/>
    <w:rsid w:val="00C938B7"/>
    <w:rsid w:val="00C938C9"/>
    <w:rsid w:val="00C93B6F"/>
    <w:rsid w:val="00C93D68"/>
    <w:rsid w:val="00C93D76"/>
    <w:rsid w:val="00C93E30"/>
    <w:rsid w:val="00C93EFE"/>
    <w:rsid w:val="00C9405C"/>
    <w:rsid w:val="00C941AE"/>
    <w:rsid w:val="00C9444F"/>
    <w:rsid w:val="00C9446A"/>
    <w:rsid w:val="00C9448C"/>
    <w:rsid w:val="00C94539"/>
    <w:rsid w:val="00C945E9"/>
    <w:rsid w:val="00C94647"/>
    <w:rsid w:val="00C94752"/>
    <w:rsid w:val="00C947C8"/>
    <w:rsid w:val="00C948E6"/>
    <w:rsid w:val="00C94A31"/>
    <w:rsid w:val="00C94AB9"/>
    <w:rsid w:val="00C94C8A"/>
    <w:rsid w:val="00C94EDF"/>
    <w:rsid w:val="00C94F5D"/>
    <w:rsid w:val="00C95086"/>
    <w:rsid w:val="00C95142"/>
    <w:rsid w:val="00C9538F"/>
    <w:rsid w:val="00C95402"/>
    <w:rsid w:val="00C95446"/>
    <w:rsid w:val="00C954FC"/>
    <w:rsid w:val="00C9565B"/>
    <w:rsid w:val="00C9584F"/>
    <w:rsid w:val="00C958E8"/>
    <w:rsid w:val="00C95AAC"/>
    <w:rsid w:val="00C95D54"/>
    <w:rsid w:val="00C95E65"/>
    <w:rsid w:val="00C95EA2"/>
    <w:rsid w:val="00C95F05"/>
    <w:rsid w:val="00C95FB2"/>
    <w:rsid w:val="00C95FD0"/>
    <w:rsid w:val="00C961B7"/>
    <w:rsid w:val="00C961D5"/>
    <w:rsid w:val="00C9626A"/>
    <w:rsid w:val="00C96284"/>
    <w:rsid w:val="00C96285"/>
    <w:rsid w:val="00C962BB"/>
    <w:rsid w:val="00C96340"/>
    <w:rsid w:val="00C96408"/>
    <w:rsid w:val="00C96568"/>
    <w:rsid w:val="00C966D4"/>
    <w:rsid w:val="00C9678E"/>
    <w:rsid w:val="00C968A6"/>
    <w:rsid w:val="00C96931"/>
    <w:rsid w:val="00C96A38"/>
    <w:rsid w:val="00C96A73"/>
    <w:rsid w:val="00C96ABB"/>
    <w:rsid w:val="00C96B19"/>
    <w:rsid w:val="00C96C96"/>
    <w:rsid w:val="00C96D13"/>
    <w:rsid w:val="00C96F7D"/>
    <w:rsid w:val="00C97124"/>
    <w:rsid w:val="00C97199"/>
    <w:rsid w:val="00C972EC"/>
    <w:rsid w:val="00C97514"/>
    <w:rsid w:val="00C975D3"/>
    <w:rsid w:val="00C97606"/>
    <w:rsid w:val="00C97805"/>
    <w:rsid w:val="00C978CA"/>
    <w:rsid w:val="00C97981"/>
    <w:rsid w:val="00C97D89"/>
    <w:rsid w:val="00CA0360"/>
    <w:rsid w:val="00CA0487"/>
    <w:rsid w:val="00CA049E"/>
    <w:rsid w:val="00CA052A"/>
    <w:rsid w:val="00CA05D1"/>
    <w:rsid w:val="00CA0722"/>
    <w:rsid w:val="00CA0952"/>
    <w:rsid w:val="00CA09E0"/>
    <w:rsid w:val="00CA0BDA"/>
    <w:rsid w:val="00CA0C96"/>
    <w:rsid w:val="00CA0D60"/>
    <w:rsid w:val="00CA0E98"/>
    <w:rsid w:val="00CA132F"/>
    <w:rsid w:val="00CA139C"/>
    <w:rsid w:val="00CA13A3"/>
    <w:rsid w:val="00CA1473"/>
    <w:rsid w:val="00CA15A9"/>
    <w:rsid w:val="00CA167A"/>
    <w:rsid w:val="00CA1720"/>
    <w:rsid w:val="00CA175D"/>
    <w:rsid w:val="00CA184D"/>
    <w:rsid w:val="00CA1AB0"/>
    <w:rsid w:val="00CA1B63"/>
    <w:rsid w:val="00CA1C4C"/>
    <w:rsid w:val="00CA1CA8"/>
    <w:rsid w:val="00CA1DAE"/>
    <w:rsid w:val="00CA1E2E"/>
    <w:rsid w:val="00CA215C"/>
    <w:rsid w:val="00CA21EF"/>
    <w:rsid w:val="00CA2204"/>
    <w:rsid w:val="00CA2456"/>
    <w:rsid w:val="00CA245D"/>
    <w:rsid w:val="00CA2626"/>
    <w:rsid w:val="00CA268D"/>
    <w:rsid w:val="00CA26F8"/>
    <w:rsid w:val="00CA2826"/>
    <w:rsid w:val="00CA28FA"/>
    <w:rsid w:val="00CA2AB2"/>
    <w:rsid w:val="00CA2B55"/>
    <w:rsid w:val="00CA2C52"/>
    <w:rsid w:val="00CA2FC8"/>
    <w:rsid w:val="00CA302E"/>
    <w:rsid w:val="00CA30A7"/>
    <w:rsid w:val="00CA3189"/>
    <w:rsid w:val="00CA32EB"/>
    <w:rsid w:val="00CA33AB"/>
    <w:rsid w:val="00CA3424"/>
    <w:rsid w:val="00CA345E"/>
    <w:rsid w:val="00CA3611"/>
    <w:rsid w:val="00CA3A4B"/>
    <w:rsid w:val="00CA3B1D"/>
    <w:rsid w:val="00CA3C6E"/>
    <w:rsid w:val="00CA3CCA"/>
    <w:rsid w:val="00CA3DBB"/>
    <w:rsid w:val="00CA3E46"/>
    <w:rsid w:val="00CA3E73"/>
    <w:rsid w:val="00CA420C"/>
    <w:rsid w:val="00CA432C"/>
    <w:rsid w:val="00CA4548"/>
    <w:rsid w:val="00CA468D"/>
    <w:rsid w:val="00CA46BF"/>
    <w:rsid w:val="00CA46F8"/>
    <w:rsid w:val="00CA47D1"/>
    <w:rsid w:val="00CA4A80"/>
    <w:rsid w:val="00CA4A9C"/>
    <w:rsid w:val="00CA4CD2"/>
    <w:rsid w:val="00CA4D91"/>
    <w:rsid w:val="00CA4F26"/>
    <w:rsid w:val="00CA5137"/>
    <w:rsid w:val="00CA516A"/>
    <w:rsid w:val="00CA52ED"/>
    <w:rsid w:val="00CA5329"/>
    <w:rsid w:val="00CA5391"/>
    <w:rsid w:val="00CA544F"/>
    <w:rsid w:val="00CA5982"/>
    <w:rsid w:val="00CA5A8A"/>
    <w:rsid w:val="00CA5B56"/>
    <w:rsid w:val="00CA5BEB"/>
    <w:rsid w:val="00CA5ECD"/>
    <w:rsid w:val="00CA62DE"/>
    <w:rsid w:val="00CA6427"/>
    <w:rsid w:val="00CA64B4"/>
    <w:rsid w:val="00CA65E8"/>
    <w:rsid w:val="00CA666F"/>
    <w:rsid w:val="00CA6753"/>
    <w:rsid w:val="00CA676B"/>
    <w:rsid w:val="00CA6AB9"/>
    <w:rsid w:val="00CA6BB3"/>
    <w:rsid w:val="00CA6CD9"/>
    <w:rsid w:val="00CA6DBC"/>
    <w:rsid w:val="00CA6E9E"/>
    <w:rsid w:val="00CA6FF4"/>
    <w:rsid w:val="00CA7164"/>
    <w:rsid w:val="00CA71E5"/>
    <w:rsid w:val="00CA7270"/>
    <w:rsid w:val="00CA7291"/>
    <w:rsid w:val="00CA73B3"/>
    <w:rsid w:val="00CA748B"/>
    <w:rsid w:val="00CA7872"/>
    <w:rsid w:val="00CA7908"/>
    <w:rsid w:val="00CB0043"/>
    <w:rsid w:val="00CB005E"/>
    <w:rsid w:val="00CB0085"/>
    <w:rsid w:val="00CB010C"/>
    <w:rsid w:val="00CB0287"/>
    <w:rsid w:val="00CB02D9"/>
    <w:rsid w:val="00CB0469"/>
    <w:rsid w:val="00CB055A"/>
    <w:rsid w:val="00CB07A4"/>
    <w:rsid w:val="00CB07AE"/>
    <w:rsid w:val="00CB08C8"/>
    <w:rsid w:val="00CB0A0E"/>
    <w:rsid w:val="00CB0E0B"/>
    <w:rsid w:val="00CB0F1C"/>
    <w:rsid w:val="00CB0F69"/>
    <w:rsid w:val="00CB0F6C"/>
    <w:rsid w:val="00CB11AC"/>
    <w:rsid w:val="00CB1414"/>
    <w:rsid w:val="00CB1497"/>
    <w:rsid w:val="00CB164A"/>
    <w:rsid w:val="00CB1787"/>
    <w:rsid w:val="00CB17B5"/>
    <w:rsid w:val="00CB188C"/>
    <w:rsid w:val="00CB18C5"/>
    <w:rsid w:val="00CB19A0"/>
    <w:rsid w:val="00CB1AF0"/>
    <w:rsid w:val="00CB1B19"/>
    <w:rsid w:val="00CB1B1A"/>
    <w:rsid w:val="00CB1B1E"/>
    <w:rsid w:val="00CB1C39"/>
    <w:rsid w:val="00CB1EB3"/>
    <w:rsid w:val="00CB1ECC"/>
    <w:rsid w:val="00CB24FD"/>
    <w:rsid w:val="00CB2994"/>
    <w:rsid w:val="00CB2B31"/>
    <w:rsid w:val="00CB2B8D"/>
    <w:rsid w:val="00CB2BCD"/>
    <w:rsid w:val="00CB2C12"/>
    <w:rsid w:val="00CB2CCD"/>
    <w:rsid w:val="00CB2D5B"/>
    <w:rsid w:val="00CB2E19"/>
    <w:rsid w:val="00CB3176"/>
    <w:rsid w:val="00CB32EE"/>
    <w:rsid w:val="00CB3412"/>
    <w:rsid w:val="00CB35B0"/>
    <w:rsid w:val="00CB3703"/>
    <w:rsid w:val="00CB377B"/>
    <w:rsid w:val="00CB3815"/>
    <w:rsid w:val="00CB39B6"/>
    <w:rsid w:val="00CB3C57"/>
    <w:rsid w:val="00CB3CD5"/>
    <w:rsid w:val="00CB3D9D"/>
    <w:rsid w:val="00CB424D"/>
    <w:rsid w:val="00CB42BC"/>
    <w:rsid w:val="00CB4524"/>
    <w:rsid w:val="00CB46B8"/>
    <w:rsid w:val="00CB4A56"/>
    <w:rsid w:val="00CB4B11"/>
    <w:rsid w:val="00CB4D6F"/>
    <w:rsid w:val="00CB4DE4"/>
    <w:rsid w:val="00CB4DE9"/>
    <w:rsid w:val="00CB5188"/>
    <w:rsid w:val="00CB5195"/>
    <w:rsid w:val="00CB52F4"/>
    <w:rsid w:val="00CB5403"/>
    <w:rsid w:val="00CB54AE"/>
    <w:rsid w:val="00CB5535"/>
    <w:rsid w:val="00CB55DA"/>
    <w:rsid w:val="00CB56B4"/>
    <w:rsid w:val="00CB57E7"/>
    <w:rsid w:val="00CB58BF"/>
    <w:rsid w:val="00CB5BCF"/>
    <w:rsid w:val="00CB5CE0"/>
    <w:rsid w:val="00CB5DFE"/>
    <w:rsid w:val="00CB5E45"/>
    <w:rsid w:val="00CB5EAF"/>
    <w:rsid w:val="00CB5ED7"/>
    <w:rsid w:val="00CB60EA"/>
    <w:rsid w:val="00CB6293"/>
    <w:rsid w:val="00CB633B"/>
    <w:rsid w:val="00CB6400"/>
    <w:rsid w:val="00CB663C"/>
    <w:rsid w:val="00CB6982"/>
    <w:rsid w:val="00CB6995"/>
    <w:rsid w:val="00CB69C0"/>
    <w:rsid w:val="00CB6A08"/>
    <w:rsid w:val="00CB6BB3"/>
    <w:rsid w:val="00CB6BED"/>
    <w:rsid w:val="00CB6D8F"/>
    <w:rsid w:val="00CB6E44"/>
    <w:rsid w:val="00CB6F0B"/>
    <w:rsid w:val="00CB6FF0"/>
    <w:rsid w:val="00CB700E"/>
    <w:rsid w:val="00CB7015"/>
    <w:rsid w:val="00CB70AF"/>
    <w:rsid w:val="00CB722F"/>
    <w:rsid w:val="00CB7296"/>
    <w:rsid w:val="00CB72FB"/>
    <w:rsid w:val="00CB73BD"/>
    <w:rsid w:val="00CB748B"/>
    <w:rsid w:val="00CB74E9"/>
    <w:rsid w:val="00CB778A"/>
    <w:rsid w:val="00CB786C"/>
    <w:rsid w:val="00CB78C2"/>
    <w:rsid w:val="00CB7912"/>
    <w:rsid w:val="00CB79AA"/>
    <w:rsid w:val="00CB79EF"/>
    <w:rsid w:val="00CB7B42"/>
    <w:rsid w:val="00CB7B4B"/>
    <w:rsid w:val="00CB7C9F"/>
    <w:rsid w:val="00CB7CAE"/>
    <w:rsid w:val="00CB7DE3"/>
    <w:rsid w:val="00CC0021"/>
    <w:rsid w:val="00CC0241"/>
    <w:rsid w:val="00CC035D"/>
    <w:rsid w:val="00CC0416"/>
    <w:rsid w:val="00CC04F3"/>
    <w:rsid w:val="00CC0602"/>
    <w:rsid w:val="00CC06AD"/>
    <w:rsid w:val="00CC0798"/>
    <w:rsid w:val="00CC0873"/>
    <w:rsid w:val="00CC0A62"/>
    <w:rsid w:val="00CC0E0F"/>
    <w:rsid w:val="00CC10DC"/>
    <w:rsid w:val="00CC10EE"/>
    <w:rsid w:val="00CC11FE"/>
    <w:rsid w:val="00CC133C"/>
    <w:rsid w:val="00CC1350"/>
    <w:rsid w:val="00CC135F"/>
    <w:rsid w:val="00CC1384"/>
    <w:rsid w:val="00CC157A"/>
    <w:rsid w:val="00CC1762"/>
    <w:rsid w:val="00CC199E"/>
    <w:rsid w:val="00CC1AC1"/>
    <w:rsid w:val="00CC1B1B"/>
    <w:rsid w:val="00CC1B23"/>
    <w:rsid w:val="00CC1DAC"/>
    <w:rsid w:val="00CC1FC2"/>
    <w:rsid w:val="00CC2036"/>
    <w:rsid w:val="00CC2195"/>
    <w:rsid w:val="00CC2208"/>
    <w:rsid w:val="00CC238E"/>
    <w:rsid w:val="00CC2605"/>
    <w:rsid w:val="00CC26C8"/>
    <w:rsid w:val="00CC280E"/>
    <w:rsid w:val="00CC2951"/>
    <w:rsid w:val="00CC299E"/>
    <w:rsid w:val="00CC2AB6"/>
    <w:rsid w:val="00CC2B18"/>
    <w:rsid w:val="00CC2C38"/>
    <w:rsid w:val="00CC2CA3"/>
    <w:rsid w:val="00CC2CCF"/>
    <w:rsid w:val="00CC2EBE"/>
    <w:rsid w:val="00CC308C"/>
    <w:rsid w:val="00CC318D"/>
    <w:rsid w:val="00CC330E"/>
    <w:rsid w:val="00CC33EE"/>
    <w:rsid w:val="00CC3461"/>
    <w:rsid w:val="00CC3729"/>
    <w:rsid w:val="00CC386D"/>
    <w:rsid w:val="00CC38C2"/>
    <w:rsid w:val="00CC3A77"/>
    <w:rsid w:val="00CC3A8E"/>
    <w:rsid w:val="00CC3C75"/>
    <w:rsid w:val="00CC3D6B"/>
    <w:rsid w:val="00CC3DC9"/>
    <w:rsid w:val="00CC3E9D"/>
    <w:rsid w:val="00CC4016"/>
    <w:rsid w:val="00CC4127"/>
    <w:rsid w:val="00CC441F"/>
    <w:rsid w:val="00CC4498"/>
    <w:rsid w:val="00CC46AA"/>
    <w:rsid w:val="00CC47A1"/>
    <w:rsid w:val="00CC4823"/>
    <w:rsid w:val="00CC49C4"/>
    <w:rsid w:val="00CC4B88"/>
    <w:rsid w:val="00CC4E08"/>
    <w:rsid w:val="00CC4FEF"/>
    <w:rsid w:val="00CC53B9"/>
    <w:rsid w:val="00CC54A9"/>
    <w:rsid w:val="00CC5564"/>
    <w:rsid w:val="00CC5595"/>
    <w:rsid w:val="00CC5661"/>
    <w:rsid w:val="00CC5849"/>
    <w:rsid w:val="00CC5D4A"/>
    <w:rsid w:val="00CC5E6D"/>
    <w:rsid w:val="00CC5E8B"/>
    <w:rsid w:val="00CC5ECE"/>
    <w:rsid w:val="00CC6092"/>
    <w:rsid w:val="00CC61F0"/>
    <w:rsid w:val="00CC631D"/>
    <w:rsid w:val="00CC6575"/>
    <w:rsid w:val="00CC65BE"/>
    <w:rsid w:val="00CC6604"/>
    <w:rsid w:val="00CC6661"/>
    <w:rsid w:val="00CC67C6"/>
    <w:rsid w:val="00CC67F9"/>
    <w:rsid w:val="00CC6895"/>
    <w:rsid w:val="00CC692A"/>
    <w:rsid w:val="00CC69DD"/>
    <w:rsid w:val="00CC6B93"/>
    <w:rsid w:val="00CC6BA6"/>
    <w:rsid w:val="00CC6C7B"/>
    <w:rsid w:val="00CC6CE6"/>
    <w:rsid w:val="00CC6D9D"/>
    <w:rsid w:val="00CC7236"/>
    <w:rsid w:val="00CC72DB"/>
    <w:rsid w:val="00CC7342"/>
    <w:rsid w:val="00CC7464"/>
    <w:rsid w:val="00CC754D"/>
    <w:rsid w:val="00CC75B7"/>
    <w:rsid w:val="00CC778B"/>
    <w:rsid w:val="00CC7896"/>
    <w:rsid w:val="00CC78AE"/>
    <w:rsid w:val="00CC7B0E"/>
    <w:rsid w:val="00CC7D39"/>
    <w:rsid w:val="00CC7EBC"/>
    <w:rsid w:val="00CD0095"/>
    <w:rsid w:val="00CD00D8"/>
    <w:rsid w:val="00CD01D3"/>
    <w:rsid w:val="00CD035B"/>
    <w:rsid w:val="00CD0571"/>
    <w:rsid w:val="00CD0621"/>
    <w:rsid w:val="00CD0738"/>
    <w:rsid w:val="00CD0797"/>
    <w:rsid w:val="00CD07DC"/>
    <w:rsid w:val="00CD089D"/>
    <w:rsid w:val="00CD0935"/>
    <w:rsid w:val="00CD096F"/>
    <w:rsid w:val="00CD0A0C"/>
    <w:rsid w:val="00CD0A39"/>
    <w:rsid w:val="00CD0A8C"/>
    <w:rsid w:val="00CD0D74"/>
    <w:rsid w:val="00CD0E14"/>
    <w:rsid w:val="00CD0EE8"/>
    <w:rsid w:val="00CD11A2"/>
    <w:rsid w:val="00CD14AE"/>
    <w:rsid w:val="00CD1553"/>
    <w:rsid w:val="00CD1703"/>
    <w:rsid w:val="00CD1758"/>
    <w:rsid w:val="00CD181F"/>
    <w:rsid w:val="00CD186F"/>
    <w:rsid w:val="00CD1955"/>
    <w:rsid w:val="00CD1B3C"/>
    <w:rsid w:val="00CD1C05"/>
    <w:rsid w:val="00CD1D08"/>
    <w:rsid w:val="00CD21B1"/>
    <w:rsid w:val="00CD221C"/>
    <w:rsid w:val="00CD225D"/>
    <w:rsid w:val="00CD238C"/>
    <w:rsid w:val="00CD2514"/>
    <w:rsid w:val="00CD255E"/>
    <w:rsid w:val="00CD282A"/>
    <w:rsid w:val="00CD2938"/>
    <w:rsid w:val="00CD2942"/>
    <w:rsid w:val="00CD2A84"/>
    <w:rsid w:val="00CD2BFB"/>
    <w:rsid w:val="00CD2CE3"/>
    <w:rsid w:val="00CD2E10"/>
    <w:rsid w:val="00CD2E41"/>
    <w:rsid w:val="00CD305D"/>
    <w:rsid w:val="00CD3108"/>
    <w:rsid w:val="00CD3175"/>
    <w:rsid w:val="00CD319B"/>
    <w:rsid w:val="00CD31A6"/>
    <w:rsid w:val="00CD329A"/>
    <w:rsid w:val="00CD3391"/>
    <w:rsid w:val="00CD3479"/>
    <w:rsid w:val="00CD3710"/>
    <w:rsid w:val="00CD375A"/>
    <w:rsid w:val="00CD3909"/>
    <w:rsid w:val="00CD3A99"/>
    <w:rsid w:val="00CD3B9F"/>
    <w:rsid w:val="00CD3D0A"/>
    <w:rsid w:val="00CD3E06"/>
    <w:rsid w:val="00CD3F13"/>
    <w:rsid w:val="00CD3F33"/>
    <w:rsid w:val="00CD40CD"/>
    <w:rsid w:val="00CD455E"/>
    <w:rsid w:val="00CD460D"/>
    <w:rsid w:val="00CD4688"/>
    <w:rsid w:val="00CD472B"/>
    <w:rsid w:val="00CD4730"/>
    <w:rsid w:val="00CD4800"/>
    <w:rsid w:val="00CD4992"/>
    <w:rsid w:val="00CD4BCA"/>
    <w:rsid w:val="00CD4E6B"/>
    <w:rsid w:val="00CD4EFA"/>
    <w:rsid w:val="00CD4FC1"/>
    <w:rsid w:val="00CD5142"/>
    <w:rsid w:val="00CD51DD"/>
    <w:rsid w:val="00CD51E0"/>
    <w:rsid w:val="00CD5324"/>
    <w:rsid w:val="00CD5371"/>
    <w:rsid w:val="00CD54B8"/>
    <w:rsid w:val="00CD552B"/>
    <w:rsid w:val="00CD5649"/>
    <w:rsid w:val="00CD580A"/>
    <w:rsid w:val="00CD5835"/>
    <w:rsid w:val="00CD5F78"/>
    <w:rsid w:val="00CD6125"/>
    <w:rsid w:val="00CD628A"/>
    <w:rsid w:val="00CD63E6"/>
    <w:rsid w:val="00CD64C8"/>
    <w:rsid w:val="00CD6573"/>
    <w:rsid w:val="00CD6610"/>
    <w:rsid w:val="00CD672E"/>
    <w:rsid w:val="00CD67AD"/>
    <w:rsid w:val="00CD6972"/>
    <w:rsid w:val="00CD69E7"/>
    <w:rsid w:val="00CD6CF1"/>
    <w:rsid w:val="00CD6CF6"/>
    <w:rsid w:val="00CD6CFB"/>
    <w:rsid w:val="00CD6E5A"/>
    <w:rsid w:val="00CD6F53"/>
    <w:rsid w:val="00CD6F8A"/>
    <w:rsid w:val="00CD709B"/>
    <w:rsid w:val="00CD712C"/>
    <w:rsid w:val="00CD7526"/>
    <w:rsid w:val="00CD7601"/>
    <w:rsid w:val="00CD761C"/>
    <w:rsid w:val="00CD77B8"/>
    <w:rsid w:val="00CD77DB"/>
    <w:rsid w:val="00CD7808"/>
    <w:rsid w:val="00CD78B7"/>
    <w:rsid w:val="00CD7913"/>
    <w:rsid w:val="00CD7A9B"/>
    <w:rsid w:val="00CD7ACF"/>
    <w:rsid w:val="00CD7AE0"/>
    <w:rsid w:val="00CD7D0F"/>
    <w:rsid w:val="00CD7D51"/>
    <w:rsid w:val="00CE0127"/>
    <w:rsid w:val="00CE01B7"/>
    <w:rsid w:val="00CE01E0"/>
    <w:rsid w:val="00CE02AF"/>
    <w:rsid w:val="00CE02C4"/>
    <w:rsid w:val="00CE04E2"/>
    <w:rsid w:val="00CE0667"/>
    <w:rsid w:val="00CE0777"/>
    <w:rsid w:val="00CE07E4"/>
    <w:rsid w:val="00CE081F"/>
    <w:rsid w:val="00CE0A92"/>
    <w:rsid w:val="00CE0E64"/>
    <w:rsid w:val="00CE0E95"/>
    <w:rsid w:val="00CE0F33"/>
    <w:rsid w:val="00CE1076"/>
    <w:rsid w:val="00CE1194"/>
    <w:rsid w:val="00CE1250"/>
    <w:rsid w:val="00CE1402"/>
    <w:rsid w:val="00CE14E6"/>
    <w:rsid w:val="00CE162E"/>
    <w:rsid w:val="00CE16A9"/>
    <w:rsid w:val="00CE184E"/>
    <w:rsid w:val="00CE1B11"/>
    <w:rsid w:val="00CE1D37"/>
    <w:rsid w:val="00CE1DC7"/>
    <w:rsid w:val="00CE1EDE"/>
    <w:rsid w:val="00CE1FCB"/>
    <w:rsid w:val="00CE203B"/>
    <w:rsid w:val="00CE216A"/>
    <w:rsid w:val="00CE23D3"/>
    <w:rsid w:val="00CE242A"/>
    <w:rsid w:val="00CE2542"/>
    <w:rsid w:val="00CE254D"/>
    <w:rsid w:val="00CE299A"/>
    <w:rsid w:val="00CE29E0"/>
    <w:rsid w:val="00CE2CF5"/>
    <w:rsid w:val="00CE2D63"/>
    <w:rsid w:val="00CE2E28"/>
    <w:rsid w:val="00CE2E49"/>
    <w:rsid w:val="00CE2F0B"/>
    <w:rsid w:val="00CE2FF1"/>
    <w:rsid w:val="00CE32C3"/>
    <w:rsid w:val="00CE32E3"/>
    <w:rsid w:val="00CE3393"/>
    <w:rsid w:val="00CE346D"/>
    <w:rsid w:val="00CE34F6"/>
    <w:rsid w:val="00CE3506"/>
    <w:rsid w:val="00CE36EB"/>
    <w:rsid w:val="00CE3803"/>
    <w:rsid w:val="00CE3804"/>
    <w:rsid w:val="00CE3C20"/>
    <w:rsid w:val="00CE3C92"/>
    <w:rsid w:val="00CE3D5E"/>
    <w:rsid w:val="00CE3DD1"/>
    <w:rsid w:val="00CE3FD6"/>
    <w:rsid w:val="00CE41E7"/>
    <w:rsid w:val="00CE42AC"/>
    <w:rsid w:val="00CE42D0"/>
    <w:rsid w:val="00CE42E5"/>
    <w:rsid w:val="00CE439F"/>
    <w:rsid w:val="00CE43D0"/>
    <w:rsid w:val="00CE4413"/>
    <w:rsid w:val="00CE4416"/>
    <w:rsid w:val="00CE44F6"/>
    <w:rsid w:val="00CE452B"/>
    <w:rsid w:val="00CE4569"/>
    <w:rsid w:val="00CE48F6"/>
    <w:rsid w:val="00CE4909"/>
    <w:rsid w:val="00CE49CA"/>
    <w:rsid w:val="00CE4A8F"/>
    <w:rsid w:val="00CE4AB4"/>
    <w:rsid w:val="00CE4BB5"/>
    <w:rsid w:val="00CE4BCD"/>
    <w:rsid w:val="00CE4C7B"/>
    <w:rsid w:val="00CE4C85"/>
    <w:rsid w:val="00CE4EB5"/>
    <w:rsid w:val="00CE4EB6"/>
    <w:rsid w:val="00CE4ED8"/>
    <w:rsid w:val="00CE50CB"/>
    <w:rsid w:val="00CE5189"/>
    <w:rsid w:val="00CE5389"/>
    <w:rsid w:val="00CE53E5"/>
    <w:rsid w:val="00CE5424"/>
    <w:rsid w:val="00CE54C9"/>
    <w:rsid w:val="00CE55D8"/>
    <w:rsid w:val="00CE5605"/>
    <w:rsid w:val="00CE57D9"/>
    <w:rsid w:val="00CE5859"/>
    <w:rsid w:val="00CE587C"/>
    <w:rsid w:val="00CE5943"/>
    <w:rsid w:val="00CE5969"/>
    <w:rsid w:val="00CE59E6"/>
    <w:rsid w:val="00CE5B0E"/>
    <w:rsid w:val="00CE5E72"/>
    <w:rsid w:val="00CE5F45"/>
    <w:rsid w:val="00CE619E"/>
    <w:rsid w:val="00CE6698"/>
    <w:rsid w:val="00CE672E"/>
    <w:rsid w:val="00CE67D6"/>
    <w:rsid w:val="00CE69F7"/>
    <w:rsid w:val="00CE6A79"/>
    <w:rsid w:val="00CE6B0E"/>
    <w:rsid w:val="00CE6BC1"/>
    <w:rsid w:val="00CE6BEA"/>
    <w:rsid w:val="00CE6F2C"/>
    <w:rsid w:val="00CE71DB"/>
    <w:rsid w:val="00CE7263"/>
    <w:rsid w:val="00CE72EB"/>
    <w:rsid w:val="00CE753F"/>
    <w:rsid w:val="00CE758E"/>
    <w:rsid w:val="00CE75F4"/>
    <w:rsid w:val="00CE7B4C"/>
    <w:rsid w:val="00CF01F4"/>
    <w:rsid w:val="00CF0255"/>
    <w:rsid w:val="00CF0261"/>
    <w:rsid w:val="00CF0294"/>
    <w:rsid w:val="00CF030D"/>
    <w:rsid w:val="00CF039D"/>
    <w:rsid w:val="00CF04C8"/>
    <w:rsid w:val="00CF0503"/>
    <w:rsid w:val="00CF0701"/>
    <w:rsid w:val="00CF0A3D"/>
    <w:rsid w:val="00CF0AFF"/>
    <w:rsid w:val="00CF0B2B"/>
    <w:rsid w:val="00CF0E24"/>
    <w:rsid w:val="00CF1033"/>
    <w:rsid w:val="00CF13AC"/>
    <w:rsid w:val="00CF13B5"/>
    <w:rsid w:val="00CF170A"/>
    <w:rsid w:val="00CF1895"/>
    <w:rsid w:val="00CF19E5"/>
    <w:rsid w:val="00CF1A74"/>
    <w:rsid w:val="00CF1A8F"/>
    <w:rsid w:val="00CF1B46"/>
    <w:rsid w:val="00CF1BCF"/>
    <w:rsid w:val="00CF1C69"/>
    <w:rsid w:val="00CF1C96"/>
    <w:rsid w:val="00CF1CAB"/>
    <w:rsid w:val="00CF205E"/>
    <w:rsid w:val="00CF2072"/>
    <w:rsid w:val="00CF216D"/>
    <w:rsid w:val="00CF225A"/>
    <w:rsid w:val="00CF2279"/>
    <w:rsid w:val="00CF24C5"/>
    <w:rsid w:val="00CF25BB"/>
    <w:rsid w:val="00CF2614"/>
    <w:rsid w:val="00CF2727"/>
    <w:rsid w:val="00CF27B1"/>
    <w:rsid w:val="00CF2A29"/>
    <w:rsid w:val="00CF2A4D"/>
    <w:rsid w:val="00CF2A97"/>
    <w:rsid w:val="00CF2B03"/>
    <w:rsid w:val="00CF2C59"/>
    <w:rsid w:val="00CF2D45"/>
    <w:rsid w:val="00CF2ED1"/>
    <w:rsid w:val="00CF3080"/>
    <w:rsid w:val="00CF3153"/>
    <w:rsid w:val="00CF31BF"/>
    <w:rsid w:val="00CF3285"/>
    <w:rsid w:val="00CF3288"/>
    <w:rsid w:val="00CF33E6"/>
    <w:rsid w:val="00CF3696"/>
    <w:rsid w:val="00CF3699"/>
    <w:rsid w:val="00CF391B"/>
    <w:rsid w:val="00CF3A6D"/>
    <w:rsid w:val="00CF3AA9"/>
    <w:rsid w:val="00CF3C5A"/>
    <w:rsid w:val="00CF40F7"/>
    <w:rsid w:val="00CF4128"/>
    <w:rsid w:val="00CF4167"/>
    <w:rsid w:val="00CF43C1"/>
    <w:rsid w:val="00CF444B"/>
    <w:rsid w:val="00CF44D9"/>
    <w:rsid w:val="00CF4527"/>
    <w:rsid w:val="00CF455A"/>
    <w:rsid w:val="00CF45E4"/>
    <w:rsid w:val="00CF4790"/>
    <w:rsid w:val="00CF4C06"/>
    <w:rsid w:val="00CF4E27"/>
    <w:rsid w:val="00CF4F2E"/>
    <w:rsid w:val="00CF5064"/>
    <w:rsid w:val="00CF5098"/>
    <w:rsid w:val="00CF5250"/>
    <w:rsid w:val="00CF527A"/>
    <w:rsid w:val="00CF53B3"/>
    <w:rsid w:val="00CF565F"/>
    <w:rsid w:val="00CF56FE"/>
    <w:rsid w:val="00CF570D"/>
    <w:rsid w:val="00CF598F"/>
    <w:rsid w:val="00CF59A0"/>
    <w:rsid w:val="00CF5AF8"/>
    <w:rsid w:val="00CF5BC8"/>
    <w:rsid w:val="00CF5C77"/>
    <w:rsid w:val="00CF5CCC"/>
    <w:rsid w:val="00CF5EBC"/>
    <w:rsid w:val="00CF5F82"/>
    <w:rsid w:val="00CF610F"/>
    <w:rsid w:val="00CF614C"/>
    <w:rsid w:val="00CF61BE"/>
    <w:rsid w:val="00CF64F5"/>
    <w:rsid w:val="00CF66D3"/>
    <w:rsid w:val="00CF678E"/>
    <w:rsid w:val="00CF68DD"/>
    <w:rsid w:val="00CF6993"/>
    <w:rsid w:val="00CF69EC"/>
    <w:rsid w:val="00CF6AB5"/>
    <w:rsid w:val="00CF6E11"/>
    <w:rsid w:val="00CF6E4A"/>
    <w:rsid w:val="00CF6EB8"/>
    <w:rsid w:val="00CF707D"/>
    <w:rsid w:val="00CF71CD"/>
    <w:rsid w:val="00CF7207"/>
    <w:rsid w:val="00CF775C"/>
    <w:rsid w:val="00CF7A60"/>
    <w:rsid w:val="00CF7C27"/>
    <w:rsid w:val="00CF7C62"/>
    <w:rsid w:val="00CF7EC1"/>
    <w:rsid w:val="00D00026"/>
    <w:rsid w:val="00D00044"/>
    <w:rsid w:val="00D000F8"/>
    <w:rsid w:val="00D0015C"/>
    <w:rsid w:val="00D003FA"/>
    <w:rsid w:val="00D00639"/>
    <w:rsid w:val="00D00694"/>
    <w:rsid w:val="00D006C7"/>
    <w:rsid w:val="00D00917"/>
    <w:rsid w:val="00D00A98"/>
    <w:rsid w:val="00D00B12"/>
    <w:rsid w:val="00D00B86"/>
    <w:rsid w:val="00D00BFF"/>
    <w:rsid w:val="00D00C8E"/>
    <w:rsid w:val="00D00CD5"/>
    <w:rsid w:val="00D00FA0"/>
    <w:rsid w:val="00D0101B"/>
    <w:rsid w:val="00D0102D"/>
    <w:rsid w:val="00D01063"/>
    <w:rsid w:val="00D010F5"/>
    <w:rsid w:val="00D0119D"/>
    <w:rsid w:val="00D011DE"/>
    <w:rsid w:val="00D01252"/>
    <w:rsid w:val="00D013AD"/>
    <w:rsid w:val="00D0150B"/>
    <w:rsid w:val="00D01688"/>
    <w:rsid w:val="00D018BC"/>
    <w:rsid w:val="00D01A0C"/>
    <w:rsid w:val="00D01A26"/>
    <w:rsid w:val="00D01AFB"/>
    <w:rsid w:val="00D01CDB"/>
    <w:rsid w:val="00D01D99"/>
    <w:rsid w:val="00D01DE4"/>
    <w:rsid w:val="00D01EE8"/>
    <w:rsid w:val="00D01F41"/>
    <w:rsid w:val="00D01F5D"/>
    <w:rsid w:val="00D01F68"/>
    <w:rsid w:val="00D01F7D"/>
    <w:rsid w:val="00D02033"/>
    <w:rsid w:val="00D02314"/>
    <w:rsid w:val="00D023C3"/>
    <w:rsid w:val="00D0244B"/>
    <w:rsid w:val="00D025A5"/>
    <w:rsid w:val="00D0264C"/>
    <w:rsid w:val="00D026A0"/>
    <w:rsid w:val="00D026DC"/>
    <w:rsid w:val="00D027AF"/>
    <w:rsid w:val="00D027CB"/>
    <w:rsid w:val="00D02A62"/>
    <w:rsid w:val="00D02A72"/>
    <w:rsid w:val="00D02C1A"/>
    <w:rsid w:val="00D02CBE"/>
    <w:rsid w:val="00D02CF6"/>
    <w:rsid w:val="00D02DA0"/>
    <w:rsid w:val="00D02DC3"/>
    <w:rsid w:val="00D02ECC"/>
    <w:rsid w:val="00D02F38"/>
    <w:rsid w:val="00D02F84"/>
    <w:rsid w:val="00D02F95"/>
    <w:rsid w:val="00D030A8"/>
    <w:rsid w:val="00D03379"/>
    <w:rsid w:val="00D03381"/>
    <w:rsid w:val="00D03818"/>
    <w:rsid w:val="00D03996"/>
    <w:rsid w:val="00D039B7"/>
    <w:rsid w:val="00D03B0E"/>
    <w:rsid w:val="00D03B82"/>
    <w:rsid w:val="00D03C88"/>
    <w:rsid w:val="00D03CA2"/>
    <w:rsid w:val="00D03E20"/>
    <w:rsid w:val="00D03E32"/>
    <w:rsid w:val="00D04090"/>
    <w:rsid w:val="00D040C8"/>
    <w:rsid w:val="00D045FF"/>
    <w:rsid w:val="00D04C7D"/>
    <w:rsid w:val="00D05105"/>
    <w:rsid w:val="00D051EF"/>
    <w:rsid w:val="00D0523C"/>
    <w:rsid w:val="00D052B8"/>
    <w:rsid w:val="00D053F5"/>
    <w:rsid w:val="00D05457"/>
    <w:rsid w:val="00D054EE"/>
    <w:rsid w:val="00D0557E"/>
    <w:rsid w:val="00D055AC"/>
    <w:rsid w:val="00D05626"/>
    <w:rsid w:val="00D0576E"/>
    <w:rsid w:val="00D05801"/>
    <w:rsid w:val="00D05858"/>
    <w:rsid w:val="00D0586E"/>
    <w:rsid w:val="00D05902"/>
    <w:rsid w:val="00D059C3"/>
    <w:rsid w:val="00D05C0E"/>
    <w:rsid w:val="00D05C84"/>
    <w:rsid w:val="00D05D3C"/>
    <w:rsid w:val="00D05F08"/>
    <w:rsid w:val="00D06065"/>
    <w:rsid w:val="00D06180"/>
    <w:rsid w:val="00D06313"/>
    <w:rsid w:val="00D065A8"/>
    <w:rsid w:val="00D067BD"/>
    <w:rsid w:val="00D06ABF"/>
    <w:rsid w:val="00D06D01"/>
    <w:rsid w:val="00D06D11"/>
    <w:rsid w:val="00D06D3F"/>
    <w:rsid w:val="00D06E9E"/>
    <w:rsid w:val="00D06EEB"/>
    <w:rsid w:val="00D06EFC"/>
    <w:rsid w:val="00D06F9B"/>
    <w:rsid w:val="00D071B2"/>
    <w:rsid w:val="00D071BF"/>
    <w:rsid w:val="00D073FE"/>
    <w:rsid w:val="00D07407"/>
    <w:rsid w:val="00D07734"/>
    <w:rsid w:val="00D078BE"/>
    <w:rsid w:val="00D07972"/>
    <w:rsid w:val="00D079A0"/>
    <w:rsid w:val="00D07A53"/>
    <w:rsid w:val="00D07B97"/>
    <w:rsid w:val="00D07BBB"/>
    <w:rsid w:val="00D07DA4"/>
    <w:rsid w:val="00D07E66"/>
    <w:rsid w:val="00D07F54"/>
    <w:rsid w:val="00D07F6A"/>
    <w:rsid w:val="00D07F86"/>
    <w:rsid w:val="00D10044"/>
    <w:rsid w:val="00D100B2"/>
    <w:rsid w:val="00D106AD"/>
    <w:rsid w:val="00D108BB"/>
    <w:rsid w:val="00D10956"/>
    <w:rsid w:val="00D10ACC"/>
    <w:rsid w:val="00D10DD5"/>
    <w:rsid w:val="00D10ECD"/>
    <w:rsid w:val="00D11087"/>
    <w:rsid w:val="00D111BD"/>
    <w:rsid w:val="00D112FA"/>
    <w:rsid w:val="00D1134F"/>
    <w:rsid w:val="00D11497"/>
    <w:rsid w:val="00D114FA"/>
    <w:rsid w:val="00D1152D"/>
    <w:rsid w:val="00D116B9"/>
    <w:rsid w:val="00D1184A"/>
    <w:rsid w:val="00D11B87"/>
    <w:rsid w:val="00D11CBE"/>
    <w:rsid w:val="00D11CC0"/>
    <w:rsid w:val="00D11E07"/>
    <w:rsid w:val="00D12027"/>
    <w:rsid w:val="00D1224E"/>
    <w:rsid w:val="00D1235F"/>
    <w:rsid w:val="00D1237D"/>
    <w:rsid w:val="00D123F9"/>
    <w:rsid w:val="00D12508"/>
    <w:rsid w:val="00D12571"/>
    <w:rsid w:val="00D12598"/>
    <w:rsid w:val="00D12615"/>
    <w:rsid w:val="00D12891"/>
    <w:rsid w:val="00D12893"/>
    <w:rsid w:val="00D1292B"/>
    <w:rsid w:val="00D12C93"/>
    <w:rsid w:val="00D12D8A"/>
    <w:rsid w:val="00D12E1D"/>
    <w:rsid w:val="00D131DA"/>
    <w:rsid w:val="00D134A5"/>
    <w:rsid w:val="00D13512"/>
    <w:rsid w:val="00D13572"/>
    <w:rsid w:val="00D138AE"/>
    <w:rsid w:val="00D13AA9"/>
    <w:rsid w:val="00D13B6C"/>
    <w:rsid w:val="00D13D84"/>
    <w:rsid w:val="00D13EAD"/>
    <w:rsid w:val="00D13F3C"/>
    <w:rsid w:val="00D140DD"/>
    <w:rsid w:val="00D142E6"/>
    <w:rsid w:val="00D1459C"/>
    <w:rsid w:val="00D14610"/>
    <w:rsid w:val="00D148F9"/>
    <w:rsid w:val="00D14912"/>
    <w:rsid w:val="00D14A78"/>
    <w:rsid w:val="00D14B10"/>
    <w:rsid w:val="00D14CC9"/>
    <w:rsid w:val="00D14EDA"/>
    <w:rsid w:val="00D14F06"/>
    <w:rsid w:val="00D14F5E"/>
    <w:rsid w:val="00D14F63"/>
    <w:rsid w:val="00D15067"/>
    <w:rsid w:val="00D150FB"/>
    <w:rsid w:val="00D1527E"/>
    <w:rsid w:val="00D15543"/>
    <w:rsid w:val="00D15783"/>
    <w:rsid w:val="00D157DA"/>
    <w:rsid w:val="00D15996"/>
    <w:rsid w:val="00D15C96"/>
    <w:rsid w:val="00D15DAF"/>
    <w:rsid w:val="00D15DE6"/>
    <w:rsid w:val="00D1600B"/>
    <w:rsid w:val="00D1608A"/>
    <w:rsid w:val="00D16119"/>
    <w:rsid w:val="00D1620F"/>
    <w:rsid w:val="00D16222"/>
    <w:rsid w:val="00D16354"/>
    <w:rsid w:val="00D1645F"/>
    <w:rsid w:val="00D165BB"/>
    <w:rsid w:val="00D166FA"/>
    <w:rsid w:val="00D167E4"/>
    <w:rsid w:val="00D16806"/>
    <w:rsid w:val="00D1693D"/>
    <w:rsid w:val="00D16C00"/>
    <w:rsid w:val="00D16C18"/>
    <w:rsid w:val="00D16F19"/>
    <w:rsid w:val="00D1712C"/>
    <w:rsid w:val="00D174A2"/>
    <w:rsid w:val="00D175C8"/>
    <w:rsid w:val="00D176BD"/>
    <w:rsid w:val="00D176C2"/>
    <w:rsid w:val="00D1779C"/>
    <w:rsid w:val="00D177BE"/>
    <w:rsid w:val="00D17970"/>
    <w:rsid w:val="00D17B1E"/>
    <w:rsid w:val="00D17C0E"/>
    <w:rsid w:val="00D17C52"/>
    <w:rsid w:val="00D17CC1"/>
    <w:rsid w:val="00D17F7E"/>
    <w:rsid w:val="00D2001F"/>
    <w:rsid w:val="00D2019F"/>
    <w:rsid w:val="00D201B6"/>
    <w:rsid w:val="00D20337"/>
    <w:rsid w:val="00D2033F"/>
    <w:rsid w:val="00D203FE"/>
    <w:rsid w:val="00D2049A"/>
    <w:rsid w:val="00D204BD"/>
    <w:rsid w:val="00D20515"/>
    <w:rsid w:val="00D205BD"/>
    <w:rsid w:val="00D20680"/>
    <w:rsid w:val="00D2068E"/>
    <w:rsid w:val="00D2070D"/>
    <w:rsid w:val="00D207C6"/>
    <w:rsid w:val="00D2081E"/>
    <w:rsid w:val="00D2085F"/>
    <w:rsid w:val="00D208E8"/>
    <w:rsid w:val="00D208EE"/>
    <w:rsid w:val="00D20A87"/>
    <w:rsid w:val="00D20BED"/>
    <w:rsid w:val="00D20BF7"/>
    <w:rsid w:val="00D20D6B"/>
    <w:rsid w:val="00D20DF1"/>
    <w:rsid w:val="00D20FDB"/>
    <w:rsid w:val="00D210DA"/>
    <w:rsid w:val="00D21247"/>
    <w:rsid w:val="00D21627"/>
    <w:rsid w:val="00D216AE"/>
    <w:rsid w:val="00D21715"/>
    <w:rsid w:val="00D21755"/>
    <w:rsid w:val="00D217D0"/>
    <w:rsid w:val="00D21830"/>
    <w:rsid w:val="00D21851"/>
    <w:rsid w:val="00D2191D"/>
    <w:rsid w:val="00D21A80"/>
    <w:rsid w:val="00D21AF5"/>
    <w:rsid w:val="00D21B33"/>
    <w:rsid w:val="00D21C46"/>
    <w:rsid w:val="00D21CD4"/>
    <w:rsid w:val="00D222A8"/>
    <w:rsid w:val="00D222C5"/>
    <w:rsid w:val="00D223CF"/>
    <w:rsid w:val="00D224DB"/>
    <w:rsid w:val="00D22561"/>
    <w:rsid w:val="00D22A32"/>
    <w:rsid w:val="00D22A54"/>
    <w:rsid w:val="00D22AA1"/>
    <w:rsid w:val="00D22B17"/>
    <w:rsid w:val="00D22C6F"/>
    <w:rsid w:val="00D2327B"/>
    <w:rsid w:val="00D2346A"/>
    <w:rsid w:val="00D23494"/>
    <w:rsid w:val="00D23708"/>
    <w:rsid w:val="00D23A33"/>
    <w:rsid w:val="00D23FAB"/>
    <w:rsid w:val="00D242CB"/>
    <w:rsid w:val="00D2431F"/>
    <w:rsid w:val="00D24551"/>
    <w:rsid w:val="00D246A4"/>
    <w:rsid w:val="00D2485C"/>
    <w:rsid w:val="00D24B12"/>
    <w:rsid w:val="00D24D5F"/>
    <w:rsid w:val="00D24D95"/>
    <w:rsid w:val="00D24E33"/>
    <w:rsid w:val="00D24EBE"/>
    <w:rsid w:val="00D24FB3"/>
    <w:rsid w:val="00D250F5"/>
    <w:rsid w:val="00D2545E"/>
    <w:rsid w:val="00D25811"/>
    <w:rsid w:val="00D25856"/>
    <w:rsid w:val="00D258B9"/>
    <w:rsid w:val="00D25A63"/>
    <w:rsid w:val="00D25AAD"/>
    <w:rsid w:val="00D25ABA"/>
    <w:rsid w:val="00D260BA"/>
    <w:rsid w:val="00D26132"/>
    <w:rsid w:val="00D26173"/>
    <w:rsid w:val="00D261CF"/>
    <w:rsid w:val="00D26225"/>
    <w:rsid w:val="00D26349"/>
    <w:rsid w:val="00D2636A"/>
    <w:rsid w:val="00D263C2"/>
    <w:rsid w:val="00D263EA"/>
    <w:rsid w:val="00D26724"/>
    <w:rsid w:val="00D267BF"/>
    <w:rsid w:val="00D268BC"/>
    <w:rsid w:val="00D269BA"/>
    <w:rsid w:val="00D26AC7"/>
    <w:rsid w:val="00D26BD1"/>
    <w:rsid w:val="00D26CAF"/>
    <w:rsid w:val="00D26D7F"/>
    <w:rsid w:val="00D26E71"/>
    <w:rsid w:val="00D26FD3"/>
    <w:rsid w:val="00D27085"/>
    <w:rsid w:val="00D270AA"/>
    <w:rsid w:val="00D274D2"/>
    <w:rsid w:val="00D2766D"/>
    <w:rsid w:val="00D277B9"/>
    <w:rsid w:val="00D277C7"/>
    <w:rsid w:val="00D27831"/>
    <w:rsid w:val="00D27857"/>
    <w:rsid w:val="00D27A01"/>
    <w:rsid w:val="00D27C3B"/>
    <w:rsid w:val="00D27EAE"/>
    <w:rsid w:val="00D3007B"/>
    <w:rsid w:val="00D3017D"/>
    <w:rsid w:val="00D3022F"/>
    <w:rsid w:val="00D30298"/>
    <w:rsid w:val="00D30319"/>
    <w:rsid w:val="00D30509"/>
    <w:rsid w:val="00D30833"/>
    <w:rsid w:val="00D30886"/>
    <w:rsid w:val="00D30BC5"/>
    <w:rsid w:val="00D30CD1"/>
    <w:rsid w:val="00D30CEF"/>
    <w:rsid w:val="00D30D1F"/>
    <w:rsid w:val="00D30D6B"/>
    <w:rsid w:val="00D30E02"/>
    <w:rsid w:val="00D30E44"/>
    <w:rsid w:val="00D30E63"/>
    <w:rsid w:val="00D30F41"/>
    <w:rsid w:val="00D31002"/>
    <w:rsid w:val="00D310DB"/>
    <w:rsid w:val="00D31247"/>
    <w:rsid w:val="00D31286"/>
    <w:rsid w:val="00D3134C"/>
    <w:rsid w:val="00D314DB"/>
    <w:rsid w:val="00D3164A"/>
    <w:rsid w:val="00D31979"/>
    <w:rsid w:val="00D31B2C"/>
    <w:rsid w:val="00D31D52"/>
    <w:rsid w:val="00D31D7B"/>
    <w:rsid w:val="00D31E6D"/>
    <w:rsid w:val="00D31E6E"/>
    <w:rsid w:val="00D31FC8"/>
    <w:rsid w:val="00D31FF2"/>
    <w:rsid w:val="00D320B3"/>
    <w:rsid w:val="00D320CC"/>
    <w:rsid w:val="00D3215C"/>
    <w:rsid w:val="00D3222F"/>
    <w:rsid w:val="00D32283"/>
    <w:rsid w:val="00D3251C"/>
    <w:rsid w:val="00D32699"/>
    <w:rsid w:val="00D3282A"/>
    <w:rsid w:val="00D328E3"/>
    <w:rsid w:val="00D32AF9"/>
    <w:rsid w:val="00D32C15"/>
    <w:rsid w:val="00D32C56"/>
    <w:rsid w:val="00D32EC9"/>
    <w:rsid w:val="00D32F81"/>
    <w:rsid w:val="00D32FA8"/>
    <w:rsid w:val="00D32FBC"/>
    <w:rsid w:val="00D33079"/>
    <w:rsid w:val="00D3316B"/>
    <w:rsid w:val="00D33211"/>
    <w:rsid w:val="00D33229"/>
    <w:rsid w:val="00D33402"/>
    <w:rsid w:val="00D33446"/>
    <w:rsid w:val="00D334A2"/>
    <w:rsid w:val="00D33585"/>
    <w:rsid w:val="00D3363B"/>
    <w:rsid w:val="00D3364D"/>
    <w:rsid w:val="00D3369A"/>
    <w:rsid w:val="00D33714"/>
    <w:rsid w:val="00D3376B"/>
    <w:rsid w:val="00D33984"/>
    <w:rsid w:val="00D33AB9"/>
    <w:rsid w:val="00D33ACE"/>
    <w:rsid w:val="00D33ADB"/>
    <w:rsid w:val="00D33BA9"/>
    <w:rsid w:val="00D33D64"/>
    <w:rsid w:val="00D33E89"/>
    <w:rsid w:val="00D33EA5"/>
    <w:rsid w:val="00D340DE"/>
    <w:rsid w:val="00D34159"/>
    <w:rsid w:val="00D3452C"/>
    <w:rsid w:val="00D34691"/>
    <w:rsid w:val="00D34719"/>
    <w:rsid w:val="00D34AA9"/>
    <w:rsid w:val="00D34AC1"/>
    <w:rsid w:val="00D34B38"/>
    <w:rsid w:val="00D34C1F"/>
    <w:rsid w:val="00D34F5F"/>
    <w:rsid w:val="00D35231"/>
    <w:rsid w:val="00D3524E"/>
    <w:rsid w:val="00D35363"/>
    <w:rsid w:val="00D354ED"/>
    <w:rsid w:val="00D3555F"/>
    <w:rsid w:val="00D355EB"/>
    <w:rsid w:val="00D35768"/>
    <w:rsid w:val="00D357DB"/>
    <w:rsid w:val="00D358F7"/>
    <w:rsid w:val="00D35979"/>
    <w:rsid w:val="00D35A57"/>
    <w:rsid w:val="00D35A5B"/>
    <w:rsid w:val="00D35CD2"/>
    <w:rsid w:val="00D35D06"/>
    <w:rsid w:val="00D35D6B"/>
    <w:rsid w:val="00D35DDB"/>
    <w:rsid w:val="00D36068"/>
    <w:rsid w:val="00D360A7"/>
    <w:rsid w:val="00D361CD"/>
    <w:rsid w:val="00D361E0"/>
    <w:rsid w:val="00D364BA"/>
    <w:rsid w:val="00D364F0"/>
    <w:rsid w:val="00D36577"/>
    <w:rsid w:val="00D3664F"/>
    <w:rsid w:val="00D367E3"/>
    <w:rsid w:val="00D3689C"/>
    <w:rsid w:val="00D36CDC"/>
    <w:rsid w:val="00D36E46"/>
    <w:rsid w:val="00D36F52"/>
    <w:rsid w:val="00D3701B"/>
    <w:rsid w:val="00D370A3"/>
    <w:rsid w:val="00D3716B"/>
    <w:rsid w:val="00D373A8"/>
    <w:rsid w:val="00D374CD"/>
    <w:rsid w:val="00D37653"/>
    <w:rsid w:val="00D377D8"/>
    <w:rsid w:val="00D37838"/>
    <w:rsid w:val="00D3786E"/>
    <w:rsid w:val="00D3792E"/>
    <w:rsid w:val="00D379A4"/>
    <w:rsid w:val="00D37AD7"/>
    <w:rsid w:val="00D37B47"/>
    <w:rsid w:val="00D37D04"/>
    <w:rsid w:val="00D37EC4"/>
    <w:rsid w:val="00D37EE4"/>
    <w:rsid w:val="00D40054"/>
    <w:rsid w:val="00D401BC"/>
    <w:rsid w:val="00D4028F"/>
    <w:rsid w:val="00D40394"/>
    <w:rsid w:val="00D40457"/>
    <w:rsid w:val="00D40458"/>
    <w:rsid w:val="00D404F5"/>
    <w:rsid w:val="00D40690"/>
    <w:rsid w:val="00D40781"/>
    <w:rsid w:val="00D4087D"/>
    <w:rsid w:val="00D409D0"/>
    <w:rsid w:val="00D40A1A"/>
    <w:rsid w:val="00D40A90"/>
    <w:rsid w:val="00D40BC4"/>
    <w:rsid w:val="00D40BF8"/>
    <w:rsid w:val="00D41110"/>
    <w:rsid w:val="00D411E3"/>
    <w:rsid w:val="00D41226"/>
    <w:rsid w:val="00D4124E"/>
    <w:rsid w:val="00D41324"/>
    <w:rsid w:val="00D41992"/>
    <w:rsid w:val="00D41B08"/>
    <w:rsid w:val="00D41B7F"/>
    <w:rsid w:val="00D41BF7"/>
    <w:rsid w:val="00D41DE5"/>
    <w:rsid w:val="00D41F88"/>
    <w:rsid w:val="00D42197"/>
    <w:rsid w:val="00D42440"/>
    <w:rsid w:val="00D42508"/>
    <w:rsid w:val="00D4256D"/>
    <w:rsid w:val="00D42714"/>
    <w:rsid w:val="00D42755"/>
    <w:rsid w:val="00D427BE"/>
    <w:rsid w:val="00D42846"/>
    <w:rsid w:val="00D4289D"/>
    <w:rsid w:val="00D42914"/>
    <w:rsid w:val="00D42A9A"/>
    <w:rsid w:val="00D42B8B"/>
    <w:rsid w:val="00D42C6F"/>
    <w:rsid w:val="00D42C72"/>
    <w:rsid w:val="00D42E2E"/>
    <w:rsid w:val="00D42F36"/>
    <w:rsid w:val="00D431A0"/>
    <w:rsid w:val="00D4323B"/>
    <w:rsid w:val="00D43301"/>
    <w:rsid w:val="00D43397"/>
    <w:rsid w:val="00D43453"/>
    <w:rsid w:val="00D4346A"/>
    <w:rsid w:val="00D434E5"/>
    <w:rsid w:val="00D43514"/>
    <w:rsid w:val="00D436C9"/>
    <w:rsid w:val="00D436D8"/>
    <w:rsid w:val="00D436FA"/>
    <w:rsid w:val="00D43909"/>
    <w:rsid w:val="00D43A1A"/>
    <w:rsid w:val="00D43AA5"/>
    <w:rsid w:val="00D43BA0"/>
    <w:rsid w:val="00D43BEC"/>
    <w:rsid w:val="00D43C60"/>
    <w:rsid w:val="00D43C6A"/>
    <w:rsid w:val="00D440BA"/>
    <w:rsid w:val="00D44160"/>
    <w:rsid w:val="00D441BA"/>
    <w:rsid w:val="00D4433E"/>
    <w:rsid w:val="00D4445E"/>
    <w:rsid w:val="00D4450A"/>
    <w:rsid w:val="00D44804"/>
    <w:rsid w:val="00D44829"/>
    <w:rsid w:val="00D4491D"/>
    <w:rsid w:val="00D44AA3"/>
    <w:rsid w:val="00D44E1C"/>
    <w:rsid w:val="00D44FF1"/>
    <w:rsid w:val="00D44FFC"/>
    <w:rsid w:val="00D45237"/>
    <w:rsid w:val="00D456CF"/>
    <w:rsid w:val="00D45783"/>
    <w:rsid w:val="00D459F7"/>
    <w:rsid w:val="00D45B4D"/>
    <w:rsid w:val="00D45C34"/>
    <w:rsid w:val="00D45C52"/>
    <w:rsid w:val="00D45C7D"/>
    <w:rsid w:val="00D45D1A"/>
    <w:rsid w:val="00D45E09"/>
    <w:rsid w:val="00D464DC"/>
    <w:rsid w:val="00D46596"/>
    <w:rsid w:val="00D46A25"/>
    <w:rsid w:val="00D46B98"/>
    <w:rsid w:val="00D46BE3"/>
    <w:rsid w:val="00D46DC7"/>
    <w:rsid w:val="00D46E7F"/>
    <w:rsid w:val="00D46F2D"/>
    <w:rsid w:val="00D46FA1"/>
    <w:rsid w:val="00D47003"/>
    <w:rsid w:val="00D47017"/>
    <w:rsid w:val="00D47040"/>
    <w:rsid w:val="00D470B4"/>
    <w:rsid w:val="00D47107"/>
    <w:rsid w:val="00D471FA"/>
    <w:rsid w:val="00D475AA"/>
    <w:rsid w:val="00D475C4"/>
    <w:rsid w:val="00D47698"/>
    <w:rsid w:val="00D47905"/>
    <w:rsid w:val="00D479B7"/>
    <w:rsid w:val="00D479C3"/>
    <w:rsid w:val="00D47B3C"/>
    <w:rsid w:val="00D47B9E"/>
    <w:rsid w:val="00D47D58"/>
    <w:rsid w:val="00D47F11"/>
    <w:rsid w:val="00D5014E"/>
    <w:rsid w:val="00D50392"/>
    <w:rsid w:val="00D5064D"/>
    <w:rsid w:val="00D50681"/>
    <w:rsid w:val="00D50730"/>
    <w:rsid w:val="00D507B8"/>
    <w:rsid w:val="00D50B56"/>
    <w:rsid w:val="00D50BD6"/>
    <w:rsid w:val="00D50C85"/>
    <w:rsid w:val="00D50D19"/>
    <w:rsid w:val="00D50E4C"/>
    <w:rsid w:val="00D51065"/>
    <w:rsid w:val="00D51218"/>
    <w:rsid w:val="00D51703"/>
    <w:rsid w:val="00D5177C"/>
    <w:rsid w:val="00D517C2"/>
    <w:rsid w:val="00D51D48"/>
    <w:rsid w:val="00D51E4E"/>
    <w:rsid w:val="00D51FC4"/>
    <w:rsid w:val="00D52066"/>
    <w:rsid w:val="00D52093"/>
    <w:rsid w:val="00D5246C"/>
    <w:rsid w:val="00D52487"/>
    <w:rsid w:val="00D524C5"/>
    <w:rsid w:val="00D52672"/>
    <w:rsid w:val="00D5275B"/>
    <w:rsid w:val="00D52820"/>
    <w:rsid w:val="00D52AF0"/>
    <w:rsid w:val="00D52E3E"/>
    <w:rsid w:val="00D52E76"/>
    <w:rsid w:val="00D53152"/>
    <w:rsid w:val="00D531A7"/>
    <w:rsid w:val="00D532FF"/>
    <w:rsid w:val="00D5336D"/>
    <w:rsid w:val="00D5346F"/>
    <w:rsid w:val="00D53546"/>
    <w:rsid w:val="00D5363B"/>
    <w:rsid w:val="00D53642"/>
    <w:rsid w:val="00D538BB"/>
    <w:rsid w:val="00D5413A"/>
    <w:rsid w:val="00D54374"/>
    <w:rsid w:val="00D543A2"/>
    <w:rsid w:val="00D543E5"/>
    <w:rsid w:val="00D544FC"/>
    <w:rsid w:val="00D545ED"/>
    <w:rsid w:val="00D54652"/>
    <w:rsid w:val="00D54761"/>
    <w:rsid w:val="00D54997"/>
    <w:rsid w:val="00D54B3D"/>
    <w:rsid w:val="00D54B7F"/>
    <w:rsid w:val="00D54B8C"/>
    <w:rsid w:val="00D54D85"/>
    <w:rsid w:val="00D54D90"/>
    <w:rsid w:val="00D54FA2"/>
    <w:rsid w:val="00D5501A"/>
    <w:rsid w:val="00D55109"/>
    <w:rsid w:val="00D551BB"/>
    <w:rsid w:val="00D552AB"/>
    <w:rsid w:val="00D5530A"/>
    <w:rsid w:val="00D5541B"/>
    <w:rsid w:val="00D55582"/>
    <w:rsid w:val="00D55690"/>
    <w:rsid w:val="00D55A8B"/>
    <w:rsid w:val="00D55A90"/>
    <w:rsid w:val="00D55B23"/>
    <w:rsid w:val="00D55B39"/>
    <w:rsid w:val="00D56101"/>
    <w:rsid w:val="00D56243"/>
    <w:rsid w:val="00D56345"/>
    <w:rsid w:val="00D563C2"/>
    <w:rsid w:val="00D5645F"/>
    <w:rsid w:val="00D56498"/>
    <w:rsid w:val="00D5653C"/>
    <w:rsid w:val="00D565A2"/>
    <w:rsid w:val="00D56B8B"/>
    <w:rsid w:val="00D56D2F"/>
    <w:rsid w:val="00D56DB8"/>
    <w:rsid w:val="00D56DCC"/>
    <w:rsid w:val="00D56DD2"/>
    <w:rsid w:val="00D5707A"/>
    <w:rsid w:val="00D570B2"/>
    <w:rsid w:val="00D57200"/>
    <w:rsid w:val="00D57593"/>
    <w:rsid w:val="00D57612"/>
    <w:rsid w:val="00D57621"/>
    <w:rsid w:val="00D57642"/>
    <w:rsid w:val="00D5776F"/>
    <w:rsid w:val="00D57795"/>
    <w:rsid w:val="00D577BF"/>
    <w:rsid w:val="00D578CA"/>
    <w:rsid w:val="00D57915"/>
    <w:rsid w:val="00D5791F"/>
    <w:rsid w:val="00D57A5C"/>
    <w:rsid w:val="00D57A91"/>
    <w:rsid w:val="00D57AA7"/>
    <w:rsid w:val="00D57D96"/>
    <w:rsid w:val="00D57DCE"/>
    <w:rsid w:val="00D57EDC"/>
    <w:rsid w:val="00D57F38"/>
    <w:rsid w:val="00D57FC2"/>
    <w:rsid w:val="00D6012E"/>
    <w:rsid w:val="00D60137"/>
    <w:rsid w:val="00D601EB"/>
    <w:rsid w:val="00D601F7"/>
    <w:rsid w:val="00D6037C"/>
    <w:rsid w:val="00D609FD"/>
    <w:rsid w:val="00D60A74"/>
    <w:rsid w:val="00D60BD7"/>
    <w:rsid w:val="00D60DEA"/>
    <w:rsid w:val="00D610EA"/>
    <w:rsid w:val="00D61281"/>
    <w:rsid w:val="00D6139E"/>
    <w:rsid w:val="00D6141F"/>
    <w:rsid w:val="00D6154E"/>
    <w:rsid w:val="00D61725"/>
    <w:rsid w:val="00D6179F"/>
    <w:rsid w:val="00D61848"/>
    <w:rsid w:val="00D618BA"/>
    <w:rsid w:val="00D61931"/>
    <w:rsid w:val="00D62060"/>
    <w:rsid w:val="00D6221F"/>
    <w:rsid w:val="00D622E8"/>
    <w:rsid w:val="00D62323"/>
    <w:rsid w:val="00D6268A"/>
    <w:rsid w:val="00D62AE2"/>
    <w:rsid w:val="00D62AE6"/>
    <w:rsid w:val="00D62E80"/>
    <w:rsid w:val="00D62EDF"/>
    <w:rsid w:val="00D6312B"/>
    <w:rsid w:val="00D63186"/>
    <w:rsid w:val="00D6318B"/>
    <w:rsid w:val="00D631FF"/>
    <w:rsid w:val="00D63349"/>
    <w:rsid w:val="00D6336E"/>
    <w:rsid w:val="00D636E8"/>
    <w:rsid w:val="00D63807"/>
    <w:rsid w:val="00D6399C"/>
    <w:rsid w:val="00D639B2"/>
    <w:rsid w:val="00D63A02"/>
    <w:rsid w:val="00D63A32"/>
    <w:rsid w:val="00D63A93"/>
    <w:rsid w:val="00D63B8E"/>
    <w:rsid w:val="00D63CEB"/>
    <w:rsid w:val="00D63E6C"/>
    <w:rsid w:val="00D63F34"/>
    <w:rsid w:val="00D63FC3"/>
    <w:rsid w:val="00D63FD1"/>
    <w:rsid w:val="00D645D7"/>
    <w:rsid w:val="00D6465B"/>
    <w:rsid w:val="00D64740"/>
    <w:rsid w:val="00D64A8A"/>
    <w:rsid w:val="00D64AB6"/>
    <w:rsid w:val="00D64B16"/>
    <w:rsid w:val="00D64BCB"/>
    <w:rsid w:val="00D64C2F"/>
    <w:rsid w:val="00D64CA9"/>
    <w:rsid w:val="00D64D27"/>
    <w:rsid w:val="00D64EBB"/>
    <w:rsid w:val="00D64FD3"/>
    <w:rsid w:val="00D65445"/>
    <w:rsid w:val="00D654F9"/>
    <w:rsid w:val="00D6550C"/>
    <w:rsid w:val="00D6572C"/>
    <w:rsid w:val="00D657B2"/>
    <w:rsid w:val="00D658D2"/>
    <w:rsid w:val="00D65944"/>
    <w:rsid w:val="00D65A85"/>
    <w:rsid w:val="00D65D49"/>
    <w:rsid w:val="00D65DD7"/>
    <w:rsid w:val="00D65F07"/>
    <w:rsid w:val="00D66079"/>
    <w:rsid w:val="00D660D7"/>
    <w:rsid w:val="00D6640B"/>
    <w:rsid w:val="00D66422"/>
    <w:rsid w:val="00D6654D"/>
    <w:rsid w:val="00D6663C"/>
    <w:rsid w:val="00D666E5"/>
    <w:rsid w:val="00D667DA"/>
    <w:rsid w:val="00D668FC"/>
    <w:rsid w:val="00D66A6C"/>
    <w:rsid w:val="00D66ABE"/>
    <w:rsid w:val="00D66B60"/>
    <w:rsid w:val="00D66C25"/>
    <w:rsid w:val="00D66CA1"/>
    <w:rsid w:val="00D66D8C"/>
    <w:rsid w:val="00D66E3E"/>
    <w:rsid w:val="00D66ED6"/>
    <w:rsid w:val="00D66F96"/>
    <w:rsid w:val="00D6706E"/>
    <w:rsid w:val="00D67078"/>
    <w:rsid w:val="00D671A3"/>
    <w:rsid w:val="00D673DE"/>
    <w:rsid w:val="00D673FC"/>
    <w:rsid w:val="00D67578"/>
    <w:rsid w:val="00D675DC"/>
    <w:rsid w:val="00D67723"/>
    <w:rsid w:val="00D67900"/>
    <w:rsid w:val="00D67909"/>
    <w:rsid w:val="00D6797E"/>
    <w:rsid w:val="00D67AE7"/>
    <w:rsid w:val="00D67B7B"/>
    <w:rsid w:val="00D67B82"/>
    <w:rsid w:val="00D67C1A"/>
    <w:rsid w:val="00D67CD1"/>
    <w:rsid w:val="00D67D81"/>
    <w:rsid w:val="00D67DC0"/>
    <w:rsid w:val="00D67E39"/>
    <w:rsid w:val="00D67E5C"/>
    <w:rsid w:val="00D67E7C"/>
    <w:rsid w:val="00D67EAE"/>
    <w:rsid w:val="00D67F43"/>
    <w:rsid w:val="00D70267"/>
    <w:rsid w:val="00D702C1"/>
    <w:rsid w:val="00D704BE"/>
    <w:rsid w:val="00D7052F"/>
    <w:rsid w:val="00D70728"/>
    <w:rsid w:val="00D70827"/>
    <w:rsid w:val="00D7099C"/>
    <w:rsid w:val="00D70BDA"/>
    <w:rsid w:val="00D70BF7"/>
    <w:rsid w:val="00D70DBD"/>
    <w:rsid w:val="00D70ECD"/>
    <w:rsid w:val="00D70F4A"/>
    <w:rsid w:val="00D710DA"/>
    <w:rsid w:val="00D71384"/>
    <w:rsid w:val="00D7138D"/>
    <w:rsid w:val="00D713DA"/>
    <w:rsid w:val="00D7149D"/>
    <w:rsid w:val="00D7179C"/>
    <w:rsid w:val="00D7186A"/>
    <w:rsid w:val="00D718E7"/>
    <w:rsid w:val="00D71C56"/>
    <w:rsid w:val="00D71C62"/>
    <w:rsid w:val="00D71CF0"/>
    <w:rsid w:val="00D71D9A"/>
    <w:rsid w:val="00D71F0D"/>
    <w:rsid w:val="00D71F10"/>
    <w:rsid w:val="00D71FD9"/>
    <w:rsid w:val="00D72229"/>
    <w:rsid w:val="00D72239"/>
    <w:rsid w:val="00D72359"/>
    <w:rsid w:val="00D723F5"/>
    <w:rsid w:val="00D72587"/>
    <w:rsid w:val="00D726E5"/>
    <w:rsid w:val="00D72787"/>
    <w:rsid w:val="00D728C7"/>
    <w:rsid w:val="00D72A18"/>
    <w:rsid w:val="00D72B3E"/>
    <w:rsid w:val="00D72D9C"/>
    <w:rsid w:val="00D72DC1"/>
    <w:rsid w:val="00D72E18"/>
    <w:rsid w:val="00D72E5E"/>
    <w:rsid w:val="00D7304F"/>
    <w:rsid w:val="00D734D4"/>
    <w:rsid w:val="00D7358F"/>
    <w:rsid w:val="00D735BA"/>
    <w:rsid w:val="00D735F3"/>
    <w:rsid w:val="00D7362A"/>
    <w:rsid w:val="00D73801"/>
    <w:rsid w:val="00D7384C"/>
    <w:rsid w:val="00D73D4D"/>
    <w:rsid w:val="00D74044"/>
    <w:rsid w:val="00D7404B"/>
    <w:rsid w:val="00D74132"/>
    <w:rsid w:val="00D7413A"/>
    <w:rsid w:val="00D741B2"/>
    <w:rsid w:val="00D741F0"/>
    <w:rsid w:val="00D74230"/>
    <w:rsid w:val="00D74487"/>
    <w:rsid w:val="00D744E7"/>
    <w:rsid w:val="00D7450A"/>
    <w:rsid w:val="00D74550"/>
    <w:rsid w:val="00D745FD"/>
    <w:rsid w:val="00D7497E"/>
    <w:rsid w:val="00D749C0"/>
    <w:rsid w:val="00D74A63"/>
    <w:rsid w:val="00D74B76"/>
    <w:rsid w:val="00D74D2F"/>
    <w:rsid w:val="00D74D61"/>
    <w:rsid w:val="00D74E0A"/>
    <w:rsid w:val="00D74E54"/>
    <w:rsid w:val="00D74F02"/>
    <w:rsid w:val="00D74F40"/>
    <w:rsid w:val="00D74F80"/>
    <w:rsid w:val="00D75049"/>
    <w:rsid w:val="00D75080"/>
    <w:rsid w:val="00D7516F"/>
    <w:rsid w:val="00D7522E"/>
    <w:rsid w:val="00D7534D"/>
    <w:rsid w:val="00D75465"/>
    <w:rsid w:val="00D7560F"/>
    <w:rsid w:val="00D75749"/>
    <w:rsid w:val="00D75863"/>
    <w:rsid w:val="00D758BD"/>
    <w:rsid w:val="00D75ACE"/>
    <w:rsid w:val="00D75D71"/>
    <w:rsid w:val="00D75D92"/>
    <w:rsid w:val="00D75E68"/>
    <w:rsid w:val="00D760D0"/>
    <w:rsid w:val="00D76101"/>
    <w:rsid w:val="00D76184"/>
    <w:rsid w:val="00D76197"/>
    <w:rsid w:val="00D76604"/>
    <w:rsid w:val="00D769C6"/>
    <w:rsid w:val="00D76A27"/>
    <w:rsid w:val="00D76BAB"/>
    <w:rsid w:val="00D76BB7"/>
    <w:rsid w:val="00D76BC6"/>
    <w:rsid w:val="00D7716D"/>
    <w:rsid w:val="00D77281"/>
    <w:rsid w:val="00D77287"/>
    <w:rsid w:val="00D77306"/>
    <w:rsid w:val="00D774F5"/>
    <w:rsid w:val="00D7753F"/>
    <w:rsid w:val="00D776A3"/>
    <w:rsid w:val="00D77764"/>
    <w:rsid w:val="00D77CAD"/>
    <w:rsid w:val="00D77D78"/>
    <w:rsid w:val="00D77DE6"/>
    <w:rsid w:val="00D77DE9"/>
    <w:rsid w:val="00D77E79"/>
    <w:rsid w:val="00D77F9C"/>
    <w:rsid w:val="00D77FE8"/>
    <w:rsid w:val="00D801F8"/>
    <w:rsid w:val="00D80246"/>
    <w:rsid w:val="00D80287"/>
    <w:rsid w:val="00D80389"/>
    <w:rsid w:val="00D80455"/>
    <w:rsid w:val="00D8055D"/>
    <w:rsid w:val="00D806DB"/>
    <w:rsid w:val="00D80938"/>
    <w:rsid w:val="00D809AF"/>
    <w:rsid w:val="00D80B86"/>
    <w:rsid w:val="00D80BFB"/>
    <w:rsid w:val="00D80D15"/>
    <w:rsid w:val="00D80D48"/>
    <w:rsid w:val="00D80ED5"/>
    <w:rsid w:val="00D81060"/>
    <w:rsid w:val="00D81101"/>
    <w:rsid w:val="00D81183"/>
    <w:rsid w:val="00D81194"/>
    <w:rsid w:val="00D811D8"/>
    <w:rsid w:val="00D81404"/>
    <w:rsid w:val="00D815C7"/>
    <w:rsid w:val="00D817BE"/>
    <w:rsid w:val="00D81930"/>
    <w:rsid w:val="00D81952"/>
    <w:rsid w:val="00D81A16"/>
    <w:rsid w:val="00D82037"/>
    <w:rsid w:val="00D82194"/>
    <w:rsid w:val="00D821F5"/>
    <w:rsid w:val="00D821FD"/>
    <w:rsid w:val="00D8221A"/>
    <w:rsid w:val="00D822F8"/>
    <w:rsid w:val="00D82393"/>
    <w:rsid w:val="00D823EC"/>
    <w:rsid w:val="00D82456"/>
    <w:rsid w:val="00D82849"/>
    <w:rsid w:val="00D828B9"/>
    <w:rsid w:val="00D828E2"/>
    <w:rsid w:val="00D82976"/>
    <w:rsid w:val="00D82993"/>
    <w:rsid w:val="00D829D8"/>
    <w:rsid w:val="00D82A88"/>
    <w:rsid w:val="00D82C9F"/>
    <w:rsid w:val="00D82F5D"/>
    <w:rsid w:val="00D82FAB"/>
    <w:rsid w:val="00D82FDC"/>
    <w:rsid w:val="00D83159"/>
    <w:rsid w:val="00D83172"/>
    <w:rsid w:val="00D83256"/>
    <w:rsid w:val="00D8337E"/>
    <w:rsid w:val="00D8339C"/>
    <w:rsid w:val="00D834AE"/>
    <w:rsid w:val="00D83537"/>
    <w:rsid w:val="00D83627"/>
    <w:rsid w:val="00D83639"/>
    <w:rsid w:val="00D8364A"/>
    <w:rsid w:val="00D836BC"/>
    <w:rsid w:val="00D83917"/>
    <w:rsid w:val="00D8393C"/>
    <w:rsid w:val="00D83E30"/>
    <w:rsid w:val="00D83E37"/>
    <w:rsid w:val="00D83EBD"/>
    <w:rsid w:val="00D841BD"/>
    <w:rsid w:val="00D84230"/>
    <w:rsid w:val="00D84539"/>
    <w:rsid w:val="00D845B9"/>
    <w:rsid w:val="00D84798"/>
    <w:rsid w:val="00D84802"/>
    <w:rsid w:val="00D8493C"/>
    <w:rsid w:val="00D84A9F"/>
    <w:rsid w:val="00D84B30"/>
    <w:rsid w:val="00D84BE9"/>
    <w:rsid w:val="00D84D2C"/>
    <w:rsid w:val="00D84F94"/>
    <w:rsid w:val="00D850FB"/>
    <w:rsid w:val="00D852AB"/>
    <w:rsid w:val="00D85669"/>
    <w:rsid w:val="00D857AF"/>
    <w:rsid w:val="00D857FA"/>
    <w:rsid w:val="00D858D4"/>
    <w:rsid w:val="00D858D9"/>
    <w:rsid w:val="00D859AB"/>
    <w:rsid w:val="00D85AFF"/>
    <w:rsid w:val="00D85B66"/>
    <w:rsid w:val="00D85BAE"/>
    <w:rsid w:val="00D85CA1"/>
    <w:rsid w:val="00D86185"/>
    <w:rsid w:val="00D8626B"/>
    <w:rsid w:val="00D863A1"/>
    <w:rsid w:val="00D8685C"/>
    <w:rsid w:val="00D868FA"/>
    <w:rsid w:val="00D869F5"/>
    <w:rsid w:val="00D86A37"/>
    <w:rsid w:val="00D86B16"/>
    <w:rsid w:val="00D86B85"/>
    <w:rsid w:val="00D86E0B"/>
    <w:rsid w:val="00D86E65"/>
    <w:rsid w:val="00D86F0A"/>
    <w:rsid w:val="00D87040"/>
    <w:rsid w:val="00D870C5"/>
    <w:rsid w:val="00D8716A"/>
    <w:rsid w:val="00D87272"/>
    <w:rsid w:val="00D8748C"/>
    <w:rsid w:val="00D87695"/>
    <w:rsid w:val="00D878BE"/>
    <w:rsid w:val="00D8791B"/>
    <w:rsid w:val="00D879DD"/>
    <w:rsid w:val="00D879DF"/>
    <w:rsid w:val="00D87A5B"/>
    <w:rsid w:val="00D87B42"/>
    <w:rsid w:val="00D87D8E"/>
    <w:rsid w:val="00D87E92"/>
    <w:rsid w:val="00D9004B"/>
    <w:rsid w:val="00D900DF"/>
    <w:rsid w:val="00D90122"/>
    <w:rsid w:val="00D9012E"/>
    <w:rsid w:val="00D90254"/>
    <w:rsid w:val="00D90265"/>
    <w:rsid w:val="00D902E2"/>
    <w:rsid w:val="00D902EE"/>
    <w:rsid w:val="00D90313"/>
    <w:rsid w:val="00D904C7"/>
    <w:rsid w:val="00D90556"/>
    <w:rsid w:val="00D9060E"/>
    <w:rsid w:val="00D9073F"/>
    <w:rsid w:val="00D908A0"/>
    <w:rsid w:val="00D90B08"/>
    <w:rsid w:val="00D90BB9"/>
    <w:rsid w:val="00D90BFF"/>
    <w:rsid w:val="00D90C62"/>
    <w:rsid w:val="00D90DAF"/>
    <w:rsid w:val="00D90F4D"/>
    <w:rsid w:val="00D91215"/>
    <w:rsid w:val="00D91248"/>
    <w:rsid w:val="00D91379"/>
    <w:rsid w:val="00D913F3"/>
    <w:rsid w:val="00D9152C"/>
    <w:rsid w:val="00D919F0"/>
    <w:rsid w:val="00D91C32"/>
    <w:rsid w:val="00D91F72"/>
    <w:rsid w:val="00D91FA6"/>
    <w:rsid w:val="00D91FE0"/>
    <w:rsid w:val="00D921EC"/>
    <w:rsid w:val="00D923C7"/>
    <w:rsid w:val="00D9243D"/>
    <w:rsid w:val="00D9244C"/>
    <w:rsid w:val="00D924AF"/>
    <w:rsid w:val="00D92657"/>
    <w:rsid w:val="00D9269E"/>
    <w:rsid w:val="00D926D9"/>
    <w:rsid w:val="00D92748"/>
    <w:rsid w:val="00D927AF"/>
    <w:rsid w:val="00D927DC"/>
    <w:rsid w:val="00D927EE"/>
    <w:rsid w:val="00D92838"/>
    <w:rsid w:val="00D928C9"/>
    <w:rsid w:val="00D92AB6"/>
    <w:rsid w:val="00D92BA5"/>
    <w:rsid w:val="00D92DA0"/>
    <w:rsid w:val="00D92FC9"/>
    <w:rsid w:val="00D9317C"/>
    <w:rsid w:val="00D9342E"/>
    <w:rsid w:val="00D934C9"/>
    <w:rsid w:val="00D934EA"/>
    <w:rsid w:val="00D93863"/>
    <w:rsid w:val="00D93A20"/>
    <w:rsid w:val="00D93A58"/>
    <w:rsid w:val="00D93AFD"/>
    <w:rsid w:val="00D93BBB"/>
    <w:rsid w:val="00D93C1B"/>
    <w:rsid w:val="00D93D3C"/>
    <w:rsid w:val="00D93D51"/>
    <w:rsid w:val="00D93D5D"/>
    <w:rsid w:val="00D93D80"/>
    <w:rsid w:val="00D93DCD"/>
    <w:rsid w:val="00D93E5B"/>
    <w:rsid w:val="00D93EDC"/>
    <w:rsid w:val="00D9414F"/>
    <w:rsid w:val="00D9429A"/>
    <w:rsid w:val="00D94324"/>
    <w:rsid w:val="00D943B6"/>
    <w:rsid w:val="00D94479"/>
    <w:rsid w:val="00D9458F"/>
    <w:rsid w:val="00D94646"/>
    <w:rsid w:val="00D94742"/>
    <w:rsid w:val="00D94768"/>
    <w:rsid w:val="00D947E2"/>
    <w:rsid w:val="00D94A4A"/>
    <w:rsid w:val="00D94A63"/>
    <w:rsid w:val="00D94AA0"/>
    <w:rsid w:val="00D94AF7"/>
    <w:rsid w:val="00D94B6D"/>
    <w:rsid w:val="00D94D45"/>
    <w:rsid w:val="00D94F0C"/>
    <w:rsid w:val="00D952CB"/>
    <w:rsid w:val="00D95304"/>
    <w:rsid w:val="00D95337"/>
    <w:rsid w:val="00D9548F"/>
    <w:rsid w:val="00D9550B"/>
    <w:rsid w:val="00D95866"/>
    <w:rsid w:val="00D959BD"/>
    <w:rsid w:val="00D95A49"/>
    <w:rsid w:val="00D95BFF"/>
    <w:rsid w:val="00D95C50"/>
    <w:rsid w:val="00D95E28"/>
    <w:rsid w:val="00D9604F"/>
    <w:rsid w:val="00D961B4"/>
    <w:rsid w:val="00D9629C"/>
    <w:rsid w:val="00D962B2"/>
    <w:rsid w:val="00D96300"/>
    <w:rsid w:val="00D969B3"/>
    <w:rsid w:val="00D96A1E"/>
    <w:rsid w:val="00D96BBE"/>
    <w:rsid w:val="00D96CE0"/>
    <w:rsid w:val="00D96D19"/>
    <w:rsid w:val="00D96D58"/>
    <w:rsid w:val="00D970FF"/>
    <w:rsid w:val="00D9713E"/>
    <w:rsid w:val="00D9717E"/>
    <w:rsid w:val="00D973AB"/>
    <w:rsid w:val="00D9743E"/>
    <w:rsid w:val="00D97624"/>
    <w:rsid w:val="00D976F7"/>
    <w:rsid w:val="00D97735"/>
    <w:rsid w:val="00D979EB"/>
    <w:rsid w:val="00D97DD0"/>
    <w:rsid w:val="00D97DEA"/>
    <w:rsid w:val="00D97EC3"/>
    <w:rsid w:val="00D97F7F"/>
    <w:rsid w:val="00D97FBF"/>
    <w:rsid w:val="00DA0120"/>
    <w:rsid w:val="00DA0138"/>
    <w:rsid w:val="00DA0190"/>
    <w:rsid w:val="00DA042F"/>
    <w:rsid w:val="00DA0587"/>
    <w:rsid w:val="00DA07CC"/>
    <w:rsid w:val="00DA0C01"/>
    <w:rsid w:val="00DA0CB6"/>
    <w:rsid w:val="00DA0EE2"/>
    <w:rsid w:val="00DA0FDB"/>
    <w:rsid w:val="00DA107C"/>
    <w:rsid w:val="00DA110E"/>
    <w:rsid w:val="00DA1289"/>
    <w:rsid w:val="00DA131C"/>
    <w:rsid w:val="00DA13B5"/>
    <w:rsid w:val="00DA17AF"/>
    <w:rsid w:val="00DA1955"/>
    <w:rsid w:val="00DA196F"/>
    <w:rsid w:val="00DA1A46"/>
    <w:rsid w:val="00DA1C2D"/>
    <w:rsid w:val="00DA1E51"/>
    <w:rsid w:val="00DA1EDD"/>
    <w:rsid w:val="00DA1EE0"/>
    <w:rsid w:val="00DA209C"/>
    <w:rsid w:val="00DA21CE"/>
    <w:rsid w:val="00DA2229"/>
    <w:rsid w:val="00DA233E"/>
    <w:rsid w:val="00DA2375"/>
    <w:rsid w:val="00DA2BA5"/>
    <w:rsid w:val="00DA2BD4"/>
    <w:rsid w:val="00DA2DEF"/>
    <w:rsid w:val="00DA2EC3"/>
    <w:rsid w:val="00DA3027"/>
    <w:rsid w:val="00DA3075"/>
    <w:rsid w:val="00DA31B4"/>
    <w:rsid w:val="00DA32B0"/>
    <w:rsid w:val="00DA335B"/>
    <w:rsid w:val="00DA353E"/>
    <w:rsid w:val="00DA3567"/>
    <w:rsid w:val="00DA377A"/>
    <w:rsid w:val="00DA37BB"/>
    <w:rsid w:val="00DA381C"/>
    <w:rsid w:val="00DA39A8"/>
    <w:rsid w:val="00DA3ACD"/>
    <w:rsid w:val="00DA3C67"/>
    <w:rsid w:val="00DA3D11"/>
    <w:rsid w:val="00DA3E87"/>
    <w:rsid w:val="00DA3EDD"/>
    <w:rsid w:val="00DA4060"/>
    <w:rsid w:val="00DA4135"/>
    <w:rsid w:val="00DA41F6"/>
    <w:rsid w:val="00DA4296"/>
    <w:rsid w:val="00DA4384"/>
    <w:rsid w:val="00DA456D"/>
    <w:rsid w:val="00DA4593"/>
    <w:rsid w:val="00DA45ED"/>
    <w:rsid w:val="00DA46B2"/>
    <w:rsid w:val="00DA48F2"/>
    <w:rsid w:val="00DA4A7A"/>
    <w:rsid w:val="00DA4EC9"/>
    <w:rsid w:val="00DA4FA3"/>
    <w:rsid w:val="00DA50C7"/>
    <w:rsid w:val="00DA54B6"/>
    <w:rsid w:val="00DA5527"/>
    <w:rsid w:val="00DA592B"/>
    <w:rsid w:val="00DA5C05"/>
    <w:rsid w:val="00DA5CEC"/>
    <w:rsid w:val="00DA5D49"/>
    <w:rsid w:val="00DA5E2A"/>
    <w:rsid w:val="00DA5EE8"/>
    <w:rsid w:val="00DA602D"/>
    <w:rsid w:val="00DA60DF"/>
    <w:rsid w:val="00DA632B"/>
    <w:rsid w:val="00DA637F"/>
    <w:rsid w:val="00DA63F8"/>
    <w:rsid w:val="00DA6811"/>
    <w:rsid w:val="00DA6A00"/>
    <w:rsid w:val="00DA6B6D"/>
    <w:rsid w:val="00DA6C6B"/>
    <w:rsid w:val="00DA6E2B"/>
    <w:rsid w:val="00DA6E8C"/>
    <w:rsid w:val="00DA6EF7"/>
    <w:rsid w:val="00DA6F41"/>
    <w:rsid w:val="00DA6FF4"/>
    <w:rsid w:val="00DA7099"/>
    <w:rsid w:val="00DA70B7"/>
    <w:rsid w:val="00DA73AB"/>
    <w:rsid w:val="00DA7426"/>
    <w:rsid w:val="00DA7471"/>
    <w:rsid w:val="00DA74AB"/>
    <w:rsid w:val="00DA74B6"/>
    <w:rsid w:val="00DA7773"/>
    <w:rsid w:val="00DA7945"/>
    <w:rsid w:val="00DA7B44"/>
    <w:rsid w:val="00DA7B63"/>
    <w:rsid w:val="00DA7EA4"/>
    <w:rsid w:val="00DA7EEB"/>
    <w:rsid w:val="00DA7FC0"/>
    <w:rsid w:val="00DA7FDF"/>
    <w:rsid w:val="00DB00DE"/>
    <w:rsid w:val="00DB02AD"/>
    <w:rsid w:val="00DB02D3"/>
    <w:rsid w:val="00DB02E3"/>
    <w:rsid w:val="00DB045C"/>
    <w:rsid w:val="00DB047E"/>
    <w:rsid w:val="00DB0767"/>
    <w:rsid w:val="00DB0972"/>
    <w:rsid w:val="00DB09DF"/>
    <w:rsid w:val="00DB0A1B"/>
    <w:rsid w:val="00DB0BE8"/>
    <w:rsid w:val="00DB0CA1"/>
    <w:rsid w:val="00DB0D0C"/>
    <w:rsid w:val="00DB0F32"/>
    <w:rsid w:val="00DB0FD8"/>
    <w:rsid w:val="00DB105D"/>
    <w:rsid w:val="00DB125F"/>
    <w:rsid w:val="00DB13B4"/>
    <w:rsid w:val="00DB15E6"/>
    <w:rsid w:val="00DB1794"/>
    <w:rsid w:val="00DB18BF"/>
    <w:rsid w:val="00DB1989"/>
    <w:rsid w:val="00DB19D3"/>
    <w:rsid w:val="00DB1A9A"/>
    <w:rsid w:val="00DB1ABA"/>
    <w:rsid w:val="00DB1AF1"/>
    <w:rsid w:val="00DB1BDA"/>
    <w:rsid w:val="00DB1CF4"/>
    <w:rsid w:val="00DB1D1B"/>
    <w:rsid w:val="00DB1EEA"/>
    <w:rsid w:val="00DB1F08"/>
    <w:rsid w:val="00DB204F"/>
    <w:rsid w:val="00DB20F6"/>
    <w:rsid w:val="00DB26FF"/>
    <w:rsid w:val="00DB2841"/>
    <w:rsid w:val="00DB2933"/>
    <w:rsid w:val="00DB29D2"/>
    <w:rsid w:val="00DB29E8"/>
    <w:rsid w:val="00DB2E44"/>
    <w:rsid w:val="00DB3122"/>
    <w:rsid w:val="00DB335F"/>
    <w:rsid w:val="00DB34E3"/>
    <w:rsid w:val="00DB392D"/>
    <w:rsid w:val="00DB3994"/>
    <w:rsid w:val="00DB3C69"/>
    <w:rsid w:val="00DB3C6E"/>
    <w:rsid w:val="00DB3D81"/>
    <w:rsid w:val="00DB3E6F"/>
    <w:rsid w:val="00DB3EC1"/>
    <w:rsid w:val="00DB3EC2"/>
    <w:rsid w:val="00DB3F3A"/>
    <w:rsid w:val="00DB3FD5"/>
    <w:rsid w:val="00DB3FD7"/>
    <w:rsid w:val="00DB40C4"/>
    <w:rsid w:val="00DB4155"/>
    <w:rsid w:val="00DB44C2"/>
    <w:rsid w:val="00DB48F5"/>
    <w:rsid w:val="00DB4931"/>
    <w:rsid w:val="00DB4C7C"/>
    <w:rsid w:val="00DB4D85"/>
    <w:rsid w:val="00DB4F52"/>
    <w:rsid w:val="00DB4FF2"/>
    <w:rsid w:val="00DB508A"/>
    <w:rsid w:val="00DB51B0"/>
    <w:rsid w:val="00DB5254"/>
    <w:rsid w:val="00DB53FE"/>
    <w:rsid w:val="00DB556B"/>
    <w:rsid w:val="00DB55A7"/>
    <w:rsid w:val="00DB5689"/>
    <w:rsid w:val="00DB56E8"/>
    <w:rsid w:val="00DB571B"/>
    <w:rsid w:val="00DB571F"/>
    <w:rsid w:val="00DB57B4"/>
    <w:rsid w:val="00DB588B"/>
    <w:rsid w:val="00DB58B0"/>
    <w:rsid w:val="00DB5947"/>
    <w:rsid w:val="00DB5A02"/>
    <w:rsid w:val="00DB5A5D"/>
    <w:rsid w:val="00DB5C57"/>
    <w:rsid w:val="00DB5D04"/>
    <w:rsid w:val="00DB5E93"/>
    <w:rsid w:val="00DB5F87"/>
    <w:rsid w:val="00DB60EA"/>
    <w:rsid w:val="00DB6162"/>
    <w:rsid w:val="00DB61F8"/>
    <w:rsid w:val="00DB61FA"/>
    <w:rsid w:val="00DB64D4"/>
    <w:rsid w:val="00DB6535"/>
    <w:rsid w:val="00DB65A2"/>
    <w:rsid w:val="00DB664D"/>
    <w:rsid w:val="00DB6789"/>
    <w:rsid w:val="00DB682C"/>
    <w:rsid w:val="00DB69B0"/>
    <w:rsid w:val="00DB6B79"/>
    <w:rsid w:val="00DB6BB0"/>
    <w:rsid w:val="00DB6ECD"/>
    <w:rsid w:val="00DB6F59"/>
    <w:rsid w:val="00DB6F7F"/>
    <w:rsid w:val="00DB6FAB"/>
    <w:rsid w:val="00DB70B7"/>
    <w:rsid w:val="00DB70BE"/>
    <w:rsid w:val="00DB70CF"/>
    <w:rsid w:val="00DB7151"/>
    <w:rsid w:val="00DB71DC"/>
    <w:rsid w:val="00DB7260"/>
    <w:rsid w:val="00DB72C4"/>
    <w:rsid w:val="00DB739A"/>
    <w:rsid w:val="00DB73DC"/>
    <w:rsid w:val="00DB75EF"/>
    <w:rsid w:val="00DB760B"/>
    <w:rsid w:val="00DB7656"/>
    <w:rsid w:val="00DB76C5"/>
    <w:rsid w:val="00DB7C07"/>
    <w:rsid w:val="00DB7E9C"/>
    <w:rsid w:val="00DB7FB5"/>
    <w:rsid w:val="00DC0060"/>
    <w:rsid w:val="00DC0065"/>
    <w:rsid w:val="00DC042F"/>
    <w:rsid w:val="00DC04FC"/>
    <w:rsid w:val="00DC0503"/>
    <w:rsid w:val="00DC0504"/>
    <w:rsid w:val="00DC0628"/>
    <w:rsid w:val="00DC079B"/>
    <w:rsid w:val="00DC07E2"/>
    <w:rsid w:val="00DC0846"/>
    <w:rsid w:val="00DC08B0"/>
    <w:rsid w:val="00DC08E6"/>
    <w:rsid w:val="00DC0DB4"/>
    <w:rsid w:val="00DC0F79"/>
    <w:rsid w:val="00DC0F7F"/>
    <w:rsid w:val="00DC103D"/>
    <w:rsid w:val="00DC119A"/>
    <w:rsid w:val="00DC119F"/>
    <w:rsid w:val="00DC1292"/>
    <w:rsid w:val="00DC1441"/>
    <w:rsid w:val="00DC14E7"/>
    <w:rsid w:val="00DC1568"/>
    <w:rsid w:val="00DC15CE"/>
    <w:rsid w:val="00DC19FC"/>
    <w:rsid w:val="00DC1B04"/>
    <w:rsid w:val="00DC1B4A"/>
    <w:rsid w:val="00DC1CC5"/>
    <w:rsid w:val="00DC1D17"/>
    <w:rsid w:val="00DC1D7D"/>
    <w:rsid w:val="00DC1D9B"/>
    <w:rsid w:val="00DC1E52"/>
    <w:rsid w:val="00DC1E95"/>
    <w:rsid w:val="00DC1F56"/>
    <w:rsid w:val="00DC203E"/>
    <w:rsid w:val="00DC2137"/>
    <w:rsid w:val="00DC236B"/>
    <w:rsid w:val="00DC2786"/>
    <w:rsid w:val="00DC2B9F"/>
    <w:rsid w:val="00DC2D9B"/>
    <w:rsid w:val="00DC2DA3"/>
    <w:rsid w:val="00DC2F32"/>
    <w:rsid w:val="00DC2F5B"/>
    <w:rsid w:val="00DC35CE"/>
    <w:rsid w:val="00DC3653"/>
    <w:rsid w:val="00DC3670"/>
    <w:rsid w:val="00DC393E"/>
    <w:rsid w:val="00DC3CC1"/>
    <w:rsid w:val="00DC3E14"/>
    <w:rsid w:val="00DC3F74"/>
    <w:rsid w:val="00DC41B4"/>
    <w:rsid w:val="00DC45BF"/>
    <w:rsid w:val="00DC4912"/>
    <w:rsid w:val="00DC4937"/>
    <w:rsid w:val="00DC493A"/>
    <w:rsid w:val="00DC4C5D"/>
    <w:rsid w:val="00DC4CDD"/>
    <w:rsid w:val="00DC5018"/>
    <w:rsid w:val="00DC50F9"/>
    <w:rsid w:val="00DC546C"/>
    <w:rsid w:val="00DC5630"/>
    <w:rsid w:val="00DC56A3"/>
    <w:rsid w:val="00DC582F"/>
    <w:rsid w:val="00DC58EE"/>
    <w:rsid w:val="00DC5902"/>
    <w:rsid w:val="00DC59EB"/>
    <w:rsid w:val="00DC5C1D"/>
    <w:rsid w:val="00DC5D9B"/>
    <w:rsid w:val="00DC6056"/>
    <w:rsid w:val="00DC6225"/>
    <w:rsid w:val="00DC6309"/>
    <w:rsid w:val="00DC636E"/>
    <w:rsid w:val="00DC64A0"/>
    <w:rsid w:val="00DC64AD"/>
    <w:rsid w:val="00DC6569"/>
    <w:rsid w:val="00DC65AF"/>
    <w:rsid w:val="00DC6701"/>
    <w:rsid w:val="00DC67A6"/>
    <w:rsid w:val="00DC6896"/>
    <w:rsid w:val="00DC6A8C"/>
    <w:rsid w:val="00DC6AD7"/>
    <w:rsid w:val="00DC6C2F"/>
    <w:rsid w:val="00DC6E08"/>
    <w:rsid w:val="00DC6ED9"/>
    <w:rsid w:val="00DC6F20"/>
    <w:rsid w:val="00DC7218"/>
    <w:rsid w:val="00DC73D3"/>
    <w:rsid w:val="00DC75FC"/>
    <w:rsid w:val="00DC7621"/>
    <w:rsid w:val="00DC7950"/>
    <w:rsid w:val="00DC797D"/>
    <w:rsid w:val="00DC7994"/>
    <w:rsid w:val="00DC79CF"/>
    <w:rsid w:val="00DC79E6"/>
    <w:rsid w:val="00DC7A49"/>
    <w:rsid w:val="00DC7E6E"/>
    <w:rsid w:val="00DD00EF"/>
    <w:rsid w:val="00DD0281"/>
    <w:rsid w:val="00DD0341"/>
    <w:rsid w:val="00DD0371"/>
    <w:rsid w:val="00DD046D"/>
    <w:rsid w:val="00DD0497"/>
    <w:rsid w:val="00DD04F9"/>
    <w:rsid w:val="00DD0637"/>
    <w:rsid w:val="00DD066E"/>
    <w:rsid w:val="00DD0718"/>
    <w:rsid w:val="00DD09FE"/>
    <w:rsid w:val="00DD0AA8"/>
    <w:rsid w:val="00DD0B87"/>
    <w:rsid w:val="00DD0D28"/>
    <w:rsid w:val="00DD1033"/>
    <w:rsid w:val="00DD114F"/>
    <w:rsid w:val="00DD11DD"/>
    <w:rsid w:val="00DD1228"/>
    <w:rsid w:val="00DD1288"/>
    <w:rsid w:val="00DD1359"/>
    <w:rsid w:val="00DD14C4"/>
    <w:rsid w:val="00DD14D1"/>
    <w:rsid w:val="00DD1580"/>
    <w:rsid w:val="00DD16CE"/>
    <w:rsid w:val="00DD187A"/>
    <w:rsid w:val="00DD1B45"/>
    <w:rsid w:val="00DD1BE1"/>
    <w:rsid w:val="00DD1C82"/>
    <w:rsid w:val="00DD1ECF"/>
    <w:rsid w:val="00DD1FD5"/>
    <w:rsid w:val="00DD20AF"/>
    <w:rsid w:val="00DD2632"/>
    <w:rsid w:val="00DD266D"/>
    <w:rsid w:val="00DD270D"/>
    <w:rsid w:val="00DD2743"/>
    <w:rsid w:val="00DD2776"/>
    <w:rsid w:val="00DD294A"/>
    <w:rsid w:val="00DD2986"/>
    <w:rsid w:val="00DD2995"/>
    <w:rsid w:val="00DD2A61"/>
    <w:rsid w:val="00DD2AF1"/>
    <w:rsid w:val="00DD2B7B"/>
    <w:rsid w:val="00DD2DE2"/>
    <w:rsid w:val="00DD2E0F"/>
    <w:rsid w:val="00DD2E89"/>
    <w:rsid w:val="00DD3124"/>
    <w:rsid w:val="00DD31CB"/>
    <w:rsid w:val="00DD32B0"/>
    <w:rsid w:val="00DD338E"/>
    <w:rsid w:val="00DD3508"/>
    <w:rsid w:val="00DD3509"/>
    <w:rsid w:val="00DD3861"/>
    <w:rsid w:val="00DD38AE"/>
    <w:rsid w:val="00DD3A32"/>
    <w:rsid w:val="00DD3D80"/>
    <w:rsid w:val="00DD3FA2"/>
    <w:rsid w:val="00DD3FB4"/>
    <w:rsid w:val="00DD4020"/>
    <w:rsid w:val="00DD4404"/>
    <w:rsid w:val="00DD4557"/>
    <w:rsid w:val="00DD47B6"/>
    <w:rsid w:val="00DD4817"/>
    <w:rsid w:val="00DD486F"/>
    <w:rsid w:val="00DD4893"/>
    <w:rsid w:val="00DD49FD"/>
    <w:rsid w:val="00DD4BAB"/>
    <w:rsid w:val="00DD4BB1"/>
    <w:rsid w:val="00DD4DD3"/>
    <w:rsid w:val="00DD4E16"/>
    <w:rsid w:val="00DD4F94"/>
    <w:rsid w:val="00DD50F5"/>
    <w:rsid w:val="00DD5371"/>
    <w:rsid w:val="00DD53E3"/>
    <w:rsid w:val="00DD5439"/>
    <w:rsid w:val="00DD547F"/>
    <w:rsid w:val="00DD5825"/>
    <w:rsid w:val="00DD584F"/>
    <w:rsid w:val="00DD591F"/>
    <w:rsid w:val="00DD595A"/>
    <w:rsid w:val="00DD59FB"/>
    <w:rsid w:val="00DD5A33"/>
    <w:rsid w:val="00DD5A55"/>
    <w:rsid w:val="00DD5A8D"/>
    <w:rsid w:val="00DD5ABB"/>
    <w:rsid w:val="00DD5AEB"/>
    <w:rsid w:val="00DD5C9B"/>
    <w:rsid w:val="00DD5D6C"/>
    <w:rsid w:val="00DD5DB9"/>
    <w:rsid w:val="00DD5F48"/>
    <w:rsid w:val="00DD6043"/>
    <w:rsid w:val="00DD61E8"/>
    <w:rsid w:val="00DD6300"/>
    <w:rsid w:val="00DD6479"/>
    <w:rsid w:val="00DD66D9"/>
    <w:rsid w:val="00DD6838"/>
    <w:rsid w:val="00DD68E7"/>
    <w:rsid w:val="00DD6B45"/>
    <w:rsid w:val="00DD6D09"/>
    <w:rsid w:val="00DD6E22"/>
    <w:rsid w:val="00DD72CC"/>
    <w:rsid w:val="00DD731E"/>
    <w:rsid w:val="00DD7342"/>
    <w:rsid w:val="00DD73B8"/>
    <w:rsid w:val="00DD73F3"/>
    <w:rsid w:val="00DD747B"/>
    <w:rsid w:val="00DD750C"/>
    <w:rsid w:val="00DD7CD0"/>
    <w:rsid w:val="00DD7E14"/>
    <w:rsid w:val="00DD7E76"/>
    <w:rsid w:val="00DE024C"/>
    <w:rsid w:val="00DE02E2"/>
    <w:rsid w:val="00DE035B"/>
    <w:rsid w:val="00DE0464"/>
    <w:rsid w:val="00DE0511"/>
    <w:rsid w:val="00DE052E"/>
    <w:rsid w:val="00DE05C7"/>
    <w:rsid w:val="00DE0616"/>
    <w:rsid w:val="00DE07A1"/>
    <w:rsid w:val="00DE07D0"/>
    <w:rsid w:val="00DE0B39"/>
    <w:rsid w:val="00DE0EEE"/>
    <w:rsid w:val="00DE0F09"/>
    <w:rsid w:val="00DE0F19"/>
    <w:rsid w:val="00DE0FAF"/>
    <w:rsid w:val="00DE0FEA"/>
    <w:rsid w:val="00DE1157"/>
    <w:rsid w:val="00DE118C"/>
    <w:rsid w:val="00DE1220"/>
    <w:rsid w:val="00DE131A"/>
    <w:rsid w:val="00DE148D"/>
    <w:rsid w:val="00DE14AE"/>
    <w:rsid w:val="00DE14CF"/>
    <w:rsid w:val="00DE1622"/>
    <w:rsid w:val="00DE1797"/>
    <w:rsid w:val="00DE1935"/>
    <w:rsid w:val="00DE1A81"/>
    <w:rsid w:val="00DE1CA3"/>
    <w:rsid w:val="00DE1EBA"/>
    <w:rsid w:val="00DE1ECD"/>
    <w:rsid w:val="00DE23CB"/>
    <w:rsid w:val="00DE25A0"/>
    <w:rsid w:val="00DE265E"/>
    <w:rsid w:val="00DE27C9"/>
    <w:rsid w:val="00DE2947"/>
    <w:rsid w:val="00DE2AF9"/>
    <w:rsid w:val="00DE2AFC"/>
    <w:rsid w:val="00DE2B4A"/>
    <w:rsid w:val="00DE2C54"/>
    <w:rsid w:val="00DE2DBE"/>
    <w:rsid w:val="00DE2EB8"/>
    <w:rsid w:val="00DE2F5C"/>
    <w:rsid w:val="00DE310A"/>
    <w:rsid w:val="00DE3159"/>
    <w:rsid w:val="00DE31D9"/>
    <w:rsid w:val="00DE31FC"/>
    <w:rsid w:val="00DE3453"/>
    <w:rsid w:val="00DE34EB"/>
    <w:rsid w:val="00DE3683"/>
    <w:rsid w:val="00DE388D"/>
    <w:rsid w:val="00DE3A1E"/>
    <w:rsid w:val="00DE3A76"/>
    <w:rsid w:val="00DE3B8C"/>
    <w:rsid w:val="00DE3CF3"/>
    <w:rsid w:val="00DE3E07"/>
    <w:rsid w:val="00DE3FF0"/>
    <w:rsid w:val="00DE4089"/>
    <w:rsid w:val="00DE4123"/>
    <w:rsid w:val="00DE4235"/>
    <w:rsid w:val="00DE42CF"/>
    <w:rsid w:val="00DE43C6"/>
    <w:rsid w:val="00DE473D"/>
    <w:rsid w:val="00DE4840"/>
    <w:rsid w:val="00DE4A9A"/>
    <w:rsid w:val="00DE4BDC"/>
    <w:rsid w:val="00DE4C18"/>
    <w:rsid w:val="00DE4C30"/>
    <w:rsid w:val="00DE4E3C"/>
    <w:rsid w:val="00DE502C"/>
    <w:rsid w:val="00DE506D"/>
    <w:rsid w:val="00DE54AE"/>
    <w:rsid w:val="00DE54BC"/>
    <w:rsid w:val="00DE5544"/>
    <w:rsid w:val="00DE555E"/>
    <w:rsid w:val="00DE5641"/>
    <w:rsid w:val="00DE571C"/>
    <w:rsid w:val="00DE572D"/>
    <w:rsid w:val="00DE575C"/>
    <w:rsid w:val="00DE5824"/>
    <w:rsid w:val="00DE5829"/>
    <w:rsid w:val="00DE59B2"/>
    <w:rsid w:val="00DE5B4D"/>
    <w:rsid w:val="00DE5C41"/>
    <w:rsid w:val="00DE5D71"/>
    <w:rsid w:val="00DE5D97"/>
    <w:rsid w:val="00DE5F18"/>
    <w:rsid w:val="00DE5F38"/>
    <w:rsid w:val="00DE603E"/>
    <w:rsid w:val="00DE611D"/>
    <w:rsid w:val="00DE6430"/>
    <w:rsid w:val="00DE645B"/>
    <w:rsid w:val="00DE6469"/>
    <w:rsid w:val="00DE683D"/>
    <w:rsid w:val="00DE6894"/>
    <w:rsid w:val="00DE6AB3"/>
    <w:rsid w:val="00DE6B98"/>
    <w:rsid w:val="00DE6C87"/>
    <w:rsid w:val="00DE6CAB"/>
    <w:rsid w:val="00DE6E6F"/>
    <w:rsid w:val="00DE6E79"/>
    <w:rsid w:val="00DE6EC3"/>
    <w:rsid w:val="00DE7356"/>
    <w:rsid w:val="00DE7385"/>
    <w:rsid w:val="00DE73C6"/>
    <w:rsid w:val="00DE7421"/>
    <w:rsid w:val="00DE762C"/>
    <w:rsid w:val="00DE7725"/>
    <w:rsid w:val="00DE775B"/>
    <w:rsid w:val="00DE7DED"/>
    <w:rsid w:val="00DF0018"/>
    <w:rsid w:val="00DF012D"/>
    <w:rsid w:val="00DF0207"/>
    <w:rsid w:val="00DF02D4"/>
    <w:rsid w:val="00DF0519"/>
    <w:rsid w:val="00DF0559"/>
    <w:rsid w:val="00DF05C5"/>
    <w:rsid w:val="00DF063A"/>
    <w:rsid w:val="00DF07C9"/>
    <w:rsid w:val="00DF07EF"/>
    <w:rsid w:val="00DF07F5"/>
    <w:rsid w:val="00DF0897"/>
    <w:rsid w:val="00DF08CE"/>
    <w:rsid w:val="00DF08DD"/>
    <w:rsid w:val="00DF0CD2"/>
    <w:rsid w:val="00DF0D25"/>
    <w:rsid w:val="00DF10AB"/>
    <w:rsid w:val="00DF1263"/>
    <w:rsid w:val="00DF12AC"/>
    <w:rsid w:val="00DF1446"/>
    <w:rsid w:val="00DF177B"/>
    <w:rsid w:val="00DF1D46"/>
    <w:rsid w:val="00DF1E84"/>
    <w:rsid w:val="00DF1F57"/>
    <w:rsid w:val="00DF22F5"/>
    <w:rsid w:val="00DF2535"/>
    <w:rsid w:val="00DF275C"/>
    <w:rsid w:val="00DF2A37"/>
    <w:rsid w:val="00DF2A91"/>
    <w:rsid w:val="00DF2AA6"/>
    <w:rsid w:val="00DF2B59"/>
    <w:rsid w:val="00DF2BDB"/>
    <w:rsid w:val="00DF2BED"/>
    <w:rsid w:val="00DF2C7B"/>
    <w:rsid w:val="00DF30EE"/>
    <w:rsid w:val="00DF33E6"/>
    <w:rsid w:val="00DF3514"/>
    <w:rsid w:val="00DF35D7"/>
    <w:rsid w:val="00DF37D9"/>
    <w:rsid w:val="00DF38A5"/>
    <w:rsid w:val="00DF39DB"/>
    <w:rsid w:val="00DF3D1B"/>
    <w:rsid w:val="00DF3F2C"/>
    <w:rsid w:val="00DF403E"/>
    <w:rsid w:val="00DF4150"/>
    <w:rsid w:val="00DF416C"/>
    <w:rsid w:val="00DF4218"/>
    <w:rsid w:val="00DF4573"/>
    <w:rsid w:val="00DF45CA"/>
    <w:rsid w:val="00DF45E1"/>
    <w:rsid w:val="00DF4662"/>
    <w:rsid w:val="00DF485F"/>
    <w:rsid w:val="00DF48EA"/>
    <w:rsid w:val="00DF493D"/>
    <w:rsid w:val="00DF4A3E"/>
    <w:rsid w:val="00DF4AAF"/>
    <w:rsid w:val="00DF4B10"/>
    <w:rsid w:val="00DF4C7F"/>
    <w:rsid w:val="00DF4D29"/>
    <w:rsid w:val="00DF4D88"/>
    <w:rsid w:val="00DF4DC9"/>
    <w:rsid w:val="00DF4F99"/>
    <w:rsid w:val="00DF4FB4"/>
    <w:rsid w:val="00DF5002"/>
    <w:rsid w:val="00DF5282"/>
    <w:rsid w:val="00DF52AF"/>
    <w:rsid w:val="00DF53E6"/>
    <w:rsid w:val="00DF541E"/>
    <w:rsid w:val="00DF5462"/>
    <w:rsid w:val="00DF5703"/>
    <w:rsid w:val="00DF5747"/>
    <w:rsid w:val="00DF57B4"/>
    <w:rsid w:val="00DF5856"/>
    <w:rsid w:val="00DF5B6E"/>
    <w:rsid w:val="00DF5BA9"/>
    <w:rsid w:val="00DF5F80"/>
    <w:rsid w:val="00DF606C"/>
    <w:rsid w:val="00DF60C5"/>
    <w:rsid w:val="00DF61C6"/>
    <w:rsid w:val="00DF644D"/>
    <w:rsid w:val="00DF65E8"/>
    <w:rsid w:val="00DF6942"/>
    <w:rsid w:val="00DF697D"/>
    <w:rsid w:val="00DF6A74"/>
    <w:rsid w:val="00DF6BA2"/>
    <w:rsid w:val="00DF6C81"/>
    <w:rsid w:val="00DF6DA0"/>
    <w:rsid w:val="00DF6E5F"/>
    <w:rsid w:val="00DF6F1C"/>
    <w:rsid w:val="00DF6FBB"/>
    <w:rsid w:val="00DF70D6"/>
    <w:rsid w:val="00DF7348"/>
    <w:rsid w:val="00DF73D7"/>
    <w:rsid w:val="00DF76F4"/>
    <w:rsid w:val="00DF7801"/>
    <w:rsid w:val="00DF7886"/>
    <w:rsid w:val="00DF79C0"/>
    <w:rsid w:val="00DF79E0"/>
    <w:rsid w:val="00DF7D3A"/>
    <w:rsid w:val="00DF7DF9"/>
    <w:rsid w:val="00DF7E03"/>
    <w:rsid w:val="00DF7E09"/>
    <w:rsid w:val="00E001A8"/>
    <w:rsid w:val="00E001FC"/>
    <w:rsid w:val="00E0054D"/>
    <w:rsid w:val="00E00738"/>
    <w:rsid w:val="00E007AD"/>
    <w:rsid w:val="00E00A52"/>
    <w:rsid w:val="00E00AAF"/>
    <w:rsid w:val="00E00B97"/>
    <w:rsid w:val="00E00BEA"/>
    <w:rsid w:val="00E00C86"/>
    <w:rsid w:val="00E00CCE"/>
    <w:rsid w:val="00E00FEB"/>
    <w:rsid w:val="00E01170"/>
    <w:rsid w:val="00E01177"/>
    <w:rsid w:val="00E01226"/>
    <w:rsid w:val="00E012D3"/>
    <w:rsid w:val="00E01337"/>
    <w:rsid w:val="00E0144C"/>
    <w:rsid w:val="00E014C3"/>
    <w:rsid w:val="00E016FD"/>
    <w:rsid w:val="00E0180D"/>
    <w:rsid w:val="00E0185E"/>
    <w:rsid w:val="00E0186B"/>
    <w:rsid w:val="00E01A5D"/>
    <w:rsid w:val="00E01AE3"/>
    <w:rsid w:val="00E01B32"/>
    <w:rsid w:val="00E01EB1"/>
    <w:rsid w:val="00E01EE4"/>
    <w:rsid w:val="00E01FCA"/>
    <w:rsid w:val="00E02241"/>
    <w:rsid w:val="00E022C7"/>
    <w:rsid w:val="00E0242B"/>
    <w:rsid w:val="00E024A7"/>
    <w:rsid w:val="00E02589"/>
    <w:rsid w:val="00E026AA"/>
    <w:rsid w:val="00E02E0E"/>
    <w:rsid w:val="00E03017"/>
    <w:rsid w:val="00E031FA"/>
    <w:rsid w:val="00E033A0"/>
    <w:rsid w:val="00E03451"/>
    <w:rsid w:val="00E0355B"/>
    <w:rsid w:val="00E037A7"/>
    <w:rsid w:val="00E037F1"/>
    <w:rsid w:val="00E0384B"/>
    <w:rsid w:val="00E0385E"/>
    <w:rsid w:val="00E039F7"/>
    <w:rsid w:val="00E03EC9"/>
    <w:rsid w:val="00E040F5"/>
    <w:rsid w:val="00E04337"/>
    <w:rsid w:val="00E045E4"/>
    <w:rsid w:val="00E04601"/>
    <w:rsid w:val="00E04966"/>
    <w:rsid w:val="00E04968"/>
    <w:rsid w:val="00E049BE"/>
    <w:rsid w:val="00E04AF8"/>
    <w:rsid w:val="00E04B1C"/>
    <w:rsid w:val="00E04CE7"/>
    <w:rsid w:val="00E04D41"/>
    <w:rsid w:val="00E04D7E"/>
    <w:rsid w:val="00E04F56"/>
    <w:rsid w:val="00E0504B"/>
    <w:rsid w:val="00E0505D"/>
    <w:rsid w:val="00E05069"/>
    <w:rsid w:val="00E0511C"/>
    <w:rsid w:val="00E05705"/>
    <w:rsid w:val="00E05943"/>
    <w:rsid w:val="00E05977"/>
    <w:rsid w:val="00E05A87"/>
    <w:rsid w:val="00E05AD0"/>
    <w:rsid w:val="00E05B1D"/>
    <w:rsid w:val="00E05CF4"/>
    <w:rsid w:val="00E05E62"/>
    <w:rsid w:val="00E05F82"/>
    <w:rsid w:val="00E05FF0"/>
    <w:rsid w:val="00E06149"/>
    <w:rsid w:val="00E0621F"/>
    <w:rsid w:val="00E062D2"/>
    <w:rsid w:val="00E0648D"/>
    <w:rsid w:val="00E0674F"/>
    <w:rsid w:val="00E06C63"/>
    <w:rsid w:val="00E06CEA"/>
    <w:rsid w:val="00E06D4B"/>
    <w:rsid w:val="00E06D8F"/>
    <w:rsid w:val="00E06E10"/>
    <w:rsid w:val="00E06F97"/>
    <w:rsid w:val="00E07107"/>
    <w:rsid w:val="00E071AA"/>
    <w:rsid w:val="00E0723D"/>
    <w:rsid w:val="00E0741C"/>
    <w:rsid w:val="00E0754F"/>
    <w:rsid w:val="00E07663"/>
    <w:rsid w:val="00E0779B"/>
    <w:rsid w:val="00E07923"/>
    <w:rsid w:val="00E0797E"/>
    <w:rsid w:val="00E079DD"/>
    <w:rsid w:val="00E07B83"/>
    <w:rsid w:val="00E07C04"/>
    <w:rsid w:val="00E07E98"/>
    <w:rsid w:val="00E10019"/>
    <w:rsid w:val="00E104ED"/>
    <w:rsid w:val="00E10562"/>
    <w:rsid w:val="00E10580"/>
    <w:rsid w:val="00E107B5"/>
    <w:rsid w:val="00E1087E"/>
    <w:rsid w:val="00E10881"/>
    <w:rsid w:val="00E10998"/>
    <w:rsid w:val="00E10AC7"/>
    <w:rsid w:val="00E10B3E"/>
    <w:rsid w:val="00E10D15"/>
    <w:rsid w:val="00E10DF6"/>
    <w:rsid w:val="00E10EF3"/>
    <w:rsid w:val="00E10F09"/>
    <w:rsid w:val="00E10FA6"/>
    <w:rsid w:val="00E110FE"/>
    <w:rsid w:val="00E1112A"/>
    <w:rsid w:val="00E11141"/>
    <w:rsid w:val="00E1130B"/>
    <w:rsid w:val="00E11378"/>
    <w:rsid w:val="00E11431"/>
    <w:rsid w:val="00E11645"/>
    <w:rsid w:val="00E117AA"/>
    <w:rsid w:val="00E11992"/>
    <w:rsid w:val="00E119A6"/>
    <w:rsid w:val="00E119C0"/>
    <w:rsid w:val="00E11AF6"/>
    <w:rsid w:val="00E11B1F"/>
    <w:rsid w:val="00E11BCE"/>
    <w:rsid w:val="00E11BDA"/>
    <w:rsid w:val="00E11C0D"/>
    <w:rsid w:val="00E11C7B"/>
    <w:rsid w:val="00E11DA6"/>
    <w:rsid w:val="00E11F80"/>
    <w:rsid w:val="00E12042"/>
    <w:rsid w:val="00E120B2"/>
    <w:rsid w:val="00E12171"/>
    <w:rsid w:val="00E121B4"/>
    <w:rsid w:val="00E1255B"/>
    <w:rsid w:val="00E1262B"/>
    <w:rsid w:val="00E126E0"/>
    <w:rsid w:val="00E1272B"/>
    <w:rsid w:val="00E1273F"/>
    <w:rsid w:val="00E12887"/>
    <w:rsid w:val="00E12906"/>
    <w:rsid w:val="00E12C60"/>
    <w:rsid w:val="00E12CDA"/>
    <w:rsid w:val="00E12CEE"/>
    <w:rsid w:val="00E13216"/>
    <w:rsid w:val="00E132FB"/>
    <w:rsid w:val="00E132FF"/>
    <w:rsid w:val="00E13355"/>
    <w:rsid w:val="00E133AE"/>
    <w:rsid w:val="00E1367A"/>
    <w:rsid w:val="00E136D7"/>
    <w:rsid w:val="00E13A10"/>
    <w:rsid w:val="00E13AC8"/>
    <w:rsid w:val="00E13B4D"/>
    <w:rsid w:val="00E13BFB"/>
    <w:rsid w:val="00E13CEB"/>
    <w:rsid w:val="00E13D3D"/>
    <w:rsid w:val="00E13DB8"/>
    <w:rsid w:val="00E13F15"/>
    <w:rsid w:val="00E14003"/>
    <w:rsid w:val="00E1403F"/>
    <w:rsid w:val="00E140BC"/>
    <w:rsid w:val="00E1416B"/>
    <w:rsid w:val="00E141A4"/>
    <w:rsid w:val="00E142F1"/>
    <w:rsid w:val="00E143E2"/>
    <w:rsid w:val="00E14813"/>
    <w:rsid w:val="00E14977"/>
    <w:rsid w:val="00E14AC5"/>
    <w:rsid w:val="00E14AD6"/>
    <w:rsid w:val="00E14B1B"/>
    <w:rsid w:val="00E14B34"/>
    <w:rsid w:val="00E14B85"/>
    <w:rsid w:val="00E14C96"/>
    <w:rsid w:val="00E14CFF"/>
    <w:rsid w:val="00E14ED1"/>
    <w:rsid w:val="00E15069"/>
    <w:rsid w:val="00E153F8"/>
    <w:rsid w:val="00E15426"/>
    <w:rsid w:val="00E15491"/>
    <w:rsid w:val="00E15534"/>
    <w:rsid w:val="00E15796"/>
    <w:rsid w:val="00E15B5A"/>
    <w:rsid w:val="00E15B74"/>
    <w:rsid w:val="00E15BBA"/>
    <w:rsid w:val="00E15FBA"/>
    <w:rsid w:val="00E16234"/>
    <w:rsid w:val="00E162C2"/>
    <w:rsid w:val="00E163CE"/>
    <w:rsid w:val="00E166B6"/>
    <w:rsid w:val="00E16703"/>
    <w:rsid w:val="00E16783"/>
    <w:rsid w:val="00E167B8"/>
    <w:rsid w:val="00E168A2"/>
    <w:rsid w:val="00E1695F"/>
    <w:rsid w:val="00E169B4"/>
    <w:rsid w:val="00E1703D"/>
    <w:rsid w:val="00E17182"/>
    <w:rsid w:val="00E17208"/>
    <w:rsid w:val="00E17251"/>
    <w:rsid w:val="00E1758E"/>
    <w:rsid w:val="00E175CE"/>
    <w:rsid w:val="00E176C6"/>
    <w:rsid w:val="00E17709"/>
    <w:rsid w:val="00E17788"/>
    <w:rsid w:val="00E178D7"/>
    <w:rsid w:val="00E17952"/>
    <w:rsid w:val="00E17989"/>
    <w:rsid w:val="00E179DC"/>
    <w:rsid w:val="00E17A9B"/>
    <w:rsid w:val="00E17B20"/>
    <w:rsid w:val="00E17B61"/>
    <w:rsid w:val="00E17E39"/>
    <w:rsid w:val="00E20140"/>
    <w:rsid w:val="00E20170"/>
    <w:rsid w:val="00E203C9"/>
    <w:rsid w:val="00E20507"/>
    <w:rsid w:val="00E207EF"/>
    <w:rsid w:val="00E2084C"/>
    <w:rsid w:val="00E2085E"/>
    <w:rsid w:val="00E20913"/>
    <w:rsid w:val="00E20BFD"/>
    <w:rsid w:val="00E20D52"/>
    <w:rsid w:val="00E20FC1"/>
    <w:rsid w:val="00E211A1"/>
    <w:rsid w:val="00E211C7"/>
    <w:rsid w:val="00E212BA"/>
    <w:rsid w:val="00E213ED"/>
    <w:rsid w:val="00E2145B"/>
    <w:rsid w:val="00E2160B"/>
    <w:rsid w:val="00E216BD"/>
    <w:rsid w:val="00E217C1"/>
    <w:rsid w:val="00E21AAE"/>
    <w:rsid w:val="00E22055"/>
    <w:rsid w:val="00E22378"/>
    <w:rsid w:val="00E22544"/>
    <w:rsid w:val="00E2259D"/>
    <w:rsid w:val="00E2266E"/>
    <w:rsid w:val="00E2273C"/>
    <w:rsid w:val="00E227C2"/>
    <w:rsid w:val="00E228CB"/>
    <w:rsid w:val="00E2291A"/>
    <w:rsid w:val="00E22B79"/>
    <w:rsid w:val="00E22E6C"/>
    <w:rsid w:val="00E22EFA"/>
    <w:rsid w:val="00E230AB"/>
    <w:rsid w:val="00E23108"/>
    <w:rsid w:val="00E2353E"/>
    <w:rsid w:val="00E23759"/>
    <w:rsid w:val="00E23791"/>
    <w:rsid w:val="00E23793"/>
    <w:rsid w:val="00E237DF"/>
    <w:rsid w:val="00E23981"/>
    <w:rsid w:val="00E23A16"/>
    <w:rsid w:val="00E23B0B"/>
    <w:rsid w:val="00E23B0D"/>
    <w:rsid w:val="00E23B4A"/>
    <w:rsid w:val="00E23CFB"/>
    <w:rsid w:val="00E23D99"/>
    <w:rsid w:val="00E23DEB"/>
    <w:rsid w:val="00E23E3C"/>
    <w:rsid w:val="00E23FDD"/>
    <w:rsid w:val="00E23FEB"/>
    <w:rsid w:val="00E24193"/>
    <w:rsid w:val="00E242A7"/>
    <w:rsid w:val="00E2432F"/>
    <w:rsid w:val="00E24333"/>
    <w:rsid w:val="00E24391"/>
    <w:rsid w:val="00E24459"/>
    <w:rsid w:val="00E244A9"/>
    <w:rsid w:val="00E2478A"/>
    <w:rsid w:val="00E24A7C"/>
    <w:rsid w:val="00E24A97"/>
    <w:rsid w:val="00E24B2B"/>
    <w:rsid w:val="00E24C16"/>
    <w:rsid w:val="00E24EE9"/>
    <w:rsid w:val="00E24F47"/>
    <w:rsid w:val="00E24F50"/>
    <w:rsid w:val="00E25133"/>
    <w:rsid w:val="00E252C9"/>
    <w:rsid w:val="00E253B0"/>
    <w:rsid w:val="00E2555F"/>
    <w:rsid w:val="00E255C7"/>
    <w:rsid w:val="00E25633"/>
    <w:rsid w:val="00E25835"/>
    <w:rsid w:val="00E258C2"/>
    <w:rsid w:val="00E2594B"/>
    <w:rsid w:val="00E25ACF"/>
    <w:rsid w:val="00E25C1E"/>
    <w:rsid w:val="00E25D09"/>
    <w:rsid w:val="00E25D3D"/>
    <w:rsid w:val="00E25E42"/>
    <w:rsid w:val="00E25E64"/>
    <w:rsid w:val="00E25EDD"/>
    <w:rsid w:val="00E25FCC"/>
    <w:rsid w:val="00E26126"/>
    <w:rsid w:val="00E2622E"/>
    <w:rsid w:val="00E26249"/>
    <w:rsid w:val="00E262DF"/>
    <w:rsid w:val="00E26392"/>
    <w:rsid w:val="00E263B8"/>
    <w:rsid w:val="00E266F1"/>
    <w:rsid w:val="00E2676D"/>
    <w:rsid w:val="00E26891"/>
    <w:rsid w:val="00E2698B"/>
    <w:rsid w:val="00E269CB"/>
    <w:rsid w:val="00E26CCD"/>
    <w:rsid w:val="00E26D5C"/>
    <w:rsid w:val="00E26D75"/>
    <w:rsid w:val="00E26ED8"/>
    <w:rsid w:val="00E2701F"/>
    <w:rsid w:val="00E27022"/>
    <w:rsid w:val="00E2702F"/>
    <w:rsid w:val="00E27115"/>
    <w:rsid w:val="00E27358"/>
    <w:rsid w:val="00E275DF"/>
    <w:rsid w:val="00E27732"/>
    <w:rsid w:val="00E2775F"/>
    <w:rsid w:val="00E277E6"/>
    <w:rsid w:val="00E27988"/>
    <w:rsid w:val="00E279AD"/>
    <w:rsid w:val="00E27B6A"/>
    <w:rsid w:val="00E27B9B"/>
    <w:rsid w:val="00E27F35"/>
    <w:rsid w:val="00E27FA1"/>
    <w:rsid w:val="00E30035"/>
    <w:rsid w:val="00E30120"/>
    <w:rsid w:val="00E30279"/>
    <w:rsid w:val="00E3037A"/>
    <w:rsid w:val="00E3041A"/>
    <w:rsid w:val="00E30650"/>
    <w:rsid w:val="00E30A4E"/>
    <w:rsid w:val="00E30B94"/>
    <w:rsid w:val="00E30BA6"/>
    <w:rsid w:val="00E30BF1"/>
    <w:rsid w:val="00E30C97"/>
    <w:rsid w:val="00E30DB7"/>
    <w:rsid w:val="00E30FFC"/>
    <w:rsid w:val="00E310D2"/>
    <w:rsid w:val="00E3116F"/>
    <w:rsid w:val="00E31191"/>
    <w:rsid w:val="00E311E6"/>
    <w:rsid w:val="00E311FD"/>
    <w:rsid w:val="00E3121C"/>
    <w:rsid w:val="00E3151A"/>
    <w:rsid w:val="00E315A1"/>
    <w:rsid w:val="00E31647"/>
    <w:rsid w:val="00E316D1"/>
    <w:rsid w:val="00E3175D"/>
    <w:rsid w:val="00E31942"/>
    <w:rsid w:val="00E31AFE"/>
    <w:rsid w:val="00E31CB8"/>
    <w:rsid w:val="00E31D1D"/>
    <w:rsid w:val="00E31F53"/>
    <w:rsid w:val="00E320BD"/>
    <w:rsid w:val="00E320F7"/>
    <w:rsid w:val="00E32250"/>
    <w:rsid w:val="00E3233C"/>
    <w:rsid w:val="00E324C0"/>
    <w:rsid w:val="00E32580"/>
    <w:rsid w:val="00E325B6"/>
    <w:rsid w:val="00E3271B"/>
    <w:rsid w:val="00E328C6"/>
    <w:rsid w:val="00E32D1B"/>
    <w:rsid w:val="00E32D2E"/>
    <w:rsid w:val="00E32D6F"/>
    <w:rsid w:val="00E33590"/>
    <w:rsid w:val="00E33599"/>
    <w:rsid w:val="00E336AB"/>
    <w:rsid w:val="00E33883"/>
    <w:rsid w:val="00E3388D"/>
    <w:rsid w:val="00E338C2"/>
    <w:rsid w:val="00E339E2"/>
    <w:rsid w:val="00E33C7A"/>
    <w:rsid w:val="00E33CC5"/>
    <w:rsid w:val="00E33D4F"/>
    <w:rsid w:val="00E33E1B"/>
    <w:rsid w:val="00E33E63"/>
    <w:rsid w:val="00E33EB1"/>
    <w:rsid w:val="00E33F7D"/>
    <w:rsid w:val="00E34146"/>
    <w:rsid w:val="00E341B0"/>
    <w:rsid w:val="00E342AB"/>
    <w:rsid w:val="00E3432E"/>
    <w:rsid w:val="00E34447"/>
    <w:rsid w:val="00E344BE"/>
    <w:rsid w:val="00E344D6"/>
    <w:rsid w:val="00E3461D"/>
    <w:rsid w:val="00E34A7B"/>
    <w:rsid w:val="00E34B1E"/>
    <w:rsid w:val="00E34C42"/>
    <w:rsid w:val="00E34CB6"/>
    <w:rsid w:val="00E34D18"/>
    <w:rsid w:val="00E34E13"/>
    <w:rsid w:val="00E35044"/>
    <w:rsid w:val="00E3518B"/>
    <w:rsid w:val="00E3523D"/>
    <w:rsid w:val="00E3525A"/>
    <w:rsid w:val="00E352BE"/>
    <w:rsid w:val="00E35433"/>
    <w:rsid w:val="00E35519"/>
    <w:rsid w:val="00E359FA"/>
    <w:rsid w:val="00E35B1E"/>
    <w:rsid w:val="00E35C01"/>
    <w:rsid w:val="00E35D0B"/>
    <w:rsid w:val="00E3619B"/>
    <w:rsid w:val="00E361E4"/>
    <w:rsid w:val="00E361E8"/>
    <w:rsid w:val="00E362B8"/>
    <w:rsid w:val="00E3643D"/>
    <w:rsid w:val="00E36524"/>
    <w:rsid w:val="00E365C7"/>
    <w:rsid w:val="00E3661B"/>
    <w:rsid w:val="00E36904"/>
    <w:rsid w:val="00E36936"/>
    <w:rsid w:val="00E36B70"/>
    <w:rsid w:val="00E36C0F"/>
    <w:rsid w:val="00E36CF6"/>
    <w:rsid w:val="00E36E91"/>
    <w:rsid w:val="00E36EA7"/>
    <w:rsid w:val="00E36ED9"/>
    <w:rsid w:val="00E3700C"/>
    <w:rsid w:val="00E3702E"/>
    <w:rsid w:val="00E3721F"/>
    <w:rsid w:val="00E37315"/>
    <w:rsid w:val="00E373EC"/>
    <w:rsid w:val="00E375AC"/>
    <w:rsid w:val="00E379D7"/>
    <w:rsid w:val="00E37A2E"/>
    <w:rsid w:val="00E37B2E"/>
    <w:rsid w:val="00E37BAB"/>
    <w:rsid w:val="00E37D56"/>
    <w:rsid w:val="00E37DE2"/>
    <w:rsid w:val="00E37E73"/>
    <w:rsid w:val="00E37EE7"/>
    <w:rsid w:val="00E4008E"/>
    <w:rsid w:val="00E40225"/>
    <w:rsid w:val="00E402EE"/>
    <w:rsid w:val="00E403B7"/>
    <w:rsid w:val="00E404A8"/>
    <w:rsid w:val="00E4053D"/>
    <w:rsid w:val="00E40635"/>
    <w:rsid w:val="00E4068A"/>
    <w:rsid w:val="00E40747"/>
    <w:rsid w:val="00E40BF2"/>
    <w:rsid w:val="00E40C13"/>
    <w:rsid w:val="00E40E24"/>
    <w:rsid w:val="00E4116B"/>
    <w:rsid w:val="00E41296"/>
    <w:rsid w:val="00E4129C"/>
    <w:rsid w:val="00E41315"/>
    <w:rsid w:val="00E416E1"/>
    <w:rsid w:val="00E41920"/>
    <w:rsid w:val="00E41A80"/>
    <w:rsid w:val="00E41ADD"/>
    <w:rsid w:val="00E41B20"/>
    <w:rsid w:val="00E41C9A"/>
    <w:rsid w:val="00E41D38"/>
    <w:rsid w:val="00E41E77"/>
    <w:rsid w:val="00E41F36"/>
    <w:rsid w:val="00E41F5D"/>
    <w:rsid w:val="00E41F84"/>
    <w:rsid w:val="00E41FA4"/>
    <w:rsid w:val="00E42458"/>
    <w:rsid w:val="00E42677"/>
    <w:rsid w:val="00E427F5"/>
    <w:rsid w:val="00E428EF"/>
    <w:rsid w:val="00E42953"/>
    <w:rsid w:val="00E42AB3"/>
    <w:rsid w:val="00E42B69"/>
    <w:rsid w:val="00E42BB7"/>
    <w:rsid w:val="00E42E05"/>
    <w:rsid w:val="00E42F54"/>
    <w:rsid w:val="00E4304D"/>
    <w:rsid w:val="00E430EF"/>
    <w:rsid w:val="00E43336"/>
    <w:rsid w:val="00E43729"/>
    <w:rsid w:val="00E43815"/>
    <w:rsid w:val="00E43895"/>
    <w:rsid w:val="00E43B7D"/>
    <w:rsid w:val="00E43CC9"/>
    <w:rsid w:val="00E43DA8"/>
    <w:rsid w:val="00E43E18"/>
    <w:rsid w:val="00E4402A"/>
    <w:rsid w:val="00E44078"/>
    <w:rsid w:val="00E44242"/>
    <w:rsid w:val="00E444F0"/>
    <w:rsid w:val="00E44546"/>
    <w:rsid w:val="00E445C8"/>
    <w:rsid w:val="00E4466E"/>
    <w:rsid w:val="00E446F5"/>
    <w:rsid w:val="00E4478E"/>
    <w:rsid w:val="00E44904"/>
    <w:rsid w:val="00E44A4E"/>
    <w:rsid w:val="00E44BBB"/>
    <w:rsid w:val="00E44D2D"/>
    <w:rsid w:val="00E44D63"/>
    <w:rsid w:val="00E44DAA"/>
    <w:rsid w:val="00E44DC8"/>
    <w:rsid w:val="00E44DD5"/>
    <w:rsid w:val="00E44E50"/>
    <w:rsid w:val="00E44EC7"/>
    <w:rsid w:val="00E451B1"/>
    <w:rsid w:val="00E452D1"/>
    <w:rsid w:val="00E4534D"/>
    <w:rsid w:val="00E453BC"/>
    <w:rsid w:val="00E453C5"/>
    <w:rsid w:val="00E4546A"/>
    <w:rsid w:val="00E45478"/>
    <w:rsid w:val="00E45588"/>
    <w:rsid w:val="00E455DF"/>
    <w:rsid w:val="00E45627"/>
    <w:rsid w:val="00E45917"/>
    <w:rsid w:val="00E45B32"/>
    <w:rsid w:val="00E45B51"/>
    <w:rsid w:val="00E45C81"/>
    <w:rsid w:val="00E45D98"/>
    <w:rsid w:val="00E45DDD"/>
    <w:rsid w:val="00E45DF5"/>
    <w:rsid w:val="00E45EC0"/>
    <w:rsid w:val="00E45F22"/>
    <w:rsid w:val="00E45F2B"/>
    <w:rsid w:val="00E45FC2"/>
    <w:rsid w:val="00E4612D"/>
    <w:rsid w:val="00E462A0"/>
    <w:rsid w:val="00E462C0"/>
    <w:rsid w:val="00E466E8"/>
    <w:rsid w:val="00E46885"/>
    <w:rsid w:val="00E47107"/>
    <w:rsid w:val="00E47237"/>
    <w:rsid w:val="00E4747C"/>
    <w:rsid w:val="00E474D3"/>
    <w:rsid w:val="00E476DF"/>
    <w:rsid w:val="00E476E9"/>
    <w:rsid w:val="00E4770D"/>
    <w:rsid w:val="00E47740"/>
    <w:rsid w:val="00E479B3"/>
    <w:rsid w:val="00E479FF"/>
    <w:rsid w:val="00E47A79"/>
    <w:rsid w:val="00E47B48"/>
    <w:rsid w:val="00E47C2F"/>
    <w:rsid w:val="00E50034"/>
    <w:rsid w:val="00E500C7"/>
    <w:rsid w:val="00E500D7"/>
    <w:rsid w:val="00E500E1"/>
    <w:rsid w:val="00E5023B"/>
    <w:rsid w:val="00E5025D"/>
    <w:rsid w:val="00E50367"/>
    <w:rsid w:val="00E504E8"/>
    <w:rsid w:val="00E50618"/>
    <w:rsid w:val="00E5067E"/>
    <w:rsid w:val="00E5079F"/>
    <w:rsid w:val="00E50820"/>
    <w:rsid w:val="00E5085C"/>
    <w:rsid w:val="00E509A0"/>
    <w:rsid w:val="00E50AC5"/>
    <w:rsid w:val="00E50BC5"/>
    <w:rsid w:val="00E50CA0"/>
    <w:rsid w:val="00E50D93"/>
    <w:rsid w:val="00E50F17"/>
    <w:rsid w:val="00E510AA"/>
    <w:rsid w:val="00E5119B"/>
    <w:rsid w:val="00E511E7"/>
    <w:rsid w:val="00E51499"/>
    <w:rsid w:val="00E5150A"/>
    <w:rsid w:val="00E51514"/>
    <w:rsid w:val="00E51537"/>
    <w:rsid w:val="00E515C0"/>
    <w:rsid w:val="00E51772"/>
    <w:rsid w:val="00E51AAE"/>
    <w:rsid w:val="00E51B81"/>
    <w:rsid w:val="00E51BBC"/>
    <w:rsid w:val="00E51C33"/>
    <w:rsid w:val="00E51CCF"/>
    <w:rsid w:val="00E51DD7"/>
    <w:rsid w:val="00E51EC9"/>
    <w:rsid w:val="00E51FC9"/>
    <w:rsid w:val="00E51FE5"/>
    <w:rsid w:val="00E52070"/>
    <w:rsid w:val="00E52094"/>
    <w:rsid w:val="00E521C3"/>
    <w:rsid w:val="00E52243"/>
    <w:rsid w:val="00E52298"/>
    <w:rsid w:val="00E52555"/>
    <w:rsid w:val="00E52607"/>
    <w:rsid w:val="00E526BB"/>
    <w:rsid w:val="00E5273F"/>
    <w:rsid w:val="00E529EF"/>
    <w:rsid w:val="00E52A69"/>
    <w:rsid w:val="00E52C73"/>
    <w:rsid w:val="00E52EBA"/>
    <w:rsid w:val="00E52FD2"/>
    <w:rsid w:val="00E53035"/>
    <w:rsid w:val="00E53072"/>
    <w:rsid w:val="00E5308B"/>
    <w:rsid w:val="00E533E1"/>
    <w:rsid w:val="00E5343A"/>
    <w:rsid w:val="00E53790"/>
    <w:rsid w:val="00E537CB"/>
    <w:rsid w:val="00E5388E"/>
    <w:rsid w:val="00E53925"/>
    <w:rsid w:val="00E539DD"/>
    <w:rsid w:val="00E53A11"/>
    <w:rsid w:val="00E53A57"/>
    <w:rsid w:val="00E53B03"/>
    <w:rsid w:val="00E53BCC"/>
    <w:rsid w:val="00E53C0F"/>
    <w:rsid w:val="00E53C1A"/>
    <w:rsid w:val="00E53C65"/>
    <w:rsid w:val="00E5405F"/>
    <w:rsid w:val="00E54140"/>
    <w:rsid w:val="00E542BD"/>
    <w:rsid w:val="00E5433D"/>
    <w:rsid w:val="00E543EE"/>
    <w:rsid w:val="00E54445"/>
    <w:rsid w:val="00E544BC"/>
    <w:rsid w:val="00E545D8"/>
    <w:rsid w:val="00E546F2"/>
    <w:rsid w:val="00E5491C"/>
    <w:rsid w:val="00E54A22"/>
    <w:rsid w:val="00E54A49"/>
    <w:rsid w:val="00E54C00"/>
    <w:rsid w:val="00E54F3B"/>
    <w:rsid w:val="00E54FDA"/>
    <w:rsid w:val="00E5506C"/>
    <w:rsid w:val="00E55083"/>
    <w:rsid w:val="00E551B6"/>
    <w:rsid w:val="00E5534C"/>
    <w:rsid w:val="00E555A4"/>
    <w:rsid w:val="00E555DE"/>
    <w:rsid w:val="00E556B7"/>
    <w:rsid w:val="00E55708"/>
    <w:rsid w:val="00E55936"/>
    <w:rsid w:val="00E5596E"/>
    <w:rsid w:val="00E55B4F"/>
    <w:rsid w:val="00E55B74"/>
    <w:rsid w:val="00E55D74"/>
    <w:rsid w:val="00E55F05"/>
    <w:rsid w:val="00E5603C"/>
    <w:rsid w:val="00E5621A"/>
    <w:rsid w:val="00E5632E"/>
    <w:rsid w:val="00E5649E"/>
    <w:rsid w:val="00E56509"/>
    <w:rsid w:val="00E56672"/>
    <w:rsid w:val="00E569A7"/>
    <w:rsid w:val="00E56A9D"/>
    <w:rsid w:val="00E56B4C"/>
    <w:rsid w:val="00E56CFB"/>
    <w:rsid w:val="00E56F95"/>
    <w:rsid w:val="00E5700E"/>
    <w:rsid w:val="00E573BF"/>
    <w:rsid w:val="00E57485"/>
    <w:rsid w:val="00E57626"/>
    <w:rsid w:val="00E57637"/>
    <w:rsid w:val="00E577C3"/>
    <w:rsid w:val="00E577D5"/>
    <w:rsid w:val="00E57877"/>
    <w:rsid w:val="00E57A08"/>
    <w:rsid w:val="00E57DFA"/>
    <w:rsid w:val="00E57F71"/>
    <w:rsid w:val="00E57F7E"/>
    <w:rsid w:val="00E60080"/>
    <w:rsid w:val="00E60172"/>
    <w:rsid w:val="00E60233"/>
    <w:rsid w:val="00E60494"/>
    <w:rsid w:val="00E6050C"/>
    <w:rsid w:val="00E60510"/>
    <w:rsid w:val="00E6052D"/>
    <w:rsid w:val="00E60778"/>
    <w:rsid w:val="00E6089E"/>
    <w:rsid w:val="00E60A36"/>
    <w:rsid w:val="00E60A95"/>
    <w:rsid w:val="00E60ADB"/>
    <w:rsid w:val="00E60E15"/>
    <w:rsid w:val="00E60E91"/>
    <w:rsid w:val="00E60EFA"/>
    <w:rsid w:val="00E6123C"/>
    <w:rsid w:val="00E614CA"/>
    <w:rsid w:val="00E6172D"/>
    <w:rsid w:val="00E6183F"/>
    <w:rsid w:val="00E619D9"/>
    <w:rsid w:val="00E61A08"/>
    <w:rsid w:val="00E61A55"/>
    <w:rsid w:val="00E61B5D"/>
    <w:rsid w:val="00E61CDD"/>
    <w:rsid w:val="00E61F4D"/>
    <w:rsid w:val="00E620CD"/>
    <w:rsid w:val="00E62541"/>
    <w:rsid w:val="00E62B5D"/>
    <w:rsid w:val="00E62C3C"/>
    <w:rsid w:val="00E62C77"/>
    <w:rsid w:val="00E62E9A"/>
    <w:rsid w:val="00E630E7"/>
    <w:rsid w:val="00E630E9"/>
    <w:rsid w:val="00E63163"/>
    <w:rsid w:val="00E636FF"/>
    <w:rsid w:val="00E6381F"/>
    <w:rsid w:val="00E63937"/>
    <w:rsid w:val="00E63AEF"/>
    <w:rsid w:val="00E63C34"/>
    <w:rsid w:val="00E63CA4"/>
    <w:rsid w:val="00E63D7B"/>
    <w:rsid w:val="00E63E34"/>
    <w:rsid w:val="00E63FF5"/>
    <w:rsid w:val="00E64097"/>
    <w:rsid w:val="00E6416D"/>
    <w:rsid w:val="00E644A1"/>
    <w:rsid w:val="00E645BC"/>
    <w:rsid w:val="00E64706"/>
    <w:rsid w:val="00E64756"/>
    <w:rsid w:val="00E647B8"/>
    <w:rsid w:val="00E648E8"/>
    <w:rsid w:val="00E64993"/>
    <w:rsid w:val="00E649D1"/>
    <w:rsid w:val="00E64AC8"/>
    <w:rsid w:val="00E64DEE"/>
    <w:rsid w:val="00E64E4A"/>
    <w:rsid w:val="00E64FA0"/>
    <w:rsid w:val="00E64FC7"/>
    <w:rsid w:val="00E65348"/>
    <w:rsid w:val="00E6537D"/>
    <w:rsid w:val="00E6557E"/>
    <w:rsid w:val="00E6570D"/>
    <w:rsid w:val="00E658BF"/>
    <w:rsid w:val="00E65988"/>
    <w:rsid w:val="00E65C11"/>
    <w:rsid w:val="00E65FEA"/>
    <w:rsid w:val="00E660AB"/>
    <w:rsid w:val="00E66532"/>
    <w:rsid w:val="00E667BA"/>
    <w:rsid w:val="00E672F9"/>
    <w:rsid w:val="00E67352"/>
    <w:rsid w:val="00E674EF"/>
    <w:rsid w:val="00E6768C"/>
    <w:rsid w:val="00E678D5"/>
    <w:rsid w:val="00E67B69"/>
    <w:rsid w:val="00E67BD2"/>
    <w:rsid w:val="00E67D0C"/>
    <w:rsid w:val="00E67EB3"/>
    <w:rsid w:val="00E701B0"/>
    <w:rsid w:val="00E702CC"/>
    <w:rsid w:val="00E70452"/>
    <w:rsid w:val="00E704A8"/>
    <w:rsid w:val="00E706E4"/>
    <w:rsid w:val="00E709F7"/>
    <w:rsid w:val="00E70ABC"/>
    <w:rsid w:val="00E70EE2"/>
    <w:rsid w:val="00E70F5B"/>
    <w:rsid w:val="00E70FEE"/>
    <w:rsid w:val="00E71184"/>
    <w:rsid w:val="00E71274"/>
    <w:rsid w:val="00E7129A"/>
    <w:rsid w:val="00E712ED"/>
    <w:rsid w:val="00E714C2"/>
    <w:rsid w:val="00E714CC"/>
    <w:rsid w:val="00E71509"/>
    <w:rsid w:val="00E71658"/>
    <w:rsid w:val="00E7177C"/>
    <w:rsid w:val="00E717A6"/>
    <w:rsid w:val="00E717F7"/>
    <w:rsid w:val="00E71AA2"/>
    <w:rsid w:val="00E71CC2"/>
    <w:rsid w:val="00E71D25"/>
    <w:rsid w:val="00E71D6D"/>
    <w:rsid w:val="00E71E28"/>
    <w:rsid w:val="00E71F37"/>
    <w:rsid w:val="00E7201A"/>
    <w:rsid w:val="00E72197"/>
    <w:rsid w:val="00E724CB"/>
    <w:rsid w:val="00E7253E"/>
    <w:rsid w:val="00E725FD"/>
    <w:rsid w:val="00E728E3"/>
    <w:rsid w:val="00E72915"/>
    <w:rsid w:val="00E72A43"/>
    <w:rsid w:val="00E72BEB"/>
    <w:rsid w:val="00E72C8A"/>
    <w:rsid w:val="00E72D5B"/>
    <w:rsid w:val="00E7306C"/>
    <w:rsid w:val="00E7325A"/>
    <w:rsid w:val="00E7332E"/>
    <w:rsid w:val="00E7363B"/>
    <w:rsid w:val="00E73810"/>
    <w:rsid w:val="00E73C15"/>
    <w:rsid w:val="00E73C2C"/>
    <w:rsid w:val="00E741F5"/>
    <w:rsid w:val="00E7421F"/>
    <w:rsid w:val="00E743DF"/>
    <w:rsid w:val="00E745A3"/>
    <w:rsid w:val="00E7474E"/>
    <w:rsid w:val="00E74798"/>
    <w:rsid w:val="00E74962"/>
    <w:rsid w:val="00E74D49"/>
    <w:rsid w:val="00E74E99"/>
    <w:rsid w:val="00E74ED2"/>
    <w:rsid w:val="00E74F2E"/>
    <w:rsid w:val="00E75240"/>
    <w:rsid w:val="00E752BB"/>
    <w:rsid w:val="00E75406"/>
    <w:rsid w:val="00E755F4"/>
    <w:rsid w:val="00E757D3"/>
    <w:rsid w:val="00E75920"/>
    <w:rsid w:val="00E7593B"/>
    <w:rsid w:val="00E7595C"/>
    <w:rsid w:val="00E75AA8"/>
    <w:rsid w:val="00E75D5A"/>
    <w:rsid w:val="00E75E55"/>
    <w:rsid w:val="00E75FB9"/>
    <w:rsid w:val="00E761BA"/>
    <w:rsid w:val="00E7630C"/>
    <w:rsid w:val="00E7647E"/>
    <w:rsid w:val="00E764B7"/>
    <w:rsid w:val="00E764DB"/>
    <w:rsid w:val="00E765C6"/>
    <w:rsid w:val="00E76668"/>
    <w:rsid w:val="00E76693"/>
    <w:rsid w:val="00E7687B"/>
    <w:rsid w:val="00E76BC6"/>
    <w:rsid w:val="00E76DF3"/>
    <w:rsid w:val="00E7706F"/>
    <w:rsid w:val="00E77154"/>
    <w:rsid w:val="00E772CF"/>
    <w:rsid w:val="00E7731C"/>
    <w:rsid w:val="00E773FB"/>
    <w:rsid w:val="00E77503"/>
    <w:rsid w:val="00E7755D"/>
    <w:rsid w:val="00E77597"/>
    <w:rsid w:val="00E775B9"/>
    <w:rsid w:val="00E77692"/>
    <w:rsid w:val="00E7769F"/>
    <w:rsid w:val="00E776B0"/>
    <w:rsid w:val="00E776C3"/>
    <w:rsid w:val="00E7771D"/>
    <w:rsid w:val="00E77725"/>
    <w:rsid w:val="00E777B1"/>
    <w:rsid w:val="00E77884"/>
    <w:rsid w:val="00E77A03"/>
    <w:rsid w:val="00E77A78"/>
    <w:rsid w:val="00E77DB7"/>
    <w:rsid w:val="00E77DE8"/>
    <w:rsid w:val="00E77E2D"/>
    <w:rsid w:val="00E77EC0"/>
    <w:rsid w:val="00E800FE"/>
    <w:rsid w:val="00E800FF"/>
    <w:rsid w:val="00E801C1"/>
    <w:rsid w:val="00E80304"/>
    <w:rsid w:val="00E803A3"/>
    <w:rsid w:val="00E80417"/>
    <w:rsid w:val="00E8075C"/>
    <w:rsid w:val="00E80967"/>
    <w:rsid w:val="00E80995"/>
    <w:rsid w:val="00E80A33"/>
    <w:rsid w:val="00E80BF8"/>
    <w:rsid w:val="00E80C48"/>
    <w:rsid w:val="00E80D42"/>
    <w:rsid w:val="00E80EC0"/>
    <w:rsid w:val="00E80F95"/>
    <w:rsid w:val="00E81080"/>
    <w:rsid w:val="00E8124D"/>
    <w:rsid w:val="00E8127C"/>
    <w:rsid w:val="00E813F8"/>
    <w:rsid w:val="00E81487"/>
    <w:rsid w:val="00E81577"/>
    <w:rsid w:val="00E81830"/>
    <w:rsid w:val="00E81893"/>
    <w:rsid w:val="00E81979"/>
    <w:rsid w:val="00E81A6B"/>
    <w:rsid w:val="00E81D09"/>
    <w:rsid w:val="00E81E82"/>
    <w:rsid w:val="00E81FD4"/>
    <w:rsid w:val="00E82050"/>
    <w:rsid w:val="00E820D2"/>
    <w:rsid w:val="00E82194"/>
    <w:rsid w:val="00E829FC"/>
    <w:rsid w:val="00E82A62"/>
    <w:rsid w:val="00E82B3A"/>
    <w:rsid w:val="00E82EDB"/>
    <w:rsid w:val="00E82F35"/>
    <w:rsid w:val="00E82F47"/>
    <w:rsid w:val="00E83192"/>
    <w:rsid w:val="00E83248"/>
    <w:rsid w:val="00E832AD"/>
    <w:rsid w:val="00E8333B"/>
    <w:rsid w:val="00E8358A"/>
    <w:rsid w:val="00E835DF"/>
    <w:rsid w:val="00E839E7"/>
    <w:rsid w:val="00E839EE"/>
    <w:rsid w:val="00E83AE7"/>
    <w:rsid w:val="00E83B11"/>
    <w:rsid w:val="00E83E78"/>
    <w:rsid w:val="00E83EA1"/>
    <w:rsid w:val="00E83FDE"/>
    <w:rsid w:val="00E840A4"/>
    <w:rsid w:val="00E84240"/>
    <w:rsid w:val="00E84271"/>
    <w:rsid w:val="00E842D8"/>
    <w:rsid w:val="00E845E6"/>
    <w:rsid w:val="00E8477B"/>
    <w:rsid w:val="00E84977"/>
    <w:rsid w:val="00E84A00"/>
    <w:rsid w:val="00E84A71"/>
    <w:rsid w:val="00E84F15"/>
    <w:rsid w:val="00E851AA"/>
    <w:rsid w:val="00E8521C"/>
    <w:rsid w:val="00E852D8"/>
    <w:rsid w:val="00E85310"/>
    <w:rsid w:val="00E854D9"/>
    <w:rsid w:val="00E854FD"/>
    <w:rsid w:val="00E857AC"/>
    <w:rsid w:val="00E85822"/>
    <w:rsid w:val="00E859D4"/>
    <w:rsid w:val="00E85B82"/>
    <w:rsid w:val="00E85C85"/>
    <w:rsid w:val="00E85D10"/>
    <w:rsid w:val="00E85E4C"/>
    <w:rsid w:val="00E85FEE"/>
    <w:rsid w:val="00E85FF8"/>
    <w:rsid w:val="00E86090"/>
    <w:rsid w:val="00E86541"/>
    <w:rsid w:val="00E86648"/>
    <w:rsid w:val="00E86869"/>
    <w:rsid w:val="00E869B3"/>
    <w:rsid w:val="00E869D0"/>
    <w:rsid w:val="00E86B0A"/>
    <w:rsid w:val="00E86BC8"/>
    <w:rsid w:val="00E86C3C"/>
    <w:rsid w:val="00E86CDB"/>
    <w:rsid w:val="00E86F63"/>
    <w:rsid w:val="00E86FB1"/>
    <w:rsid w:val="00E86FD2"/>
    <w:rsid w:val="00E8719D"/>
    <w:rsid w:val="00E872EB"/>
    <w:rsid w:val="00E8736C"/>
    <w:rsid w:val="00E8748C"/>
    <w:rsid w:val="00E876E0"/>
    <w:rsid w:val="00E87892"/>
    <w:rsid w:val="00E8794C"/>
    <w:rsid w:val="00E87984"/>
    <w:rsid w:val="00E87C19"/>
    <w:rsid w:val="00E87C70"/>
    <w:rsid w:val="00E87ED5"/>
    <w:rsid w:val="00E87F86"/>
    <w:rsid w:val="00E87F88"/>
    <w:rsid w:val="00E90110"/>
    <w:rsid w:val="00E901D8"/>
    <w:rsid w:val="00E9020A"/>
    <w:rsid w:val="00E9029D"/>
    <w:rsid w:val="00E90467"/>
    <w:rsid w:val="00E904A8"/>
    <w:rsid w:val="00E904D8"/>
    <w:rsid w:val="00E90580"/>
    <w:rsid w:val="00E90927"/>
    <w:rsid w:val="00E90987"/>
    <w:rsid w:val="00E90AE9"/>
    <w:rsid w:val="00E90D18"/>
    <w:rsid w:val="00E90E16"/>
    <w:rsid w:val="00E90E6A"/>
    <w:rsid w:val="00E90F09"/>
    <w:rsid w:val="00E911F4"/>
    <w:rsid w:val="00E9148C"/>
    <w:rsid w:val="00E91654"/>
    <w:rsid w:val="00E917EA"/>
    <w:rsid w:val="00E91855"/>
    <w:rsid w:val="00E918C0"/>
    <w:rsid w:val="00E91913"/>
    <w:rsid w:val="00E91A1D"/>
    <w:rsid w:val="00E91C93"/>
    <w:rsid w:val="00E91CEE"/>
    <w:rsid w:val="00E91CFD"/>
    <w:rsid w:val="00E91E9A"/>
    <w:rsid w:val="00E91F1A"/>
    <w:rsid w:val="00E91F89"/>
    <w:rsid w:val="00E91FA4"/>
    <w:rsid w:val="00E92210"/>
    <w:rsid w:val="00E92234"/>
    <w:rsid w:val="00E9245B"/>
    <w:rsid w:val="00E92497"/>
    <w:rsid w:val="00E927D3"/>
    <w:rsid w:val="00E92901"/>
    <w:rsid w:val="00E929AE"/>
    <w:rsid w:val="00E92A6D"/>
    <w:rsid w:val="00E92F00"/>
    <w:rsid w:val="00E9336B"/>
    <w:rsid w:val="00E93379"/>
    <w:rsid w:val="00E935F2"/>
    <w:rsid w:val="00E936E0"/>
    <w:rsid w:val="00E93713"/>
    <w:rsid w:val="00E93AD6"/>
    <w:rsid w:val="00E93AD7"/>
    <w:rsid w:val="00E93B29"/>
    <w:rsid w:val="00E93D20"/>
    <w:rsid w:val="00E93E68"/>
    <w:rsid w:val="00E9405A"/>
    <w:rsid w:val="00E94129"/>
    <w:rsid w:val="00E94154"/>
    <w:rsid w:val="00E94250"/>
    <w:rsid w:val="00E94399"/>
    <w:rsid w:val="00E943F0"/>
    <w:rsid w:val="00E944B5"/>
    <w:rsid w:val="00E944F3"/>
    <w:rsid w:val="00E945DC"/>
    <w:rsid w:val="00E946E4"/>
    <w:rsid w:val="00E947FA"/>
    <w:rsid w:val="00E948AC"/>
    <w:rsid w:val="00E94978"/>
    <w:rsid w:val="00E949FD"/>
    <w:rsid w:val="00E94B09"/>
    <w:rsid w:val="00E94DD0"/>
    <w:rsid w:val="00E94E49"/>
    <w:rsid w:val="00E9500B"/>
    <w:rsid w:val="00E9511E"/>
    <w:rsid w:val="00E95155"/>
    <w:rsid w:val="00E9518B"/>
    <w:rsid w:val="00E951DF"/>
    <w:rsid w:val="00E95444"/>
    <w:rsid w:val="00E9550F"/>
    <w:rsid w:val="00E95579"/>
    <w:rsid w:val="00E95624"/>
    <w:rsid w:val="00E9562A"/>
    <w:rsid w:val="00E9593C"/>
    <w:rsid w:val="00E95A1A"/>
    <w:rsid w:val="00E95B2E"/>
    <w:rsid w:val="00E95BF5"/>
    <w:rsid w:val="00E95C9A"/>
    <w:rsid w:val="00E95D2C"/>
    <w:rsid w:val="00E95F0F"/>
    <w:rsid w:val="00E95F14"/>
    <w:rsid w:val="00E960DA"/>
    <w:rsid w:val="00E96112"/>
    <w:rsid w:val="00E962EB"/>
    <w:rsid w:val="00E965C2"/>
    <w:rsid w:val="00E969EF"/>
    <w:rsid w:val="00E96B14"/>
    <w:rsid w:val="00E96B72"/>
    <w:rsid w:val="00E96B89"/>
    <w:rsid w:val="00E96F3E"/>
    <w:rsid w:val="00E96F72"/>
    <w:rsid w:val="00E96FE2"/>
    <w:rsid w:val="00E96FFC"/>
    <w:rsid w:val="00E9700F"/>
    <w:rsid w:val="00E9759B"/>
    <w:rsid w:val="00E9778C"/>
    <w:rsid w:val="00E97850"/>
    <w:rsid w:val="00E97B03"/>
    <w:rsid w:val="00E97C5A"/>
    <w:rsid w:val="00E97E56"/>
    <w:rsid w:val="00E97F09"/>
    <w:rsid w:val="00EA008C"/>
    <w:rsid w:val="00EA0139"/>
    <w:rsid w:val="00EA0251"/>
    <w:rsid w:val="00EA0524"/>
    <w:rsid w:val="00EA0594"/>
    <w:rsid w:val="00EA059B"/>
    <w:rsid w:val="00EA0A2F"/>
    <w:rsid w:val="00EA0BA6"/>
    <w:rsid w:val="00EA0C55"/>
    <w:rsid w:val="00EA0ED6"/>
    <w:rsid w:val="00EA0F8B"/>
    <w:rsid w:val="00EA10E2"/>
    <w:rsid w:val="00EA120D"/>
    <w:rsid w:val="00EA13DD"/>
    <w:rsid w:val="00EA1570"/>
    <w:rsid w:val="00EA1652"/>
    <w:rsid w:val="00EA1760"/>
    <w:rsid w:val="00EA1817"/>
    <w:rsid w:val="00EA1828"/>
    <w:rsid w:val="00EA184F"/>
    <w:rsid w:val="00EA187D"/>
    <w:rsid w:val="00EA196D"/>
    <w:rsid w:val="00EA1D16"/>
    <w:rsid w:val="00EA20C1"/>
    <w:rsid w:val="00EA20C3"/>
    <w:rsid w:val="00EA2161"/>
    <w:rsid w:val="00EA2258"/>
    <w:rsid w:val="00EA2317"/>
    <w:rsid w:val="00EA24CD"/>
    <w:rsid w:val="00EA250A"/>
    <w:rsid w:val="00EA25AC"/>
    <w:rsid w:val="00EA26B9"/>
    <w:rsid w:val="00EA26CC"/>
    <w:rsid w:val="00EA275A"/>
    <w:rsid w:val="00EA293F"/>
    <w:rsid w:val="00EA2A9F"/>
    <w:rsid w:val="00EA2CB5"/>
    <w:rsid w:val="00EA2CE1"/>
    <w:rsid w:val="00EA2D2F"/>
    <w:rsid w:val="00EA2D8A"/>
    <w:rsid w:val="00EA2F56"/>
    <w:rsid w:val="00EA3125"/>
    <w:rsid w:val="00EA3136"/>
    <w:rsid w:val="00EA3137"/>
    <w:rsid w:val="00EA348A"/>
    <w:rsid w:val="00EA37DA"/>
    <w:rsid w:val="00EA3830"/>
    <w:rsid w:val="00EA3977"/>
    <w:rsid w:val="00EA398F"/>
    <w:rsid w:val="00EA3ACD"/>
    <w:rsid w:val="00EA3E51"/>
    <w:rsid w:val="00EA3FFF"/>
    <w:rsid w:val="00EA4135"/>
    <w:rsid w:val="00EA41EB"/>
    <w:rsid w:val="00EA41F3"/>
    <w:rsid w:val="00EA42C4"/>
    <w:rsid w:val="00EA431B"/>
    <w:rsid w:val="00EA43CA"/>
    <w:rsid w:val="00EA441C"/>
    <w:rsid w:val="00EA452E"/>
    <w:rsid w:val="00EA462E"/>
    <w:rsid w:val="00EA4A1E"/>
    <w:rsid w:val="00EA4A53"/>
    <w:rsid w:val="00EA4A93"/>
    <w:rsid w:val="00EA4AC5"/>
    <w:rsid w:val="00EA4BCF"/>
    <w:rsid w:val="00EA4D01"/>
    <w:rsid w:val="00EA4D68"/>
    <w:rsid w:val="00EA53DD"/>
    <w:rsid w:val="00EA553B"/>
    <w:rsid w:val="00EA55D6"/>
    <w:rsid w:val="00EA55E3"/>
    <w:rsid w:val="00EA567E"/>
    <w:rsid w:val="00EA56A0"/>
    <w:rsid w:val="00EA5A2C"/>
    <w:rsid w:val="00EA5B35"/>
    <w:rsid w:val="00EA5BB6"/>
    <w:rsid w:val="00EA5C35"/>
    <w:rsid w:val="00EA5D76"/>
    <w:rsid w:val="00EA5E2C"/>
    <w:rsid w:val="00EA5E49"/>
    <w:rsid w:val="00EA5EF1"/>
    <w:rsid w:val="00EA611E"/>
    <w:rsid w:val="00EA614D"/>
    <w:rsid w:val="00EA6311"/>
    <w:rsid w:val="00EA636C"/>
    <w:rsid w:val="00EA6534"/>
    <w:rsid w:val="00EA660A"/>
    <w:rsid w:val="00EA6763"/>
    <w:rsid w:val="00EA6771"/>
    <w:rsid w:val="00EA6AD6"/>
    <w:rsid w:val="00EA6ECC"/>
    <w:rsid w:val="00EA6F54"/>
    <w:rsid w:val="00EA70CF"/>
    <w:rsid w:val="00EA70D8"/>
    <w:rsid w:val="00EA7190"/>
    <w:rsid w:val="00EA71AB"/>
    <w:rsid w:val="00EA71C4"/>
    <w:rsid w:val="00EA73BA"/>
    <w:rsid w:val="00EA742F"/>
    <w:rsid w:val="00EA7455"/>
    <w:rsid w:val="00EA7583"/>
    <w:rsid w:val="00EA75D6"/>
    <w:rsid w:val="00EA7840"/>
    <w:rsid w:val="00EA79F8"/>
    <w:rsid w:val="00EA7BBE"/>
    <w:rsid w:val="00EA7BD9"/>
    <w:rsid w:val="00EA7C6F"/>
    <w:rsid w:val="00EA7CE8"/>
    <w:rsid w:val="00EA7CF9"/>
    <w:rsid w:val="00EA7E5B"/>
    <w:rsid w:val="00EB0036"/>
    <w:rsid w:val="00EB0077"/>
    <w:rsid w:val="00EB013E"/>
    <w:rsid w:val="00EB036E"/>
    <w:rsid w:val="00EB04A7"/>
    <w:rsid w:val="00EB05ED"/>
    <w:rsid w:val="00EB06ED"/>
    <w:rsid w:val="00EB075A"/>
    <w:rsid w:val="00EB0940"/>
    <w:rsid w:val="00EB0A36"/>
    <w:rsid w:val="00EB0BDD"/>
    <w:rsid w:val="00EB0BEE"/>
    <w:rsid w:val="00EB0EE6"/>
    <w:rsid w:val="00EB0F38"/>
    <w:rsid w:val="00EB1177"/>
    <w:rsid w:val="00EB1588"/>
    <w:rsid w:val="00EB16D5"/>
    <w:rsid w:val="00EB174F"/>
    <w:rsid w:val="00EB1875"/>
    <w:rsid w:val="00EB1895"/>
    <w:rsid w:val="00EB1AA2"/>
    <w:rsid w:val="00EB1AC0"/>
    <w:rsid w:val="00EB1AC6"/>
    <w:rsid w:val="00EB1C7C"/>
    <w:rsid w:val="00EB1CB7"/>
    <w:rsid w:val="00EB1E1B"/>
    <w:rsid w:val="00EB1F56"/>
    <w:rsid w:val="00EB20EB"/>
    <w:rsid w:val="00EB23AA"/>
    <w:rsid w:val="00EB23E3"/>
    <w:rsid w:val="00EB23E4"/>
    <w:rsid w:val="00EB2754"/>
    <w:rsid w:val="00EB2957"/>
    <w:rsid w:val="00EB2E50"/>
    <w:rsid w:val="00EB2EB7"/>
    <w:rsid w:val="00EB2F31"/>
    <w:rsid w:val="00EB2F35"/>
    <w:rsid w:val="00EB304B"/>
    <w:rsid w:val="00EB32B1"/>
    <w:rsid w:val="00EB3493"/>
    <w:rsid w:val="00EB35AF"/>
    <w:rsid w:val="00EB3701"/>
    <w:rsid w:val="00EB3739"/>
    <w:rsid w:val="00EB37A0"/>
    <w:rsid w:val="00EB3902"/>
    <w:rsid w:val="00EB3922"/>
    <w:rsid w:val="00EB39DC"/>
    <w:rsid w:val="00EB3C33"/>
    <w:rsid w:val="00EB3D04"/>
    <w:rsid w:val="00EB3EAC"/>
    <w:rsid w:val="00EB3FD7"/>
    <w:rsid w:val="00EB3FE3"/>
    <w:rsid w:val="00EB3FEE"/>
    <w:rsid w:val="00EB4070"/>
    <w:rsid w:val="00EB40B5"/>
    <w:rsid w:val="00EB4296"/>
    <w:rsid w:val="00EB42DE"/>
    <w:rsid w:val="00EB43B1"/>
    <w:rsid w:val="00EB43E2"/>
    <w:rsid w:val="00EB44CE"/>
    <w:rsid w:val="00EB4586"/>
    <w:rsid w:val="00EB4611"/>
    <w:rsid w:val="00EB487A"/>
    <w:rsid w:val="00EB49C9"/>
    <w:rsid w:val="00EB4A87"/>
    <w:rsid w:val="00EB4B60"/>
    <w:rsid w:val="00EB4E59"/>
    <w:rsid w:val="00EB50C0"/>
    <w:rsid w:val="00EB591E"/>
    <w:rsid w:val="00EB5932"/>
    <w:rsid w:val="00EB59E0"/>
    <w:rsid w:val="00EB5A03"/>
    <w:rsid w:val="00EB5AAA"/>
    <w:rsid w:val="00EB5AC9"/>
    <w:rsid w:val="00EB5D6F"/>
    <w:rsid w:val="00EB5DC7"/>
    <w:rsid w:val="00EB6084"/>
    <w:rsid w:val="00EB6380"/>
    <w:rsid w:val="00EB6558"/>
    <w:rsid w:val="00EB684B"/>
    <w:rsid w:val="00EB69E0"/>
    <w:rsid w:val="00EB6BFE"/>
    <w:rsid w:val="00EB6C5D"/>
    <w:rsid w:val="00EB6C93"/>
    <w:rsid w:val="00EB6CE7"/>
    <w:rsid w:val="00EB6D56"/>
    <w:rsid w:val="00EB6D8F"/>
    <w:rsid w:val="00EB6F42"/>
    <w:rsid w:val="00EB6FF4"/>
    <w:rsid w:val="00EB7084"/>
    <w:rsid w:val="00EB714E"/>
    <w:rsid w:val="00EB72D6"/>
    <w:rsid w:val="00EB73BE"/>
    <w:rsid w:val="00EB75E7"/>
    <w:rsid w:val="00EB76B6"/>
    <w:rsid w:val="00EB7901"/>
    <w:rsid w:val="00EB7A14"/>
    <w:rsid w:val="00EB7AEE"/>
    <w:rsid w:val="00EB7B3F"/>
    <w:rsid w:val="00EB7B58"/>
    <w:rsid w:val="00EB7C13"/>
    <w:rsid w:val="00EB7C9C"/>
    <w:rsid w:val="00EB7D31"/>
    <w:rsid w:val="00EB7D57"/>
    <w:rsid w:val="00EB7E08"/>
    <w:rsid w:val="00EB7FC1"/>
    <w:rsid w:val="00EC0151"/>
    <w:rsid w:val="00EC01A2"/>
    <w:rsid w:val="00EC01D7"/>
    <w:rsid w:val="00EC0224"/>
    <w:rsid w:val="00EC0322"/>
    <w:rsid w:val="00EC035D"/>
    <w:rsid w:val="00EC044D"/>
    <w:rsid w:val="00EC0481"/>
    <w:rsid w:val="00EC08FB"/>
    <w:rsid w:val="00EC0972"/>
    <w:rsid w:val="00EC09CF"/>
    <w:rsid w:val="00EC0B74"/>
    <w:rsid w:val="00EC0B9D"/>
    <w:rsid w:val="00EC0D1F"/>
    <w:rsid w:val="00EC0DCC"/>
    <w:rsid w:val="00EC10B3"/>
    <w:rsid w:val="00EC116F"/>
    <w:rsid w:val="00EC1263"/>
    <w:rsid w:val="00EC14C1"/>
    <w:rsid w:val="00EC14C7"/>
    <w:rsid w:val="00EC1577"/>
    <w:rsid w:val="00EC15B3"/>
    <w:rsid w:val="00EC173A"/>
    <w:rsid w:val="00EC189D"/>
    <w:rsid w:val="00EC1932"/>
    <w:rsid w:val="00EC1973"/>
    <w:rsid w:val="00EC19FA"/>
    <w:rsid w:val="00EC1A07"/>
    <w:rsid w:val="00EC1A42"/>
    <w:rsid w:val="00EC1C0E"/>
    <w:rsid w:val="00EC1CA3"/>
    <w:rsid w:val="00EC1D04"/>
    <w:rsid w:val="00EC1D95"/>
    <w:rsid w:val="00EC1E24"/>
    <w:rsid w:val="00EC210A"/>
    <w:rsid w:val="00EC21F0"/>
    <w:rsid w:val="00EC2449"/>
    <w:rsid w:val="00EC2454"/>
    <w:rsid w:val="00EC261E"/>
    <w:rsid w:val="00EC2716"/>
    <w:rsid w:val="00EC2790"/>
    <w:rsid w:val="00EC2C97"/>
    <w:rsid w:val="00EC2CE3"/>
    <w:rsid w:val="00EC2EAC"/>
    <w:rsid w:val="00EC31E8"/>
    <w:rsid w:val="00EC34A7"/>
    <w:rsid w:val="00EC36D4"/>
    <w:rsid w:val="00EC3840"/>
    <w:rsid w:val="00EC3CE6"/>
    <w:rsid w:val="00EC3D15"/>
    <w:rsid w:val="00EC3DC8"/>
    <w:rsid w:val="00EC3FE5"/>
    <w:rsid w:val="00EC42A8"/>
    <w:rsid w:val="00EC42C7"/>
    <w:rsid w:val="00EC44C4"/>
    <w:rsid w:val="00EC4AFF"/>
    <w:rsid w:val="00EC4BFD"/>
    <w:rsid w:val="00EC4CE4"/>
    <w:rsid w:val="00EC4DC2"/>
    <w:rsid w:val="00EC4E7F"/>
    <w:rsid w:val="00EC4F0B"/>
    <w:rsid w:val="00EC4F72"/>
    <w:rsid w:val="00EC513C"/>
    <w:rsid w:val="00EC53F1"/>
    <w:rsid w:val="00EC5409"/>
    <w:rsid w:val="00EC596C"/>
    <w:rsid w:val="00EC5C22"/>
    <w:rsid w:val="00EC5D8B"/>
    <w:rsid w:val="00EC5E5E"/>
    <w:rsid w:val="00EC5EBA"/>
    <w:rsid w:val="00EC5EFD"/>
    <w:rsid w:val="00EC5F6A"/>
    <w:rsid w:val="00EC5FC2"/>
    <w:rsid w:val="00EC5FFA"/>
    <w:rsid w:val="00EC602B"/>
    <w:rsid w:val="00EC6032"/>
    <w:rsid w:val="00EC6284"/>
    <w:rsid w:val="00EC633A"/>
    <w:rsid w:val="00EC64EB"/>
    <w:rsid w:val="00EC666F"/>
    <w:rsid w:val="00EC694A"/>
    <w:rsid w:val="00EC6CF0"/>
    <w:rsid w:val="00EC7085"/>
    <w:rsid w:val="00EC72CA"/>
    <w:rsid w:val="00EC731B"/>
    <w:rsid w:val="00EC7688"/>
    <w:rsid w:val="00EC7751"/>
    <w:rsid w:val="00EC78D9"/>
    <w:rsid w:val="00EC7988"/>
    <w:rsid w:val="00EC7AC4"/>
    <w:rsid w:val="00EC7BDA"/>
    <w:rsid w:val="00EC7C0C"/>
    <w:rsid w:val="00ED0099"/>
    <w:rsid w:val="00ED01EF"/>
    <w:rsid w:val="00ED0421"/>
    <w:rsid w:val="00ED0449"/>
    <w:rsid w:val="00ED0487"/>
    <w:rsid w:val="00ED04DA"/>
    <w:rsid w:val="00ED0691"/>
    <w:rsid w:val="00ED06FD"/>
    <w:rsid w:val="00ED080D"/>
    <w:rsid w:val="00ED0917"/>
    <w:rsid w:val="00ED0B28"/>
    <w:rsid w:val="00ED0E70"/>
    <w:rsid w:val="00ED0FE9"/>
    <w:rsid w:val="00ED10F0"/>
    <w:rsid w:val="00ED1149"/>
    <w:rsid w:val="00ED1163"/>
    <w:rsid w:val="00ED12C9"/>
    <w:rsid w:val="00ED12E9"/>
    <w:rsid w:val="00ED13BA"/>
    <w:rsid w:val="00ED13E8"/>
    <w:rsid w:val="00ED14F1"/>
    <w:rsid w:val="00ED15F7"/>
    <w:rsid w:val="00ED1743"/>
    <w:rsid w:val="00ED1767"/>
    <w:rsid w:val="00ED18E1"/>
    <w:rsid w:val="00ED1DDF"/>
    <w:rsid w:val="00ED1EA8"/>
    <w:rsid w:val="00ED2A74"/>
    <w:rsid w:val="00ED2AA6"/>
    <w:rsid w:val="00ED2AE0"/>
    <w:rsid w:val="00ED2B08"/>
    <w:rsid w:val="00ED2B5B"/>
    <w:rsid w:val="00ED2C28"/>
    <w:rsid w:val="00ED2EC0"/>
    <w:rsid w:val="00ED2F3A"/>
    <w:rsid w:val="00ED2F63"/>
    <w:rsid w:val="00ED30A1"/>
    <w:rsid w:val="00ED31B1"/>
    <w:rsid w:val="00ED3325"/>
    <w:rsid w:val="00ED3635"/>
    <w:rsid w:val="00ED38EF"/>
    <w:rsid w:val="00ED406D"/>
    <w:rsid w:val="00ED4195"/>
    <w:rsid w:val="00ED4268"/>
    <w:rsid w:val="00ED45A9"/>
    <w:rsid w:val="00ED4634"/>
    <w:rsid w:val="00ED4646"/>
    <w:rsid w:val="00ED4698"/>
    <w:rsid w:val="00ED4872"/>
    <w:rsid w:val="00ED4890"/>
    <w:rsid w:val="00ED4986"/>
    <w:rsid w:val="00ED49DD"/>
    <w:rsid w:val="00ED4B50"/>
    <w:rsid w:val="00ED4B64"/>
    <w:rsid w:val="00ED4D09"/>
    <w:rsid w:val="00ED4EA8"/>
    <w:rsid w:val="00ED4FB7"/>
    <w:rsid w:val="00ED500F"/>
    <w:rsid w:val="00ED50A6"/>
    <w:rsid w:val="00ED5199"/>
    <w:rsid w:val="00ED51E2"/>
    <w:rsid w:val="00ED52A9"/>
    <w:rsid w:val="00ED5623"/>
    <w:rsid w:val="00ED5769"/>
    <w:rsid w:val="00ED57CC"/>
    <w:rsid w:val="00ED57F5"/>
    <w:rsid w:val="00ED5CF2"/>
    <w:rsid w:val="00ED5EFA"/>
    <w:rsid w:val="00ED60E7"/>
    <w:rsid w:val="00ED6174"/>
    <w:rsid w:val="00ED61A9"/>
    <w:rsid w:val="00ED631A"/>
    <w:rsid w:val="00ED6338"/>
    <w:rsid w:val="00ED63B3"/>
    <w:rsid w:val="00ED65B1"/>
    <w:rsid w:val="00ED661E"/>
    <w:rsid w:val="00ED6637"/>
    <w:rsid w:val="00ED674D"/>
    <w:rsid w:val="00ED6C03"/>
    <w:rsid w:val="00ED6CA6"/>
    <w:rsid w:val="00ED6D10"/>
    <w:rsid w:val="00ED6DA0"/>
    <w:rsid w:val="00ED6E75"/>
    <w:rsid w:val="00ED6EDD"/>
    <w:rsid w:val="00ED6FF5"/>
    <w:rsid w:val="00ED7105"/>
    <w:rsid w:val="00ED710A"/>
    <w:rsid w:val="00ED71AF"/>
    <w:rsid w:val="00ED7343"/>
    <w:rsid w:val="00ED7348"/>
    <w:rsid w:val="00ED753D"/>
    <w:rsid w:val="00ED7797"/>
    <w:rsid w:val="00ED7951"/>
    <w:rsid w:val="00ED7978"/>
    <w:rsid w:val="00ED798B"/>
    <w:rsid w:val="00ED79EF"/>
    <w:rsid w:val="00ED7A31"/>
    <w:rsid w:val="00ED7D95"/>
    <w:rsid w:val="00EE018B"/>
    <w:rsid w:val="00EE01BF"/>
    <w:rsid w:val="00EE01E9"/>
    <w:rsid w:val="00EE071C"/>
    <w:rsid w:val="00EE07ED"/>
    <w:rsid w:val="00EE0CE9"/>
    <w:rsid w:val="00EE0D1A"/>
    <w:rsid w:val="00EE0DCC"/>
    <w:rsid w:val="00EE0E29"/>
    <w:rsid w:val="00EE0E32"/>
    <w:rsid w:val="00EE0E75"/>
    <w:rsid w:val="00EE0ECA"/>
    <w:rsid w:val="00EE0F9E"/>
    <w:rsid w:val="00EE100F"/>
    <w:rsid w:val="00EE1078"/>
    <w:rsid w:val="00EE10F4"/>
    <w:rsid w:val="00EE11EC"/>
    <w:rsid w:val="00EE1262"/>
    <w:rsid w:val="00EE12A0"/>
    <w:rsid w:val="00EE154B"/>
    <w:rsid w:val="00EE1625"/>
    <w:rsid w:val="00EE16AD"/>
    <w:rsid w:val="00EE182F"/>
    <w:rsid w:val="00EE184A"/>
    <w:rsid w:val="00EE1861"/>
    <w:rsid w:val="00EE18F5"/>
    <w:rsid w:val="00EE1938"/>
    <w:rsid w:val="00EE1A8C"/>
    <w:rsid w:val="00EE1ACB"/>
    <w:rsid w:val="00EE1CEB"/>
    <w:rsid w:val="00EE2031"/>
    <w:rsid w:val="00EE21B4"/>
    <w:rsid w:val="00EE228B"/>
    <w:rsid w:val="00EE23CB"/>
    <w:rsid w:val="00EE2503"/>
    <w:rsid w:val="00EE26A6"/>
    <w:rsid w:val="00EE26E6"/>
    <w:rsid w:val="00EE26EE"/>
    <w:rsid w:val="00EE285D"/>
    <w:rsid w:val="00EE28A8"/>
    <w:rsid w:val="00EE2937"/>
    <w:rsid w:val="00EE2958"/>
    <w:rsid w:val="00EE2960"/>
    <w:rsid w:val="00EE2CDF"/>
    <w:rsid w:val="00EE2D23"/>
    <w:rsid w:val="00EE2D89"/>
    <w:rsid w:val="00EE2F15"/>
    <w:rsid w:val="00EE2F2D"/>
    <w:rsid w:val="00EE3018"/>
    <w:rsid w:val="00EE3067"/>
    <w:rsid w:val="00EE3345"/>
    <w:rsid w:val="00EE3469"/>
    <w:rsid w:val="00EE358E"/>
    <w:rsid w:val="00EE3796"/>
    <w:rsid w:val="00EE37D6"/>
    <w:rsid w:val="00EE384E"/>
    <w:rsid w:val="00EE3984"/>
    <w:rsid w:val="00EE39A1"/>
    <w:rsid w:val="00EE3A22"/>
    <w:rsid w:val="00EE3D54"/>
    <w:rsid w:val="00EE3E6A"/>
    <w:rsid w:val="00EE3EEC"/>
    <w:rsid w:val="00EE3F86"/>
    <w:rsid w:val="00EE400A"/>
    <w:rsid w:val="00EE4052"/>
    <w:rsid w:val="00EE40C9"/>
    <w:rsid w:val="00EE45A2"/>
    <w:rsid w:val="00EE460B"/>
    <w:rsid w:val="00EE49BB"/>
    <w:rsid w:val="00EE4B52"/>
    <w:rsid w:val="00EE4B9B"/>
    <w:rsid w:val="00EE4C0D"/>
    <w:rsid w:val="00EE4C5B"/>
    <w:rsid w:val="00EE4DC4"/>
    <w:rsid w:val="00EE4F5C"/>
    <w:rsid w:val="00EE50E8"/>
    <w:rsid w:val="00EE52A8"/>
    <w:rsid w:val="00EE54A7"/>
    <w:rsid w:val="00EE5564"/>
    <w:rsid w:val="00EE55C9"/>
    <w:rsid w:val="00EE5620"/>
    <w:rsid w:val="00EE5632"/>
    <w:rsid w:val="00EE5699"/>
    <w:rsid w:val="00EE5841"/>
    <w:rsid w:val="00EE5960"/>
    <w:rsid w:val="00EE596B"/>
    <w:rsid w:val="00EE59BC"/>
    <w:rsid w:val="00EE5F95"/>
    <w:rsid w:val="00EE6006"/>
    <w:rsid w:val="00EE60E7"/>
    <w:rsid w:val="00EE62C3"/>
    <w:rsid w:val="00EE6314"/>
    <w:rsid w:val="00EE63D4"/>
    <w:rsid w:val="00EE6497"/>
    <w:rsid w:val="00EE653E"/>
    <w:rsid w:val="00EE66BA"/>
    <w:rsid w:val="00EE673C"/>
    <w:rsid w:val="00EE67EC"/>
    <w:rsid w:val="00EE68BF"/>
    <w:rsid w:val="00EE68F2"/>
    <w:rsid w:val="00EE68FB"/>
    <w:rsid w:val="00EE6907"/>
    <w:rsid w:val="00EE6AF2"/>
    <w:rsid w:val="00EE6BD3"/>
    <w:rsid w:val="00EE6F3F"/>
    <w:rsid w:val="00EE7006"/>
    <w:rsid w:val="00EE7039"/>
    <w:rsid w:val="00EE7123"/>
    <w:rsid w:val="00EE7157"/>
    <w:rsid w:val="00EE7330"/>
    <w:rsid w:val="00EE73B0"/>
    <w:rsid w:val="00EE73D9"/>
    <w:rsid w:val="00EE73FB"/>
    <w:rsid w:val="00EE755E"/>
    <w:rsid w:val="00EE76FD"/>
    <w:rsid w:val="00EE7AB1"/>
    <w:rsid w:val="00EE7F42"/>
    <w:rsid w:val="00EE7FB6"/>
    <w:rsid w:val="00EF02B4"/>
    <w:rsid w:val="00EF0436"/>
    <w:rsid w:val="00EF04EA"/>
    <w:rsid w:val="00EF0D2C"/>
    <w:rsid w:val="00EF0D60"/>
    <w:rsid w:val="00EF0F14"/>
    <w:rsid w:val="00EF104B"/>
    <w:rsid w:val="00EF10D7"/>
    <w:rsid w:val="00EF1321"/>
    <w:rsid w:val="00EF143E"/>
    <w:rsid w:val="00EF174C"/>
    <w:rsid w:val="00EF17B8"/>
    <w:rsid w:val="00EF1B4C"/>
    <w:rsid w:val="00EF1B9D"/>
    <w:rsid w:val="00EF1C27"/>
    <w:rsid w:val="00EF1C73"/>
    <w:rsid w:val="00EF1CB7"/>
    <w:rsid w:val="00EF1EB1"/>
    <w:rsid w:val="00EF201A"/>
    <w:rsid w:val="00EF20B7"/>
    <w:rsid w:val="00EF20C2"/>
    <w:rsid w:val="00EF228D"/>
    <w:rsid w:val="00EF229B"/>
    <w:rsid w:val="00EF23AB"/>
    <w:rsid w:val="00EF23C1"/>
    <w:rsid w:val="00EF25AA"/>
    <w:rsid w:val="00EF25E2"/>
    <w:rsid w:val="00EF27A4"/>
    <w:rsid w:val="00EF2D60"/>
    <w:rsid w:val="00EF2EAB"/>
    <w:rsid w:val="00EF2F0F"/>
    <w:rsid w:val="00EF2F1C"/>
    <w:rsid w:val="00EF3007"/>
    <w:rsid w:val="00EF3074"/>
    <w:rsid w:val="00EF31E6"/>
    <w:rsid w:val="00EF35B3"/>
    <w:rsid w:val="00EF35C3"/>
    <w:rsid w:val="00EF365B"/>
    <w:rsid w:val="00EF38C2"/>
    <w:rsid w:val="00EF38D5"/>
    <w:rsid w:val="00EF3984"/>
    <w:rsid w:val="00EF39A9"/>
    <w:rsid w:val="00EF3C7E"/>
    <w:rsid w:val="00EF3F64"/>
    <w:rsid w:val="00EF41F0"/>
    <w:rsid w:val="00EF433B"/>
    <w:rsid w:val="00EF449A"/>
    <w:rsid w:val="00EF4620"/>
    <w:rsid w:val="00EF47C8"/>
    <w:rsid w:val="00EF47F8"/>
    <w:rsid w:val="00EF48A0"/>
    <w:rsid w:val="00EF4AC0"/>
    <w:rsid w:val="00EF4BC6"/>
    <w:rsid w:val="00EF4CA2"/>
    <w:rsid w:val="00EF4D1E"/>
    <w:rsid w:val="00EF4D2C"/>
    <w:rsid w:val="00EF4DAF"/>
    <w:rsid w:val="00EF4E36"/>
    <w:rsid w:val="00EF5239"/>
    <w:rsid w:val="00EF532C"/>
    <w:rsid w:val="00EF53C7"/>
    <w:rsid w:val="00EF5584"/>
    <w:rsid w:val="00EF5819"/>
    <w:rsid w:val="00EF5AD3"/>
    <w:rsid w:val="00EF5B5D"/>
    <w:rsid w:val="00EF5C92"/>
    <w:rsid w:val="00EF5EB7"/>
    <w:rsid w:val="00EF5F35"/>
    <w:rsid w:val="00EF6056"/>
    <w:rsid w:val="00EF60B6"/>
    <w:rsid w:val="00EF6190"/>
    <w:rsid w:val="00EF6194"/>
    <w:rsid w:val="00EF6212"/>
    <w:rsid w:val="00EF6309"/>
    <w:rsid w:val="00EF64BE"/>
    <w:rsid w:val="00EF64E0"/>
    <w:rsid w:val="00EF659B"/>
    <w:rsid w:val="00EF66EE"/>
    <w:rsid w:val="00EF6741"/>
    <w:rsid w:val="00EF6790"/>
    <w:rsid w:val="00EF67F1"/>
    <w:rsid w:val="00EF6942"/>
    <w:rsid w:val="00EF6A30"/>
    <w:rsid w:val="00EF6B77"/>
    <w:rsid w:val="00EF6C08"/>
    <w:rsid w:val="00EF6C0F"/>
    <w:rsid w:val="00EF6CBB"/>
    <w:rsid w:val="00EF6E84"/>
    <w:rsid w:val="00EF6EE6"/>
    <w:rsid w:val="00EF6F10"/>
    <w:rsid w:val="00EF7000"/>
    <w:rsid w:val="00EF7010"/>
    <w:rsid w:val="00EF71F4"/>
    <w:rsid w:val="00EF7241"/>
    <w:rsid w:val="00EF7324"/>
    <w:rsid w:val="00EF739D"/>
    <w:rsid w:val="00EF744F"/>
    <w:rsid w:val="00EF7493"/>
    <w:rsid w:val="00EF74D9"/>
    <w:rsid w:val="00EF760D"/>
    <w:rsid w:val="00EF7706"/>
    <w:rsid w:val="00EF78AE"/>
    <w:rsid w:val="00EF7950"/>
    <w:rsid w:val="00EF7982"/>
    <w:rsid w:val="00EF7B76"/>
    <w:rsid w:val="00EF7C23"/>
    <w:rsid w:val="00EF7DAD"/>
    <w:rsid w:val="00EF7F5C"/>
    <w:rsid w:val="00EF7F97"/>
    <w:rsid w:val="00F00145"/>
    <w:rsid w:val="00F00266"/>
    <w:rsid w:val="00F002E8"/>
    <w:rsid w:val="00F004CC"/>
    <w:rsid w:val="00F005A4"/>
    <w:rsid w:val="00F006B2"/>
    <w:rsid w:val="00F0092A"/>
    <w:rsid w:val="00F00958"/>
    <w:rsid w:val="00F00A82"/>
    <w:rsid w:val="00F00C70"/>
    <w:rsid w:val="00F00D52"/>
    <w:rsid w:val="00F00F24"/>
    <w:rsid w:val="00F010F7"/>
    <w:rsid w:val="00F0147E"/>
    <w:rsid w:val="00F01491"/>
    <w:rsid w:val="00F014D7"/>
    <w:rsid w:val="00F014D8"/>
    <w:rsid w:val="00F01526"/>
    <w:rsid w:val="00F015E4"/>
    <w:rsid w:val="00F017A7"/>
    <w:rsid w:val="00F017B8"/>
    <w:rsid w:val="00F0189B"/>
    <w:rsid w:val="00F019E1"/>
    <w:rsid w:val="00F01AA9"/>
    <w:rsid w:val="00F01B25"/>
    <w:rsid w:val="00F01C39"/>
    <w:rsid w:val="00F01E9E"/>
    <w:rsid w:val="00F01EA6"/>
    <w:rsid w:val="00F02041"/>
    <w:rsid w:val="00F021CB"/>
    <w:rsid w:val="00F02217"/>
    <w:rsid w:val="00F02228"/>
    <w:rsid w:val="00F023AA"/>
    <w:rsid w:val="00F02532"/>
    <w:rsid w:val="00F0269D"/>
    <w:rsid w:val="00F026F3"/>
    <w:rsid w:val="00F027CD"/>
    <w:rsid w:val="00F02906"/>
    <w:rsid w:val="00F0294D"/>
    <w:rsid w:val="00F02999"/>
    <w:rsid w:val="00F02A69"/>
    <w:rsid w:val="00F02B1E"/>
    <w:rsid w:val="00F030CB"/>
    <w:rsid w:val="00F03139"/>
    <w:rsid w:val="00F03497"/>
    <w:rsid w:val="00F0349B"/>
    <w:rsid w:val="00F037B0"/>
    <w:rsid w:val="00F0382F"/>
    <w:rsid w:val="00F03860"/>
    <w:rsid w:val="00F038D8"/>
    <w:rsid w:val="00F03B60"/>
    <w:rsid w:val="00F03C15"/>
    <w:rsid w:val="00F03EB6"/>
    <w:rsid w:val="00F03F3D"/>
    <w:rsid w:val="00F03F9C"/>
    <w:rsid w:val="00F03FDB"/>
    <w:rsid w:val="00F0401D"/>
    <w:rsid w:val="00F04120"/>
    <w:rsid w:val="00F042BE"/>
    <w:rsid w:val="00F0434E"/>
    <w:rsid w:val="00F0445C"/>
    <w:rsid w:val="00F0451C"/>
    <w:rsid w:val="00F04542"/>
    <w:rsid w:val="00F048A4"/>
    <w:rsid w:val="00F0495C"/>
    <w:rsid w:val="00F04A42"/>
    <w:rsid w:val="00F04C2A"/>
    <w:rsid w:val="00F04D48"/>
    <w:rsid w:val="00F05009"/>
    <w:rsid w:val="00F050DF"/>
    <w:rsid w:val="00F05192"/>
    <w:rsid w:val="00F0519A"/>
    <w:rsid w:val="00F051FD"/>
    <w:rsid w:val="00F054B1"/>
    <w:rsid w:val="00F05506"/>
    <w:rsid w:val="00F05522"/>
    <w:rsid w:val="00F0555D"/>
    <w:rsid w:val="00F05574"/>
    <w:rsid w:val="00F05649"/>
    <w:rsid w:val="00F05896"/>
    <w:rsid w:val="00F05A76"/>
    <w:rsid w:val="00F05B4D"/>
    <w:rsid w:val="00F05D59"/>
    <w:rsid w:val="00F060D9"/>
    <w:rsid w:val="00F06254"/>
    <w:rsid w:val="00F06281"/>
    <w:rsid w:val="00F062CE"/>
    <w:rsid w:val="00F06323"/>
    <w:rsid w:val="00F06336"/>
    <w:rsid w:val="00F06413"/>
    <w:rsid w:val="00F0642E"/>
    <w:rsid w:val="00F06515"/>
    <w:rsid w:val="00F06A7A"/>
    <w:rsid w:val="00F06BBC"/>
    <w:rsid w:val="00F07064"/>
    <w:rsid w:val="00F071C3"/>
    <w:rsid w:val="00F071EC"/>
    <w:rsid w:val="00F07248"/>
    <w:rsid w:val="00F0737B"/>
    <w:rsid w:val="00F073C5"/>
    <w:rsid w:val="00F07496"/>
    <w:rsid w:val="00F075A7"/>
    <w:rsid w:val="00F076E1"/>
    <w:rsid w:val="00F078C8"/>
    <w:rsid w:val="00F079F2"/>
    <w:rsid w:val="00F07A63"/>
    <w:rsid w:val="00F07BA5"/>
    <w:rsid w:val="00F07C32"/>
    <w:rsid w:val="00F07C47"/>
    <w:rsid w:val="00F07C8C"/>
    <w:rsid w:val="00F07CEF"/>
    <w:rsid w:val="00F07D1F"/>
    <w:rsid w:val="00F07E8C"/>
    <w:rsid w:val="00F1014F"/>
    <w:rsid w:val="00F10290"/>
    <w:rsid w:val="00F102CD"/>
    <w:rsid w:val="00F105F7"/>
    <w:rsid w:val="00F1064E"/>
    <w:rsid w:val="00F1071B"/>
    <w:rsid w:val="00F107E5"/>
    <w:rsid w:val="00F10CC5"/>
    <w:rsid w:val="00F10D30"/>
    <w:rsid w:val="00F10FAE"/>
    <w:rsid w:val="00F11116"/>
    <w:rsid w:val="00F113B4"/>
    <w:rsid w:val="00F113FE"/>
    <w:rsid w:val="00F116AF"/>
    <w:rsid w:val="00F117D1"/>
    <w:rsid w:val="00F11948"/>
    <w:rsid w:val="00F1195D"/>
    <w:rsid w:val="00F11A7C"/>
    <w:rsid w:val="00F11A87"/>
    <w:rsid w:val="00F11AA2"/>
    <w:rsid w:val="00F11AD4"/>
    <w:rsid w:val="00F11B78"/>
    <w:rsid w:val="00F11D8B"/>
    <w:rsid w:val="00F11DB2"/>
    <w:rsid w:val="00F11E37"/>
    <w:rsid w:val="00F11F11"/>
    <w:rsid w:val="00F12044"/>
    <w:rsid w:val="00F12051"/>
    <w:rsid w:val="00F123D5"/>
    <w:rsid w:val="00F12425"/>
    <w:rsid w:val="00F1246F"/>
    <w:rsid w:val="00F128ED"/>
    <w:rsid w:val="00F12AF7"/>
    <w:rsid w:val="00F12C4E"/>
    <w:rsid w:val="00F12D70"/>
    <w:rsid w:val="00F12F0D"/>
    <w:rsid w:val="00F1310D"/>
    <w:rsid w:val="00F1330B"/>
    <w:rsid w:val="00F13449"/>
    <w:rsid w:val="00F136CD"/>
    <w:rsid w:val="00F13839"/>
    <w:rsid w:val="00F1392D"/>
    <w:rsid w:val="00F139C3"/>
    <w:rsid w:val="00F13B14"/>
    <w:rsid w:val="00F13C33"/>
    <w:rsid w:val="00F13CAE"/>
    <w:rsid w:val="00F13DD1"/>
    <w:rsid w:val="00F13E18"/>
    <w:rsid w:val="00F13E1B"/>
    <w:rsid w:val="00F13E48"/>
    <w:rsid w:val="00F13F4D"/>
    <w:rsid w:val="00F14002"/>
    <w:rsid w:val="00F1401F"/>
    <w:rsid w:val="00F14379"/>
    <w:rsid w:val="00F1441B"/>
    <w:rsid w:val="00F14544"/>
    <w:rsid w:val="00F146CE"/>
    <w:rsid w:val="00F148A7"/>
    <w:rsid w:val="00F14BC9"/>
    <w:rsid w:val="00F14C1B"/>
    <w:rsid w:val="00F14CB7"/>
    <w:rsid w:val="00F14F6A"/>
    <w:rsid w:val="00F14FED"/>
    <w:rsid w:val="00F150CF"/>
    <w:rsid w:val="00F152AA"/>
    <w:rsid w:val="00F152BC"/>
    <w:rsid w:val="00F152E7"/>
    <w:rsid w:val="00F1537F"/>
    <w:rsid w:val="00F15446"/>
    <w:rsid w:val="00F15472"/>
    <w:rsid w:val="00F15486"/>
    <w:rsid w:val="00F154A5"/>
    <w:rsid w:val="00F161F4"/>
    <w:rsid w:val="00F16229"/>
    <w:rsid w:val="00F16374"/>
    <w:rsid w:val="00F164CF"/>
    <w:rsid w:val="00F1657C"/>
    <w:rsid w:val="00F165C3"/>
    <w:rsid w:val="00F168D0"/>
    <w:rsid w:val="00F16910"/>
    <w:rsid w:val="00F169BD"/>
    <w:rsid w:val="00F169F9"/>
    <w:rsid w:val="00F16BDB"/>
    <w:rsid w:val="00F16DBC"/>
    <w:rsid w:val="00F16DFD"/>
    <w:rsid w:val="00F16EBD"/>
    <w:rsid w:val="00F1725E"/>
    <w:rsid w:val="00F1733E"/>
    <w:rsid w:val="00F1734C"/>
    <w:rsid w:val="00F1740F"/>
    <w:rsid w:val="00F17431"/>
    <w:rsid w:val="00F17569"/>
    <w:rsid w:val="00F177D7"/>
    <w:rsid w:val="00F17802"/>
    <w:rsid w:val="00F1782E"/>
    <w:rsid w:val="00F1789B"/>
    <w:rsid w:val="00F1790B"/>
    <w:rsid w:val="00F179D1"/>
    <w:rsid w:val="00F179D9"/>
    <w:rsid w:val="00F17A12"/>
    <w:rsid w:val="00F201F6"/>
    <w:rsid w:val="00F203A5"/>
    <w:rsid w:val="00F20585"/>
    <w:rsid w:val="00F205ED"/>
    <w:rsid w:val="00F20668"/>
    <w:rsid w:val="00F2075C"/>
    <w:rsid w:val="00F207E6"/>
    <w:rsid w:val="00F208F8"/>
    <w:rsid w:val="00F2096D"/>
    <w:rsid w:val="00F2098B"/>
    <w:rsid w:val="00F20A0C"/>
    <w:rsid w:val="00F20AB3"/>
    <w:rsid w:val="00F20AC4"/>
    <w:rsid w:val="00F20D18"/>
    <w:rsid w:val="00F20DC9"/>
    <w:rsid w:val="00F20DF1"/>
    <w:rsid w:val="00F20F42"/>
    <w:rsid w:val="00F21088"/>
    <w:rsid w:val="00F212F6"/>
    <w:rsid w:val="00F213A3"/>
    <w:rsid w:val="00F2150A"/>
    <w:rsid w:val="00F21876"/>
    <w:rsid w:val="00F2193D"/>
    <w:rsid w:val="00F21B96"/>
    <w:rsid w:val="00F21BBB"/>
    <w:rsid w:val="00F21F14"/>
    <w:rsid w:val="00F21FB4"/>
    <w:rsid w:val="00F21FBD"/>
    <w:rsid w:val="00F220FB"/>
    <w:rsid w:val="00F22195"/>
    <w:rsid w:val="00F221E4"/>
    <w:rsid w:val="00F2230E"/>
    <w:rsid w:val="00F22445"/>
    <w:rsid w:val="00F2253F"/>
    <w:rsid w:val="00F2263A"/>
    <w:rsid w:val="00F22643"/>
    <w:rsid w:val="00F227CB"/>
    <w:rsid w:val="00F22A1C"/>
    <w:rsid w:val="00F22A75"/>
    <w:rsid w:val="00F22ACB"/>
    <w:rsid w:val="00F22BBB"/>
    <w:rsid w:val="00F22C17"/>
    <w:rsid w:val="00F22D79"/>
    <w:rsid w:val="00F22E22"/>
    <w:rsid w:val="00F22E7E"/>
    <w:rsid w:val="00F22F72"/>
    <w:rsid w:val="00F231EC"/>
    <w:rsid w:val="00F2323B"/>
    <w:rsid w:val="00F2332B"/>
    <w:rsid w:val="00F23365"/>
    <w:rsid w:val="00F236AF"/>
    <w:rsid w:val="00F2372F"/>
    <w:rsid w:val="00F23844"/>
    <w:rsid w:val="00F23A14"/>
    <w:rsid w:val="00F23A79"/>
    <w:rsid w:val="00F23A9D"/>
    <w:rsid w:val="00F23C9A"/>
    <w:rsid w:val="00F23D63"/>
    <w:rsid w:val="00F23D91"/>
    <w:rsid w:val="00F23DA3"/>
    <w:rsid w:val="00F23E45"/>
    <w:rsid w:val="00F23EBA"/>
    <w:rsid w:val="00F23F74"/>
    <w:rsid w:val="00F24107"/>
    <w:rsid w:val="00F242E5"/>
    <w:rsid w:val="00F242F7"/>
    <w:rsid w:val="00F24545"/>
    <w:rsid w:val="00F24591"/>
    <w:rsid w:val="00F24650"/>
    <w:rsid w:val="00F246D3"/>
    <w:rsid w:val="00F24712"/>
    <w:rsid w:val="00F24728"/>
    <w:rsid w:val="00F2474E"/>
    <w:rsid w:val="00F2477F"/>
    <w:rsid w:val="00F2481B"/>
    <w:rsid w:val="00F249A7"/>
    <w:rsid w:val="00F24A77"/>
    <w:rsid w:val="00F24BBB"/>
    <w:rsid w:val="00F24C58"/>
    <w:rsid w:val="00F24D89"/>
    <w:rsid w:val="00F24F6A"/>
    <w:rsid w:val="00F253D0"/>
    <w:rsid w:val="00F2568E"/>
    <w:rsid w:val="00F25723"/>
    <w:rsid w:val="00F25E46"/>
    <w:rsid w:val="00F25F29"/>
    <w:rsid w:val="00F2603A"/>
    <w:rsid w:val="00F26398"/>
    <w:rsid w:val="00F265A1"/>
    <w:rsid w:val="00F26663"/>
    <w:rsid w:val="00F266F9"/>
    <w:rsid w:val="00F2670B"/>
    <w:rsid w:val="00F2684E"/>
    <w:rsid w:val="00F26880"/>
    <w:rsid w:val="00F269FC"/>
    <w:rsid w:val="00F26AA0"/>
    <w:rsid w:val="00F26CE6"/>
    <w:rsid w:val="00F26DCD"/>
    <w:rsid w:val="00F26DF0"/>
    <w:rsid w:val="00F26E09"/>
    <w:rsid w:val="00F270F9"/>
    <w:rsid w:val="00F2728A"/>
    <w:rsid w:val="00F272B9"/>
    <w:rsid w:val="00F27656"/>
    <w:rsid w:val="00F276E4"/>
    <w:rsid w:val="00F277A7"/>
    <w:rsid w:val="00F27981"/>
    <w:rsid w:val="00F27A21"/>
    <w:rsid w:val="00F27BBE"/>
    <w:rsid w:val="00F27CED"/>
    <w:rsid w:val="00F27D4B"/>
    <w:rsid w:val="00F30267"/>
    <w:rsid w:val="00F30303"/>
    <w:rsid w:val="00F3036A"/>
    <w:rsid w:val="00F303C4"/>
    <w:rsid w:val="00F30467"/>
    <w:rsid w:val="00F3046F"/>
    <w:rsid w:val="00F30612"/>
    <w:rsid w:val="00F30893"/>
    <w:rsid w:val="00F3090A"/>
    <w:rsid w:val="00F30AD2"/>
    <w:rsid w:val="00F30E78"/>
    <w:rsid w:val="00F3107E"/>
    <w:rsid w:val="00F31109"/>
    <w:rsid w:val="00F3139E"/>
    <w:rsid w:val="00F3167E"/>
    <w:rsid w:val="00F3170F"/>
    <w:rsid w:val="00F31786"/>
    <w:rsid w:val="00F317C0"/>
    <w:rsid w:val="00F3181C"/>
    <w:rsid w:val="00F319E5"/>
    <w:rsid w:val="00F31B11"/>
    <w:rsid w:val="00F31B12"/>
    <w:rsid w:val="00F31C54"/>
    <w:rsid w:val="00F31E43"/>
    <w:rsid w:val="00F31ED9"/>
    <w:rsid w:val="00F3217D"/>
    <w:rsid w:val="00F32250"/>
    <w:rsid w:val="00F32578"/>
    <w:rsid w:val="00F32A93"/>
    <w:rsid w:val="00F32B6D"/>
    <w:rsid w:val="00F32D0C"/>
    <w:rsid w:val="00F32E79"/>
    <w:rsid w:val="00F32ECF"/>
    <w:rsid w:val="00F3304A"/>
    <w:rsid w:val="00F330DF"/>
    <w:rsid w:val="00F334C8"/>
    <w:rsid w:val="00F3353E"/>
    <w:rsid w:val="00F3360C"/>
    <w:rsid w:val="00F338C0"/>
    <w:rsid w:val="00F33B78"/>
    <w:rsid w:val="00F33B8D"/>
    <w:rsid w:val="00F33B9E"/>
    <w:rsid w:val="00F33BAE"/>
    <w:rsid w:val="00F33BBC"/>
    <w:rsid w:val="00F33D55"/>
    <w:rsid w:val="00F33DFA"/>
    <w:rsid w:val="00F33F93"/>
    <w:rsid w:val="00F33FB4"/>
    <w:rsid w:val="00F34056"/>
    <w:rsid w:val="00F3408D"/>
    <w:rsid w:val="00F3417F"/>
    <w:rsid w:val="00F34229"/>
    <w:rsid w:val="00F34280"/>
    <w:rsid w:val="00F342A5"/>
    <w:rsid w:val="00F34349"/>
    <w:rsid w:val="00F343C8"/>
    <w:rsid w:val="00F34447"/>
    <w:rsid w:val="00F34468"/>
    <w:rsid w:val="00F3450F"/>
    <w:rsid w:val="00F34521"/>
    <w:rsid w:val="00F346FD"/>
    <w:rsid w:val="00F348BF"/>
    <w:rsid w:val="00F349AE"/>
    <w:rsid w:val="00F34B81"/>
    <w:rsid w:val="00F34DF7"/>
    <w:rsid w:val="00F351E0"/>
    <w:rsid w:val="00F354EE"/>
    <w:rsid w:val="00F355EE"/>
    <w:rsid w:val="00F3582E"/>
    <w:rsid w:val="00F35909"/>
    <w:rsid w:val="00F35996"/>
    <w:rsid w:val="00F359AC"/>
    <w:rsid w:val="00F359CD"/>
    <w:rsid w:val="00F359D9"/>
    <w:rsid w:val="00F35B12"/>
    <w:rsid w:val="00F35B1D"/>
    <w:rsid w:val="00F35DC8"/>
    <w:rsid w:val="00F35F59"/>
    <w:rsid w:val="00F35F75"/>
    <w:rsid w:val="00F36440"/>
    <w:rsid w:val="00F3662D"/>
    <w:rsid w:val="00F366D5"/>
    <w:rsid w:val="00F36817"/>
    <w:rsid w:val="00F3693F"/>
    <w:rsid w:val="00F36A6B"/>
    <w:rsid w:val="00F36B28"/>
    <w:rsid w:val="00F36B29"/>
    <w:rsid w:val="00F36EC7"/>
    <w:rsid w:val="00F37004"/>
    <w:rsid w:val="00F3703D"/>
    <w:rsid w:val="00F37064"/>
    <w:rsid w:val="00F3706C"/>
    <w:rsid w:val="00F3712E"/>
    <w:rsid w:val="00F37179"/>
    <w:rsid w:val="00F37186"/>
    <w:rsid w:val="00F37576"/>
    <w:rsid w:val="00F375E1"/>
    <w:rsid w:val="00F3768E"/>
    <w:rsid w:val="00F37853"/>
    <w:rsid w:val="00F379B1"/>
    <w:rsid w:val="00F37A64"/>
    <w:rsid w:val="00F37A69"/>
    <w:rsid w:val="00F37ACA"/>
    <w:rsid w:val="00F37ACC"/>
    <w:rsid w:val="00F37BA2"/>
    <w:rsid w:val="00F37D4F"/>
    <w:rsid w:val="00F37E93"/>
    <w:rsid w:val="00F37EFA"/>
    <w:rsid w:val="00F37F13"/>
    <w:rsid w:val="00F4004D"/>
    <w:rsid w:val="00F400C9"/>
    <w:rsid w:val="00F403B0"/>
    <w:rsid w:val="00F40684"/>
    <w:rsid w:val="00F40748"/>
    <w:rsid w:val="00F40772"/>
    <w:rsid w:val="00F4082B"/>
    <w:rsid w:val="00F40886"/>
    <w:rsid w:val="00F408A6"/>
    <w:rsid w:val="00F40B50"/>
    <w:rsid w:val="00F40DF2"/>
    <w:rsid w:val="00F40F4B"/>
    <w:rsid w:val="00F4100F"/>
    <w:rsid w:val="00F41259"/>
    <w:rsid w:val="00F41423"/>
    <w:rsid w:val="00F415A7"/>
    <w:rsid w:val="00F416E0"/>
    <w:rsid w:val="00F41915"/>
    <w:rsid w:val="00F41D70"/>
    <w:rsid w:val="00F41E7F"/>
    <w:rsid w:val="00F41EB2"/>
    <w:rsid w:val="00F42042"/>
    <w:rsid w:val="00F420F8"/>
    <w:rsid w:val="00F4217E"/>
    <w:rsid w:val="00F422A0"/>
    <w:rsid w:val="00F4231F"/>
    <w:rsid w:val="00F42335"/>
    <w:rsid w:val="00F42425"/>
    <w:rsid w:val="00F42672"/>
    <w:rsid w:val="00F42838"/>
    <w:rsid w:val="00F4288D"/>
    <w:rsid w:val="00F42914"/>
    <w:rsid w:val="00F42947"/>
    <w:rsid w:val="00F42A4C"/>
    <w:rsid w:val="00F43253"/>
    <w:rsid w:val="00F432AB"/>
    <w:rsid w:val="00F433B8"/>
    <w:rsid w:val="00F4341A"/>
    <w:rsid w:val="00F4342C"/>
    <w:rsid w:val="00F4354A"/>
    <w:rsid w:val="00F43662"/>
    <w:rsid w:val="00F436EA"/>
    <w:rsid w:val="00F436F6"/>
    <w:rsid w:val="00F438FD"/>
    <w:rsid w:val="00F4393A"/>
    <w:rsid w:val="00F439CD"/>
    <w:rsid w:val="00F43A15"/>
    <w:rsid w:val="00F43A2F"/>
    <w:rsid w:val="00F43A3F"/>
    <w:rsid w:val="00F43B07"/>
    <w:rsid w:val="00F43CAC"/>
    <w:rsid w:val="00F43D6E"/>
    <w:rsid w:val="00F43DA4"/>
    <w:rsid w:val="00F43DD4"/>
    <w:rsid w:val="00F43DD6"/>
    <w:rsid w:val="00F43F29"/>
    <w:rsid w:val="00F43F47"/>
    <w:rsid w:val="00F44095"/>
    <w:rsid w:val="00F440BE"/>
    <w:rsid w:val="00F44116"/>
    <w:rsid w:val="00F44118"/>
    <w:rsid w:val="00F4417A"/>
    <w:rsid w:val="00F441A8"/>
    <w:rsid w:val="00F44333"/>
    <w:rsid w:val="00F4433B"/>
    <w:rsid w:val="00F4446F"/>
    <w:rsid w:val="00F44593"/>
    <w:rsid w:val="00F445DA"/>
    <w:rsid w:val="00F44755"/>
    <w:rsid w:val="00F44AE5"/>
    <w:rsid w:val="00F44BFD"/>
    <w:rsid w:val="00F44E2B"/>
    <w:rsid w:val="00F451EE"/>
    <w:rsid w:val="00F45329"/>
    <w:rsid w:val="00F45761"/>
    <w:rsid w:val="00F45771"/>
    <w:rsid w:val="00F4578E"/>
    <w:rsid w:val="00F4590A"/>
    <w:rsid w:val="00F45972"/>
    <w:rsid w:val="00F45990"/>
    <w:rsid w:val="00F45BD1"/>
    <w:rsid w:val="00F46032"/>
    <w:rsid w:val="00F460A8"/>
    <w:rsid w:val="00F46258"/>
    <w:rsid w:val="00F4628A"/>
    <w:rsid w:val="00F46351"/>
    <w:rsid w:val="00F46458"/>
    <w:rsid w:val="00F464FF"/>
    <w:rsid w:val="00F46529"/>
    <w:rsid w:val="00F46608"/>
    <w:rsid w:val="00F46BA8"/>
    <w:rsid w:val="00F46DD9"/>
    <w:rsid w:val="00F46FE9"/>
    <w:rsid w:val="00F47006"/>
    <w:rsid w:val="00F4703A"/>
    <w:rsid w:val="00F47249"/>
    <w:rsid w:val="00F472A8"/>
    <w:rsid w:val="00F474D3"/>
    <w:rsid w:val="00F474E5"/>
    <w:rsid w:val="00F47530"/>
    <w:rsid w:val="00F47593"/>
    <w:rsid w:val="00F47769"/>
    <w:rsid w:val="00F4784D"/>
    <w:rsid w:val="00F47BE2"/>
    <w:rsid w:val="00F47C18"/>
    <w:rsid w:val="00F47DF3"/>
    <w:rsid w:val="00F47E35"/>
    <w:rsid w:val="00F47F23"/>
    <w:rsid w:val="00F5005B"/>
    <w:rsid w:val="00F500AC"/>
    <w:rsid w:val="00F500E7"/>
    <w:rsid w:val="00F500F7"/>
    <w:rsid w:val="00F50230"/>
    <w:rsid w:val="00F504F0"/>
    <w:rsid w:val="00F505FB"/>
    <w:rsid w:val="00F5067E"/>
    <w:rsid w:val="00F5071C"/>
    <w:rsid w:val="00F5089B"/>
    <w:rsid w:val="00F508C0"/>
    <w:rsid w:val="00F50B13"/>
    <w:rsid w:val="00F50E78"/>
    <w:rsid w:val="00F50F84"/>
    <w:rsid w:val="00F50FFA"/>
    <w:rsid w:val="00F510D2"/>
    <w:rsid w:val="00F5112F"/>
    <w:rsid w:val="00F51187"/>
    <w:rsid w:val="00F51448"/>
    <w:rsid w:val="00F515BA"/>
    <w:rsid w:val="00F5163C"/>
    <w:rsid w:val="00F51929"/>
    <w:rsid w:val="00F51B49"/>
    <w:rsid w:val="00F51BB2"/>
    <w:rsid w:val="00F51C53"/>
    <w:rsid w:val="00F51D6D"/>
    <w:rsid w:val="00F51D94"/>
    <w:rsid w:val="00F51DD9"/>
    <w:rsid w:val="00F51EB3"/>
    <w:rsid w:val="00F5222F"/>
    <w:rsid w:val="00F522BA"/>
    <w:rsid w:val="00F5230A"/>
    <w:rsid w:val="00F526D8"/>
    <w:rsid w:val="00F5288E"/>
    <w:rsid w:val="00F52A31"/>
    <w:rsid w:val="00F52ADB"/>
    <w:rsid w:val="00F52B9C"/>
    <w:rsid w:val="00F52BB7"/>
    <w:rsid w:val="00F52C22"/>
    <w:rsid w:val="00F52E52"/>
    <w:rsid w:val="00F530C6"/>
    <w:rsid w:val="00F53187"/>
    <w:rsid w:val="00F53349"/>
    <w:rsid w:val="00F53358"/>
    <w:rsid w:val="00F53380"/>
    <w:rsid w:val="00F53487"/>
    <w:rsid w:val="00F537F3"/>
    <w:rsid w:val="00F53888"/>
    <w:rsid w:val="00F53893"/>
    <w:rsid w:val="00F53A8F"/>
    <w:rsid w:val="00F53CA2"/>
    <w:rsid w:val="00F53D35"/>
    <w:rsid w:val="00F53D8D"/>
    <w:rsid w:val="00F53EC6"/>
    <w:rsid w:val="00F542E5"/>
    <w:rsid w:val="00F542F0"/>
    <w:rsid w:val="00F54345"/>
    <w:rsid w:val="00F543B5"/>
    <w:rsid w:val="00F544FD"/>
    <w:rsid w:val="00F5460E"/>
    <w:rsid w:val="00F5466E"/>
    <w:rsid w:val="00F548ED"/>
    <w:rsid w:val="00F54911"/>
    <w:rsid w:val="00F54CDE"/>
    <w:rsid w:val="00F54E4A"/>
    <w:rsid w:val="00F54FF9"/>
    <w:rsid w:val="00F55149"/>
    <w:rsid w:val="00F553F9"/>
    <w:rsid w:val="00F55417"/>
    <w:rsid w:val="00F554EC"/>
    <w:rsid w:val="00F55787"/>
    <w:rsid w:val="00F557D2"/>
    <w:rsid w:val="00F55857"/>
    <w:rsid w:val="00F55B36"/>
    <w:rsid w:val="00F55BE7"/>
    <w:rsid w:val="00F55CA2"/>
    <w:rsid w:val="00F55DB3"/>
    <w:rsid w:val="00F55E88"/>
    <w:rsid w:val="00F55E9C"/>
    <w:rsid w:val="00F56006"/>
    <w:rsid w:val="00F5623A"/>
    <w:rsid w:val="00F56398"/>
    <w:rsid w:val="00F563C4"/>
    <w:rsid w:val="00F5642A"/>
    <w:rsid w:val="00F5655C"/>
    <w:rsid w:val="00F566CB"/>
    <w:rsid w:val="00F56A8D"/>
    <w:rsid w:val="00F56AB1"/>
    <w:rsid w:val="00F56F2C"/>
    <w:rsid w:val="00F57120"/>
    <w:rsid w:val="00F5719B"/>
    <w:rsid w:val="00F571CD"/>
    <w:rsid w:val="00F571F9"/>
    <w:rsid w:val="00F57231"/>
    <w:rsid w:val="00F57298"/>
    <w:rsid w:val="00F57533"/>
    <w:rsid w:val="00F57923"/>
    <w:rsid w:val="00F57B99"/>
    <w:rsid w:val="00F57CD1"/>
    <w:rsid w:val="00F57EFC"/>
    <w:rsid w:val="00F601D1"/>
    <w:rsid w:val="00F603CF"/>
    <w:rsid w:val="00F60537"/>
    <w:rsid w:val="00F606E3"/>
    <w:rsid w:val="00F60991"/>
    <w:rsid w:val="00F609C1"/>
    <w:rsid w:val="00F60B6A"/>
    <w:rsid w:val="00F60B75"/>
    <w:rsid w:val="00F60BEF"/>
    <w:rsid w:val="00F60C61"/>
    <w:rsid w:val="00F60DCD"/>
    <w:rsid w:val="00F60E71"/>
    <w:rsid w:val="00F614F3"/>
    <w:rsid w:val="00F61661"/>
    <w:rsid w:val="00F616D3"/>
    <w:rsid w:val="00F6184E"/>
    <w:rsid w:val="00F618BE"/>
    <w:rsid w:val="00F6198F"/>
    <w:rsid w:val="00F61BFD"/>
    <w:rsid w:val="00F61C13"/>
    <w:rsid w:val="00F61C96"/>
    <w:rsid w:val="00F61D15"/>
    <w:rsid w:val="00F61EDC"/>
    <w:rsid w:val="00F62099"/>
    <w:rsid w:val="00F620BA"/>
    <w:rsid w:val="00F620D1"/>
    <w:rsid w:val="00F62252"/>
    <w:rsid w:val="00F6229E"/>
    <w:rsid w:val="00F62328"/>
    <w:rsid w:val="00F62535"/>
    <w:rsid w:val="00F625A0"/>
    <w:rsid w:val="00F62652"/>
    <w:rsid w:val="00F62739"/>
    <w:rsid w:val="00F62768"/>
    <w:rsid w:val="00F62BCC"/>
    <w:rsid w:val="00F62CCE"/>
    <w:rsid w:val="00F62D27"/>
    <w:rsid w:val="00F6325A"/>
    <w:rsid w:val="00F6333C"/>
    <w:rsid w:val="00F6352D"/>
    <w:rsid w:val="00F635D4"/>
    <w:rsid w:val="00F635D9"/>
    <w:rsid w:val="00F639C6"/>
    <w:rsid w:val="00F63B4A"/>
    <w:rsid w:val="00F63E61"/>
    <w:rsid w:val="00F63EC2"/>
    <w:rsid w:val="00F63FDF"/>
    <w:rsid w:val="00F641A2"/>
    <w:rsid w:val="00F642A7"/>
    <w:rsid w:val="00F642A8"/>
    <w:rsid w:val="00F64462"/>
    <w:rsid w:val="00F644E2"/>
    <w:rsid w:val="00F64623"/>
    <w:rsid w:val="00F64690"/>
    <w:rsid w:val="00F646E1"/>
    <w:rsid w:val="00F64870"/>
    <w:rsid w:val="00F64906"/>
    <w:rsid w:val="00F64B54"/>
    <w:rsid w:val="00F64B5A"/>
    <w:rsid w:val="00F64BF9"/>
    <w:rsid w:val="00F64D38"/>
    <w:rsid w:val="00F65150"/>
    <w:rsid w:val="00F651F1"/>
    <w:rsid w:val="00F6542D"/>
    <w:rsid w:val="00F655B0"/>
    <w:rsid w:val="00F655DD"/>
    <w:rsid w:val="00F655EC"/>
    <w:rsid w:val="00F65863"/>
    <w:rsid w:val="00F658B1"/>
    <w:rsid w:val="00F65925"/>
    <w:rsid w:val="00F65982"/>
    <w:rsid w:val="00F65C81"/>
    <w:rsid w:val="00F65E9D"/>
    <w:rsid w:val="00F65F0A"/>
    <w:rsid w:val="00F6602F"/>
    <w:rsid w:val="00F66154"/>
    <w:rsid w:val="00F66192"/>
    <w:rsid w:val="00F66255"/>
    <w:rsid w:val="00F663BB"/>
    <w:rsid w:val="00F663F4"/>
    <w:rsid w:val="00F66647"/>
    <w:rsid w:val="00F666D0"/>
    <w:rsid w:val="00F668C8"/>
    <w:rsid w:val="00F66B0F"/>
    <w:rsid w:val="00F66B83"/>
    <w:rsid w:val="00F66D98"/>
    <w:rsid w:val="00F66EA9"/>
    <w:rsid w:val="00F66EDB"/>
    <w:rsid w:val="00F66FC2"/>
    <w:rsid w:val="00F67091"/>
    <w:rsid w:val="00F670E2"/>
    <w:rsid w:val="00F67127"/>
    <w:rsid w:val="00F67145"/>
    <w:rsid w:val="00F671B4"/>
    <w:rsid w:val="00F672A4"/>
    <w:rsid w:val="00F672B0"/>
    <w:rsid w:val="00F6741B"/>
    <w:rsid w:val="00F67460"/>
    <w:rsid w:val="00F6757A"/>
    <w:rsid w:val="00F6757C"/>
    <w:rsid w:val="00F6757F"/>
    <w:rsid w:val="00F677A4"/>
    <w:rsid w:val="00F678B6"/>
    <w:rsid w:val="00F678CE"/>
    <w:rsid w:val="00F6793B"/>
    <w:rsid w:val="00F679D6"/>
    <w:rsid w:val="00F679E7"/>
    <w:rsid w:val="00F67B5B"/>
    <w:rsid w:val="00F67B94"/>
    <w:rsid w:val="00F67C2E"/>
    <w:rsid w:val="00F67EC2"/>
    <w:rsid w:val="00F7014B"/>
    <w:rsid w:val="00F70216"/>
    <w:rsid w:val="00F70237"/>
    <w:rsid w:val="00F70239"/>
    <w:rsid w:val="00F7044A"/>
    <w:rsid w:val="00F70493"/>
    <w:rsid w:val="00F7059D"/>
    <w:rsid w:val="00F705D8"/>
    <w:rsid w:val="00F70810"/>
    <w:rsid w:val="00F70866"/>
    <w:rsid w:val="00F709F1"/>
    <w:rsid w:val="00F70A78"/>
    <w:rsid w:val="00F70BFC"/>
    <w:rsid w:val="00F70C84"/>
    <w:rsid w:val="00F70CEE"/>
    <w:rsid w:val="00F70D5D"/>
    <w:rsid w:val="00F7162A"/>
    <w:rsid w:val="00F716B1"/>
    <w:rsid w:val="00F71797"/>
    <w:rsid w:val="00F71989"/>
    <w:rsid w:val="00F71A93"/>
    <w:rsid w:val="00F71A9F"/>
    <w:rsid w:val="00F71BFF"/>
    <w:rsid w:val="00F71C48"/>
    <w:rsid w:val="00F71CA8"/>
    <w:rsid w:val="00F71D22"/>
    <w:rsid w:val="00F71F85"/>
    <w:rsid w:val="00F72094"/>
    <w:rsid w:val="00F721E9"/>
    <w:rsid w:val="00F7225A"/>
    <w:rsid w:val="00F7229C"/>
    <w:rsid w:val="00F7234E"/>
    <w:rsid w:val="00F7261C"/>
    <w:rsid w:val="00F72682"/>
    <w:rsid w:val="00F7276C"/>
    <w:rsid w:val="00F727C8"/>
    <w:rsid w:val="00F728C0"/>
    <w:rsid w:val="00F72933"/>
    <w:rsid w:val="00F72B8C"/>
    <w:rsid w:val="00F72E13"/>
    <w:rsid w:val="00F72E4F"/>
    <w:rsid w:val="00F7307A"/>
    <w:rsid w:val="00F73229"/>
    <w:rsid w:val="00F73289"/>
    <w:rsid w:val="00F734FA"/>
    <w:rsid w:val="00F735A1"/>
    <w:rsid w:val="00F73623"/>
    <w:rsid w:val="00F73839"/>
    <w:rsid w:val="00F738CB"/>
    <w:rsid w:val="00F7396B"/>
    <w:rsid w:val="00F73AA5"/>
    <w:rsid w:val="00F73B1F"/>
    <w:rsid w:val="00F73CDB"/>
    <w:rsid w:val="00F73DE7"/>
    <w:rsid w:val="00F73F28"/>
    <w:rsid w:val="00F73FAD"/>
    <w:rsid w:val="00F74292"/>
    <w:rsid w:val="00F7435B"/>
    <w:rsid w:val="00F74579"/>
    <w:rsid w:val="00F7463F"/>
    <w:rsid w:val="00F74694"/>
    <w:rsid w:val="00F74943"/>
    <w:rsid w:val="00F74A15"/>
    <w:rsid w:val="00F74A4C"/>
    <w:rsid w:val="00F74AB3"/>
    <w:rsid w:val="00F74CEF"/>
    <w:rsid w:val="00F74D30"/>
    <w:rsid w:val="00F74D71"/>
    <w:rsid w:val="00F74EF9"/>
    <w:rsid w:val="00F74F11"/>
    <w:rsid w:val="00F75009"/>
    <w:rsid w:val="00F75327"/>
    <w:rsid w:val="00F75440"/>
    <w:rsid w:val="00F7552C"/>
    <w:rsid w:val="00F75566"/>
    <w:rsid w:val="00F755AC"/>
    <w:rsid w:val="00F7566D"/>
    <w:rsid w:val="00F75703"/>
    <w:rsid w:val="00F7580D"/>
    <w:rsid w:val="00F7588F"/>
    <w:rsid w:val="00F758C3"/>
    <w:rsid w:val="00F758CC"/>
    <w:rsid w:val="00F75AAF"/>
    <w:rsid w:val="00F75C2A"/>
    <w:rsid w:val="00F75C62"/>
    <w:rsid w:val="00F75CFE"/>
    <w:rsid w:val="00F75EA6"/>
    <w:rsid w:val="00F7626B"/>
    <w:rsid w:val="00F7634A"/>
    <w:rsid w:val="00F76510"/>
    <w:rsid w:val="00F7651A"/>
    <w:rsid w:val="00F7658D"/>
    <w:rsid w:val="00F76601"/>
    <w:rsid w:val="00F76ACC"/>
    <w:rsid w:val="00F76BAF"/>
    <w:rsid w:val="00F76D52"/>
    <w:rsid w:val="00F76D95"/>
    <w:rsid w:val="00F76E03"/>
    <w:rsid w:val="00F76E29"/>
    <w:rsid w:val="00F76E2B"/>
    <w:rsid w:val="00F76EE6"/>
    <w:rsid w:val="00F76FED"/>
    <w:rsid w:val="00F77081"/>
    <w:rsid w:val="00F771FE"/>
    <w:rsid w:val="00F77209"/>
    <w:rsid w:val="00F7743D"/>
    <w:rsid w:val="00F774C0"/>
    <w:rsid w:val="00F7751B"/>
    <w:rsid w:val="00F77928"/>
    <w:rsid w:val="00F77A94"/>
    <w:rsid w:val="00F77AC6"/>
    <w:rsid w:val="00F77DAF"/>
    <w:rsid w:val="00F77ED3"/>
    <w:rsid w:val="00F800AC"/>
    <w:rsid w:val="00F80230"/>
    <w:rsid w:val="00F802F0"/>
    <w:rsid w:val="00F80416"/>
    <w:rsid w:val="00F80634"/>
    <w:rsid w:val="00F80879"/>
    <w:rsid w:val="00F80D4D"/>
    <w:rsid w:val="00F80D62"/>
    <w:rsid w:val="00F80D66"/>
    <w:rsid w:val="00F80EB1"/>
    <w:rsid w:val="00F81329"/>
    <w:rsid w:val="00F8151F"/>
    <w:rsid w:val="00F815DE"/>
    <w:rsid w:val="00F81904"/>
    <w:rsid w:val="00F819F7"/>
    <w:rsid w:val="00F81A58"/>
    <w:rsid w:val="00F81B27"/>
    <w:rsid w:val="00F81CD3"/>
    <w:rsid w:val="00F81FE6"/>
    <w:rsid w:val="00F8204F"/>
    <w:rsid w:val="00F820D7"/>
    <w:rsid w:val="00F8220E"/>
    <w:rsid w:val="00F8223C"/>
    <w:rsid w:val="00F822D4"/>
    <w:rsid w:val="00F82338"/>
    <w:rsid w:val="00F823C5"/>
    <w:rsid w:val="00F82593"/>
    <w:rsid w:val="00F82674"/>
    <w:rsid w:val="00F826F0"/>
    <w:rsid w:val="00F827D4"/>
    <w:rsid w:val="00F82803"/>
    <w:rsid w:val="00F8290B"/>
    <w:rsid w:val="00F82AE5"/>
    <w:rsid w:val="00F82BBD"/>
    <w:rsid w:val="00F82E0A"/>
    <w:rsid w:val="00F82E25"/>
    <w:rsid w:val="00F82E9C"/>
    <w:rsid w:val="00F82EF9"/>
    <w:rsid w:val="00F82F4C"/>
    <w:rsid w:val="00F830D3"/>
    <w:rsid w:val="00F831EB"/>
    <w:rsid w:val="00F83975"/>
    <w:rsid w:val="00F83B84"/>
    <w:rsid w:val="00F83D77"/>
    <w:rsid w:val="00F83D89"/>
    <w:rsid w:val="00F83D9D"/>
    <w:rsid w:val="00F83F37"/>
    <w:rsid w:val="00F83FA2"/>
    <w:rsid w:val="00F83FDD"/>
    <w:rsid w:val="00F840B0"/>
    <w:rsid w:val="00F84350"/>
    <w:rsid w:val="00F84534"/>
    <w:rsid w:val="00F8454C"/>
    <w:rsid w:val="00F845CF"/>
    <w:rsid w:val="00F84651"/>
    <w:rsid w:val="00F84724"/>
    <w:rsid w:val="00F84772"/>
    <w:rsid w:val="00F849D0"/>
    <w:rsid w:val="00F84A2D"/>
    <w:rsid w:val="00F84B0D"/>
    <w:rsid w:val="00F84BDC"/>
    <w:rsid w:val="00F84CF7"/>
    <w:rsid w:val="00F84EFE"/>
    <w:rsid w:val="00F84F9D"/>
    <w:rsid w:val="00F84FBC"/>
    <w:rsid w:val="00F85622"/>
    <w:rsid w:val="00F8563B"/>
    <w:rsid w:val="00F8574F"/>
    <w:rsid w:val="00F85A0E"/>
    <w:rsid w:val="00F85A14"/>
    <w:rsid w:val="00F85A92"/>
    <w:rsid w:val="00F86090"/>
    <w:rsid w:val="00F860B0"/>
    <w:rsid w:val="00F86631"/>
    <w:rsid w:val="00F86689"/>
    <w:rsid w:val="00F8699F"/>
    <w:rsid w:val="00F86A36"/>
    <w:rsid w:val="00F86F2F"/>
    <w:rsid w:val="00F8726E"/>
    <w:rsid w:val="00F873BF"/>
    <w:rsid w:val="00F87546"/>
    <w:rsid w:val="00F875CF"/>
    <w:rsid w:val="00F875F3"/>
    <w:rsid w:val="00F87637"/>
    <w:rsid w:val="00F87688"/>
    <w:rsid w:val="00F8791F"/>
    <w:rsid w:val="00F87B45"/>
    <w:rsid w:val="00F87C33"/>
    <w:rsid w:val="00F87CB9"/>
    <w:rsid w:val="00F87F22"/>
    <w:rsid w:val="00F9010C"/>
    <w:rsid w:val="00F901D8"/>
    <w:rsid w:val="00F9038C"/>
    <w:rsid w:val="00F904C1"/>
    <w:rsid w:val="00F90558"/>
    <w:rsid w:val="00F9065D"/>
    <w:rsid w:val="00F9066A"/>
    <w:rsid w:val="00F9084A"/>
    <w:rsid w:val="00F90A71"/>
    <w:rsid w:val="00F90CBF"/>
    <w:rsid w:val="00F91011"/>
    <w:rsid w:val="00F91174"/>
    <w:rsid w:val="00F91251"/>
    <w:rsid w:val="00F912A4"/>
    <w:rsid w:val="00F9132D"/>
    <w:rsid w:val="00F91661"/>
    <w:rsid w:val="00F91A3D"/>
    <w:rsid w:val="00F91BB3"/>
    <w:rsid w:val="00F91D97"/>
    <w:rsid w:val="00F91ED5"/>
    <w:rsid w:val="00F9207F"/>
    <w:rsid w:val="00F92236"/>
    <w:rsid w:val="00F92245"/>
    <w:rsid w:val="00F92281"/>
    <w:rsid w:val="00F92318"/>
    <w:rsid w:val="00F923BE"/>
    <w:rsid w:val="00F925E4"/>
    <w:rsid w:val="00F92673"/>
    <w:rsid w:val="00F9267C"/>
    <w:rsid w:val="00F9267F"/>
    <w:rsid w:val="00F92759"/>
    <w:rsid w:val="00F92782"/>
    <w:rsid w:val="00F9279D"/>
    <w:rsid w:val="00F927A8"/>
    <w:rsid w:val="00F927BE"/>
    <w:rsid w:val="00F9289C"/>
    <w:rsid w:val="00F92910"/>
    <w:rsid w:val="00F9295D"/>
    <w:rsid w:val="00F92A9F"/>
    <w:rsid w:val="00F92C48"/>
    <w:rsid w:val="00F92CD6"/>
    <w:rsid w:val="00F92D7F"/>
    <w:rsid w:val="00F92E38"/>
    <w:rsid w:val="00F92EBD"/>
    <w:rsid w:val="00F92ECD"/>
    <w:rsid w:val="00F92ED3"/>
    <w:rsid w:val="00F93070"/>
    <w:rsid w:val="00F9308D"/>
    <w:rsid w:val="00F930BC"/>
    <w:rsid w:val="00F935BA"/>
    <w:rsid w:val="00F9365F"/>
    <w:rsid w:val="00F93762"/>
    <w:rsid w:val="00F93785"/>
    <w:rsid w:val="00F938BF"/>
    <w:rsid w:val="00F93D3C"/>
    <w:rsid w:val="00F93D47"/>
    <w:rsid w:val="00F93EF0"/>
    <w:rsid w:val="00F93FE2"/>
    <w:rsid w:val="00F9408E"/>
    <w:rsid w:val="00F940B9"/>
    <w:rsid w:val="00F9420D"/>
    <w:rsid w:val="00F942E6"/>
    <w:rsid w:val="00F943A7"/>
    <w:rsid w:val="00F943E6"/>
    <w:rsid w:val="00F9448C"/>
    <w:rsid w:val="00F94518"/>
    <w:rsid w:val="00F94607"/>
    <w:rsid w:val="00F9470A"/>
    <w:rsid w:val="00F948DC"/>
    <w:rsid w:val="00F948E6"/>
    <w:rsid w:val="00F949FC"/>
    <w:rsid w:val="00F94A0D"/>
    <w:rsid w:val="00F94B74"/>
    <w:rsid w:val="00F94B8D"/>
    <w:rsid w:val="00F94DA3"/>
    <w:rsid w:val="00F94F57"/>
    <w:rsid w:val="00F94F5E"/>
    <w:rsid w:val="00F95141"/>
    <w:rsid w:val="00F9533D"/>
    <w:rsid w:val="00F9560C"/>
    <w:rsid w:val="00F95661"/>
    <w:rsid w:val="00F956AE"/>
    <w:rsid w:val="00F95734"/>
    <w:rsid w:val="00F95761"/>
    <w:rsid w:val="00F9584B"/>
    <w:rsid w:val="00F95974"/>
    <w:rsid w:val="00F95976"/>
    <w:rsid w:val="00F959D5"/>
    <w:rsid w:val="00F95B89"/>
    <w:rsid w:val="00F95C01"/>
    <w:rsid w:val="00F95CE3"/>
    <w:rsid w:val="00F95D3B"/>
    <w:rsid w:val="00F95FC0"/>
    <w:rsid w:val="00F96176"/>
    <w:rsid w:val="00F96332"/>
    <w:rsid w:val="00F96663"/>
    <w:rsid w:val="00F9667E"/>
    <w:rsid w:val="00F966DD"/>
    <w:rsid w:val="00F9673D"/>
    <w:rsid w:val="00F96789"/>
    <w:rsid w:val="00F9690F"/>
    <w:rsid w:val="00F96943"/>
    <w:rsid w:val="00F969D5"/>
    <w:rsid w:val="00F96AD5"/>
    <w:rsid w:val="00F96B33"/>
    <w:rsid w:val="00F96DB8"/>
    <w:rsid w:val="00F96FBA"/>
    <w:rsid w:val="00F97011"/>
    <w:rsid w:val="00F9708A"/>
    <w:rsid w:val="00F970F7"/>
    <w:rsid w:val="00F971E4"/>
    <w:rsid w:val="00F97238"/>
    <w:rsid w:val="00F973C4"/>
    <w:rsid w:val="00F974FE"/>
    <w:rsid w:val="00F97578"/>
    <w:rsid w:val="00F97700"/>
    <w:rsid w:val="00F9776E"/>
    <w:rsid w:val="00F9786F"/>
    <w:rsid w:val="00F978E4"/>
    <w:rsid w:val="00F97A9E"/>
    <w:rsid w:val="00F97B86"/>
    <w:rsid w:val="00F97C25"/>
    <w:rsid w:val="00F97D88"/>
    <w:rsid w:val="00F97F7E"/>
    <w:rsid w:val="00F97FBE"/>
    <w:rsid w:val="00FA003B"/>
    <w:rsid w:val="00FA0106"/>
    <w:rsid w:val="00FA0423"/>
    <w:rsid w:val="00FA04BE"/>
    <w:rsid w:val="00FA0570"/>
    <w:rsid w:val="00FA07BF"/>
    <w:rsid w:val="00FA0970"/>
    <w:rsid w:val="00FA0A68"/>
    <w:rsid w:val="00FA0D16"/>
    <w:rsid w:val="00FA0D29"/>
    <w:rsid w:val="00FA0FDB"/>
    <w:rsid w:val="00FA10BE"/>
    <w:rsid w:val="00FA10F8"/>
    <w:rsid w:val="00FA1213"/>
    <w:rsid w:val="00FA1217"/>
    <w:rsid w:val="00FA1226"/>
    <w:rsid w:val="00FA137B"/>
    <w:rsid w:val="00FA154B"/>
    <w:rsid w:val="00FA1919"/>
    <w:rsid w:val="00FA1957"/>
    <w:rsid w:val="00FA1976"/>
    <w:rsid w:val="00FA1A64"/>
    <w:rsid w:val="00FA1A70"/>
    <w:rsid w:val="00FA1BCA"/>
    <w:rsid w:val="00FA20A8"/>
    <w:rsid w:val="00FA20FD"/>
    <w:rsid w:val="00FA2158"/>
    <w:rsid w:val="00FA22C8"/>
    <w:rsid w:val="00FA25BD"/>
    <w:rsid w:val="00FA26AF"/>
    <w:rsid w:val="00FA2737"/>
    <w:rsid w:val="00FA2794"/>
    <w:rsid w:val="00FA27E6"/>
    <w:rsid w:val="00FA2877"/>
    <w:rsid w:val="00FA28B3"/>
    <w:rsid w:val="00FA293D"/>
    <w:rsid w:val="00FA296B"/>
    <w:rsid w:val="00FA29E5"/>
    <w:rsid w:val="00FA29FF"/>
    <w:rsid w:val="00FA2BB6"/>
    <w:rsid w:val="00FA2D0E"/>
    <w:rsid w:val="00FA2D82"/>
    <w:rsid w:val="00FA2ED6"/>
    <w:rsid w:val="00FA2F15"/>
    <w:rsid w:val="00FA30C5"/>
    <w:rsid w:val="00FA3275"/>
    <w:rsid w:val="00FA3311"/>
    <w:rsid w:val="00FA389A"/>
    <w:rsid w:val="00FA3A6C"/>
    <w:rsid w:val="00FA3A9E"/>
    <w:rsid w:val="00FA3BB1"/>
    <w:rsid w:val="00FA3D01"/>
    <w:rsid w:val="00FA3D5A"/>
    <w:rsid w:val="00FA3D60"/>
    <w:rsid w:val="00FA3D66"/>
    <w:rsid w:val="00FA3E1E"/>
    <w:rsid w:val="00FA3F7D"/>
    <w:rsid w:val="00FA41AA"/>
    <w:rsid w:val="00FA41AF"/>
    <w:rsid w:val="00FA41C2"/>
    <w:rsid w:val="00FA4274"/>
    <w:rsid w:val="00FA42FB"/>
    <w:rsid w:val="00FA44A8"/>
    <w:rsid w:val="00FA4522"/>
    <w:rsid w:val="00FA454C"/>
    <w:rsid w:val="00FA46D8"/>
    <w:rsid w:val="00FA493F"/>
    <w:rsid w:val="00FA4B13"/>
    <w:rsid w:val="00FA4CD2"/>
    <w:rsid w:val="00FA4DD5"/>
    <w:rsid w:val="00FA4E88"/>
    <w:rsid w:val="00FA4EEF"/>
    <w:rsid w:val="00FA4FDC"/>
    <w:rsid w:val="00FA50EA"/>
    <w:rsid w:val="00FA512C"/>
    <w:rsid w:val="00FA52DF"/>
    <w:rsid w:val="00FA541B"/>
    <w:rsid w:val="00FA54CD"/>
    <w:rsid w:val="00FA54D1"/>
    <w:rsid w:val="00FA5679"/>
    <w:rsid w:val="00FA57B9"/>
    <w:rsid w:val="00FA57EF"/>
    <w:rsid w:val="00FA585A"/>
    <w:rsid w:val="00FA5946"/>
    <w:rsid w:val="00FA5B43"/>
    <w:rsid w:val="00FA5B76"/>
    <w:rsid w:val="00FA5BAF"/>
    <w:rsid w:val="00FA5C71"/>
    <w:rsid w:val="00FA5D6B"/>
    <w:rsid w:val="00FA5F24"/>
    <w:rsid w:val="00FA6006"/>
    <w:rsid w:val="00FA61AC"/>
    <w:rsid w:val="00FA620C"/>
    <w:rsid w:val="00FA6248"/>
    <w:rsid w:val="00FA62CB"/>
    <w:rsid w:val="00FA65D8"/>
    <w:rsid w:val="00FA66E3"/>
    <w:rsid w:val="00FA69A5"/>
    <w:rsid w:val="00FA69FD"/>
    <w:rsid w:val="00FA6A47"/>
    <w:rsid w:val="00FA6B92"/>
    <w:rsid w:val="00FA6E6C"/>
    <w:rsid w:val="00FA6EED"/>
    <w:rsid w:val="00FA7095"/>
    <w:rsid w:val="00FA7119"/>
    <w:rsid w:val="00FA7276"/>
    <w:rsid w:val="00FA73FF"/>
    <w:rsid w:val="00FA757E"/>
    <w:rsid w:val="00FA7743"/>
    <w:rsid w:val="00FA7873"/>
    <w:rsid w:val="00FA78AE"/>
    <w:rsid w:val="00FA79BF"/>
    <w:rsid w:val="00FA7A80"/>
    <w:rsid w:val="00FA7AF7"/>
    <w:rsid w:val="00FA7B61"/>
    <w:rsid w:val="00FA7C83"/>
    <w:rsid w:val="00FA7D79"/>
    <w:rsid w:val="00FA7DAC"/>
    <w:rsid w:val="00FA7F24"/>
    <w:rsid w:val="00FA7F44"/>
    <w:rsid w:val="00FA7FDC"/>
    <w:rsid w:val="00FB0153"/>
    <w:rsid w:val="00FB016F"/>
    <w:rsid w:val="00FB01AD"/>
    <w:rsid w:val="00FB01AF"/>
    <w:rsid w:val="00FB0351"/>
    <w:rsid w:val="00FB072D"/>
    <w:rsid w:val="00FB0747"/>
    <w:rsid w:val="00FB0766"/>
    <w:rsid w:val="00FB0776"/>
    <w:rsid w:val="00FB077B"/>
    <w:rsid w:val="00FB07A4"/>
    <w:rsid w:val="00FB07DE"/>
    <w:rsid w:val="00FB0B54"/>
    <w:rsid w:val="00FB0E54"/>
    <w:rsid w:val="00FB0F34"/>
    <w:rsid w:val="00FB127D"/>
    <w:rsid w:val="00FB140A"/>
    <w:rsid w:val="00FB141C"/>
    <w:rsid w:val="00FB1503"/>
    <w:rsid w:val="00FB1646"/>
    <w:rsid w:val="00FB164F"/>
    <w:rsid w:val="00FB169B"/>
    <w:rsid w:val="00FB17BB"/>
    <w:rsid w:val="00FB1876"/>
    <w:rsid w:val="00FB1A2F"/>
    <w:rsid w:val="00FB1A4E"/>
    <w:rsid w:val="00FB1A9D"/>
    <w:rsid w:val="00FB1D8F"/>
    <w:rsid w:val="00FB2102"/>
    <w:rsid w:val="00FB213B"/>
    <w:rsid w:val="00FB2382"/>
    <w:rsid w:val="00FB2458"/>
    <w:rsid w:val="00FB24FD"/>
    <w:rsid w:val="00FB25EF"/>
    <w:rsid w:val="00FB2719"/>
    <w:rsid w:val="00FB293C"/>
    <w:rsid w:val="00FB2A91"/>
    <w:rsid w:val="00FB2B1F"/>
    <w:rsid w:val="00FB2C8A"/>
    <w:rsid w:val="00FB2D80"/>
    <w:rsid w:val="00FB2D84"/>
    <w:rsid w:val="00FB2E2C"/>
    <w:rsid w:val="00FB2EE7"/>
    <w:rsid w:val="00FB3036"/>
    <w:rsid w:val="00FB3088"/>
    <w:rsid w:val="00FB3187"/>
    <w:rsid w:val="00FB332C"/>
    <w:rsid w:val="00FB3482"/>
    <w:rsid w:val="00FB3497"/>
    <w:rsid w:val="00FB36E1"/>
    <w:rsid w:val="00FB37BC"/>
    <w:rsid w:val="00FB39AD"/>
    <w:rsid w:val="00FB3AAA"/>
    <w:rsid w:val="00FB3B2C"/>
    <w:rsid w:val="00FB3CA9"/>
    <w:rsid w:val="00FB3CCA"/>
    <w:rsid w:val="00FB410B"/>
    <w:rsid w:val="00FB41B9"/>
    <w:rsid w:val="00FB433C"/>
    <w:rsid w:val="00FB433F"/>
    <w:rsid w:val="00FB43E8"/>
    <w:rsid w:val="00FB4438"/>
    <w:rsid w:val="00FB45FE"/>
    <w:rsid w:val="00FB46E3"/>
    <w:rsid w:val="00FB477A"/>
    <w:rsid w:val="00FB47B6"/>
    <w:rsid w:val="00FB47FE"/>
    <w:rsid w:val="00FB48F7"/>
    <w:rsid w:val="00FB49F2"/>
    <w:rsid w:val="00FB4B55"/>
    <w:rsid w:val="00FB4B9A"/>
    <w:rsid w:val="00FB4BEA"/>
    <w:rsid w:val="00FB4C59"/>
    <w:rsid w:val="00FB4CE8"/>
    <w:rsid w:val="00FB4DD3"/>
    <w:rsid w:val="00FB4FDC"/>
    <w:rsid w:val="00FB4FF1"/>
    <w:rsid w:val="00FB515F"/>
    <w:rsid w:val="00FB524F"/>
    <w:rsid w:val="00FB5561"/>
    <w:rsid w:val="00FB5661"/>
    <w:rsid w:val="00FB5721"/>
    <w:rsid w:val="00FB5996"/>
    <w:rsid w:val="00FB5AA1"/>
    <w:rsid w:val="00FB5D60"/>
    <w:rsid w:val="00FB5DCC"/>
    <w:rsid w:val="00FB5E12"/>
    <w:rsid w:val="00FB5F65"/>
    <w:rsid w:val="00FB6020"/>
    <w:rsid w:val="00FB610F"/>
    <w:rsid w:val="00FB6161"/>
    <w:rsid w:val="00FB6193"/>
    <w:rsid w:val="00FB630F"/>
    <w:rsid w:val="00FB665C"/>
    <w:rsid w:val="00FB682D"/>
    <w:rsid w:val="00FB6924"/>
    <w:rsid w:val="00FB69B5"/>
    <w:rsid w:val="00FB6B0D"/>
    <w:rsid w:val="00FB6BB5"/>
    <w:rsid w:val="00FB6D2E"/>
    <w:rsid w:val="00FB6D7D"/>
    <w:rsid w:val="00FB6FFC"/>
    <w:rsid w:val="00FB7261"/>
    <w:rsid w:val="00FB72C0"/>
    <w:rsid w:val="00FB72C5"/>
    <w:rsid w:val="00FB7353"/>
    <w:rsid w:val="00FB7625"/>
    <w:rsid w:val="00FB762B"/>
    <w:rsid w:val="00FB7776"/>
    <w:rsid w:val="00FB787B"/>
    <w:rsid w:val="00FB788D"/>
    <w:rsid w:val="00FB7AF0"/>
    <w:rsid w:val="00FB7E36"/>
    <w:rsid w:val="00FC00CE"/>
    <w:rsid w:val="00FC0220"/>
    <w:rsid w:val="00FC026B"/>
    <w:rsid w:val="00FC0432"/>
    <w:rsid w:val="00FC043A"/>
    <w:rsid w:val="00FC0754"/>
    <w:rsid w:val="00FC0AE6"/>
    <w:rsid w:val="00FC0B0F"/>
    <w:rsid w:val="00FC0BA9"/>
    <w:rsid w:val="00FC0BFD"/>
    <w:rsid w:val="00FC0CB5"/>
    <w:rsid w:val="00FC0EB4"/>
    <w:rsid w:val="00FC0FE1"/>
    <w:rsid w:val="00FC1120"/>
    <w:rsid w:val="00FC119D"/>
    <w:rsid w:val="00FC15B0"/>
    <w:rsid w:val="00FC15F6"/>
    <w:rsid w:val="00FC18FB"/>
    <w:rsid w:val="00FC1A03"/>
    <w:rsid w:val="00FC1BED"/>
    <w:rsid w:val="00FC1D9C"/>
    <w:rsid w:val="00FC1DBA"/>
    <w:rsid w:val="00FC201A"/>
    <w:rsid w:val="00FC20B9"/>
    <w:rsid w:val="00FC2156"/>
    <w:rsid w:val="00FC2296"/>
    <w:rsid w:val="00FC22E0"/>
    <w:rsid w:val="00FC23F3"/>
    <w:rsid w:val="00FC251A"/>
    <w:rsid w:val="00FC25B5"/>
    <w:rsid w:val="00FC262E"/>
    <w:rsid w:val="00FC26A7"/>
    <w:rsid w:val="00FC2760"/>
    <w:rsid w:val="00FC27DA"/>
    <w:rsid w:val="00FC28E0"/>
    <w:rsid w:val="00FC2957"/>
    <w:rsid w:val="00FC2AB0"/>
    <w:rsid w:val="00FC2ADD"/>
    <w:rsid w:val="00FC2B2F"/>
    <w:rsid w:val="00FC2B5C"/>
    <w:rsid w:val="00FC2C4E"/>
    <w:rsid w:val="00FC2C67"/>
    <w:rsid w:val="00FC2DE4"/>
    <w:rsid w:val="00FC2E61"/>
    <w:rsid w:val="00FC320A"/>
    <w:rsid w:val="00FC32DE"/>
    <w:rsid w:val="00FC376F"/>
    <w:rsid w:val="00FC38D2"/>
    <w:rsid w:val="00FC3A5F"/>
    <w:rsid w:val="00FC3B19"/>
    <w:rsid w:val="00FC3B32"/>
    <w:rsid w:val="00FC3EB1"/>
    <w:rsid w:val="00FC3FDF"/>
    <w:rsid w:val="00FC402D"/>
    <w:rsid w:val="00FC4188"/>
    <w:rsid w:val="00FC4286"/>
    <w:rsid w:val="00FC4341"/>
    <w:rsid w:val="00FC448A"/>
    <w:rsid w:val="00FC46F9"/>
    <w:rsid w:val="00FC4769"/>
    <w:rsid w:val="00FC4832"/>
    <w:rsid w:val="00FC49A9"/>
    <w:rsid w:val="00FC4B50"/>
    <w:rsid w:val="00FC4C1A"/>
    <w:rsid w:val="00FC4EE8"/>
    <w:rsid w:val="00FC4FC5"/>
    <w:rsid w:val="00FC509E"/>
    <w:rsid w:val="00FC513F"/>
    <w:rsid w:val="00FC520E"/>
    <w:rsid w:val="00FC5402"/>
    <w:rsid w:val="00FC543D"/>
    <w:rsid w:val="00FC58DE"/>
    <w:rsid w:val="00FC5A62"/>
    <w:rsid w:val="00FC5BD6"/>
    <w:rsid w:val="00FC5CC1"/>
    <w:rsid w:val="00FC6161"/>
    <w:rsid w:val="00FC6323"/>
    <w:rsid w:val="00FC641F"/>
    <w:rsid w:val="00FC64EA"/>
    <w:rsid w:val="00FC657C"/>
    <w:rsid w:val="00FC65CB"/>
    <w:rsid w:val="00FC6756"/>
    <w:rsid w:val="00FC67A0"/>
    <w:rsid w:val="00FC6921"/>
    <w:rsid w:val="00FC69E3"/>
    <w:rsid w:val="00FC6A20"/>
    <w:rsid w:val="00FC6A3B"/>
    <w:rsid w:val="00FC6A55"/>
    <w:rsid w:val="00FC6D21"/>
    <w:rsid w:val="00FC6D8B"/>
    <w:rsid w:val="00FC6DBE"/>
    <w:rsid w:val="00FC6DC3"/>
    <w:rsid w:val="00FC6F2F"/>
    <w:rsid w:val="00FC6FBA"/>
    <w:rsid w:val="00FC6FF4"/>
    <w:rsid w:val="00FC706F"/>
    <w:rsid w:val="00FC731B"/>
    <w:rsid w:val="00FC7396"/>
    <w:rsid w:val="00FC7603"/>
    <w:rsid w:val="00FC76B6"/>
    <w:rsid w:val="00FC783C"/>
    <w:rsid w:val="00FC784F"/>
    <w:rsid w:val="00FC7CE9"/>
    <w:rsid w:val="00FC7D51"/>
    <w:rsid w:val="00FC7EB6"/>
    <w:rsid w:val="00FC7F13"/>
    <w:rsid w:val="00FD00EE"/>
    <w:rsid w:val="00FD0176"/>
    <w:rsid w:val="00FD0232"/>
    <w:rsid w:val="00FD02DB"/>
    <w:rsid w:val="00FD03E7"/>
    <w:rsid w:val="00FD04AD"/>
    <w:rsid w:val="00FD057D"/>
    <w:rsid w:val="00FD0599"/>
    <w:rsid w:val="00FD07B4"/>
    <w:rsid w:val="00FD081D"/>
    <w:rsid w:val="00FD0885"/>
    <w:rsid w:val="00FD0894"/>
    <w:rsid w:val="00FD08BC"/>
    <w:rsid w:val="00FD08F7"/>
    <w:rsid w:val="00FD094A"/>
    <w:rsid w:val="00FD0A0D"/>
    <w:rsid w:val="00FD0A23"/>
    <w:rsid w:val="00FD0B17"/>
    <w:rsid w:val="00FD0B3A"/>
    <w:rsid w:val="00FD0D35"/>
    <w:rsid w:val="00FD0FF8"/>
    <w:rsid w:val="00FD10CA"/>
    <w:rsid w:val="00FD10E2"/>
    <w:rsid w:val="00FD1167"/>
    <w:rsid w:val="00FD140A"/>
    <w:rsid w:val="00FD1558"/>
    <w:rsid w:val="00FD1613"/>
    <w:rsid w:val="00FD169E"/>
    <w:rsid w:val="00FD17A6"/>
    <w:rsid w:val="00FD18E5"/>
    <w:rsid w:val="00FD1A13"/>
    <w:rsid w:val="00FD1B3F"/>
    <w:rsid w:val="00FD1BDE"/>
    <w:rsid w:val="00FD1BF0"/>
    <w:rsid w:val="00FD1C0C"/>
    <w:rsid w:val="00FD1CAE"/>
    <w:rsid w:val="00FD1CBB"/>
    <w:rsid w:val="00FD1FB4"/>
    <w:rsid w:val="00FD2028"/>
    <w:rsid w:val="00FD2099"/>
    <w:rsid w:val="00FD20DA"/>
    <w:rsid w:val="00FD214C"/>
    <w:rsid w:val="00FD237C"/>
    <w:rsid w:val="00FD242C"/>
    <w:rsid w:val="00FD2931"/>
    <w:rsid w:val="00FD2C0D"/>
    <w:rsid w:val="00FD2D78"/>
    <w:rsid w:val="00FD2F46"/>
    <w:rsid w:val="00FD311C"/>
    <w:rsid w:val="00FD317D"/>
    <w:rsid w:val="00FD31CF"/>
    <w:rsid w:val="00FD35FF"/>
    <w:rsid w:val="00FD3628"/>
    <w:rsid w:val="00FD365D"/>
    <w:rsid w:val="00FD3704"/>
    <w:rsid w:val="00FD37D8"/>
    <w:rsid w:val="00FD3897"/>
    <w:rsid w:val="00FD395B"/>
    <w:rsid w:val="00FD3979"/>
    <w:rsid w:val="00FD3E1A"/>
    <w:rsid w:val="00FD3E22"/>
    <w:rsid w:val="00FD40A5"/>
    <w:rsid w:val="00FD412B"/>
    <w:rsid w:val="00FD4284"/>
    <w:rsid w:val="00FD42E6"/>
    <w:rsid w:val="00FD43F5"/>
    <w:rsid w:val="00FD474E"/>
    <w:rsid w:val="00FD4765"/>
    <w:rsid w:val="00FD4A16"/>
    <w:rsid w:val="00FD4B93"/>
    <w:rsid w:val="00FD4C91"/>
    <w:rsid w:val="00FD4CF5"/>
    <w:rsid w:val="00FD4D16"/>
    <w:rsid w:val="00FD4E4D"/>
    <w:rsid w:val="00FD4EA6"/>
    <w:rsid w:val="00FD51A7"/>
    <w:rsid w:val="00FD521A"/>
    <w:rsid w:val="00FD5226"/>
    <w:rsid w:val="00FD5260"/>
    <w:rsid w:val="00FD534F"/>
    <w:rsid w:val="00FD5367"/>
    <w:rsid w:val="00FD55D6"/>
    <w:rsid w:val="00FD563C"/>
    <w:rsid w:val="00FD5BB2"/>
    <w:rsid w:val="00FD5C5B"/>
    <w:rsid w:val="00FD607D"/>
    <w:rsid w:val="00FD6409"/>
    <w:rsid w:val="00FD660C"/>
    <w:rsid w:val="00FD6708"/>
    <w:rsid w:val="00FD6726"/>
    <w:rsid w:val="00FD684E"/>
    <w:rsid w:val="00FD690E"/>
    <w:rsid w:val="00FD6A1D"/>
    <w:rsid w:val="00FD6E21"/>
    <w:rsid w:val="00FD6F14"/>
    <w:rsid w:val="00FD70E8"/>
    <w:rsid w:val="00FD71A8"/>
    <w:rsid w:val="00FD79BD"/>
    <w:rsid w:val="00FD7CAD"/>
    <w:rsid w:val="00FD7CBC"/>
    <w:rsid w:val="00FD7CD8"/>
    <w:rsid w:val="00FD7D00"/>
    <w:rsid w:val="00FD7D6C"/>
    <w:rsid w:val="00FD7DA3"/>
    <w:rsid w:val="00FD7DDC"/>
    <w:rsid w:val="00FD7DEF"/>
    <w:rsid w:val="00FD7E99"/>
    <w:rsid w:val="00FD7FE8"/>
    <w:rsid w:val="00FE0163"/>
    <w:rsid w:val="00FE023A"/>
    <w:rsid w:val="00FE0566"/>
    <w:rsid w:val="00FE05F2"/>
    <w:rsid w:val="00FE0620"/>
    <w:rsid w:val="00FE084C"/>
    <w:rsid w:val="00FE0987"/>
    <w:rsid w:val="00FE0B49"/>
    <w:rsid w:val="00FE1013"/>
    <w:rsid w:val="00FE116F"/>
    <w:rsid w:val="00FE11D4"/>
    <w:rsid w:val="00FE162F"/>
    <w:rsid w:val="00FE17BA"/>
    <w:rsid w:val="00FE19B9"/>
    <w:rsid w:val="00FE1A85"/>
    <w:rsid w:val="00FE1D51"/>
    <w:rsid w:val="00FE1DE2"/>
    <w:rsid w:val="00FE1E54"/>
    <w:rsid w:val="00FE1FA9"/>
    <w:rsid w:val="00FE1FEE"/>
    <w:rsid w:val="00FE2426"/>
    <w:rsid w:val="00FE24A5"/>
    <w:rsid w:val="00FE25DD"/>
    <w:rsid w:val="00FE267C"/>
    <w:rsid w:val="00FE2692"/>
    <w:rsid w:val="00FE274A"/>
    <w:rsid w:val="00FE2A87"/>
    <w:rsid w:val="00FE2C3A"/>
    <w:rsid w:val="00FE2CAD"/>
    <w:rsid w:val="00FE2FCF"/>
    <w:rsid w:val="00FE30E7"/>
    <w:rsid w:val="00FE3144"/>
    <w:rsid w:val="00FE3335"/>
    <w:rsid w:val="00FE3369"/>
    <w:rsid w:val="00FE357C"/>
    <w:rsid w:val="00FE36A0"/>
    <w:rsid w:val="00FE371A"/>
    <w:rsid w:val="00FE3872"/>
    <w:rsid w:val="00FE38EA"/>
    <w:rsid w:val="00FE3A46"/>
    <w:rsid w:val="00FE3B43"/>
    <w:rsid w:val="00FE3E0F"/>
    <w:rsid w:val="00FE3E15"/>
    <w:rsid w:val="00FE3E6A"/>
    <w:rsid w:val="00FE4200"/>
    <w:rsid w:val="00FE4299"/>
    <w:rsid w:val="00FE4423"/>
    <w:rsid w:val="00FE44FC"/>
    <w:rsid w:val="00FE4545"/>
    <w:rsid w:val="00FE4575"/>
    <w:rsid w:val="00FE45D1"/>
    <w:rsid w:val="00FE4A1B"/>
    <w:rsid w:val="00FE4ACC"/>
    <w:rsid w:val="00FE4B09"/>
    <w:rsid w:val="00FE4C94"/>
    <w:rsid w:val="00FE4EAC"/>
    <w:rsid w:val="00FE4FF3"/>
    <w:rsid w:val="00FE5087"/>
    <w:rsid w:val="00FE508E"/>
    <w:rsid w:val="00FE5093"/>
    <w:rsid w:val="00FE526E"/>
    <w:rsid w:val="00FE526F"/>
    <w:rsid w:val="00FE5289"/>
    <w:rsid w:val="00FE52E8"/>
    <w:rsid w:val="00FE5342"/>
    <w:rsid w:val="00FE534B"/>
    <w:rsid w:val="00FE54C1"/>
    <w:rsid w:val="00FE5520"/>
    <w:rsid w:val="00FE559D"/>
    <w:rsid w:val="00FE5696"/>
    <w:rsid w:val="00FE56CC"/>
    <w:rsid w:val="00FE56D4"/>
    <w:rsid w:val="00FE574A"/>
    <w:rsid w:val="00FE5752"/>
    <w:rsid w:val="00FE57B9"/>
    <w:rsid w:val="00FE5913"/>
    <w:rsid w:val="00FE592F"/>
    <w:rsid w:val="00FE597D"/>
    <w:rsid w:val="00FE59AF"/>
    <w:rsid w:val="00FE5D92"/>
    <w:rsid w:val="00FE5F88"/>
    <w:rsid w:val="00FE60E9"/>
    <w:rsid w:val="00FE66AA"/>
    <w:rsid w:val="00FE6752"/>
    <w:rsid w:val="00FE67B6"/>
    <w:rsid w:val="00FE684E"/>
    <w:rsid w:val="00FE6863"/>
    <w:rsid w:val="00FE697E"/>
    <w:rsid w:val="00FE6A4D"/>
    <w:rsid w:val="00FE6B3D"/>
    <w:rsid w:val="00FE6C5E"/>
    <w:rsid w:val="00FE6DE9"/>
    <w:rsid w:val="00FE6F29"/>
    <w:rsid w:val="00FE6F96"/>
    <w:rsid w:val="00FE711F"/>
    <w:rsid w:val="00FE71BE"/>
    <w:rsid w:val="00FE7364"/>
    <w:rsid w:val="00FE73E1"/>
    <w:rsid w:val="00FE74B2"/>
    <w:rsid w:val="00FE7825"/>
    <w:rsid w:val="00FE78B0"/>
    <w:rsid w:val="00FE7970"/>
    <w:rsid w:val="00FE7B02"/>
    <w:rsid w:val="00FE7B5E"/>
    <w:rsid w:val="00FE7C49"/>
    <w:rsid w:val="00FE7C8E"/>
    <w:rsid w:val="00FE7DF4"/>
    <w:rsid w:val="00FE7F0E"/>
    <w:rsid w:val="00FF02F2"/>
    <w:rsid w:val="00FF0459"/>
    <w:rsid w:val="00FF045D"/>
    <w:rsid w:val="00FF08C3"/>
    <w:rsid w:val="00FF0979"/>
    <w:rsid w:val="00FF0BE1"/>
    <w:rsid w:val="00FF0D78"/>
    <w:rsid w:val="00FF0DA8"/>
    <w:rsid w:val="00FF0E12"/>
    <w:rsid w:val="00FF0ED0"/>
    <w:rsid w:val="00FF0F04"/>
    <w:rsid w:val="00FF0F96"/>
    <w:rsid w:val="00FF112C"/>
    <w:rsid w:val="00FF1197"/>
    <w:rsid w:val="00FF1199"/>
    <w:rsid w:val="00FF12E3"/>
    <w:rsid w:val="00FF12EF"/>
    <w:rsid w:val="00FF1636"/>
    <w:rsid w:val="00FF1C66"/>
    <w:rsid w:val="00FF1CC3"/>
    <w:rsid w:val="00FF1F15"/>
    <w:rsid w:val="00FF1F31"/>
    <w:rsid w:val="00FF1FB6"/>
    <w:rsid w:val="00FF223E"/>
    <w:rsid w:val="00FF235F"/>
    <w:rsid w:val="00FF257F"/>
    <w:rsid w:val="00FF269E"/>
    <w:rsid w:val="00FF27F6"/>
    <w:rsid w:val="00FF292E"/>
    <w:rsid w:val="00FF297A"/>
    <w:rsid w:val="00FF2D48"/>
    <w:rsid w:val="00FF2D95"/>
    <w:rsid w:val="00FF3043"/>
    <w:rsid w:val="00FF3065"/>
    <w:rsid w:val="00FF337D"/>
    <w:rsid w:val="00FF344F"/>
    <w:rsid w:val="00FF357E"/>
    <w:rsid w:val="00FF370F"/>
    <w:rsid w:val="00FF3934"/>
    <w:rsid w:val="00FF394E"/>
    <w:rsid w:val="00FF3A26"/>
    <w:rsid w:val="00FF3C06"/>
    <w:rsid w:val="00FF4174"/>
    <w:rsid w:val="00FF421A"/>
    <w:rsid w:val="00FF4250"/>
    <w:rsid w:val="00FF43B5"/>
    <w:rsid w:val="00FF441A"/>
    <w:rsid w:val="00FF45C9"/>
    <w:rsid w:val="00FF4729"/>
    <w:rsid w:val="00FF473F"/>
    <w:rsid w:val="00FF4774"/>
    <w:rsid w:val="00FF48E2"/>
    <w:rsid w:val="00FF49C9"/>
    <w:rsid w:val="00FF4A1F"/>
    <w:rsid w:val="00FF4EFC"/>
    <w:rsid w:val="00FF4F3B"/>
    <w:rsid w:val="00FF5057"/>
    <w:rsid w:val="00FF533A"/>
    <w:rsid w:val="00FF535B"/>
    <w:rsid w:val="00FF54E0"/>
    <w:rsid w:val="00FF55AA"/>
    <w:rsid w:val="00FF5713"/>
    <w:rsid w:val="00FF5936"/>
    <w:rsid w:val="00FF5963"/>
    <w:rsid w:val="00FF59BC"/>
    <w:rsid w:val="00FF5A90"/>
    <w:rsid w:val="00FF5ABF"/>
    <w:rsid w:val="00FF5C17"/>
    <w:rsid w:val="00FF5C35"/>
    <w:rsid w:val="00FF5C70"/>
    <w:rsid w:val="00FF5CF2"/>
    <w:rsid w:val="00FF5D63"/>
    <w:rsid w:val="00FF5DF4"/>
    <w:rsid w:val="00FF5E05"/>
    <w:rsid w:val="00FF64D3"/>
    <w:rsid w:val="00FF6562"/>
    <w:rsid w:val="00FF66B4"/>
    <w:rsid w:val="00FF67C7"/>
    <w:rsid w:val="00FF68BF"/>
    <w:rsid w:val="00FF6AA4"/>
    <w:rsid w:val="00FF6CAD"/>
    <w:rsid w:val="00FF6D70"/>
    <w:rsid w:val="00FF6DA0"/>
    <w:rsid w:val="00FF702D"/>
    <w:rsid w:val="00FF7032"/>
    <w:rsid w:val="00FF727E"/>
    <w:rsid w:val="00FF7286"/>
    <w:rsid w:val="00FF72B5"/>
    <w:rsid w:val="00FF737E"/>
    <w:rsid w:val="00FF7418"/>
    <w:rsid w:val="00FF7510"/>
    <w:rsid w:val="00FF774D"/>
    <w:rsid w:val="00FF7884"/>
    <w:rsid w:val="00FF78DB"/>
    <w:rsid w:val="00FF7BEF"/>
    <w:rsid w:val="00FF7DC4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4167A"/>
  <w15:chartTrackingRefBased/>
  <w15:docId w15:val="{28FFB713-2688-4E2A-935E-F1A47345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310E3"/>
    <w:pPr>
      <w:spacing w:after="80" w:line="240" w:lineRule="auto"/>
    </w:pPr>
  </w:style>
  <w:style w:type="paragraph" w:styleId="Heading1">
    <w:name w:val="heading 1"/>
    <w:basedOn w:val="Normal"/>
    <w:next w:val="Normal"/>
    <w:link w:val="Heading1Char"/>
    <w:uiPriority w:val="9"/>
    <w:rsid w:val="007C0B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93D4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C0B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93D4B" w:themeColor="accent1" w:themeShade="BF"/>
      <w:sz w:val="26"/>
      <w:szCs w:val="26"/>
    </w:rPr>
  </w:style>
  <w:style w:type="paragraph" w:styleId="Heading3">
    <w:name w:val="heading 3"/>
    <w:aliases w:val=". Sub 2"/>
    <w:basedOn w:val="Normal"/>
    <w:next w:val="EParagraph"/>
    <w:link w:val="Heading3Char"/>
    <w:uiPriority w:val="9"/>
    <w:unhideWhenUsed/>
    <w:rsid w:val="00DA32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i/>
      <w:color w:val="000825" w:themeColor="text2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D3B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93D4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55"/>
    <w:rPr>
      <w:rFonts w:asciiTheme="majorHAnsi" w:eastAsiaTheme="majorEastAsia" w:hAnsiTheme="majorHAnsi" w:cstheme="majorBidi"/>
      <w:color w:val="393D4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0B55"/>
    <w:rPr>
      <w:rFonts w:asciiTheme="majorHAnsi" w:eastAsiaTheme="majorEastAsia" w:hAnsiTheme="majorHAnsi" w:cstheme="majorBidi"/>
      <w:color w:val="393D4B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rsid w:val="007C0B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0B5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C0B55"/>
  </w:style>
  <w:style w:type="paragraph" w:styleId="Footer">
    <w:name w:val="footer"/>
    <w:basedOn w:val="Normal"/>
    <w:link w:val="FooterChar"/>
    <w:uiPriority w:val="99"/>
    <w:unhideWhenUsed/>
    <w:rsid w:val="007C0B5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0B55"/>
  </w:style>
  <w:style w:type="paragraph" w:styleId="Subtitle">
    <w:name w:val="Subtitle"/>
    <w:basedOn w:val="Normal"/>
    <w:next w:val="Normal"/>
    <w:link w:val="SubtitleChar"/>
    <w:uiPriority w:val="11"/>
    <w:rsid w:val="007C0B5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0B55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7C0B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7C0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7C0B55"/>
  </w:style>
  <w:style w:type="character" w:styleId="Strong">
    <w:name w:val="Strong"/>
    <w:basedOn w:val="DefaultParagraphFont"/>
    <w:uiPriority w:val="22"/>
    <w:rsid w:val="007C0B55"/>
    <w:rPr>
      <w:b/>
      <w:bCs/>
    </w:rPr>
  </w:style>
  <w:style w:type="character" w:styleId="Hyperlink">
    <w:name w:val="Hyperlink"/>
    <w:basedOn w:val="DefaultParagraphFont"/>
    <w:uiPriority w:val="99"/>
    <w:unhideWhenUsed/>
    <w:rsid w:val="007C0B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0EE"/>
    <w:rPr>
      <w:color w:val="605E5C"/>
      <w:shd w:val="clear" w:color="auto" w:fill="E1DFDD"/>
    </w:rPr>
  </w:style>
  <w:style w:type="paragraph" w:customStyle="1" w:styleId="BSubheader">
    <w:name w:val="B) Subheader"/>
    <w:basedOn w:val="Heading2"/>
    <w:next w:val="FBullet"/>
    <w:autoRedefine/>
    <w:qFormat/>
    <w:rsid w:val="006444D5"/>
    <w:pPr>
      <w:pBdr>
        <w:bottom w:val="single" w:sz="4" w:space="1" w:color="auto"/>
      </w:pBdr>
      <w:spacing w:before="180" w:after="80"/>
    </w:pPr>
    <w:rPr>
      <w:rFonts w:cs="Arial"/>
      <w:b/>
      <w:bCs/>
      <w:smallCaps/>
      <w:color w:val="000825" w:themeColor="text2"/>
      <w:sz w:val="22"/>
      <w:szCs w:val="28"/>
    </w:rPr>
  </w:style>
  <w:style w:type="paragraph" w:customStyle="1" w:styleId="TitleSummary">
    <w:name w:val=". Title (Summary)"/>
    <w:basedOn w:val="Heading1"/>
    <w:link w:val="TitleSummaryChar"/>
    <w:rsid w:val="00CD0621"/>
    <w:pPr>
      <w:spacing w:before="140" w:after="160"/>
      <w:contextualSpacing/>
    </w:pPr>
    <w:rPr>
      <w:rFonts w:ascii="Calibre Semibold" w:hAnsi="Calibre Semibold" w:cs="Arial"/>
      <w:bCs/>
      <w:color w:val="000000" w:themeColor="text1"/>
      <w:spacing w:val="-10"/>
      <w:sz w:val="52"/>
      <w:szCs w:val="52"/>
    </w:rPr>
  </w:style>
  <w:style w:type="paragraph" w:customStyle="1" w:styleId="EParagraph">
    <w:name w:val="E) Paragraph"/>
    <w:basedOn w:val="Normal"/>
    <w:link w:val="EParagraphChar"/>
    <w:qFormat/>
    <w:rsid w:val="00562984"/>
    <w:pPr>
      <w:widowControl w:val="0"/>
      <w:spacing w:before="40" w:after="40" w:line="280" w:lineRule="exact"/>
      <w:ind w:firstLine="360"/>
      <w:jc w:val="both"/>
    </w:pPr>
    <w:rPr>
      <w:rFonts w:ascii="Arial" w:hAnsi="Arial" w:cs="Arial"/>
      <w:iCs/>
      <w:sz w:val="19"/>
      <w:szCs w:val="18"/>
    </w:rPr>
  </w:style>
  <w:style w:type="paragraph" w:customStyle="1" w:styleId="ParagraphBios">
    <w:name w:val=". Paragraph (Bio's)"/>
    <w:basedOn w:val="EParagraph"/>
    <w:rsid w:val="0045755E"/>
    <w:pPr>
      <w:spacing w:before="20" w:after="120" w:line="240" w:lineRule="exact"/>
    </w:pPr>
    <w:rPr>
      <w:lang w:eastAsia="en-CA"/>
    </w:rPr>
  </w:style>
  <w:style w:type="paragraph" w:customStyle="1" w:styleId="FBullet">
    <w:name w:val="F) Bullet"/>
    <w:basedOn w:val="ListParagraph"/>
    <w:qFormat/>
    <w:rsid w:val="00434ADD"/>
    <w:pPr>
      <w:numPr>
        <w:numId w:val="1"/>
      </w:numPr>
      <w:spacing w:before="20" w:after="20" w:line="260" w:lineRule="exact"/>
      <w:ind w:left="648"/>
      <w:contextualSpacing w:val="0"/>
      <w:jc w:val="both"/>
    </w:pPr>
    <w:rPr>
      <w:rFonts w:ascii="Arial" w:eastAsia="Times New Roman" w:hAnsi="Arial" w:cs="Arial"/>
      <w:color w:val="000000"/>
      <w:sz w:val="19"/>
      <w:lang w:eastAsia="en-CA"/>
    </w:rPr>
  </w:style>
  <w:style w:type="paragraph" w:customStyle="1" w:styleId="BioNameSummary">
    <w:name w:val=". Bio Name (Summary)"/>
    <w:basedOn w:val="Normal"/>
    <w:link w:val="BioNameSummaryChar"/>
    <w:rsid w:val="00571CCE"/>
    <w:pPr>
      <w:spacing w:before="60" w:after="20"/>
      <w:contextualSpacing/>
    </w:pPr>
    <w:rPr>
      <w:rFonts w:ascii="Calibre Semibold" w:hAnsi="Calibre Semibold" w:cs="Arial"/>
      <w:bCs/>
      <w:color w:val="B4975A"/>
      <w:sz w:val="21"/>
      <w:lang w:val="en-US"/>
    </w:rPr>
  </w:style>
  <w:style w:type="character" w:customStyle="1" w:styleId="BioNameSummaryChar">
    <w:name w:val=". Bio Name (Summary) Char"/>
    <w:basedOn w:val="DefaultParagraphFont"/>
    <w:link w:val="BioNameSummary"/>
    <w:rsid w:val="00571CCE"/>
    <w:rPr>
      <w:rFonts w:ascii="Calibre Semibold" w:hAnsi="Calibre Semibold" w:cs="Arial"/>
      <w:bCs/>
      <w:color w:val="B4975A"/>
      <w:sz w:val="21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45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451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94515"/>
    <w:rPr>
      <w:vertAlign w:val="superscript"/>
    </w:rPr>
  </w:style>
  <w:style w:type="character" w:customStyle="1" w:styleId="Heading3Char">
    <w:name w:val="Heading 3 Char"/>
    <w:aliases w:val=". Sub 2 Char"/>
    <w:basedOn w:val="DefaultParagraphFont"/>
    <w:link w:val="Heading3"/>
    <w:uiPriority w:val="9"/>
    <w:rsid w:val="00DA32B0"/>
    <w:rPr>
      <w:rFonts w:asciiTheme="majorHAnsi" w:eastAsiaTheme="majorEastAsia" w:hAnsiTheme="majorHAnsi" w:cstheme="majorBidi"/>
      <w:b/>
      <w:i/>
      <w:color w:val="000825" w:themeColor="text2"/>
      <w:sz w:val="20"/>
      <w:szCs w:val="24"/>
    </w:rPr>
  </w:style>
  <w:style w:type="paragraph" w:customStyle="1" w:styleId="CSubheader">
    <w:name w:val="C) Subheader"/>
    <w:basedOn w:val="Heading3"/>
    <w:next w:val="FBullet"/>
    <w:qFormat/>
    <w:rsid w:val="00434ADD"/>
    <w:pPr>
      <w:pBdr>
        <w:bottom w:val="dotted" w:sz="4" w:space="1" w:color="8D93A8" w:themeColor="accent1" w:themeTint="99"/>
      </w:pBdr>
      <w:spacing w:before="140" w:after="40" w:line="260" w:lineRule="exact"/>
    </w:pPr>
    <w:rPr>
      <w:rFonts w:ascii="Arial" w:hAnsi="Arial"/>
      <w:i w:val="0"/>
      <w:color w:val="B29659" w:themeColor="accent3"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FC6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65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65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5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5CB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3B1304"/>
    <w:pPr>
      <w:spacing w:after="200"/>
    </w:pPr>
    <w:rPr>
      <w:i/>
      <w:iCs/>
      <w:color w:val="000825" w:themeColor="text2"/>
      <w:sz w:val="14"/>
      <w:szCs w:val="18"/>
    </w:rPr>
  </w:style>
  <w:style w:type="paragraph" w:customStyle="1" w:styleId="Risks">
    <w:name w:val="Risks"/>
    <w:basedOn w:val="EParagraph"/>
    <w:link w:val="RisksChar"/>
    <w:rsid w:val="008B0AFC"/>
    <w:pPr>
      <w:spacing w:before="20" w:after="120"/>
    </w:pPr>
  </w:style>
  <w:style w:type="character" w:customStyle="1" w:styleId="EParagraphChar">
    <w:name w:val="E) Paragraph Char"/>
    <w:basedOn w:val="DefaultParagraphFont"/>
    <w:link w:val="EParagraph"/>
    <w:rsid w:val="00562984"/>
    <w:rPr>
      <w:rFonts w:ascii="Arial" w:hAnsi="Arial" w:cs="Arial"/>
      <w:iCs/>
      <w:sz w:val="19"/>
      <w:szCs w:val="18"/>
    </w:rPr>
  </w:style>
  <w:style w:type="character" w:customStyle="1" w:styleId="RisksChar">
    <w:name w:val="Risks Char"/>
    <w:basedOn w:val="EParagraphChar"/>
    <w:link w:val="Risks"/>
    <w:rsid w:val="008B0AFC"/>
    <w:rPr>
      <w:rFonts w:ascii="Arial" w:hAnsi="Arial" w:cs="Arial"/>
      <w:iCs/>
      <w:sz w:val="20"/>
      <w:szCs w:val="20"/>
    </w:rPr>
  </w:style>
  <w:style w:type="paragraph" w:customStyle="1" w:styleId="RisksHeader">
    <w:name w:val="Risks Header"/>
    <w:basedOn w:val="EParagraph"/>
    <w:next w:val="Risks"/>
    <w:link w:val="RisksHeaderChar"/>
    <w:rsid w:val="00C94F5D"/>
    <w:pPr>
      <w:spacing w:after="20"/>
      <w:ind w:firstLine="0"/>
    </w:pPr>
    <w:rPr>
      <w:b/>
      <w:bCs/>
    </w:rPr>
  </w:style>
  <w:style w:type="character" w:customStyle="1" w:styleId="RisksHeaderChar">
    <w:name w:val="Risks Header Char"/>
    <w:basedOn w:val="EParagraphChar"/>
    <w:link w:val="RisksHeader"/>
    <w:rsid w:val="00C94F5D"/>
    <w:rPr>
      <w:rFonts w:ascii="Arial" w:hAnsi="Arial" w:cs="Arial"/>
      <w:b/>
      <w:bCs/>
      <w:iCs/>
      <w:sz w:val="20"/>
      <w:szCs w:val="20"/>
    </w:rPr>
  </w:style>
  <w:style w:type="paragraph" w:styleId="Revision">
    <w:name w:val="Revision"/>
    <w:hidden/>
    <w:uiPriority w:val="99"/>
    <w:semiHidden/>
    <w:rsid w:val="00C42EEA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B5"/>
    <w:rPr>
      <w:rFonts w:asciiTheme="majorHAnsi" w:eastAsiaTheme="majorEastAsia" w:hAnsiTheme="majorHAnsi" w:cstheme="majorBidi"/>
      <w:i/>
      <w:iCs/>
      <w:color w:val="393D4B" w:themeColor="accent1" w:themeShade="BF"/>
    </w:rPr>
  </w:style>
  <w:style w:type="character" w:styleId="Mention">
    <w:name w:val="Mention"/>
    <w:basedOn w:val="DefaultParagraphFont"/>
    <w:uiPriority w:val="99"/>
    <w:unhideWhenUsed/>
    <w:rsid w:val="0087311E"/>
    <w:rPr>
      <w:color w:val="2B579A"/>
      <w:shd w:val="clear" w:color="auto" w:fill="E1DFDD"/>
    </w:rPr>
  </w:style>
  <w:style w:type="paragraph" w:customStyle="1" w:styleId="ATitle">
    <w:name w:val="A) Title"/>
    <w:basedOn w:val="TitleSummary"/>
    <w:link w:val="ATitleChar"/>
    <w:qFormat/>
    <w:rsid w:val="006444D5"/>
    <w:pPr>
      <w:spacing w:after="240"/>
    </w:pPr>
    <w:rPr>
      <w:rFonts w:asciiTheme="majorHAnsi" w:hAnsiTheme="majorHAnsi" w:cstheme="majorHAnsi"/>
      <w:b/>
      <w:smallCaps/>
      <w:sz w:val="48"/>
      <w:szCs w:val="48"/>
    </w:rPr>
  </w:style>
  <w:style w:type="character" w:customStyle="1" w:styleId="TitleSummaryChar">
    <w:name w:val=". Title (Summary) Char"/>
    <w:basedOn w:val="Heading1Char"/>
    <w:link w:val="TitleSummary"/>
    <w:rsid w:val="006444D5"/>
    <w:rPr>
      <w:rFonts w:ascii="Calibre Semibold" w:eastAsiaTheme="majorEastAsia" w:hAnsi="Calibre Semibold" w:cs="Arial"/>
      <w:bCs/>
      <w:color w:val="000000" w:themeColor="text1"/>
      <w:spacing w:val="-10"/>
      <w:sz w:val="52"/>
      <w:szCs w:val="52"/>
    </w:rPr>
  </w:style>
  <w:style w:type="character" w:customStyle="1" w:styleId="ATitleChar">
    <w:name w:val="A) Title Char"/>
    <w:basedOn w:val="TitleSummaryChar"/>
    <w:link w:val="ATitle"/>
    <w:rsid w:val="006444D5"/>
    <w:rPr>
      <w:rFonts w:asciiTheme="majorHAnsi" w:eastAsiaTheme="majorEastAsia" w:hAnsiTheme="majorHAnsi" w:cstheme="majorHAnsi"/>
      <w:b/>
      <w:bCs/>
      <w:smallCaps/>
      <w:color w:val="000000" w:themeColor="text1"/>
      <w:spacing w:val="-10"/>
      <w:sz w:val="48"/>
      <w:szCs w:val="48"/>
    </w:rPr>
  </w:style>
  <w:style w:type="paragraph" w:customStyle="1" w:styleId="BulletSummary">
    <w:name w:val=". Bullet (Summary)"/>
    <w:rsid w:val="006444D5"/>
    <w:pPr>
      <w:jc w:val="both"/>
    </w:pPr>
    <w:rPr>
      <w:rFonts w:ascii="Arial" w:hAnsi="Arial" w:cs="Arial"/>
      <w:color w:val="000000"/>
      <w:sz w:val="19"/>
      <w:lang w:val="en-US"/>
    </w:rPr>
  </w:style>
  <w:style w:type="paragraph" w:styleId="ListBullet">
    <w:name w:val="List Bullet"/>
    <w:basedOn w:val="Normal"/>
    <w:uiPriority w:val="99"/>
    <w:unhideWhenUsed/>
    <w:rsid w:val="00434ADD"/>
    <w:pPr>
      <w:numPr>
        <w:numId w:val="33"/>
      </w:numPr>
      <w:contextualSpacing/>
    </w:pPr>
  </w:style>
  <w:style w:type="paragraph" w:customStyle="1" w:styleId="DSubheader">
    <w:name w:val="D) Subheader"/>
    <w:basedOn w:val="EParagraph"/>
    <w:link w:val="DSubheaderChar"/>
    <w:qFormat/>
    <w:rsid w:val="00434ADD"/>
    <w:pPr>
      <w:spacing w:before="80"/>
      <w:ind w:firstLine="0"/>
    </w:pPr>
    <w:rPr>
      <w:b/>
      <w:bCs/>
      <w:color w:val="4D5265" w:themeColor="accent1"/>
      <w:u w:val="single"/>
    </w:rPr>
  </w:style>
  <w:style w:type="character" w:customStyle="1" w:styleId="DSubheaderChar">
    <w:name w:val="D) Subheader Char"/>
    <w:basedOn w:val="EParagraphChar"/>
    <w:link w:val="DSubheader"/>
    <w:rsid w:val="00434ADD"/>
    <w:rPr>
      <w:rFonts w:ascii="Arial" w:hAnsi="Arial" w:cs="Arial"/>
      <w:b/>
      <w:bCs/>
      <w:iCs/>
      <w:color w:val="4D5265" w:themeColor="accent1"/>
      <w:sz w:val="19"/>
      <w:szCs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3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469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761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860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583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272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347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17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23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6429">
          <w:marLeft w:val="3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04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518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18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alShannon\Downloads\August%20Document%20Template%20vLIVE%20(1).dotx" TargetMode="External"/></Relationships>
</file>

<file path=word/theme/theme1.xml><?xml version="1.0" encoding="utf-8"?>
<a:theme xmlns:a="http://schemas.openxmlformats.org/drawingml/2006/main" name="August">
  <a:themeElements>
    <a:clrScheme name="August">
      <a:dk1>
        <a:srgbClr val="000000"/>
      </a:dk1>
      <a:lt1>
        <a:srgbClr val="FFFFFF"/>
      </a:lt1>
      <a:dk2>
        <a:srgbClr val="000825"/>
      </a:dk2>
      <a:lt2>
        <a:srgbClr val="C8C8C8"/>
      </a:lt2>
      <a:accent1>
        <a:srgbClr val="4D5265"/>
      </a:accent1>
      <a:accent2>
        <a:srgbClr val="8C8C8C"/>
      </a:accent2>
      <a:accent3>
        <a:srgbClr val="B29659"/>
      </a:accent3>
      <a:accent4>
        <a:srgbClr val="FFC20E"/>
      </a:accent4>
      <a:accent5>
        <a:srgbClr val="8DC63F"/>
      </a:accent5>
      <a:accent6>
        <a:srgbClr val="EC1C24"/>
      </a:accent6>
      <a:hlink>
        <a:srgbClr val="0000FF"/>
      </a:hlink>
      <a:folHlink>
        <a:srgbClr val="6E298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95D011-31C9-4AF1-8705-A2A7E4E03E2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070ce96-7695-41b0-8ffe-c5cc715f9416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D925A8639D14A9A735FA0FA6E5D69" ma:contentTypeVersion="12" ma:contentTypeDescription="Create a new document." ma:contentTypeScope="" ma:versionID="a92a5e912716eec2220a0c95b8122aac">
  <xsd:schema xmlns:xsd="http://www.w3.org/2001/XMLSchema" xmlns:xs="http://www.w3.org/2001/XMLSchema" xmlns:p="http://schemas.microsoft.com/office/2006/metadata/properties" xmlns:ns2="5d3aff41-4b70-48ef-8e2a-78924f8e4409" xmlns:ns3="c6eadd80-af77-4199-9408-a66f6a284536" targetNamespace="http://schemas.microsoft.com/office/2006/metadata/properties" ma:root="true" ma:fieldsID="2868bbccfa7b42fa6efb0279022571ef" ns2:_="" ns3:_="">
    <xsd:import namespace="5d3aff41-4b70-48ef-8e2a-78924f8e4409"/>
    <xsd:import namespace="c6eadd80-af77-4199-9408-a66f6a2845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aff41-4b70-48ef-8e2a-78924f8e4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39de9fb-15b6-4168-9f75-d5d372687e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add80-af77-4199-9408-a66f6a28453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7940c44-65a7-4b87-9391-eebdf0a0883c}" ma:internalName="TaxCatchAll" ma:showField="CatchAllData" ma:web="c6eadd80-af77-4199-9408-a66f6a2845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3aff41-4b70-48ef-8e2a-78924f8e4409">
      <Terms xmlns="http://schemas.microsoft.com/office/infopath/2007/PartnerControls"/>
    </lcf76f155ced4ddcb4097134ff3c332f>
    <TaxCatchAll xmlns="c6eadd80-af77-4199-9408-a66f6a28453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E0B1C-CB13-4D5C-B6CC-2FFB53DF69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A847DB-1849-4291-9794-3BD2DA47A4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3aff41-4b70-48ef-8e2a-78924f8e4409"/>
    <ds:schemaRef ds:uri="c6eadd80-af77-4199-9408-a66f6a284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33106C-E322-4FDB-8055-D009A13F4B71}">
  <ds:schemaRefs>
    <ds:schemaRef ds:uri="http://schemas.microsoft.com/office/2006/metadata/properties"/>
    <ds:schemaRef ds:uri="http://schemas.microsoft.com/office/infopath/2007/PartnerControls"/>
    <ds:schemaRef ds:uri="5d3aff41-4b70-48ef-8e2a-78924f8e4409"/>
    <ds:schemaRef ds:uri="c6eadd80-af77-4199-9408-a66f6a284536"/>
  </ds:schemaRefs>
</ds:datastoreItem>
</file>

<file path=customXml/itemProps4.xml><?xml version="1.0" encoding="utf-8"?>
<ds:datastoreItem xmlns:ds="http://schemas.openxmlformats.org/officeDocument/2006/customXml" ds:itemID="{3AFA8967-E403-4C7C-937D-AFCE43F7E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August Document Template vLIVE (1)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 Group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 Shannon</dc:creator>
  <cp:keywords/>
  <dc:description/>
  <cp:lastModifiedBy>Cal Shannon</cp:lastModifiedBy>
  <cp:revision>1</cp:revision>
  <cp:lastPrinted>2026-01-07T01:35:00Z</cp:lastPrinted>
  <dcterms:created xsi:type="dcterms:W3CDTF">2026-06-01T19:00:00Z</dcterms:created>
  <dcterms:modified xsi:type="dcterms:W3CDTF">2026-06-01T19:00:00Z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0x010100350D925A8639D14A9A735FA0FA6E5D69</vt:lpwstr>
  </property>
</Properties>
</file>