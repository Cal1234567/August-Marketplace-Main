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F94365" w:rsidRPr="002508C7" w:rsidSect="00C26307">
      <w:headerReference w:type="default" r:id="rId13"/>
      <w:footerReference w:type="even" r:id="rId14"/>
      <w:footerReference w:type="default" r:id="rId15"/>
      <w:pgSz w:w="12240" w:h="15840"/>
      <w:pgMar w:top="720" w:right="720" w:bottom="720" w:left="720" w:header="72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72A0D" w14:textId="77777777" w:rsidR="00A43CCB" w:rsidRDefault="00A43CCB">
      <w:pPr>
        <w:spacing w:after="0"/>
      </w:pPr>
      <w:r>
        <w:separator/>
      </w:r>
    </w:p>
  </w:endnote>
  <w:endnote w:type="continuationSeparator" w:id="0">
    <w:p w14:paraId="28EB27F5" w14:textId="77777777" w:rsidR="00A43CCB" w:rsidRDefault="00A43CCB">
      <w:pPr>
        <w:spacing w:after="0"/>
      </w:pPr>
      <w:r>
        <w:continuationSeparator/>
      </w:r>
    </w:p>
  </w:endnote>
  <w:endnote w:type="continuationNotice" w:id="1">
    <w:p w14:paraId="2A2C7F79" w14:textId="77777777" w:rsidR="00A43CCB" w:rsidRDefault="00A43CC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e Semibold">
    <w:altName w:val="Calibri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554871"/>
      <w:docPartObj>
        <w:docPartGallery w:val="Page Numbers (Bottom of Page)"/>
        <w:docPartUnique/>
      </w:docPartObj>
    </w:sdtPr>
    <w:sdtContent>
      <w:p w14:paraId="1AB86273" w14:textId="77777777" w:rsidR="000B558A" w:rsidRDefault="00403E3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A59D56" w14:textId="77777777" w:rsidR="000B558A" w:rsidRDefault="000B558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rial" w:hAnsi="Arial" w:cs="Arial"/>
        <w:sz w:val="18"/>
        <w:szCs w:val="18"/>
      </w:rPr>
      <w:id w:val="1474018320"/>
      <w:docPartObj>
        <w:docPartGallery w:val="Page Numbers (Bottom of Page)"/>
        <w:docPartUnique/>
      </w:docPartObj>
    </w:sdtPr>
    <w:sdtContent>
      <w:p w14:paraId="4A58289B" w14:textId="77777777" w:rsidR="000B558A" w:rsidRPr="00622052" w:rsidRDefault="00403E33">
        <w:pPr>
          <w:pStyle w:val="Footer"/>
          <w:framePr w:wrap="none" w:vAnchor="text" w:hAnchor="margin" w:xAlign="right" w:y="1"/>
          <w:rPr>
            <w:rStyle w:val="PageNumber"/>
            <w:rFonts w:ascii="Arial" w:hAnsi="Arial" w:cs="Arial"/>
            <w:sz w:val="18"/>
            <w:szCs w:val="18"/>
          </w:rPr>
        </w:pPr>
        <w:r w:rsidRPr="00622052">
          <w:rPr>
            <w:rStyle w:val="PageNumber"/>
            <w:rFonts w:ascii="Arial" w:hAnsi="Arial" w:cs="Arial"/>
            <w:sz w:val="18"/>
            <w:szCs w:val="18"/>
          </w:rPr>
          <w:fldChar w:fldCharType="begin"/>
        </w:r>
        <w:r w:rsidRPr="00622052">
          <w:rPr>
            <w:rStyle w:val="PageNumber"/>
            <w:rFonts w:ascii="Arial" w:hAnsi="Arial" w:cs="Arial"/>
            <w:sz w:val="18"/>
            <w:szCs w:val="18"/>
          </w:rPr>
          <w:instrText xml:space="preserve"> PAGE </w:instrText>
        </w:r>
        <w:r w:rsidRPr="00622052">
          <w:rPr>
            <w:rStyle w:val="PageNumber"/>
            <w:rFonts w:ascii="Arial" w:hAnsi="Arial" w:cs="Arial"/>
            <w:sz w:val="18"/>
            <w:szCs w:val="18"/>
          </w:rPr>
          <w:fldChar w:fldCharType="separate"/>
        </w:r>
        <w:r w:rsidRPr="00622052">
          <w:rPr>
            <w:rStyle w:val="PageNumber"/>
            <w:rFonts w:ascii="Arial" w:hAnsi="Arial" w:cs="Arial"/>
            <w:noProof/>
            <w:sz w:val="18"/>
            <w:szCs w:val="18"/>
          </w:rPr>
          <w:t>1</w:t>
        </w:r>
        <w:r w:rsidRPr="00622052">
          <w:rPr>
            <w:rStyle w:val="PageNumber"/>
            <w:rFonts w:ascii="Arial" w:hAnsi="Arial" w:cs="Arial"/>
            <w:sz w:val="18"/>
            <w:szCs w:val="18"/>
          </w:rPr>
          <w:fldChar w:fldCharType="end"/>
        </w:r>
      </w:p>
    </w:sdtContent>
  </w:sdt>
  <w:p w14:paraId="331AA836" w14:textId="77777777" w:rsidR="007814CA" w:rsidRPr="00534D5C" w:rsidRDefault="007814CA" w:rsidP="00534D5C">
    <w:pPr>
      <w:pStyle w:val="Footer"/>
      <w:rPr>
        <w:rFonts w:asciiTheme="majorHAnsi" w:hAnsiTheme="majorHAnsi" w:cstheme="majorHAns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B5AD3" w14:textId="77777777" w:rsidR="00A43CCB" w:rsidRDefault="00A43CCB">
      <w:pPr>
        <w:spacing w:after="0"/>
      </w:pPr>
      <w:r>
        <w:separator/>
      </w:r>
    </w:p>
  </w:footnote>
  <w:footnote w:type="continuationSeparator" w:id="0">
    <w:p w14:paraId="044F67B0" w14:textId="77777777" w:rsidR="00A43CCB" w:rsidRDefault="00A43CCB">
      <w:pPr>
        <w:spacing w:after="0"/>
      </w:pPr>
      <w:r>
        <w:continuationSeparator/>
      </w:r>
    </w:p>
  </w:footnote>
  <w:footnote w:type="continuationNotice" w:id="1">
    <w:p w14:paraId="20C28BD4" w14:textId="77777777" w:rsidR="00A43CCB" w:rsidRDefault="00A43CC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54861" w14:textId="77777777" w:rsidR="000B558A" w:rsidRPr="001105D7" w:rsidRDefault="00C64AAB">
    <w:pPr>
      <w:pStyle w:val="Header"/>
      <w:tabs>
        <w:tab w:val="clear" w:pos="4680"/>
        <w:tab w:val="clear" w:pos="9360"/>
      </w:tabs>
      <w:rPr>
        <w:rFonts w:ascii="Arial" w:hAnsi="Arial" w:cs="Arial"/>
      </w:rPr>
    </w:pPr>
    <w:r w:rsidRPr="007E499D"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2E0068FD" wp14:editId="60C88621">
          <wp:simplePos x="0" y="0"/>
          <wp:positionH relativeFrom="column">
            <wp:posOffset>3810</wp:posOffset>
          </wp:positionH>
          <wp:positionV relativeFrom="paragraph">
            <wp:posOffset>-306705</wp:posOffset>
          </wp:positionV>
          <wp:extent cx="1912620" cy="299720"/>
          <wp:effectExtent l="0" t="0" r="0" b="5080"/>
          <wp:wrapTopAndBottom/>
          <wp:docPr id="849985155" name="Picture 2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9985155" name="Picture 2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2620" cy="299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20CA"/>
    <w:multiLevelType w:val="hybridMultilevel"/>
    <w:tmpl w:val="5492D3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536B6"/>
    <w:multiLevelType w:val="hybridMultilevel"/>
    <w:tmpl w:val="3C98F7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862DF9"/>
    <w:multiLevelType w:val="hybridMultilevel"/>
    <w:tmpl w:val="D2A487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60B50"/>
    <w:multiLevelType w:val="hybridMultilevel"/>
    <w:tmpl w:val="DA0EEF6C"/>
    <w:lvl w:ilvl="0" w:tplc="D3F851A0">
      <w:start w:val="10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6D3F4A"/>
    <w:multiLevelType w:val="hybridMultilevel"/>
    <w:tmpl w:val="9C167C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3125D"/>
    <w:multiLevelType w:val="hybridMultilevel"/>
    <w:tmpl w:val="7C4E40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C85671"/>
    <w:multiLevelType w:val="hybridMultilevel"/>
    <w:tmpl w:val="E21C10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8C2952"/>
    <w:multiLevelType w:val="hybridMultilevel"/>
    <w:tmpl w:val="C13E1E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6D7765"/>
    <w:multiLevelType w:val="hybridMultilevel"/>
    <w:tmpl w:val="67F4786E"/>
    <w:lvl w:ilvl="0" w:tplc="728CE224">
      <w:start w:val="1"/>
      <w:numFmt w:val="bullet"/>
      <w:pStyle w:val="BulletSummary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181400"/>
    <w:multiLevelType w:val="hybridMultilevel"/>
    <w:tmpl w:val="B142E62E"/>
    <w:lvl w:ilvl="0" w:tplc="0A56FF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476503"/>
    <w:multiLevelType w:val="hybridMultilevel"/>
    <w:tmpl w:val="E4228A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FD3E4E"/>
    <w:multiLevelType w:val="hybridMultilevel"/>
    <w:tmpl w:val="CFD4764C"/>
    <w:lvl w:ilvl="0" w:tplc="E20C941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65119D"/>
    <w:multiLevelType w:val="hybridMultilevel"/>
    <w:tmpl w:val="EBB88C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E44C6B"/>
    <w:multiLevelType w:val="hybridMultilevel"/>
    <w:tmpl w:val="DCAE7D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F547E45"/>
    <w:multiLevelType w:val="hybridMultilevel"/>
    <w:tmpl w:val="E81C0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B4C31"/>
    <w:multiLevelType w:val="hybridMultilevel"/>
    <w:tmpl w:val="57942C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18E014E"/>
    <w:multiLevelType w:val="hybridMultilevel"/>
    <w:tmpl w:val="978EAE3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E433FF"/>
    <w:multiLevelType w:val="hybridMultilevel"/>
    <w:tmpl w:val="D21405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CA2411"/>
    <w:multiLevelType w:val="hybridMultilevel"/>
    <w:tmpl w:val="B1DE0F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5C27CD"/>
    <w:multiLevelType w:val="hybridMultilevel"/>
    <w:tmpl w:val="426206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F078B"/>
    <w:multiLevelType w:val="hybridMultilevel"/>
    <w:tmpl w:val="430455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FA05A8"/>
    <w:multiLevelType w:val="hybridMultilevel"/>
    <w:tmpl w:val="463849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505C27"/>
    <w:multiLevelType w:val="hybridMultilevel"/>
    <w:tmpl w:val="0F0A57A0"/>
    <w:lvl w:ilvl="0" w:tplc="68B0C4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6D4014"/>
    <w:multiLevelType w:val="hybridMultilevel"/>
    <w:tmpl w:val="E48EB1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9483D"/>
    <w:multiLevelType w:val="hybridMultilevel"/>
    <w:tmpl w:val="1CCE69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876370"/>
    <w:multiLevelType w:val="hybridMultilevel"/>
    <w:tmpl w:val="C3483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BE356D"/>
    <w:multiLevelType w:val="hybridMultilevel"/>
    <w:tmpl w:val="9EF6C7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171E19"/>
    <w:multiLevelType w:val="hybridMultilevel"/>
    <w:tmpl w:val="275EA9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1A761A"/>
    <w:multiLevelType w:val="hybridMultilevel"/>
    <w:tmpl w:val="96908A24"/>
    <w:lvl w:ilvl="0" w:tplc="C004056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0177100"/>
    <w:multiLevelType w:val="hybridMultilevel"/>
    <w:tmpl w:val="D138D83A"/>
    <w:lvl w:ilvl="0" w:tplc="502C1FD6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97FF0"/>
    <w:multiLevelType w:val="hybridMultilevel"/>
    <w:tmpl w:val="E3AA7B0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ED5E00"/>
    <w:multiLevelType w:val="hybridMultilevel"/>
    <w:tmpl w:val="E2BCEE0C"/>
    <w:lvl w:ilvl="0" w:tplc="8C309D9C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9C77A4"/>
    <w:multiLevelType w:val="hybridMultilevel"/>
    <w:tmpl w:val="108C0E0A"/>
    <w:lvl w:ilvl="0" w:tplc="5994F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4504A2"/>
    <w:multiLevelType w:val="hybridMultilevel"/>
    <w:tmpl w:val="40C4F272"/>
    <w:lvl w:ilvl="0" w:tplc="ADA8A1A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5C17FC"/>
    <w:multiLevelType w:val="hybridMultilevel"/>
    <w:tmpl w:val="A13ABB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F983B8F"/>
    <w:multiLevelType w:val="hybridMultilevel"/>
    <w:tmpl w:val="2B7A72D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585843">
    <w:abstractNumId w:val="8"/>
  </w:num>
  <w:num w:numId="2" w16cid:durableId="292714583">
    <w:abstractNumId w:val="25"/>
  </w:num>
  <w:num w:numId="3" w16cid:durableId="1522862198">
    <w:abstractNumId w:val="14"/>
  </w:num>
  <w:num w:numId="4" w16cid:durableId="1047217984">
    <w:abstractNumId w:val="7"/>
  </w:num>
  <w:num w:numId="5" w16cid:durableId="56755545">
    <w:abstractNumId w:val="13"/>
  </w:num>
  <w:num w:numId="6" w16cid:durableId="258105063">
    <w:abstractNumId w:val="1"/>
  </w:num>
  <w:num w:numId="7" w16cid:durableId="354507397">
    <w:abstractNumId w:val="34"/>
  </w:num>
  <w:num w:numId="8" w16cid:durableId="843252269">
    <w:abstractNumId w:val="22"/>
  </w:num>
  <w:num w:numId="9" w16cid:durableId="557934644">
    <w:abstractNumId w:val="28"/>
  </w:num>
  <w:num w:numId="10" w16cid:durableId="104466004">
    <w:abstractNumId w:val="10"/>
  </w:num>
  <w:num w:numId="11" w16cid:durableId="1238593752">
    <w:abstractNumId w:val="33"/>
  </w:num>
  <w:num w:numId="12" w16cid:durableId="322319662">
    <w:abstractNumId w:val="15"/>
  </w:num>
  <w:num w:numId="13" w16cid:durableId="565799764">
    <w:abstractNumId w:val="9"/>
  </w:num>
  <w:num w:numId="14" w16cid:durableId="1964801065">
    <w:abstractNumId w:val="5"/>
  </w:num>
  <w:num w:numId="15" w16cid:durableId="2072383056">
    <w:abstractNumId w:val="16"/>
  </w:num>
  <w:num w:numId="16" w16cid:durableId="1085029035">
    <w:abstractNumId w:val="35"/>
  </w:num>
  <w:num w:numId="17" w16cid:durableId="1525630653">
    <w:abstractNumId w:val="30"/>
  </w:num>
  <w:num w:numId="18" w16cid:durableId="995768957">
    <w:abstractNumId w:val="6"/>
  </w:num>
  <w:num w:numId="19" w16cid:durableId="1361590009">
    <w:abstractNumId w:val="29"/>
  </w:num>
  <w:num w:numId="20" w16cid:durableId="1207647847">
    <w:abstractNumId w:val="31"/>
  </w:num>
  <w:num w:numId="21" w16cid:durableId="302514501">
    <w:abstractNumId w:val="17"/>
  </w:num>
  <w:num w:numId="22" w16cid:durableId="328799026">
    <w:abstractNumId w:val="4"/>
  </w:num>
  <w:num w:numId="23" w16cid:durableId="237790193">
    <w:abstractNumId w:val="18"/>
  </w:num>
  <w:num w:numId="24" w16cid:durableId="1343437480">
    <w:abstractNumId w:val="26"/>
  </w:num>
  <w:num w:numId="25" w16cid:durableId="1297100314">
    <w:abstractNumId w:val="23"/>
  </w:num>
  <w:num w:numId="26" w16cid:durableId="687874141">
    <w:abstractNumId w:val="19"/>
  </w:num>
  <w:num w:numId="27" w16cid:durableId="648484213">
    <w:abstractNumId w:val="27"/>
  </w:num>
  <w:num w:numId="28" w16cid:durableId="907150164">
    <w:abstractNumId w:val="20"/>
  </w:num>
  <w:num w:numId="29" w16cid:durableId="420221574">
    <w:abstractNumId w:val="21"/>
  </w:num>
  <w:num w:numId="30" w16cid:durableId="520507095">
    <w:abstractNumId w:val="24"/>
  </w:num>
  <w:num w:numId="31" w16cid:durableId="164978580">
    <w:abstractNumId w:val="2"/>
  </w:num>
  <w:num w:numId="32" w16cid:durableId="299269670">
    <w:abstractNumId w:val="12"/>
  </w:num>
  <w:num w:numId="33" w16cid:durableId="599148235">
    <w:abstractNumId w:val="32"/>
  </w:num>
  <w:num w:numId="34" w16cid:durableId="596792408">
    <w:abstractNumId w:val="11"/>
  </w:num>
  <w:num w:numId="35" w16cid:durableId="1180005923">
    <w:abstractNumId w:val="3"/>
  </w:num>
  <w:num w:numId="36" w16cid:durableId="356010549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A4"/>
    <w:rsid w:val="00000030"/>
    <w:rsid w:val="000000DC"/>
    <w:rsid w:val="000000ED"/>
    <w:rsid w:val="000001D5"/>
    <w:rsid w:val="00000451"/>
    <w:rsid w:val="00000A01"/>
    <w:rsid w:val="000010A5"/>
    <w:rsid w:val="0000110B"/>
    <w:rsid w:val="00001195"/>
    <w:rsid w:val="00001218"/>
    <w:rsid w:val="00001459"/>
    <w:rsid w:val="00001720"/>
    <w:rsid w:val="0000199C"/>
    <w:rsid w:val="00001A2C"/>
    <w:rsid w:val="00001B59"/>
    <w:rsid w:val="00001E2A"/>
    <w:rsid w:val="00001EB2"/>
    <w:rsid w:val="00002001"/>
    <w:rsid w:val="0000206D"/>
    <w:rsid w:val="000021BE"/>
    <w:rsid w:val="000027A7"/>
    <w:rsid w:val="00002A65"/>
    <w:rsid w:val="00002B06"/>
    <w:rsid w:val="00002C7D"/>
    <w:rsid w:val="00002CAA"/>
    <w:rsid w:val="00002D50"/>
    <w:rsid w:val="00002E18"/>
    <w:rsid w:val="00002FA3"/>
    <w:rsid w:val="0000308A"/>
    <w:rsid w:val="0000323A"/>
    <w:rsid w:val="00003531"/>
    <w:rsid w:val="00003971"/>
    <w:rsid w:val="00003ED1"/>
    <w:rsid w:val="00003EF3"/>
    <w:rsid w:val="00004268"/>
    <w:rsid w:val="0000431F"/>
    <w:rsid w:val="000047A3"/>
    <w:rsid w:val="00004838"/>
    <w:rsid w:val="00004A7E"/>
    <w:rsid w:val="00004B53"/>
    <w:rsid w:val="00004C3D"/>
    <w:rsid w:val="00004CE2"/>
    <w:rsid w:val="00004F42"/>
    <w:rsid w:val="000050FE"/>
    <w:rsid w:val="0000510E"/>
    <w:rsid w:val="00005453"/>
    <w:rsid w:val="0000556F"/>
    <w:rsid w:val="000056ED"/>
    <w:rsid w:val="00005762"/>
    <w:rsid w:val="00005D35"/>
    <w:rsid w:val="0000624F"/>
    <w:rsid w:val="00006845"/>
    <w:rsid w:val="00006849"/>
    <w:rsid w:val="000068D4"/>
    <w:rsid w:val="00006B3A"/>
    <w:rsid w:val="00006DD5"/>
    <w:rsid w:val="00006EAD"/>
    <w:rsid w:val="00006ECB"/>
    <w:rsid w:val="00006F02"/>
    <w:rsid w:val="00006F96"/>
    <w:rsid w:val="00007177"/>
    <w:rsid w:val="000071E4"/>
    <w:rsid w:val="000071F1"/>
    <w:rsid w:val="0000731D"/>
    <w:rsid w:val="0000733E"/>
    <w:rsid w:val="0000743A"/>
    <w:rsid w:val="00007D2D"/>
    <w:rsid w:val="00010291"/>
    <w:rsid w:val="00010455"/>
    <w:rsid w:val="00010492"/>
    <w:rsid w:val="000105F9"/>
    <w:rsid w:val="00010B42"/>
    <w:rsid w:val="00010C13"/>
    <w:rsid w:val="00010D4D"/>
    <w:rsid w:val="00010D95"/>
    <w:rsid w:val="00010FF1"/>
    <w:rsid w:val="000110D9"/>
    <w:rsid w:val="0001115C"/>
    <w:rsid w:val="0001161E"/>
    <w:rsid w:val="000116E8"/>
    <w:rsid w:val="0001170C"/>
    <w:rsid w:val="000119D9"/>
    <w:rsid w:val="00011B0B"/>
    <w:rsid w:val="00011B0D"/>
    <w:rsid w:val="00011C38"/>
    <w:rsid w:val="00011EDD"/>
    <w:rsid w:val="00011FB3"/>
    <w:rsid w:val="00012178"/>
    <w:rsid w:val="000122EC"/>
    <w:rsid w:val="000123B4"/>
    <w:rsid w:val="000123CD"/>
    <w:rsid w:val="000125D6"/>
    <w:rsid w:val="00012643"/>
    <w:rsid w:val="0001287A"/>
    <w:rsid w:val="00012882"/>
    <w:rsid w:val="000128AC"/>
    <w:rsid w:val="000129F8"/>
    <w:rsid w:val="00012CFF"/>
    <w:rsid w:val="00012D02"/>
    <w:rsid w:val="00012D45"/>
    <w:rsid w:val="00012E5A"/>
    <w:rsid w:val="00013000"/>
    <w:rsid w:val="000130F0"/>
    <w:rsid w:val="00013400"/>
    <w:rsid w:val="00013433"/>
    <w:rsid w:val="000134AF"/>
    <w:rsid w:val="000136A6"/>
    <w:rsid w:val="00013750"/>
    <w:rsid w:val="000138AA"/>
    <w:rsid w:val="00013911"/>
    <w:rsid w:val="00013B5F"/>
    <w:rsid w:val="00013BBA"/>
    <w:rsid w:val="00013C51"/>
    <w:rsid w:val="00013D00"/>
    <w:rsid w:val="00013E20"/>
    <w:rsid w:val="00013EF1"/>
    <w:rsid w:val="00014035"/>
    <w:rsid w:val="00014118"/>
    <w:rsid w:val="0001411D"/>
    <w:rsid w:val="00014207"/>
    <w:rsid w:val="0001435D"/>
    <w:rsid w:val="000143F4"/>
    <w:rsid w:val="00014611"/>
    <w:rsid w:val="00014716"/>
    <w:rsid w:val="0001484D"/>
    <w:rsid w:val="00014AEC"/>
    <w:rsid w:val="00014B15"/>
    <w:rsid w:val="00014DEE"/>
    <w:rsid w:val="00015170"/>
    <w:rsid w:val="00015488"/>
    <w:rsid w:val="000154F1"/>
    <w:rsid w:val="0001567D"/>
    <w:rsid w:val="0001589C"/>
    <w:rsid w:val="000158DA"/>
    <w:rsid w:val="00015A53"/>
    <w:rsid w:val="00015AA4"/>
    <w:rsid w:val="00015F49"/>
    <w:rsid w:val="000161D9"/>
    <w:rsid w:val="00016415"/>
    <w:rsid w:val="00016494"/>
    <w:rsid w:val="000164DE"/>
    <w:rsid w:val="000166CF"/>
    <w:rsid w:val="00016717"/>
    <w:rsid w:val="00016748"/>
    <w:rsid w:val="0001674F"/>
    <w:rsid w:val="0001675C"/>
    <w:rsid w:val="0001678F"/>
    <w:rsid w:val="00016862"/>
    <w:rsid w:val="0001686E"/>
    <w:rsid w:val="00016A9F"/>
    <w:rsid w:val="00016C7A"/>
    <w:rsid w:val="00016E52"/>
    <w:rsid w:val="0001711D"/>
    <w:rsid w:val="00017135"/>
    <w:rsid w:val="000174E2"/>
    <w:rsid w:val="000175DE"/>
    <w:rsid w:val="000178F5"/>
    <w:rsid w:val="00017943"/>
    <w:rsid w:val="00017988"/>
    <w:rsid w:val="00017BA7"/>
    <w:rsid w:val="00017E64"/>
    <w:rsid w:val="0002068C"/>
    <w:rsid w:val="00020738"/>
    <w:rsid w:val="0002073A"/>
    <w:rsid w:val="000208DC"/>
    <w:rsid w:val="000209F7"/>
    <w:rsid w:val="00020A55"/>
    <w:rsid w:val="00020C00"/>
    <w:rsid w:val="00020DF5"/>
    <w:rsid w:val="00020E2E"/>
    <w:rsid w:val="00020EB1"/>
    <w:rsid w:val="00020F32"/>
    <w:rsid w:val="00021016"/>
    <w:rsid w:val="00021099"/>
    <w:rsid w:val="00021119"/>
    <w:rsid w:val="0002147A"/>
    <w:rsid w:val="00021584"/>
    <w:rsid w:val="00021753"/>
    <w:rsid w:val="0002197F"/>
    <w:rsid w:val="00021A08"/>
    <w:rsid w:val="00021B73"/>
    <w:rsid w:val="00021C40"/>
    <w:rsid w:val="00021CF7"/>
    <w:rsid w:val="00022114"/>
    <w:rsid w:val="000221F3"/>
    <w:rsid w:val="00022240"/>
    <w:rsid w:val="00022426"/>
    <w:rsid w:val="00022654"/>
    <w:rsid w:val="000226E7"/>
    <w:rsid w:val="00022765"/>
    <w:rsid w:val="00022971"/>
    <w:rsid w:val="000229A2"/>
    <w:rsid w:val="00022E08"/>
    <w:rsid w:val="00023078"/>
    <w:rsid w:val="000231FB"/>
    <w:rsid w:val="0002328D"/>
    <w:rsid w:val="00023330"/>
    <w:rsid w:val="0002344E"/>
    <w:rsid w:val="00023472"/>
    <w:rsid w:val="0002358A"/>
    <w:rsid w:val="0002368B"/>
    <w:rsid w:val="000236F1"/>
    <w:rsid w:val="00023D24"/>
    <w:rsid w:val="00023D57"/>
    <w:rsid w:val="00023DA1"/>
    <w:rsid w:val="00023F92"/>
    <w:rsid w:val="00024034"/>
    <w:rsid w:val="00024155"/>
    <w:rsid w:val="00024580"/>
    <w:rsid w:val="00024835"/>
    <w:rsid w:val="0002484E"/>
    <w:rsid w:val="00024855"/>
    <w:rsid w:val="00024AE6"/>
    <w:rsid w:val="00024E2A"/>
    <w:rsid w:val="00025080"/>
    <w:rsid w:val="000250FE"/>
    <w:rsid w:val="00025207"/>
    <w:rsid w:val="00025474"/>
    <w:rsid w:val="00025627"/>
    <w:rsid w:val="00025983"/>
    <w:rsid w:val="000259FD"/>
    <w:rsid w:val="00025AFD"/>
    <w:rsid w:val="00025B3E"/>
    <w:rsid w:val="00025CC8"/>
    <w:rsid w:val="00025D74"/>
    <w:rsid w:val="00025DEE"/>
    <w:rsid w:val="00025E04"/>
    <w:rsid w:val="00025F2F"/>
    <w:rsid w:val="00025FD2"/>
    <w:rsid w:val="00025FF3"/>
    <w:rsid w:val="00026039"/>
    <w:rsid w:val="0002611D"/>
    <w:rsid w:val="000267D9"/>
    <w:rsid w:val="0002680E"/>
    <w:rsid w:val="0002688E"/>
    <w:rsid w:val="000268EC"/>
    <w:rsid w:val="00026BAD"/>
    <w:rsid w:val="00026BDB"/>
    <w:rsid w:val="00026EDE"/>
    <w:rsid w:val="00027002"/>
    <w:rsid w:val="00027038"/>
    <w:rsid w:val="00027215"/>
    <w:rsid w:val="0002731F"/>
    <w:rsid w:val="00027358"/>
    <w:rsid w:val="000273D6"/>
    <w:rsid w:val="0002745D"/>
    <w:rsid w:val="00027781"/>
    <w:rsid w:val="000278B6"/>
    <w:rsid w:val="000278CE"/>
    <w:rsid w:val="000278EC"/>
    <w:rsid w:val="00027B16"/>
    <w:rsid w:val="00027BDE"/>
    <w:rsid w:val="00027D71"/>
    <w:rsid w:val="00027E62"/>
    <w:rsid w:val="00027EC8"/>
    <w:rsid w:val="00027FDB"/>
    <w:rsid w:val="000301F6"/>
    <w:rsid w:val="000304DA"/>
    <w:rsid w:val="00030669"/>
    <w:rsid w:val="000307BD"/>
    <w:rsid w:val="0003081F"/>
    <w:rsid w:val="00030838"/>
    <w:rsid w:val="0003094F"/>
    <w:rsid w:val="00030E45"/>
    <w:rsid w:val="00030F97"/>
    <w:rsid w:val="00031027"/>
    <w:rsid w:val="00031166"/>
    <w:rsid w:val="00031367"/>
    <w:rsid w:val="00031405"/>
    <w:rsid w:val="000315BE"/>
    <w:rsid w:val="000315D3"/>
    <w:rsid w:val="000316C5"/>
    <w:rsid w:val="0003196B"/>
    <w:rsid w:val="00031A51"/>
    <w:rsid w:val="00031AE4"/>
    <w:rsid w:val="00031B04"/>
    <w:rsid w:val="00031CCC"/>
    <w:rsid w:val="00031DD4"/>
    <w:rsid w:val="00031FED"/>
    <w:rsid w:val="0003201B"/>
    <w:rsid w:val="00032042"/>
    <w:rsid w:val="00032307"/>
    <w:rsid w:val="00032332"/>
    <w:rsid w:val="00032450"/>
    <w:rsid w:val="00032686"/>
    <w:rsid w:val="0003268E"/>
    <w:rsid w:val="0003275D"/>
    <w:rsid w:val="0003293B"/>
    <w:rsid w:val="00032C12"/>
    <w:rsid w:val="00032C28"/>
    <w:rsid w:val="00032C40"/>
    <w:rsid w:val="00032CB0"/>
    <w:rsid w:val="00032D44"/>
    <w:rsid w:val="00032E2E"/>
    <w:rsid w:val="0003311D"/>
    <w:rsid w:val="00033267"/>
    <w:rsid w:val="000339ED"/>
    <w:rsid w:val="00033A08"/>
    <w:rsid w:val="00033C06"/>
    <w:rsid w:val="00033C63"/>
    <w:rsid w:val="00033C84"/>
    <w:rsid w:val="00033D0F"/>
    <w:rsid w:val="000340EC"/>
    <w:rsid w:val="0003419A"/>
    <w:rsid w:val="00034422"/>
    <w:rsid w:val="000345B4"/>
    <w:rsid w:val="00034AD5"/>
    <w:rsid w:val="00034B55"/>
    <w:rsid w:val="00034B71"/>
    <w:rsid w:val="00034C4C"/>
    <w:rsid w:val="00034E34"/>
    <w:rsid w:val="000351C8"/>
    <w:rsid w:val="00035397"/>
    <w:rsid w:val="0003542C"/>
    <w:rsid w:val="00035437"/>
    <w:rsid w:val="00035456"/>
    <w:rsid w:val="0003557B"/>
    <w:rsid w:val="00035607"/>
    <w:rsid w:val="00035BD6"/>
    <w:rsid w:val="00035CDF"/>
    <w:rsid w:val="00035D3D"/>
    <w:rsid w:val="00035D6E"/>
    <w:rsid w:val="00035DC1"/>
    <w:rsid w:val="00036066"/>
    <w:rsid w:val="00036163"/>
    <w:rsid w:val="00036166"/>
    <w:rsid w:val="00036178"/>
    <w:rsid w:val="00036238"/>
    <w:rsid w:val="00036506"/>
    <w:rsid w:val="00036657"/>
    <w:rsid w:val="000366F8"/>
    <w:rsid w:val="000367C6"/>
    <w:rsid w:val="000368F6"/>
    <w:rsid w:val="00036EE2"/>
    <w:rsid w:val="00036F28"/>
    <w:rsid w:val="0003721E"/>
    <w:rsid w:val="000377F7"/>
    <w:rsid w:val="00037C37"/>
    <w:rsid w:val="00037D32"/>
    <w:rsid w:val="00037FA6"/>
    <w:rsid w:val="0004007C"/>
    <w:rsid w:val="000404BA"/>
    <w:rsid w:val="0004080D"/>
    <w:rsid w:val="000408E0"/>
    <w:rsid w:val="00040C6F"/>
    <w:rsid w:val="00040CBD"/>
    <w:rsid w:val="00040CFC"/>
    <w:rsid w:val="00040D9A"/>
    <w:rsid w:val="00040EE6"/>
    <w:rsid w:val="00040F60"/>
    <w:rsid w:val="00041221"/>
    <w:rsid w:val="0004132B"/>
    <w:rsid w:val="00041654"/>
    <w:rsid w:val="00041991"/>
    <w:rsid w:val="000419A3"/>
    <w:rsid w:val="00041BA4"/>
    <w:rsid w:val="00041C62"/>
    <w:rsid w:val="00041D61"/>
    <w:rsid w:val="00041E8A"/>
    <w:rsid w:val="0004216A"/>
    <w:rsid w:val="00042203"/>
    <w:rsid w:val="00042435"/>
    <w:rsid w:val="00042A67"/>
    <w:rsid w:val="00042C54"/>
    <w:rsid w:val="00042CA9"/>
    <w:rsid w:val="00042CDD"/>
    <w:rsid w:val="00042E4B"/>
    <w:rsid w:val="00042ECA"/>
    <w:rsid w:val="000430FE"/>
    <w:rsid w:val="000432AD"/>
    <w:rsid w:val="000434E0"/>
    <w:rsid w:val="000435D0"/>
    <w:rsid w:val="000436DE"/>
    <w:rsid w:val="0004376C"/>
    <w:rsid w:val="000438AB"/>
    <w:rsid w:val="00043AD5"/>
    <w:rsid w:val="00043B37"/>
    <w:rsid w:val="00043B64"/>
    <w:rsid w:val="00043BA8"/>
    <w:rsid w:val="00043ECE"/>
    <w:rsid w:val="00043F7D"/>
    <w:rsid w:val="00044051"/>
    <w:rsid w:val="00044057"/>
    <w:rsid w:val="00044085"/>
    <w:rsid w:val="0004427A"/>
    <w:rsid w:val="000442FB"/>
    <w:rsid w:val="000443BF"/>
    <w:rsid w:val="000443EF"/>
    <w:rsid w:val="000444A1"/>
    <w:rsid w:val="00044570"/>
    <w:rsid w:val="00044657"/>
    <w:rsid w:val="00044725"/>
    <w:rsid w:val="0004478A"/>
    <w:rsid w:val="00044939"/>
    <w:rsid w:val="0004494F"/>
    <w:rsid w:val="000449EE"/>
    <w:rsid w:val="000449F9"/>
    <w:rsid w:val="00044A71"/>
    <w:rsid w:val="00044D30"/>
    <w:rsid w:val="00045156"/>
    <w:rsid w:val="000454D1"/>
    <w:rsid w:val="000455F2"/>
    <w:rsid w:val="000456B3"/>
    <w:rsid w:val="00045766"/>
    <w:rsid w:val="0004591C"/>
    <w:rsid w:val="0004591F"/>
    <w:rsid w:val="000459EE"/>
    <w:rsid w:val="00045A0E"/>
    <w:rsid w:val="00045A83"/>
    <w:rsid w:val="00045B50"/>
    <w:rsid w:val="00045D03"/>
    <w:rsid w:val="00045D58"/>
    <w:rsid w:val="00045DC7"/>
    <w:rsid w:val="00045FF3"/>
    <w:rsid w:val="0004613C"/>
    <w:rsid w:val="00046226"/>
    <w:rsid w:val="00046319"/>
    <w:rsid w:val="00046597"/>
    <w:rsid w:val="00046ABF"/>
    <w:rsid w:val="00046B2A"/>
    <w:rsid w:val="00047089"/>
    <w:rsid w:val="000471F5"/>
    <w:rsid w:val="000475C3"/>
    <w:rsid w:val="00047665"/>
    <w:rsid w:val="00047948"/>
    <w:rsid w:val="00047AE8"/>
    <w:rsid w:val="00047C47"/>
    <w:rsid w:val="00047E2B"/>
    <w:rsid w:val="00047EA9"/>
    <w:rsid w:val="000502D6"/>
    <w:rsid w:val="000504E2"/>
    <w:rsid w:val="000505FB"/>
    <w:rsid w:val="0005095C"/>
    <w:rsid w:val="0005096D"/>
    <w:rsid w:val="00050D07"/>
    <w:rsid w:val="000511CA"/>
    <w:rsid w:val="0005128E"/>
    <w:rsid w:val="000512AC"/>
    <w:rsid w:val="000512E9"/>
    <w:rsid w:val="000512EC"/>
    <w:rsid w:val="000517DB"/>
    <w:rsid w:val="00051944"/>
    <w:rsid w:val="00051952"/>
    <w:rsid w:val="00051A5E"/>
    <w:rsid w:val="00051B48"/>
    <w:rsid w:val="00051D09"/>
    <w:rsid w:val="00051D90"/>
    <w:rsid w:val="0005201D"/>
    <w:rsid w:val="0005266B"/>
    <w:rsid w:val="00052770"/>
    <w:rsid w:val="0005281F"/>
    <w:rsid w:val="000528C2"/>
    <w:rsid w:val="000528FB"/>
    <w:rsid w:val="00052A46"/>
    <w:rsid w:val="00052A7F"/>
    <w:rsid w:val="00052B68"/>
    <w:rsid w:val="00052E1D"/>
    <w:rsid w:val="00052EF1"/>
    <w:rsid w:val="000533B1"/>
    <w:rsid w:val="00053A52"/>
    <w:rsid w:val="00053CF1"/>
    <w:rsid w:val="00053DD6"/>
    <w:rsid w:val="00053E24"/>
    <w:rsid w:val="00054376"/>
    <w:rsid w:val="00054688"/>
    <w:rsid w:val="00054894"/>
    <w:rsid w:val="00054A2C"/>
    <w:rsid w:val="00054B72"/>
    <w:rsid w:val="00054DBA"/>
    <w:rsid w:val="00054DFE"/>
    <w:rsid w:val="000550F9"/>
    <w:rsid w:val="0005578E"/>
    <w:rsid w:val="00055B12"/>
    <w:rsid w:val="00055CF8"/>
    <w:rsid w:val="00055D4C"/>
    <w:rsid w:val="00055E64"/>
    <w:rsid w:val="00055F60"/>
    <w:rsid w:val="00056242"/>
    <w:rsid w:val="000563D2"/>
    <w:rsid w:val="00056464"/>
    <w:rsid w:val="00056527"/>
    <w:rsid w:val="000566C0"/>
    <w:rsid w:val="00056704"/>
    <w:rsid w:val="000567AA"/>
    <w:rsid w:val="00056C0F"/>
    <w:rsid w:val="00056C5E"/>
    <w:rsid w:val="00056DF2"/>
    <w:rsid w:val="00056E1D"/>
    <w:rsid w:val="00057005"/>
    <w:rsid w:val="000570BA"/>
    <w:rsid w:val="000570FD"/>
    <w:rsid w:val="00057100"/>
    <w:rsid w:val="000572A9"/>
    <w:rsid w:val="000576C3"/>
    <w:rsid w:val="00057911"/>
    <w:rsid w:val="00057937"/>
    <w:rsid w:val="00057D63"/>
    <w:rsid w:val="00057E57"/>
    <w:rsid w:val="000601CB"/>
    <w:rsid w:val="00060465"/>
    <w:rsid w:val="000606DC"/>
    <w:rsid w:val="00060CE0"/>
    <w:rsid w:val="00060D35"/>
    <w:rsid w:val="00060DCF"/>
    <w:rsid w:val="00060F0D"/>
    <w:rsid w:val="00060FFB"/>
    <w:rsid w:val="00061057"/>
    <w:rsid w:val="000610D3"/>
    <w:rsid w:val="00061259"/>
    <w:rsid w:val="000618B2"/>
    <w:rsid w:val="00061C0C"/>
    <w:rsid w:val="00061C23"/>
    <w:rsid w:val="00061DEE"/>
    <w:rsid w:val="00061E12"/>
    <w:rsid w:val="00061E31"/>
    <w:rsid w:val="00062133"/>
    <w:rsid w:val="000621D2"/>
    <w:rsid w:val="000623A8"/>
    <w:rsid w:val="00062441"/>
    <w:rsid w:val="0006250C"/>
    <w:rsid w:val="00062782"/>
    <w:rsid w:val="000629C5"/>
    <w:rsid w:val="00062C16"/>
    <w:rsid w:val="00062D11"/>
    <w:rsid w:val="00062F63"/>
    <w:rsid w:val="0006342E"/>
    <w:rsid w:val="0006353E"/>
    <w:rsid w:val="0006364E"/>
    <w:rsid w:val="00063778"/>
    <w:rsid w:val="000637DE"/>
    <w:rsid w:val="000638DE"/>
    <w:rsid w:val="00063986"/>
    <w:rsid w:val="00063AFA"/>
    <w:rsid w:val="00063C2F"/>
    <w:rsid w:val="00063DB6"/>
    <w:rsid w:val="00063DD8"/>
    <w:rsid w:val="00063ED3"/>
    <w:rsid w:val="0006427C"/>
    <w:rsid w:val="000642DC"/>
    <w:rsid w:val="0006431F"/>
    <w:rsid w:val="000643A3"/>
    <w:rsid w:val="000643D7"/>
    <w:rsid w:val="0006448B"/>
    <w:rsid w:val="000644A1"/>
    <w:rsid w:val="000645DF"/>
    <w:rsid w:val="000646AF"/>
    <w:rsid w:val="00064D9A"/>
    <w:rsid w:val="00064F7E"/>
    <w:rsid w:val="00064FC1"/>
    <w:rsid w:val="00065118"/>
    <w:rsid w:val="00065179"/>
    <w:rsid w:val="0006533E"/>
    <w:rsid w:val="00065706"/>
    <w:rsid w:val="00065A92"/>
    <w:rsid w:val="00065CF3"/>
    <w:rsid w:val="00065DEA"/>
    <w:rsid w:val="00065E9F"/>
    <w:rsid w:val="00065EA0"/>
    <w:rsid w:val="00065ED7"/>
    <w:rsid w:val="000662B4"/>
    <w:rsid w:val="0006650C"/>
    <w:rsid w:val="0006667C"/>
    <w:rsid w:val="000666CB"/>
    <w:rsid w:val="000666D7"/>
    <w:rsid w:val="00066781"/>
    <w:rsid w:val="000668C1"/>
    <w:rsid w:val="00066AFD"/>
    <w:rsid w:val="00066EFD"/>
    <w:rsid w:val="00066F28"/>
    <w:rsid w:val="00066F42"/>
    <w:rsid w:val="00067114"/>
    <w:rsid w:val="00067157"/>
    <w:rsid w:val="000675BE"/>
    <w:rsid w:val="000676FF"/>
    <w:rsid w:val="000677E1"/>
    <w:rsid w:val="000677E8"/>
    <w:rsid w:val="000678A3"/>
    <w:rsid w:val="00067ACC"/>
    <w:rsid w:val="00067C25"/>
    <w:rsid w:val="00067DF2"/>
    <w:rsid w:val="000700E6"/>
    <w:rsid w:val="00070128"/>
    <w:rsid w:val="000703DE"/>
    <w:rsid w:val="000704A5"/>
    <w:rsid w:val="00070671"/>
    <w:rsid w:val="0007088E"/>
    <w:rsid w:val="00070A5B"/>
    <w:rsid w:val="00070B64"/>
    <w:rsid w:val="00070C45"/>
    <w:rsid w:val="00070CB7"/>
    <w:rsid w:val="00070EAA"/>
    <w:rsid w:val="00070F2B"/>
    <w:rsid w:val="00071126"/>
    <w:rsid w:val="0007112E"/>
    <w:rsid w:val="000712F7"/>
    <w:rsid w:val="0007156B"/>
    <w:rsid w:val="000716CB"/>
    <w:rsid w:val="00071968"/>
    <w:rsid w:val="00071BD1"/>
    <w:rsid w:val="00071C05"/>
    <w:rsid w:val="00071C67"/>
    <w:rsid w:val="00071DD1"/>
    <w:rsid w:val="00071F10"/>
    <w:rsid w:val="00071F11"/>
    <w:rsid w:val="00071F79"/>
    <w:rsid w:val="00072682"/>
    <w:rsid w:val="000726CA"/>
    <w:rsid w:val="000727B5"/>
    <w:rsid w:val="00072880"/>
    <w:rsid w:val="0007291C"/>
    <w:rsid w:val="00072924"/>
    <w:rsid w:val="00072B50"/>
    <w:rsid w:val="00072BE5"/>
    <w:rsid w:val="00072CBA"/>
    <w:rsid w:val="00072D81"/>
    <w:rsid w:val="00072F65"/>
    <w:rsid w:val="00072F96"/>
    <w:rsid w:val="00073036"/>
    <w:rsid w:val="000730C0"/>
    <w:rsid w:val="000730FC"/>
    <w:rsid w:val="00073271"/>
    <w:rsid w:val="00073509"/>
    <w:rsid w:val="000736F8"/>
    <w:rsid w:val="00074100"/>
    <w:rsid w:val="00074125"/>
    <w:rsid w:val="00074130"/>
    <w:rsid w:val="0007421B"/>
    <w:rsid w:val="00074419"/>
    <w:rsid w:val="00074651"/>
    <w:rsid w:val="00074783"/>
    <w:rsid w:val="0007483B"/>
    <w:rsid w:val="000748F6"/>
    <w:rsid w:val="00074917"/>
    <w:rsid w:val="00074B59"/>
    <w:rsid w:val="00074BA3"/>
    <w:rsid w:val="00074C8F"/>
    <w:rsid w:val="00074CB8"/>
    <w:rsid w:val="00074D72"/>
    <w:rsid w:val="00074D78"/>
    <w:rsid w:val="00075078"/>
    <w:rsid w:val="000750B9"/>
    <w:rsid w:val="000750DD"/>
    <w:rsid w:val="00075285"/>
    <w:rsid w:val="00075368"/>
    <w:rsid w:val="000753A6"/>
    <w:rsid w:val="00075675"/>
    <w:rsid w:val="000757FD"/>
    <w:rsid w:val="00075A29"/>
    <w:rsid w:val="00075A31"/>
    <w:rsid w:val="00075A5C"/>
    <w:rsid w:val="00075C54"/>
    <w:rsid w:val="00075E60"/>
    <w:rsid w:val="00075E79"/>
    <w:rsid w:val="000760B2"/>
    <w:rsid w:val="0007632A"/>
    <w:rsid w:val="000763A8"/>
    <w:rsid w:val="0007646B"/>
    <w:rsid w:val="00076566"/>
    <w:rsid w:val="00076649"/>
    <w:rsid w:val="0007675B"/>
    <w:rsid w:val="00076938"/>
    <w:rsid w:val="00076CA8"/>
    <w:rsid w:val="00076DC1"/>
    <w:rsid w:val="00077324"/>
    <w:rsid w:val="0007736F"/>
    <w:rsid w:val="00077399"/>
    <w:rsid w:val="00077561"/>
    <w:rsid w:val="00077674"/>
    <w:rsid w:val="00077CB4"/>
    <w:rsid w:val="00077CDF"/>
    <w:rsid w:val="00077CE0"/>
    <w:rsid w:val="000800D1"/>
    <w:rsid w:val="000802A1"/>
    <w:rsid w:val="00080431"/>
    <w:rsid w:val="00080682"/>
    <w:rsid w:val="00080CE8"/>
    <w:rsid w:val="00080E90"/>
    <w:rsid w:val="00080FC0"/>
    <w:rsid w:val="00081036"/>
    <w:rsid w:val="0008121F"/>
    <w:rsid w:val="00081400"/>
    <w:rsid w:val="000817D3"/>
    <w:rsid w:val="000818FF"/>
    <w:rsid w:val="00081DA6"/>
    <w:rsid w:val="00081E1F"/>
    <w:rsid w:val="00081E53"/>
    <w:rsid w:val="00081EDC"/>
    <w:rsid w:val="00081F54"/>
    <w:rsid w:val="000821CC"/>
    <w:rsid w:val="000821EC"/>
    <w:rsid w:val="000823CD"/>
    <w:rsid w:val="0008269A"/>
    <w:rsid w:val="000829C2"/>
    <w:rsid w:val="00082B47"/>
    <w:rsid w:val="00082BD7"/>
    <w:rsid w:val="00082C8A"/>
    <w:rsid w:val="00082C8F"/>
    <w:rsid w:val="00082EC4"/>
    <w:rsid w:val="000832DA"/>
    <w:rsid w:val="00083559"/>
    <w:rsid w:val="00083BFC"/>
    <w:rsid w:val="00083BFD"/>
    <w:rsid w:val="00083C1E"/>
    <w:rsid w:val="00083CA6"/>
    <w:rsid w:val="00083D4E"/>
    <w:rsid w:val="00083F22"/>
    <w:rsid w:val="00083F67"/>
    <w:rsid w:val="000840D3"/>
    <w:rsid w:val="000840F8"/>
    <w:rsid w:val="00084680"/>
    <w:rsid w:val="000846B0"/>
    <w:rsid w:val="0008478B"/>
    <w:rsid w:val="0008481A"/>
    <w:rsid w:val="0008495D"/>
    <w:rsid w:val="000849EA"/>
    <w:rsid w:val="00084CD1"/>
    <w:rsid w:val="00084D18"/>
    <w:rsid w:val="00084E7C"/>
    <w:rsid w:val="00084EC9"/>
    <w:rsid w:val="00084F8B"/>
    <w:rsid w:val="000851BD"/>
    <w:rsid w:val="000852D7"/>
    <w:rsid w:val="000852E5"/>
    <w:rsid w:val="000854D2"/>
    <w:rsid w:val="000854FD"/>
    <w:rsid w:val="000859AF"/>
    <w:rsid w:val="00085B65"/>
    <w:rsid w:val="00085BB5"/>
    <w:rsid w:val="00085C26"/>
    <w:rsid w:val="00085CF4"/>
    <w:rsid w:val="00086254"/>
    <w:rsid w:val="0008629D"/>
    <w:rsid w:val="000866A0"/>
    <w:rsid w:val="00086901"/>
    <w:rsid w:val="000869D5"/>
    <w:rsid w:val="00086A04"/>
    <w:rsid w:val="00086AD1"/>
    <w:rsid w:val="00086B90"/>
    <w:rsid w:val="00086C0F"/>
    <w:rsid w:val="00086CB7"/>
    <w:rsid w:val="00086FB5"/>
    <w:rsid w:val="0008703A"/>
    <w:rsid w:val="0008714F"/>
    <w:rsid w:val="0008771B"/>
    <w:rsid w:val="00087738"/>
    <w:rsid w:val="000879FA"/>
    <w:rsid w:val="00087A22"/>
    <w:rsid w:val="00087B51"/>
    <w:rsid w:val="00090102"/>
    <w:rsid w:val="00090148"/>
    <w:rsid w:val="000901A7"/>
    <w:rsid w:val="000901FD"/>
    <w:rsid w:val="0009036D"/>
    <w:rsid w:val="0009041A"/>
    <w:rsid w:val="0009057F"/>
    <w:rsid w:val="000907DF"/>
    <w:rsid w:val="00090FD5"/>
    <w:rsid w:val="00091227"/>
    <w:rsid w:val="00091267"/>
    <w:rsid w:val="000912E6"/>
    <w:rsid w:val="0009131E"/>
    <w:rsid w:val="000915F7"/>
    <w:rsid w:val="000916D3"/>
    <w:rsid w:val="000918A0"/>
    <w:rsid w:val="000918A7"/>
    <w:rsid w:val="00091950"/>
    <w:rsid w:val="0009199F"/>
    <w:rsid w:val="00091AA5"/>
    <w:rsid w:val="00091C90"/>
    <w:rsid w:val="00091FE1"/>
    <w:rsid w:val="000921BA"/>
    <w:rsid w:val="0009233E"/>
    <w:rsid w:val="000925C1"/>
    <w:rsid w:val="00092600"/>
    <w:rsid w:val="0009282C"/>
    <w:rsid w:val="00092848"/>
    <w:rsid w:val="00092902"/>
    <w:rsid w:val="000929B2"/>
    <w:rsid w:val="00092DD3"/>
    <w:rsid w:val="00092FEB"/>
    <w:rsid w:val="000930A9"/>
    <w:rsid w:val="000931F1"/>
    <w:rsid w:val="00093551"/>
    <w:rsid w:val="00093AC4"/>
    <w:rsid w:val="00093D38"/>
    <w:rsid w:val="00094055"/>
    <w:rsid w:val="0009414A"/>
    <w:rsid w:val="00094505"/>
    <w:rsid w:val="000946E8"/>
    <w:rsid w:val="0009484B"/>
    <w:rsid w:val="00094871"/>
    <w:rsid w:val="00094919"/>
    <w:rsid w:val="000949A0"/>
    <w:rsid w:val="0009524D"/>
    <w:rsid w:val="0009529A"/>
    <w:rsid w:val="00095371"/>
    <w:rsid w:val="0009565D"/>
    <w:rsid w:val="00095676"/>
    <w:rsid w:val="000959D5"/>
    <w:rsid w:val="00095AE8"/>
    <w:rsid w:val="00095C82"/>
    <w:rsid w:val="0009605A"/>
    <w:rsid w:val="000963B1"/>
    <w:rsid w:val="00096990"/>
    <w:rsid w:val="000969C5"/>
    <w:rsid w:val="000969ED"/>
    <w:rsid w:val="00096A4E"/>
    <w:rsid w:val="00096A83"/>
    <w:rsid w:val="00096AF3"/>
    <w:rsid w:val="00096B6A"/>
    <w:rsid w:val="00096D76"/>
    <w:rsid w:val="00096EDD"/>
    <w:rsid w:val="00096FA4"/>
    <w:rsid w:val="000970DD"/>
    <w:rsid w:val="000972D3"/>
    <w:rsid w:val="000979D0"/>
    <w:rsid w:val="00097B69"/>
    <w:rsid w:val="000A010A"/>
    <w:rsid w:val="000A0115"/>
    <w:rsid w:val="000A01A3"/>
    <w:rsid w:val="000A04FA"/>
    <w:rsid w:val="000A090B"/>
    <w:rsid w:val="000A0954"/>
    <w:rsid w:val="000A0A66"/>
    <w:rsid w:val="000A0B73"/>
    <w:rsid w:val="000A0E6D"/>
    <w:rsid w:val="000A0EF7"/>
    <w:rsid w:val="000A0FAB"/>
    <w:rsid w:val="000A133B"/>
    <w:rsid w:val="000A163E"/>
    <w:rsid w:val="000A19FF"/>
    <w:rsid w:val="000A1AA4"/>
    <w:rsid w:val="000A1F6F"/>
    <w:rsid w:val="000A212F"/>
    <w:rsid w:val="000A230C"/>
    <w:rsid w:val="000A24B6"/>
    <w:rsid w:val="000A25D7"/>
    <w:rsid w:val="000A2AAA"/>
    <w:rsid w:val="000A2B37"/>
    <w:rsid w:val="000A2B8C"/>
    <w:rsid w:val="000A2BB9"/>
    <w:rsid w:val="000A2ECE"/>
    <w:rsid w:val="000A2F42"/>
    <w:rsid w:val="000A32D5"/>
    <w:rsid w:val="000A347B"/>
    <w:rsid w:val="000A34BC"/>
    <w:rsid w:val="000A3680"/>
    <w:rsid w:val="000A36FF"/>
    <w:rsid w:val="000A3733"/>
    <w:rsid w:val="000A38AF"/>
    <w:rsid w:val="000A3AB0"/>
    <w:rsid w:val="000A3C36"/>
    <w:rsid w:val="000A3E24"/>
    <w:rsid w:val="000A4202"/>
    <w:rsid w:val="000A421B"/>
    <w:rsid w:val="000A424B"/>
    <w:rsid w:val="000A433A"/>
    <w:rsid w:val="000A436B"/>
    <w:rsid w:val="000A454D"/>
    <w:rsid w:val="000A460A"/>
    <w:rsid w:val="000A4A2E"/>
    <w:rsid w:val="000A4A37"/>
    <w:rsid w:val="000A4ABE"/>
    <w:rsid w:val="000A4BCB"/>
    <w:rsid w:val="000A4C1A"/>
    <w:rsid w:val="000A4F3A"/>
    <w:rsid w:val="000A5110"/>
    <w:rsid w:val="000A512A"/>
    <w:rsid w:val="000A5393"/>
    <w:rsid w:val="000A549B"/>
    <w:rsid w:val="000A54ED"/>
    <w:rsid w:val="000A5568"/>
    <w:rsid w:val="000A5598"/>
    <w:rsid w:val="000A58CB"/>
    <w:rsid w:val="000A58EE"/>
    <w:rsid w:val="000A5C90"/>
    <w:rsid w:val="000A5CBB"/>
    <w:rsid w:val="000A5CEC"/>
    <w:rsid w:val="000A5F78"/>
    <w:rsid w:val="000A6240"/>
    <w:rsid w:val="000A6256"/>
    <w:rsid w:val="000A6277"/>
    <w:rsid w:val="000A62C1"/>
    <w:rsid w:val="000A63BC"/>
    <w:rsid w:val="000A649C"/>
    <w:rsid w:val="000A6603"/>
    <w:rsid w:val="000A661B"/>
    <w:rsid w:val="000A6761"/>
    <w:rsid w:val="000A6791"/>
    <w:rsid w:val="000A6993"/>
    <w:rsid w:val="000A69F4"/>
    <w:rsid w:val="000A6EFA"/>
    <w:rsid w:val="000A754D"/>
    <w:rsid w:val="000A7818"/>
    <w:rsid w:val="000A7A14"/>
    <w:rsid w:val="000A7AAF"/>
    <w:rsid w:val="000B0273"/>
    <w:rsid w:val="000B03AD"/>
    <w:rsid w:val="000B0410"/>
    <w:rsid w:val="000B0440"/>
    <w:rsid w:val="000B0455"/>
    <w:rsid w:val="000B052A"/>
    <w:rsid w:val="000B05C6"/>
    <w:rsid w:val="000B072E"/>
    <w:rsid w:val="000B09AB"/>
    <w:rsid w:val="000B0AAC"/>
    <w:rsid w:val="000B0B0B"/>
    <w:rsid w:val="000B0B9C"/>
    <w:rsid w:val="000B0FA7"/>
    <w:rsid w:val="000B1074"/>
    <w:rsid w:val="000B11F7"/>
    <w:rsid w:val="000B1326"/>
    <w:rsid w:val="000B1339"/>
    <w:rsid w:val="000B1374"/>
    <w:rsid w:val="000B15E9"/>
    <w:rsid w:val="000B1647"/>
    <w:rsid w:val="000B16E6"/>
    <w:rsid w:val="000B189C"/>
    <w:rsid w:val="000B18DB"/>
    <w:rsid w:val="000B1B3C"/>
    <w:rsid w:val="000B1B8C"/>
    <w:rsid w:val="000B1F36"/>
    <w:rsid w:val="000B1F60"/>
    <w:rsid w:val="000B25D8"/>
    <w:rsid w:val="000B25E0"/>
    <w:rsid w:val="000B2624"/>
    <w:rsid w:val="000B282C"/>
    <w:rsid w:val="000B2C2E"/>
    <w:rsid w:val="000B2CD1"/>
    <w:rsid w:val="000B3133"/>
    <w:rsid w:val="000B35A8"/>
    <w:rsid w:val="000B3735"/>
    <w:rsid w:val="000B38C3"/>
    <w:rsid w:val="000B3943"/>
    <w:rsid w:val="000B3952"/>
    <w:rsid w:val="000B3A1E"/>
    <w:rsid w:val="000B3ABB"/>
    <w:rsid w:val="000B3AEE"/>
    <w:rsid w:val="000B3D4D"/>
    <w:rsid w:val="000B400A"/>
    <w:rsid w:val="000B414E"/>
    <w:rsid w:val="000B465D"/>
    <w:rsid w:val="000B47B8"/>
    <w:rsid w:val="000B47F3"/>
    <w:rsid w:val="000B4913"/>
    <w:rsid w:val="000B4935"/>
    <w:rsid w:val="000B49B9"/>
    <w:rsid w:val="000B4A6C"/>
    <w:rsid w:val="000B4D26"/>
    <w:rsid w:val="000B4DD2"/>
    <w:rsid w:val="000B4E01"/>
    <w:rsid w:val="000B4EC2"/>
    <w:rsid w:val="000B50D2"/>
    <w:rsid w:val="000B50DD"/>
    <w:rsid w:val="000B5181"/>
    <w:rsid w:val="000B526F"/>
    <w:rsid w:val="000B53D5"/>
    <w:rsid w:val="000B54F3"/>
    <w:rsid w:val="000B558A"/>
    <w:rsid w:val="000B5724"/>
    <w:rsid w:val="000B578B"/>
    <w:rsid w:val="000B5808"/>
    <w:rsid w:val="000B5A59"/>
    <w:rsid w:val="000B5AB0"/>
    <w:rsid w:val="000B5AB4"/>
    <w:rsid w:val="000B5AD0"/>
    <w:rsid w:val="000B5C85"/>
    <w:rsid w:val="000B5D0E"/>
    <w:rsid w:val="000B6740"/>
    <w:rsid w:val="000B67E0"/>
    <w:rsid w:val="000B6AB9"/>
    <w:rsid w:val="000B6ADD"/>
    <w:rsid w:val="000B6BF4"/>
    <w:rsid w:val="000B6C02"/>
    <w:rsid w:val="000B6DF2"/>
    <w:rsid w:val="000B6FC5"/>
    <w:rsid w:val="000B6FEE"/>
    <w:rsid w:val="000B6FEF"/>
    <w:rsid w:val="000B70C7"/>
    <w:rsid w:val="000B73F7"/>
    <w:rsid w:val="000B751C"/>
    <w:rsid w:val="000B75ED"/>
    <w:rsid w:val="000B7880"/>
    <w:rsid w:val="000B7A04"/>
    <w:rsid w:val="000B7A2C"/>
    <w:rsid w:val="000B7DD9"/>
    <w:rsid w:val="000B7FEF"/>
    <w:rsid w:val="000C003D"/>
    <w:rsid w:val="000C00D4"/>
    <w:rsid w:val="000C027B"/>
    <w:rsid w:val="000C0454"/>
    <w:rsid w:val="000C0579"/>
    <w:rsid w:val="000C0588"/>
    <w:rsid w:val="000C08A5"/>
    <w:rsid w:val="000C0920"/>
    <w:rsid w:val="000C0BAE"/>
    <w:rsid w:val="000C0C0A"/>
    <w:rsid w:val="000C0E8C"/>
    <w:rsid w:val="000C0ED8"/>
    <w:rsid w:val="000C0FDA"/>
    <w:rsid w:val="000C1067"/>
    <w:rsid w:val="000C1168"/>
    <w:rsid w:val="000C1317"/>
    <w:rsid w:val="000C143A"/>
    <w:rsid w:val="000C1775"/>
    <w:rsid w:val="000C19D8"/>
    <w:rsid w:val="000C1A0D"/>
    <w:rsid w:val="000C1E1B"/>
    <w:rsid w:val="000C1EC0"/>
    <w:rsid w:val="000C20D7"/>
    <w:rsid w:val="000C2310"/>
    <w:rsid w:val="000C2470"/>
    <w:rsid w:val="000C255E"/>
    <w:rsid w:val="000C25E2"/>
    <w:rsid w:val="000C25E8"/>
    <w:rsid w:val="000C2A05"/>
    <w:rsid w:val="000C30F2"/>
    <w:rsid w:val="000C3247"/>
    <w:rsid w:val="000C3385"/>
    <w:rsid w:val="000C33DD"/>
    <w:rsid w:val="000C34E2"/>
    <w:rsid w:val="000C366A"/>
    <w:rsid w:val="000C373D"/>
    <w:rsid w:val="000C39F6"/>
    <w:rsid w:val="000C3B44"/>
    <w:rsid w:val="000C3EC2"/>
    <w:rsid w:val="000C4137"/>
    <w:rsid w:val="000C4227"/>
    <w:rsid w:val="000C43B8"/>
    <w:rsid w:val="000C4410"/>
    <w:rsid w:val="000C4451"/>
    <w:rsid w:val="000C47AD"/>
    <w:rsid w:val="000C4C02"/>
    <w:rsid w:val="000C4CC1"/>
    <w:rsid w:val="000C4E51"/>
    <w:rsid w:val="000C4F4B"/>
    <w:rsid w:val="000C531C"/>
    <w:rsid w:val="000C5372"/>
    <w:rsid w:val="000C542F"/>
    <w:rsid w:val="000C57D5"/>
    <w:rsid w:val="000C58B7"/>
    <w:rsid w:val="000C59AF"/>
    <w:rsid w:val="000C59B4"/>
    <w:rsid w:val="000C5A18"/>
    <w:rsid w:val="000C5B00"/>
    <w:rsid w:val="000C5D7F"/>
    <w:rsid w:val="000C604A"/>
    <w:rsid w:val="000C6151"/>
    <w:rsid w:val="000C616C"/>
    <w:rsid w:val="000C617D"/>
    <w:rsid w:val="000C66E4"/>
    <w:rsid w:val="000C6A0F"/>
    <w:rsid w:val="000C6A31"/>
    <w:rsid w:val="000C6B11"/>
    <w:rsid w:val="000C6EBA"/>
    <w:rsid w:val="000C7035"/>
    <w:rsid w:val="000C70D6"/>
    <w:rsid w:val="000C740C"/>
    <w:rsid w:val="000C7450"/>
    <w:rsid w:val="000C7487"/>
    <w:rsid w:val="000C74B7"/>
    <w:rsid w:val="000C7567"/>
    <w:rsid w:val="000C7793"/>
    <w:rsid w:val="000C7AA4"/>
    <w:rsid w:val="000C7D9C"/>
    <w:rsid w:val="000D00C9"/>
    <w:rsid w:val="000D0400"/>
    <w:rsid w:val="000D041F"/>
    <w:rsid w:val="000D04B4"/>
    <w:rsid w:val="000D0522"/>
    <w:rsid w:val="000D05D0"/>
    <w:rsid w:val="000D09FA"/>
    <w:rsid w:val="000D0AA6"/>
    <w:rsid w:val="000D0C89"/>
    <w:rsid w:val="000D0F78"/>
    <w:rsid w:val="000D13A8"/>
    <w:rsid w:val="000D14D3"/>
    <w:rsid w:val="000D14E1"/>
    <w:rsid w:val="000D1690"/>
    <w:rsid w:val="000D1ADE"/>
    <w:rsid w:val="000D1C04"/>
    <w:rsid w:val="000D22BD"/>
    <w:rsid w:val="000D2310"/>
    <w:rsid w:val="000D27F4"/>
    <w:rsid w:val="000D2A15"/>
    <w:rsid w:val="000D2B5A"/>
    <w:rsid w:val="000D2BAC"/>
    <w:rsid w:val="000D2D1D"/>
    <w:rsid w:val="000D2F54"/>
    <w:rsid w:val="000D2F99"/>
    <w:rsid w:val="000D2FF4"/>
    <w:rsid w:val="000D30D9"/>
    <w:rsid w:val="000D30FD"/>
    <w:rsid w:val="000D318E"/>
    <w:rsid w:val="000D342D"/>
    <w:rsid w:val="000D36C5"/>
    <w:rsid w:val="000D3969"/>
    <w:rsid w:val="000D3C34"/>
    <w:rsid w:val="000D3C6E"/>
    <w:rsid w:val="000D3DD7"/>
    <w:rsid w:val="000D3FFC"/>
    <w:rsid w:val="000D4038"/>
    <w:rsid w:val="000D430D"/>
    <w:rsid w:val="000D4381"/>
    <w:rsid w:val="000D451C"/>
    <w:rsid w:val="000D47F9"/>
    <w:rsid w:val="000D4884"/>
    <w:rsid w:val="000D4891"/>
    <w:rsid w:val="000D49A0"/>
    <w:rsid w:val="000D4AEB"/>
    <w:rsid w:val="000D4D0C"/>
    <w:rsid w:val="000D4D50"/>
    <w:rsid w:val="000D5192"/>
    <w:rsid w:val="000D54D2"/>
    <w:rsid w:val="000D5BCC"/>
    <w:rsid w:val="000D5D0E"/>
    <w:rsid w:val="000D5EA6"/>
    <w:rsid w:val="000D5EFD"/>
    <w:rsid w:val="000D633F"/>
    <w:rsid w:val="000D664F"/>
    <w:rsid w:val="000D670D"/>
    <w:rsid w:val="000D680B"/>
    <w:rsid w:val="000D6FDA"/>
    <w:rsid w:val="000D70DB"/>
    <w:rsid w:val="000D715B"/>
    <w:rsid w:val="000D71C7"/>
    <w:rsid w:val="000D7392"/>
    <w:rsid w:val="000D762F"/>
    <w:rsid w:val="000D7651"/>
    <w:rsid w:val="000D7769"/>
    <w:rsid w:val="000D778B"/>
    <w:rsid w:val="000D786E"/>
    <w:rsid w:val="000D78A6"/>
    <w:rsid w:val="000D793F"/>
    <w:rsid w:val="000D7C38"/>
    <w:rsid w:val="000D7C55"/>
    <w:rsid w:val="000E009F"/>
    <w:rsid w:val="000E00B3"/>
    <w:rsid w:val="000E0256"/>
    <w:rsid w:val="000E0470"/>
    <w:rsid w:val="000E06FA"/>
    <w:rsid w:val="000E07F0"/>
    <w:rsid w:val="000E097B"/>
    <w:rsid w:val="000E0989"/>
    <w:rsid w:val="000E09A0"/>
    <w:rsid w:val="000E0D90"/>
    <w:rsid w:val="000E0DEA"/>
    <w:rsid w:val="000E0DF7"/>
    <w:rsid w:val="000E0E4A"/>
    <w:rsid w:val="000E0F26"/>
    <w:rsid w:val="000E105C"/>
    <w:rsid w:val="000E12D7"/>
    <w:rsid w:val="000E12DD"/>
    <w:rsid w:val="000E13CD"/>
    <w:rsid w:val="000E153B"/>
    <w:rsid w:val="000E1595"/>
    <w:rsid w:val="000E16F0"/>
    <w:rsid w:val="000E1A69"/>
    <w:rsid w:val="000E1B11"/>
    <w:rsid w:val="000E1B6C"/>
    <w:rsid w:val="000E1BF2"/>
    <w:rsid w:val="000E1CC6"/>
    <w:rsid w:val="000E1F55"/>
    <w:rsid w:val="000E237B"/>
    <w:rsid w:val="000E2577"/>
    <w:rsid w:val="000E2655"/>
    <w:rsid w:val="000E2692"/>
    <w:rsid w:val="000E26F8"/>
    <w:rsid w:val="000E297A"/>
    <w:rsid w:val="000E2AA4"/>
    <w:rsid w:val="000E2E50"/>
    <w:rsid w:val="000E2E94"/>
    <w:rsid w:val="000E2F41"/>
    <w:rsid w:val="000E35EC"/>
    <w:rsid w:val="000E36D1"/>
    <w:rsid w:val="000E3B3A"/>
    <w:rsid w:val="000E3B9F"/>
    <w:rsid w:val="000E3D3C"/>
    <w:rsid w:val="000E3FDA"/>
    <w:rsid w:val="000E41C8"/>
    <w:rsid w:val="000E4472"/>
    <w:rsid w:val="000E45F4"/>
    <w:rsid w:val="000E49B5"/>
    <w:rsid w:val="000E4BA3"/>
    <w:rsid w:val="000E4BF9"/>
    <w:rsid w:val="000E4DC7"/>
    <w:rsid w:val="000E4F5D"/>
    <w:rsid w:val="000E5122"/>
    <w:rsid w:val="000E5492"/>
    <w:rsid w:val="000E56C5"/>
    <w:rsid w:val="000E58A9"/>
    <w:rsid w:val="000E5A31"/>
    <w:rsid w:val="000E5A4A"/>
    <w:rsid w:val="000E5AF3"/>
    <w:rsid w:val="000E5B40"/>
    <w:rsid w:val="000E5C24"/>
    <w:rsid w:val="000E5C4F"/>
    <w:rsid w:val="000E5E74"/>
    <w:rsid w:val="000E5F9C"/>
    <w:rsid w:val="000E5FD1"/>
    <w:rsid w:val="000E6008"/>
    <w:rsid w:val="000E612F"/>
    <w:rsid w:val="000E6352"/>
    <w:rsid w:val="000E63D4"/>
    <w:rsid w:val="000E63DB"/>
    <w:rsid w:val="000E641C"/>
    <w:rsid w:val="000E653B"/>
    <w:rsid w:val="000E684C"/>
    <w:rsid w:val="000E7037"/>
    <w:rsid w:val="000E71D1"/>
    <w:rsid w:val="000E72A6"/>
    <w:rsid w:val="000E731B"/>
    <w:rsid w:val="000E747A"/>
    <w:rsid w:val="000E776A"/>
    <w:rsid w:val="000E7ABB"/>
    <w:rsid w:val="000E7E89"/>
    <w:rsid w:val="000F0030"/>
    <w:rsid w:val="000F03F0"/>
    <w:rsid w:val="000F0666"/>
    <w:rsid w:val="000F0690"/>
    <w:rsid w:val="000F084C"/>
    <w:rsid w:val="000F092C"/>
    <w:rsid w:val="000F0D00"/>
    <w:rsid w:val="000F0E1D"/>
    <w:rsid w:val="000F0F8F"/>
    <w:rsid w:val="000F12F9"/>
    <w:rsid w:val="000F1300"/>
    <w:rsid w:val="000F158F"/>
    <w:rsid w:val="000F1616"/>
    <w:rsid w:val="000F1745"/>
    <w:rsid w:val="000F186B"/>
    <w:rsid w:val="000F1A59"/>
    <w:rsid w:val="000F1AC2"/>
    <w:rsid w:val="000F1BD9"/>
    <w:rsid w:val="000F1C90"/>
    <w:rsid w:val="000F1CBD"/>
    <w:rsid w:val="000F1F17"/>
    <w:rsid w:val="000F1F57"/>
    <w:rsid w:val="000F1FD9"/>
    <w:rsid w:val="000F22BF"/>
    <w:rsid w:val="000F24A7"/>
    <w:rsid w:val="000F2587"/>
    <w:rsid w:val="000F27CF"/>
    <w:rsid w:val="000F290D"/>
    <w:rsid w:val="000F2CDF"/>
    <w:rsid w:val="000F2DBC"/>
    <w:rsid w:val="000F2EBD"/>
    <w:rsid w:val="000F2FD8"/>
    <w:rsid w:val="000F3060"/>
    <w:rsid w:val="000F319E"/>
    <w:rsid w:val="000F3456"/>
    <w:rsid w:val="000F369A"/>
    <w:rsid w:val="000F36AA"/>
    <w:rsid w:val="000F37E0"/>
    <w:rsid w:val="000F38A7"/>
    <w:rsid w:val="000F3CAF"/>
    <w:rsid w:val="000F3DDA"/>
    <w:rsid w:val="000F3ED1"/>
    <w:rsid w:val="000F44FB"/>
    <w:rsid w:val="000F4AAA"/>
    <w:rsid w:val="000F4AD6"/>
    <w:rsid w:val="000F4AF7"/>
    <w:rsid w:val="000F4F61"/>
    <w:rsid w:val="000F4F65"/>
    <w:rsid w:val="000F5170"/>
    <w:rsid w:val="000F51C6"/>
    <w:rsid w:val="000F5234"/>
    <w:rsid w:val="000F53E1"/>
    <w:rsid w:val="000F55CC"/>
    <w:rsid w:val="000F56F8"/>
    <w:rsid w:val="000F5BC8"/>
    <w:rsid w:val="000F5D50"/>
    <w:rsid w:val="000F5DE6"/>
    <w:rsid w:val="000F6196"/>
    <w:rsid w:val="000F6247"/>
    <w:rsid w:val="000F65A7"/>
    <w:rsid w:val="000F6709"/>
    <w:rsid w:val="000F6764"/>
    <w:rsid w:val="000F6A07"/>
    <w:rsid w:val="000F6A48"/>
    <w:rsid w:val="000F6CF1"/>
    <w:rsid w:val="000F6D17"/>
    <w:rsid w:val="000F6E0B"/>
    <w:rsid w:val="000F6E20"/>
    <w:rsid w:val="000F6E51"/>
    <w:rsid w:val="000F6F15"/>
    <w:rsid w:val="000F6F7A"/>
    <w:rsid w:val="000F6FEA"/>
    <w:rsid w:val="000F7079"/>
    <w:rsid w:val="000F7108"/>
    <w:rsid w:val="000F714C"/>
    <w:rsid w:val="000F72BB"/>
    <w:rsid w:val="000F7599"/>
    <w:rsid w:val="000F7701"/>
    <w:rsid w:val="000F7785"/>
    <w:rsid w:val="000F778E"/>
    <w:rsid w:val="000F78F9"/>
    <w:rsid w:val="000F7A0A"/>
    <w:rsid w:val="000F7A68"/>
    <w:rsid w:val="000F7A72"/>
    <w:rsid w:val="000F7CE6"/>
    <w:rsid w:val="000F7E60"/>
    <w:rsid w:val="00100111"/>
    <w:rsid w:val="001001D7"/>
    <w:rsid w:val="001002A5"/>
    <w:rsid w:val="001002B6"/>
    <w:rsid w:val="00100303"/>
    <w:rsid w:val="0010039A"/>
    <w:rsid w:val="00100454"/>
    <w:rsid w:val="001005B3"/>
    <w:rsid w:val="001007F7"/>
    <w:rsid w:val="00100B9D"/>
    <w:rsid w:val="0010108C"/>
    <w:rsid w:val="00101430"/>
    <w:rsid w:val="001017D1"/>
    <w:rsid w:val="0010182B"/>
    <w:rsid w:val="00101BF8"/>
    <w:rsid w:val="00101D02"/>
    <w:rsid w:val="00101D38"/>
    <w:rsid w:val="00101D88"/>
    <w:rsid w:val="0010225D"/>
    <w:rsid w:val="00102585"/>
    <w:rsid w:val="0010273B"/>
    <w:rsid w:val="001029D6"/>
    <w:rsid w:val="00102B84"/>
    <w:rsid w:val="00102CA0"/>
    <w:rsid w:val="00102ED2"/>
    <w:rsid w:val="001032C7"/>
    <w:rsid w:val="001035D7"/>
    <w:rsid w:val="0010388B"/>
    <w:rsid w:val="001038B8"/>
    <w:rsid w:val="00103B6D"/>
    <w:rsid w:val="00103D58"/>
    <w:rsid w:val="00103DBC"/>
    <w:rsid w:val="00103DCF"/>
    <w:rsid w:val="00103EB0"/>
    <w:rsid w:val="001044B7"/>
    <w:rsid w:val="00104525"/>
    <w:rsid w:val="0010485A"/>
    <w:rsid w:val="00104889"/>
    <w:rsid w:val="001049DC"/>
    <w:rsid w:val="00104CC4"/>
    <w:rsid w:val="00104DA1"/>
    <w:rsid w:val="00104FEB"/>
    <w:rsid w:val="001051BC"/>
    <w:rsid w:val="0010536F"/>
    <w:rsid w:val="001056DD"/>
    <w:rsid w:val="00105756"/>
    <w:rsid w:val="00105A8A"/>
    <w:rsid w:val="00105AE3"/>
    <w:rsid w:val="00105BEB"/>
    <w:rsid w:val="00105CDE"/>
    <w:rsid w:val="00105E2A"/>
    <w:rsid w:val="00105E94"/>
    <w:rsid w:val="00105F26"/>
    <w:rsid w:val="0010627D"/>
    <w:rsid w:val="001062CA"/>
    <w:rsid w:val="001062D9"/>
    <w:rsid w:val="0010656D"/>
    <w:rsid w:val="00106860"/>
    <w:rsid w:val="001068CC"/>
    <w:rsid w:val="00106B14"/>
    <w:rsid w:val="00106D4C"/>
    <w:rsid w:val="00106DAA"/>
    <w:rsid w:val="00106E0D"/>
    <w:rsid w:val="0010728D"/>
    <w:rsid w:val="00107304"/>
    <w:rsid w:val="00107342"/>
    <w:rsid w:val="0010737D"/>
    <w:rsid w:val="001073A6"/>
    <w:rsid w:val="001075D0"/>
    <w:rsid w:val="001077AD"/>
    <w:rsid w:val="0010790C"/>
    <w:rsid w:val="00107C31"/>
    <w:rsid w:val="00107D7C"/>
    <w:rsid w:val="001100FE"/>
    <w:rsid w:val="00110456"/>
    <w:rsid w:val="001104F8"/>
    <w:rsid w:val="00110538"/>
    <w:rsid w:val="001107F2"/>
    <w:rsid w:val="00110904"/>
    <w:rsid w:val="00110C67"/>
    <w:rsid w:val="00110CB6"/>
    <w:rsid w:val="00110E24"/>
    <w:rsid w:val="001111C2"/>
    <w:rsid w:val="00111451"/>
    <w:rsid w:val="00111625"/>
    <w:rsid w:val="00111659"/>
    <w:rsid w:val="00111739"/>
    <w:rsid w:val="00111763"/>
    <w:rsid w:val="001118A1"/>
    <w:rsid w:val="001118FE"/>
    <w:rsid w:val="00111980"/>
    <w:rsid w:val="00111B4A"/>
    <w:rsid w:val="00111BCF"/>
    <w:rsid w:val="00111CF0"/>
    <w:rsid w:val="00111F7F"/>
    <w:rsid w:val="00112796"/>
    <w:rsid w:val="001127AA"/>
    <w:rsid w:val="001128BD"/>
    <w:rsid w:val="00112A28"/>
    <w:rsid w:val="00112A90"/>
    <w:rsid w:val="00112AA8"/>
    <w:rsid w:val="00112B2A"/>
    <w:rsid w:val="00112B66"/>
    <w:rsid w:val="00112B73"/>
    <w:rsid w:val="00112C9F"/>
    <w:rsid w:val="00112D81"/>
    <w:rsid w:val="00113124"/>
    <w:rsid w:val="001131E1"/>
    <w:rsid w:val="001131EA"/>
    <w:rsid w:val="001133B5"/>
    <w:rsid w:val="001137CF"/>
    <w:rsid w:val="00113D74"/>
    <w:rsid w:val="00113DB1"/>
    <w:rsid w:val="00113E3F"/>
    <w:rsid w:val="00114114"/>
    <w:rsid w:val="00114175"/>
    <w:rsid w:val="001145FA"/>
    <w:rsid w:val="001146CD"/>
    <w:rsid w:val="00114718"/>
    <w:rsid w:val="00114866"/>
    <w:rsid w:val="001149DE"/>
    <w:rsid w:val="001149FD"/>
    <w:rsid w:val="00114A49"/>
    <w:rsid w:val="00114BA6"/>
    <w:rsid w:val="00114C1C"/>
    <w:rsid w:val="00114C91"/>
    <w:rsid w:val="00114CE5"/>
    <w:rsid w:val="00114F08"/>
    <w:rsid w:val="00114F89"/>
    <w:rsid w:val="00115683"/>
    <w:rsid w:val="0011588D"/>
    <w:rsid w:val="00115A8E"/>
    <w:rsid w:val="00115ADF"/>
    <w:rsid w:val="00115BF6"/>
    <w:rsid w:val="00115EBC"/>
    <w:rsid w:val="0011600B"/>
    <w:rsid w:val="00116481"/>
    <w:rsid w:val="00116486"/>
    <w:rsid w:val="0011657D"/>
    <w:rsid w:val="0011666A"/>
    <w:rsid w:val="00116BDB"/>
    <w:rsid w:val="00116CCA"/>
    <w:rsid w:val="00116CFF"/>
    <w:rsid w:val="00116D6B"/>
    <w:rsid w:val="00116DC6"/>
    <w:rsid w:val="00116E60"/>
    <w:rsid w:val="00116E8C"/>
    <w:rsid w:val="001174EB"/>
    <w:rsid w:val="00117866"/>
    <w:rsid w:val="001178BE"/>
    <w:rsid w:val="00117AA5"/>
    <w:rsid w:val="00117AD3"/>
    <w:rsid w:val="00117B1E"/>
    <w:rsid w:val="00117BE4"/>
    <w:rsid w:val="00117CE7"/>
    <w:rsid w:val="0012002F"/>
    <w:rsid w:val="001200AC"/>
    <w:rsid w:val="001202BF"/>
    <w:rsid w:val="00120479"/>
    <w:rsid w:val="0012060B"/>
    <w:rsid w:val="00120619"/>
    <w:rsid w:val="00120646"/>
    <w:rsid w:val="0012064E"/>
    <w:rsid w:val="00120822"/>
    <w:rsid w:val="0012099F"/>
    <w:rsid w:val="001209BD"/>
    <w:rsid w:val="00120B26"/>
    <w:rsid w:val="00120CD6"/>
    <w:rsid w:val="00120F47"/>
    <w:rsid w:val="00121052"/>
    <w:rsid w:val="00121119"/>
    <w:rsid w:val="0012115E"/>
    <w:rsid w:val="00121802"/>
    <w:rsid w:val="00121AD7"/>
    <w:rsid w:val="00121AEC"/>
    <w:rsid w:val="001224F2"/>
    <w:rsid w:val="00122504"/>
    <w:rsid w:val="001227FD"/>
    <w:rsid w:val="00122A7F"/>
    <w:rsid w:val="00122CCD"/>
    <w:rsid w:val="00122CF9"/>
    <w:rsid w:val="00122D93"/>
    <w:rsid w:val="00123238"/>
    <w:rsid w:val="00123366"/>
    <w:rsid w:val="00123461"/>
    <w:rsid w:val="001236C3"/>
    <w:rsid w:val="00123A75"/>
    <w:rsid w:val="00123BA9"/>
    <w:rsid w:val="00124272"/>
    <w:rsid w:val="0012433E"/>
    <w:rsid w:val="00124371"/>
    <w:rsid w:val="00124591"/>
    <w:rsid w:val="00124BB5"/>
    <w:rsid w:val="00124BCF"/>
    <w:rsid w:val="00124E27"/>
    <w:rsid w:val="00125138"/>
    <w:rsid w:val="0012521D"/>
    <w:rsid w:val="0012534B"/>
    <w:rsid w:val="001255B9"/>
    <w:rsid w:val="00125784"/>
    <w:rsid w:val="001257F7"/>
    <w:rsid w:val="00125829"/>
    <w:rsid w:val="0012585F"/>
    <w:rsid w:val="00125B2F"/>
    <w:rsid w:val="00125B41"/>
    <w:rsid w:val="00125D88"/>
    <w:rsid w:val="00125E39"/>
    <w:rsid w:val="00125E3A"/>
    <w:rsid w:val="001260AB"/>
    <w:rsid w:val="001266E6"/>
    <w:rsid w:val="00126706"/>
    <w:rsid w:val="00126781"/>
    <w:rsid w:val="001267D0"/>
    <w:rsid w:val="00126875"/>
    <w:rsid w:val="00126968"/>
    <w:rsid w:val="001269B3"/>
    <w:rsid w:val="00126A21"/>
    <w:rsid w:val="00126BDD"/>
    <w:rsid w:val="00126C0A"/>
    <w:rsid w:val="00126DEF"/>
    <w:rsid w:val="0012703B"/>
    <w:rsid w:val="001271E9"/>
    <w:rsid w:val="001275E6"/>
    <w:rsid w:val="00127677"/>
    <w:rsid w:val="001276F4"/>
    <w:rsid w:val="00127A4E"/>
    <w:rsid w:val="00127B81"/>
    <w:rsid w:val="00127C17"/>
    <w:rsid w:val="00127C1E"/>
    <w:rsid w:val="00127CF9"/>
    <w:rsid w:val="0013000C"/>
    <w:rsid w:val="00130142"/>
    <w:rsid w:val="001301C7"/>
    <w:rsid w:val="0013026F"/>
    <w:rsid w:val="001305B4"/>
    <w:rsid w:val="00130650"/>
    <w:rsid w:val="001308BC"/>
    <w:rsid w:val="0013096A"/>
    <w:rsid w:val="00130A31"/>
    <w:rsid w:val="00130DAC"/>
    <w:rsid w:val="00130DFD"/>
    <w:rsid w:val="00130E35"/>
    <w:rsid w:val="00130E95"/>
    <w:rsid w:val="00131161"/>
    <w:rsid w:val="001311F4"/>
    <w:rsid w:val="0013141C"/>
    <w:rsid w:val="00131490"/>
    <w:rsid w:val="00131706"/>
    <w:rsid w:val="00131729"/>
    <w:rsid w:val="00131B1C"/>
    <w:rsid w:val="00131C8D"/>
    <w:rsid w:val="00131EA4"/>
    <w:rsid w:val="001320B1"/>
    <w:rsid w:val="00132451"/>
    <w:rsid w:val="00132569"/>
    <w:rsid w:val="00132625"/>
    <w:rsid w:val="00132820"/>
    <w:rsid w:val="001328AC"/>
    <w:rsid w:val="00133039"/>
    <w:rsid w:val="00133215"/>
    <w:rsid w:val="00133466"/>
    <w:rsid w:val="00133501"/>
    <w:rsid w:val="00133730"/>
    <w:rsid w:val="0013391C"/>
    <w:rsid w:val="00133DC8"/>
    <w:rsid w:val="00134095"/>
    <w:rsid w:val="0013434D"/>
    <w:rsid w:val="00134390"/>
    <w:rsid w:val="001347D4"/>
    <w:rsid w:val="00134963"/>
    <w:rsid w:val="00134C45"/>
    <w:rsid w:val="00134D97"/>
    <w:rsid w:val="00134EF7"/>
    <w:rsid w:val="00134FA7"/>
    <w:rsid w:val="0013539C"/>
    <w:rsid w:val="00135598"/>
    <w:rsid w:val="00135645"/>
    <w:rsid w:val="00135798"/>
    <w:rsid w:val="001359B0"/>
    <w:rsid w:val="00135A03"/>
    <w:rsid w:val="00135A5E"/>
    <w:rsid w:val="00135ED2"/>
    <w:rsid w:val="00135F04"/>
    <w:rsid w:val="001361B1"/>
    <w:rsid w:val="001365BB"/>
    <w:rsid w:val="00136607"/>
    <w:rsid w:val="00136718"/>
    <w:rsid w:val="00136910"/>
    <w:rsid w:val="00136919"/>
    <w:rsid w:val="001369DD"/>
    <w:rsid w:val="00136E6B"/>
    <w:rsid w:val="001371C6"/>
    <w:rsid w:val="00137212"/>
    <w:rsid w:val="00137542"/>
    <w:rsid w:val="00137668"/>
    <w:rsid w:val="00137679"/>
    <w:rsid w:val="00137746"/>
    <w:rsid w:val="00137810"/>
    <w:rsid w:val="00137DCC"/>
    <w:rsid w:val="00137F32"/>
    <w:rsid w:val="00140096"/>
    <w:rsid w:val="001400EE"/>
    <w:rsid w:val="0014017A"/>
    <w:rsid w:val="001402D5"/>
    <w:rsid w:val="001402EB"/>
    <w:rsid w:val="001404CF"/>
    <w:rsid w:val="001406BB"/>
    <w:rsid w:val="001407DF"/>
    <w:rsid w:val="00140C2E"/>
    <w:rsid w:val="00140D27"/>
    <w:rsid w:val="00140D6A"/>
    <w:rsid w:val="00140DCE"/>
    <w:rsid w:val="00140F02"/>
    <w:rsid w:val="00140F26"/>
    <w:rsid w:val="00140FD5"/>
    <w:rsid w:val="001410ED"/>
    <w:rsid w:val="001413F5"/>
    <w:rsid w:val="00141577"/>
    <w:rsid w:val="00141606"/>
    <w:rsid w:val="00141707"/>
    <w:rsid w:val="00141787"/>
    <w:rsid w:val="0014184E"/>
    <w:rsid w:val="001418A5"/>
    <w:rsid w:val="00141949"/>
    <w:rsid w:val="00141BB4"/>
    <w:rsid w:val="00141C25"/>
    <w:rsid w:val="00141C5D"/>
    <w:rsid w:val="00141D48"/>
    <w:rsid w:val="00141D71"/>
    <w:rsid w:val="0014233A"/>
    <w:rsid w:val="001423F7"/>
    <w:rsid w:val="0014262A"/>
    <w:rsid w:val="0014269B"/>
    <w:rsid w:val="001426A3"/>
    <w:rsid w:val="0014274F"/>
    <w:rsid w:val="001428E3"/>
    <w:rsid w:val="001428F6"/>
    <w:rsid w:val="00142913"/>
    <w:rsid w:val="00142CEC"/>
    <w:rsid w:val="00142D24"/>
    <w:rsid w:val="00142E72"/>
    <w:rsid w:val="00142EDE"/>
    <w:rsid w:val="00142F1B"/>
    <w:rsid w:val="00143143"/>
    <w:rsid w:val="00143308"/>
    <w:rsid w:val="00143424"/>
    <w:rsid w:val="00143525"/>
    <w:rsid w:val="0014395C"/>
    <w:rsid w:val="00144334"/>
    <w:rsid w:val="00144BE5"/>
    <w:rsid w:val="00144C5E"/>
    <w:rsid w:val="00144CA7"/>
    <w:rsid w:val="00144E0B"/>
    <w:rsid w:val="00144EF7"/>
    <w:rsid w:val="00144F6A"/>
    <w:rsid w:val="0014508C"/>
    <w:rsid w:val="001450D9"/>
    <w:rsid w:val="0014523A"/>
    <w:rsid w:val="0014523E"/>
    <w:rsid w:val="00145258"/>
    <w:rsid w:val="0014527E"/>
    <w:rsid w:val="001452A8"/>
    <w:rsid w:val="00145320"/>
    <w:rsid w:val="001453BF"/>
    <w:rsid w:val="00145478"/>
    <w:rsid w:val="0014560B"/>
    <w:rsid w:val="00145670"/>
    <w:rsid w:val="00145CD0"/>
    <w:rsid w:val="00145E11"/>
    <w:rsid w:val="00146427"/>
    <w:rsid w:val="001466A3"/>
    <w:rsid w:val="001466AF"/>
    <w:rsid w:val="001467C9"/>
    <w:rsid w:val="0014693D"/>
    <w:rsid w:val="001469B3"/>
    <w:rsid w:val="00146CEC"/>
    <w:rsid w:val="00146D65"/>
    <w:rsid w:val="00146E94"/>
    <w:rsid w:val="00147049"/>
    <w:rsid w:val="00147140"/>
    <w:rsid w:val="001471F4"/>
    <w:rsid w:val="00147387"/>
    <w:rsid w:val="00147479"/>
    <w:rsid w:val="00147993"/>
    <w:rsid w:val="00147A8B"/>
    <w:rsid w:val="00147D13"/>
    <w:rsid w:val="00147E48"/>
    <w:rsid w:val="00150005"/>
    <w:rsid w:val="001502FE"/>
    <w:rsid w:val="0015059D"/>
    <w:rsid w:val="001505B4"/>
    <w:rsid w:val="001505BC"/>
    <w:rsid w:val="0015065F"/>
    <w:rsid w:val="00150699"/>
    <w:rsid w:val="001506D2"/>
    <w:rsid w:val="001509BA"/>
    <w:rsid w:val="00150B81"/>
    <w:rsid w:val="00150C16"/>
    <w:rsid w:val="00150C43"/>
    <w:rsid w:val="00150C6C"/>
    <w:rsid w:val="00150DAF"/>
    <w:rsid w:val="00150EA4"/>
    <w:rsid w:val="001513AA"/>
    <w:rsid w:val="00151556"/>
    <w:rsid w:val="001515FE"/>
    <w:rsid w:val="00151695"/>
    <w:rsid w:val="00151C2D"/>
    <w:rsid w:val="00151E7F"/>
    <w:rsid w:val="00151E8D"/>
    <w:rsid w:val="00151E9B"/>
    <w:rsid w:val="00151EA7"/>
    <w:rsid w:val="00151F1D"/>
    <w:rsid w:val="00151F93"/>
    <w:rsid w:val="00152158"/>
    <w:rsid w:val="0015215D"/>
    <w:rsid w:val="00152979"/>
    <w:rsid w:val="001530F4"/>
    <w:rsid w:val="00153184"/>
    <w:rsid w:val="00153202"/>
    <w:rsid w:val="00153263"/>
    <w:rsid w:val="0015344E"/>
    <w:rsid w:val="001534D2"/>
    <w:rsid w:val="001535F4"/>
    <w:rsid w:val="00153776"/>
    <w:rsid w:val="001537C1"/>
    <w:rsid w:val="00153819"/>
    <w:rsid w:val="00153DDE"/>
    <w:rsid w:val="00153E26"/>
    <w:rsid w:val="00154048"/>
    <w:rsid w:val="00154206"/>
    <w:rsid w:val="00154517"/>
    <w:rsid w:val="0015453C"/>
    <w:rsid w:val="00154A19"/>
    <w:rsid w:val="00154A32"/>
    <w:rsid w:val="00154BF6"/>
    <w:rsid w:val="00154CDC"/>
    <w:rsid w:val="00154E40"/>
    <w:rsid w:val="00154F8F"/>
    <w:rsid w:val="001550A4"/>
    <w:rsid w:val="001550D3"/>
    <w:rsid w:val="001553D4"/>
    <w:rsid w:val="00155723"/>
    <w:rsid w:val="00155804"/>
    <w:rsid w:val="00155923"/>
    <w:rsid w:val="00155B9F"/>
    <w:rsid w:val="00155CD2"/>
    <w:rsid w:val="00155DB4"/>
    <w:rsid w:val="00155EB0"/>
    <w:rsid w:val="001560DA"/>
    <w:rsid w:val="0015628E"/>
    <w:rsid w:val="001562D9"/>
    <w:rsid w:val="00156337"/>
    <w:rsid w:val="0015673C"/>
    <w:rsid w:val="0015674D"/>
    <w:rsid w:val="0015681D"/>
    <w:rsid w:val="00156A02"/>
    <w:rsid w:val="00156BFA"/>
    <w:rsid w:val="00156F0F"/>
    <w:rsid w:val="00156FD3"/>
    <w:rsid w:val="001573FD"/>
    <w:rsid w:val="0015753A"/>
    <w:rsid w:val="0015755F"/>
    <w:rsid w:val="00157564"/>
    <w:rsid w:val="001575CD"/>
    <w:rsid w:val="001576AD"/>
    <w:rsid w:val="0015777C"/>
    <w:rsid w:val="00157A05"/>
    <w:rsid w:val="00157ACF"/>
    <w:rsid w:val="00157B81"/>
    <w:rsid w:val="00157CB9"/>
    <w:rsid w:val="00157D4D"/>
    <w:rsid w:val="00157DB6"/>
    <w:rsid w:val="0016002B"/>
    <w:rsid w:val="00160073"/>
    <w:rsid w:val="00160158"/>
    <w:rsid w:val="0016024D"/>
    <w:rsid w:val="001602C3"/>
    <w:rsid w:val="0016040B"/>
    <w:rsid w:val="0016049F"/>
    <w:rsid w:val="0016056B"/>
    <w:rsid w:val="0016063D"/>
    <w:rsid w:val="00160673"/>
    <w:rsid w:val="00160720"/>
    <w:rsid w:val="001607E0"/>
    <w:rsid w:val="0016089B"/>
    <w:rsid w:val="0016098E"/>
    <w:rsid w:val="00160C18"/>
    <w:rsid w:val="00160D4B"/>
    <w:rsid w:val="00160DCC"/>
    <w:rsid w:val="00161064"/>
    <w:rsid w:val="00161100"/>
    <w:rsid w:val="0016111C"/>
    <w:rsid w:val="00161266"/>
    <w:rsid w:val="001612F3"/>
    <w:rsid w:val="0016177E"/>
    <w:rsid w:val="00161781"/>
    <w:rsid w:val="00161928"/>
    <w:rsid w:val="001619E3"/>
    <w:rsid w:val="00161BD9"/>
    <w:rsid w:val="00161CA8"/>
    <w:rsid w:val="00161CB7"/>
    <w:rsid w:val="00161F3E"/>
    <w:rsid w:val="0016205B"/>
    <w:rsid w:val="0016222D"/>
    <w:rsid w:val="00162417"/>
    <w:rsid w:val="0016249B"/>
    <w:rsid w:val="001624C6"/>
    <w:rsid w:val="0016250A"/>
    <w:rsid w:val="001626BB"/>
    <w:rsid w:val="001627BA"/>
    <w:rsid w:val="00162828"/>
    <w:rsid w:val="00162A63"/>
    <w:rsid w:val="00162A8A"/>
    <w:rsid w:val="00162EB3"/>
    <w:rsid w:val="001630BA"/>
    <w:rsid w:val="0016314E"/>
    <w:rsid w:val="0016334A"/>
    <w:rsid w:val="001633C1"/>
    <w:rsid w:val="00163490"/>
    <w:rsid w:val="00163514"/>
    <w:rsid w:val="001636E0"/>
    <w:rsid w:val="00163ADC"/>
    <w:rsid w:val="00163B6C"/>
    <w:rsid w:val="00163B93"/>
    <w:rsid w:val="00163DC5"/>
    <w:rsid w:val="00163F94"/>
    <w:rsid w:val="00164254"/>
    <w:rsid w:val="0016432A"/>
    <w:rsid w:val="00164581"/>
    <w:rsid w:val="00164696"/>
    <w:rsid w:val="00164781"/>
    <w:rsid w:val="00164AB5"/>
    <w:rsid w:val="00164B03"/>
    <w:rsid w:val="00164B08"/>
    <w:rsid w:val="00164E60"/>
    <w:rsid w:val="00164EA4"/>
    <w:rsid w:val="00164F95"/>
    <w:rsid w:val="00165591"/>
    <w:rsid w:val="00165896"/>
    <w:rsid w:val="00165975"/>
    <w:rsid w:val="001659E2"/>
    <w:rsid w:val="00165A38"/>
    <w:rsid w:val="00165CF6"/>
    <w:rsid w:val="001661D9"/>
    <w:rsid w:val="001664D4"/>
    <w:rsid w:val="001665AE"/>
    <w:rsid w:val="0016696F"/>
    <w:rsid w:val="00166CBF"/>
    <w:rsid w:val="00166F1A"/>
    <w:rsid w:val="001671B8"/>
    <w:rsid w:val="0016784E"/>
    <w:rsid w:val="00167854"/>
    <w:rsid w:val="00167881"/>
    <w:rsid w:val="00167966"/>
    <w:rsid w:val="00170385"/>
    <w:rsid w:val="00170603"/>
    <w:rsid w:val="00170653"/>
    <w:rsid w:val="00170710"/>
    <w:rsid w:val="001707E5"/>
    <w:rsid w:val="001708A3"/>
    <w:rsid w:val="0017094C"/>
    <w:rsid w:val="001709BC"/>
    <w:rsid w:val="00170B39"/>
    <w:rsid w:val="00170C2E"/>
    <w:rsid w:val="00170D2C"/>
    <w:rsid w:val="00170EBF"/>
    <w:rsid w:val="00170FA8"/>
    <w:rsid w:val="00171282"/>
    <w:rsid w:val="0017158E"/>
    <w:rsid w:val="001716B9"/>
    <w:rsid w:val="001716D8"/>
    <w:rsid w:val="001716F6"/>
    <w:rsid w:val="00171DEA"/>
    <w:rsid w:val="00171E4A"/>
    <w:rsid w:val="00171EF8"/>
    <w:rsid w:val="00171F1C"/>
    <w:rsid w:val="001720CB"/>
    <w:rsid w:val="001720E2"/>
    <w:rsid w:val="00173122"/>
    <w:rsid w:val="00173159"/>
    <w:rsid w:val="0017327C"/>
    <w:rsid w:val="00173572"/>
    <w:rsid w:val="0017371A"/>
    <w:rsid w:val="00173876"/>
    <w:rsid w:val="0017392B"/>
    <w:rsid w:val="00173A57"/>
    <w:rsid w:val="00173E0D"/>
    <w:rsid w:val="00173E7F"/>
    <w:rsid w:val="001741EE"/>
    <w:rsid w:val="00174231"/>
    <w:rsid w:val="0017479A"/>
    <w:rsid w:val="00174FBC"/>
    <w:rsid w:val="00174FD9"/>
    <w:rsid w:val="00175546"/>
    <w:rsid w:val="00175DB3"/>
    <w:rsid w:val="00175EEE"/>
    <w:rsid w:val="00176110"/>
    <w:rsid w:val="001761AF"/>
    <w:rsid w:val="0017694F"/>
    <w:rsid w:val="00176C5D"/>
    <w:rsid w:val="00176EAD"/>
    <w:rsid w:val="00176EEC"/>
    <w:rsid w:val="00176FED"/>
    <w:rsid w:val="0017753A"/>
    <w:rsid w:val="001775BD"/>
    <w:rsid w:val="001778C5"/>
    <w:rsid w:val="00177CFB"/>
    <w:rsid w:val="00180225"/>
    <w:rsid w:val="001802D6"/>
    <w:rsid w:val="0018046D"/>
    <w:rsid w:val="0018056F"/>
    <w:rsid w:val="001805E0"/>
    <w:rsid w:val="00180662"/>
    <w:rsid w:val="00180973"/>
    <w:rsid w:val="00180BEC"/>
    <w:rsid w:val="00180CA1"/>
    <w:rsid w:val="00181043"/>
    <w:rsid w:val="001810F1"/>
    <w:rsid w:val="001813F3"/>
    <w:rsid w:val="00181561"/>
    <w:rsid w:val="0018158A"/>
    <w:rsid w:val="00181786"/>
    <w:rsid w:val="00181BC0"/>
    <w:rsid w:val="00181BF9"/>
    <w:rsid w:val="00181D9F"/>
    <w:rsid w:val="00181DEB"/>
    <w:rsid w:val="00182005"/>
    <w:rsid w:val="00182109"/>
    <w:rsid w:val="001822F9"/>
    <w:rsid w:val="001823C7"/>
    <w:rsid w:val="0018241C"/>
    <w:rsid w:val="00182759"/>
    <w:rsid w:val="00182C62"/>
    <w:rsid w:val="00182DE9"/>
    <w:rsid w:val="00183042"/>
    <w:rsid w:val="00183080"/>
    <w:rsid w:val="0018324E"/>
    <w:rsid w:val="00183274"/>
    <w:rsid w:val="001832FA"/>
    <w:rsid w:val="00183333"/>
    <w:rsid w:val="00183447"/>
    <w:rsid w:val="0018381F"/>
    <w:rsid w:val="001839E3"/>
    <w:rsid w:val="00183D0C"/>
    <w:rsid w:val="00183FD5"/>
    <w:rsid w:val="00184064"/>
    <w:rsid w:val="001841E1"/>
    <w:rsid w:val="001842C6"/>
    <w:rsid w:val="0018459F"/>
    <w:rsid w:val="001845CA"/>
    <w:rsid w:val="00184853"/>
    <w:rsid w:val="00184967"/>
    <w:rsid w:val="00184993"/>
    <w:rsid w:val="00184BDA"/>
    <w:rsid w:val="00184CF1"/>
    <w:rsid w:val="00184F02"/>
    <w:rsid w:val="0018503E"/>
    <w:rsid w:val="001856D4"/>
    <w:rsid w:val="001858C6"/>
    <w:rsid w:val="001859B5"/>
    <w:rsid w:val="00185C6C"/>
    <w:rsid w:val="00185CB8"/>
    <w:rsid w:val="00185D47"/>
    <w:rsid w:val="00185D71"/>
    <w:rsid w:val="0018612F"/>
    <w:rsid w:val="0018633B"/>
    <w:rsid w:val="001866AF"/>
    <w:rsid w:val="00186761"/>
    <w:rsid w:val="00186B74"/>
    <w:rsid w:val="00186BC9"/>
    <w:rsid w:val="00186F95"/>
    <w:rsid w:val="00187091"/>
    <w:rsid w:val="00187155"/>
    <w:rsid w:val="001875F9"/>
    <w:rsid w:val="00187682"/>
    <w:rsid w:val="001878F8"/>
    <w:rsid w:val="00187AF3"/>
    <w:rsid w:val="00187B02"/>
    <w:rsid w:val="00187B81"/>
    <w:rsid w:val="00187C13"/>
    <w:rsid w:val="00187D89"/>
    <w:rsid w:val="00187EFC"/>
    <w:rsid w:val="00187FE4"/>
    <w:rsid w:val="00190238"/>
    <w:rsid w:val="001908DC"/>
    <w:rsid w:val="00190930"/>
    <w:rsid w:val="00190D33"/>
    <w:rsid w:val="001910B8"/>
    <w:rsid w:val="00191356"/>
    <w:rsid w:val="0019145F"/>
    <w:rsid w:val="00191590"/>
    <w:rsid w:val="001915D4"/>
    <w:rsid w:val="00191664"/>
    <w:rsid w:val="00191734"/>
    <w:rsid w:val="001917E0"/>
    <w:rsid w:val="001918CA"/>
    <w:rsid w:val="00191AED"/>
    <w:rsid w:val="00191B3D"/>
    <w:rsid w:val="00191C4A"/>
    <w:rsid w:val="00191F2B"/>
    <w:rsid w:val="00191F86"/>
    <w:rsid w:val="00192246"/>
    <w:rsid w:val="00192341"/>
    <w:rsid w:val="00192362"/>
    <w:rsid w:val="00192380"/>
    <w:rsid w:val="00192624"/>
    <w:rsid w:val="001926E3"/>
    <w:rsid w:val="00192867"/>
    <w:rsid w:val="0019296D"/>
    <w:rsid w:val="00192A4B"/>
    <w:rsid w:val="00192C16"/>
    <w:rsid w:val="001935CB"/>
    <w:rsid w:val="001937AF"/>
    <w:rsid w:val="001937ED"/>
    <w:rsid w:val="00193A06"/>
    <w:rsid w:val="00193D3F"/>
    <w:rsid w:val="00193E55"/>
    <w:rsid w:val="00193F67"/>
    <w:rsid w:val="00194035"/>
    <w:rsid w:val="00194375"/>
    <w:rsid w:val="001944C4"/>
    <w:rsid w:val="001945BE"/>
    <w:rsid w:val="00194675"/>
    <w:rsid w:val="00194750"/>
    <w:rsid w:val="001947F0"/>
    <w:rsid w:val="00194A2F"/>
    <w:rsid w:val="00194A3A"/>
    <w:rsid w:val="00194C27"/>
    <w:rsid w:val="00194C48"/>
    <w:rsid w:val="00194D9C"/>
    <w:rsid w:val="00194E1C"/>
    <w:rsid w:val="00194E1D"/>
    <w:rsid w:val="00195020"/>
    <w:rsid w:val="001950B9"/>
    <w:rsid w:val="001951BD"/>
    <w:rsid w:val="001951DB"/>
    <w:rsid w:val="00195460"/>
    <w:rsid w:val="00195470"/>
    <w:rsid w:val="001955E5"/>
    <w:rsid w:val="00195655"/>
    <w:rsid w:val="0019595A"/>
    <w:rsid w:val="00195B6E"/>
    <w:rsid w:val="00195D72"/>
    <w:rsid w:val="00195FB0"/>
    <w:rsid w:val="00195FF9"/>
    <w:rsid w:val="00196003"/>
    <w:rsid w:val="0019608E"/>
    <w:rsid w:val="001961C0"/>
    <w:rsid w:val="001961D7"/>
    <w:rsid w:val="00196544"/>
    <w:rsid w:val="00196646"/>
    <w:rsid w:val="001968FC"/>
    <w:rsid w:val="00196A60"/>
    <w:rsid w:val="00196C41"/>
    <w:rsid w:val="00196D76"/>
    <w:rsid w:val="00196F0E"/>
    <w:rsid w:val="0019719D"/>
    <w:rsid w:val="0019750B"/>
    <w:rsid w:val="001976CF"/>
    <w:rsid w:val="00197896"/>
    <w:rsid w:val="00197A9F"/>
    <w:rsid w:val="00197B20"/>
    <w:rsid w:val="00197D9E"/>
    <w:rsid w:val="001A008B"/>
    <w:rsid w:val="001A00D6"/>
    <w:rsid w:val="001A026F"/>
    <w:rsid w:val="001A0637"/>
    <w:rsid w:val="001A06DF"/>
    <w:rsid w:val="001A0814"/>
    <w:rsid w:val="001A0826"/>
    <w:rsid w:val="001A085B"/>
    <w:rsid w:val="001A0993"/>
    <w:rsid w:val="001A0F45"/>
    <w:rsid w:val="001A0F8B"/>
    <w:rsid w:val="001A1009"/>
    <w:rsid w:val="001A124E"/>
    <w:rsid w:val="001A12D1"/>
    <w:rsid w:val="001A12F5"/>
    <w:rsid w:val="001A1570"/>
    <w:rsid w:val="001A16A2"/>
    <w:rsid w:val="001A180F"/>
    <w:rsid w:val="001A18B1"/>
    <w:rsid w:val="001A1949"/>
    <w:rsid w:val="001A1996"/>
    <w:rsid w:val="001A1B9F"/>
    <w:rsid w:val="001A1FC8"/>
    <w:rsid w:val="001A2496"/>
    <w:rsid w:val="001A24E6"/>
    <w:rsid w:val="001A277D"/>
    <w:rsid w:val="001A2A65"/>
    <w:rsid w:val="001A2A9B"/>
    <w:rsid w:val="001A2DC9"/>
    <w:rsid w:val="001A2FA8"/>
    <w:rsid w:val="001A30A8"/>
    <w:rsid w:val="001A30F1"/>
    <w:rsid w:val="001A3655"/>
    <w:rsid w:val="001A3923"/>
    <w:rsid w:val="001A39FC"/>
    <w:rsid w:val="001A3A22"/>
    <w:rsid w:val="001A3AD1"/>
    <w:rsid w:val="001A3C9B"/>
    <w:rsid w:val="001A3E0B"/>
    <w:rsid w:val="001A3FE6"/>
    <w:rsid w:val="001A4141"/>
    <w:rsid w:val="001A462E"/>
    <w:rsid w:val="001A4A15"/>
    <w:rsid w:val="001A4CC8"/>
    <w:rsid w:val="001A4DCE"/>
    <w:rsid w:val="001A5069"/>
    <w:rsid w:val="001A5082"/>
    <w:rsid w:val="001A50D3"/>
    <w:rsid w:val="001A50F1"/>
    <w:rsid w:val="001A51B9"/>
    <w:rsid w:val="001A53B1"/>
    <w:rsid w:val="001A54F9"/>
    <w:rsid w:val="001A56D7"/>
    <w:rsid w:val="001A56F4"/>
    <w:rsid w:val="001A5867"/>
    <w:rsid w:val="001A58AF"/>
    <w:rsid w:val="001A58B8"/>
    <w:rsid w:val="001A5C55"/>
    <w:rsid w:val="001A5E52"/>
    <w:rsid w:val="001A5F6C"/>
    <w:rsid w:val="001A61E3"/>
    <w:rsid w:val="001A6241"/>
    <w:rsid w:val="001A63B3"/>
    <w:rsid w:val="001A64BA"/>
    <w:rsid w:val="001A6576"/>
    <w:rsid w:val="001A65CA"/>
    <w:rsid w:val="001A6A3D"/>
    <w:rsid w:val="001A6D55"/>
    <w:rsid w:val="001A6F4E"/>
    <w:rsid w:val="001A7100"/>
    <w:rsid w:val="001A7203"/>
    <w:rsid w:val="001A73C8"/>
    <w:rsid w:val="001A7578"/>
    <w:rsid w:val="001A765A"/>
    <w:rsid w:val="001A7A11"/>
    <w:rsid w:val="001A7C86"/>
    <w:rsid w:val="001A7D34"/>
    <w:rsid w:val="001A7D77"/>
    <w:rsid w:val="001A7E0B"/>
    <w:rsid w:val="001A7F02"/>
    <w:rsid w:val="001A7F81"/>
    <w:rsid w:val="001B0244"/>
    <w:rsid w:val="001B031C"/>
    <w:rsid w:val="001B039A"/>
    <w:rsid w:val="001B0513"/>
    <w:rsid w:val="001B08C6"/>
    <w:rsid w:val="001B09E1"/>
    <w:rsid w:val="001B0A3D"/>
    <w:rsid w:val="001B0A43"/>
    <w:rsid w:val="001B0D40"/>
    <w:rsid w:val="001B0DDA"/>
    <w:rsid w:val="001B0E41"/>
    <w:rsid w:val="001B10B5"/>
    <w:rsid w:val="001B10CF"/>
    <w:rsid w:val="001B11DB"/>
    <w:rsid w:val="001B11E7"/>
    <w:rsid w:val="001B12B6"/>
    <w:rsid w:val="001B1326"/>
    <w:rsid w:val="001B14C8"/>
    <w:rsid w:val="001B176B"/>
    <w:rsid w:val="001B19F4"/>
    <w:rsid w:val="001B1B06"/>
    <w:rsid w:val="001B1C18"/>
    <w:rsid w:val="001B230A"/>
    <w:rsid w:val="001B2780"/>
    <w:rsid w:val="001B29CD"/>
    <w:rsid w:val="001B29FA"/>
    <w:rsid w:val="001B2A3B"/>
    <w:rsid w:val="001B2A7C"/>
    <w:rsid w:val="001B2AE1"/>
    <w:rsid w:val="001B2C32"/>
    <w:rsid w:val="001B2DAC"/>
    <w:rsid w:val="001B322A"/>
    <w:rsid w:val="001B324C"/>
    <w:rsid w:val="001B32A0"/>
    <w:rsid w:val="001B3392"/>
    <w:rsid w:val="001B34E8"/>
    <w:rsid w:val="001B35A4"/>
    <w:rsid w:val="001B366D"/>
    <w:rsid w:val="001B3708"/>
    <w:rsid w:val="001B38C8"/>
    <w:rsid w:val="001B3B17"/>
    <w:rsid w:val="001B3B3C"/>
    <w:rsid w:val="001B3C42"/>
    <w:rsid w:val="001B3D4F"/>
    <w:rsid w:val="001B3F78"/>
    <w:rsid w:val="001B4104"/>
    <w:rsid w:val="001B46C9"/>
    <w:rsid w:val="001B481D"/>
    <w:rsid w:val="001B4878"/>
    <w:rsid w:val="001B487B"/>
    <w:rsid w:val="001B4889"/>
    <w:rsid w:val="001B48A4"/>
    <w:rsid w:val="001B4BCB"/>
    <w:rsid w:val="001B4D3F"/>
    <w:rsid w:val="001B5069"/>
    <w:rsid w:val="001B50AA"/>
    <w:rsid w:val="001B50EC"/>
    <w:rsid w:val="001B51C3"/>
    <w:rsid w:val="001B5434"/>
    <w:rsid w:val="001B5502"/>
    <w:rsid w:val="001B557F"/>
    <w:rsid w:val="001B57BA"/>
    <w:rsid w:val="001B58E8"/>
    <w:rsid w:val="001B5C89"/>
    <w:rsid w:val="001B5E09"/>
    <w:rsid w:val="001B5E3C"/>
    <w:rsid w:val="001B5E9B"/>
    <w:rsid w:val="001B5EBF"/>
    <w:rsid w:val="001B623F"/>
    <w:rsid w:val="001B6361"/>
    <w:rsid w:val="001B6490"/>
    <w:rsid w:val="001B64FB"/>
    <w:rsid w:val="001B6656"/>
    <w:rsid w:val="001B6F84"/>
    <w:rsid w:val="001B7380"/>
    <w:rsid w:val="001B7388"/>
    <w:rsid w:val="001B7566"/>
    <w:rsid w:val="001B758B"/>
    <w:rsid w:val="001B759A"/>
    <w:rsid w:val="001B7A59"/>
    <w:rsid w:val="001B7E2F"/>
    <w:rsid w:val="001B7F48"/>
    <w:rsid w:val="001C0261"/>
    <w:rsid w:val="001C02CC"/>
    <w:rsid w:val="001C04B0"/>
    <w:rsid w:val="001C051C"/>
    <w:rsid w:val="001C0682"/>
    <w:rsid w:val="001C07DA"/>
    <w:rsid w:val="001C0DB8"/>
    <w:rsid w:val="001C0DFC"/>
    <w:rsid w:val="001C12D0"/>
    <w:rsid w:val="001C1383"/>
    <w:rsid w:val="001C13A1"/>
    <w:rsid w:val="001C14C8"/>
    <w:rsid w:val="001C15E6"/>
    <w:rsid w:val="001C1970"/>
    <w:rsid w:val="001C1A38"/>
    <w:rsid w:val="001C1C98"/>
    <w:rsid w:val="001C1D1A"/>
    <w:rsid w:val="001C1D29"/>
    <w:rsid w:val="001C2034"/>
    <w:rsid w:val="001C22F1"/>
    <w:rsid w:val="001C2756"/>
    <w:rsid w:val="001C29F8"/>
    <w:rsid w:val="001C2FF2"/>
    <w:rsid w:val="001C301D"/>
    <w:rsid w:val="001C30DB"/>
    <w:rsid w:val="001C3188"/>
    <w:rsid w:val="001C31DC"/>
    <w:rsid w:val="001C338F"/>
    <w:rsid w:val="001C33FD"/>
    <w:rsid w:val="001C34EF"/>
    <w:rsid w:val="001C373F"/>
    <w:rsid w:val="001C3988"/>
    <w:rsid w:val="001C3A8A"/>
    <w:rsid w:val="001C3BDE"/>
    <w:rsid w:val="001C3F27"/>
    <w:rsid w:val="001C4089"/>
    <w:rsid w:val="001C40FB"/>
    <w:rsid w:val="001C424E"/>
    <w:rsid w:val="001C425F"/>
    <w:rsid w:val="001C4397"/>
    <w:rsid w:val="001C439E"/>
    <w:rsid w:val="001C4513"/>
    <w:rsid w:val="001C46EA"/>
    <w:rsid w:val="001C4783"/>
    <w:rsid w:val="001C48C2"/>
    <w:rsid w:val="001C4A68"/>
    <w:rsid w:val="001C4AC7"/>
    <w:rsid w:val="001C4BC0"/>
    <w:rsid w:val="001C4DF3"/>
    <w:rsid w:val="001C5397"/>
    <w:rsid w:val="001C5470"/>
    <w:rsid w:val="001C5577"/>
    <w:rsid w:val="001C5810"/>
    <w:rsid w:val="001C5A30"/>
    <w:rsid w:val="001C5C40"/>
    <w:rsid w:val="001C5C64"/>
    <w:rsid w:val="001C5DC0"/>
    <w:rsid w:val="001C5E08"/>
    <w:rsid w:val="001C5FE8"/>
    <w:rsid w:val="001C60E0"/>
    <w:rsid w:val="001C62B7"/>
    <w:rsid w:val="001C639D"/>
    <w:rsid w:val="001C661F"/>
    <w:rsid w:val="001C6628"/>
    <w:rsid w:val="001C6B26"/>
    <w:rsid w:val="001C6B8E"/>
    <w:rsid w:val="001C6B96"/>
    <w:rsid w:val="001C7071"/>
    <w:rsid w:val="001C70F7"/>
    <w:rsid w:val="001C7156"/>
    <w:rsid w:val="001C72B8"/>
    <w:rsid w:val="001C730C"/>
    <w:rsid w:val="001C77C3"/>
    <w:rsid w:val="001C7820"/>
    <w:rsid w:val="001C7B01"/>
    <w:rsid w:val="001C7FE2"/>
    <w:rsid w:val="001D0022"/>
    <w:rsid w:val="001D0124"/>
    <w:rsid w:val="001D034E"/>
    <w:rsid w:val="001D0936"/>
    <w:rsid w:val="001D0A8D"/>
    <w:rsid w:val="001D0B51"/>
    <w:rsid w:val="001D0E22"/>
    <w:rsid w:val="001D0ED5"/>
    <w:rsid w:val="001D0F21"/>
    <w:rsid w:val="001D119C"/>
    <w:rsid w:val="001D160C"/>
    <w:rsid w:val="001D16B7"/>
    <w:rsid w:val="001D1791"/>
    <w:rsid w:val="001D1BD5"/>
    <w:rsid w:val="001D1C69"/>
    <w:rsid w:val="001D2137"/>
    <w:rsid w:val="001D2296"/>
    <w:rsid w:val="001D241B"/>
    <w:rsid w:val="001D2C09"/>
    <w:rsid w:val="001D2DDB"/>
    <w:rsid w:val="001D3042"/>
    <w:rsid w:val="001D31C2"/>
    <w:rsid w:val="001D3382"/>
    <w:rsid w:val="001D346C"/>
    <w:rsid w:val="001D365D"/>
    <w:rsid w:val="001D3835"/>
    <w:rsid w:val="001D39E4"/>
    <w:rsid w:val="001D3A1D"/>
    <w:rsid w:val="001D3B65"/>
    <w:rsid w:val="001D3BBB"/>
    <w:rsid w:val="001D3CB2"/>
    <w:rsid w:val="001D3CC1"/>
    <w:rsid w:val="001D3E0A"/>
    <w:rsid w:val="001D41B7"/>
    <w:rsid w:val="001D4252"/>
    <w:rsid w:val="001D43C1"/>
    <w:rsid w:val="001D471D"/>
    <w:rsid w:val="001D476C"/>
    <w:rsid w:val="001D48B6"/>
    <w:rsid w:val="001D4D2D"/>
    <w:rsid w:val="001D4D74"/>
    <w:rsid w:val="001D501A"/>
    <w:rsid w:val="001D5037"/>
    <w:rsid w:val="001D5053"/>
    <w:rsid w:val="001D515E"/>
    <w:rsid w:val="001D54BE"/>
    <w:rsid w:val="001D5663"/>
    <w:rsid w:val="001D5754"/>
    <w:rsid w:val="001D5904"/>
    <w:rsid w:val="001D5A94"/>
    <w:rsid w:val="001D5AE4"/>
    <w:rsid w:val="001D5BE1"/>
    <w:rsid w:val="001D5CEC"/>
    <w:rsid w:val="001D5D12"/>
    <w:rsid w:val="001D5D3D"/>
    <w:rsid w:val="001D6121"/>
    <w:rsid w:val="001D62DF"/>
    <w:rsid w:val="001D66B6"/>
    <w:rsid w:val="001D6873"/>
    <w:rsid w:val="001D6918"/>
    <w:rsid w:val="001D6A7C"/>
    <w:rsid w:val="001D6C87"/>
    <w:rsid w:val="001D6F9D"/>
    <w:rsid w:val="001D75A6"/>
    <w:rsid w:val="001D7ADB"/>
    <w:rsid w:val="001D7B70"/>
    <w:rsid w:val="001D7DC9"/>
    <w:rsid w:val="001D7E4F"/>
    <w:rsid w:val="001E00FC"/>
    <w:rsid w:val="001E078E"/>
    <w:rsid w:val="001E097D"/>
    <w:rsid w:val="001E0A80"/>
    <w:rsid w:val="001E0C67"/>
    <w:rsid w:val="001E0D8D"/>
    <w:rsid w:val="001E1032"/>
    <w:rsid w:val="001E1169"/>
    <w:rsid w:val="001E125C"/>
    <w:rsid w:val="001E13B6"/>
    <w:rsid w:val="001E13F9"/>
    <w:rsid w:val="001E144B"/>
    <w:rsid w:val="001E17A5"/>
    <w:rsid w:val="001E17C4"/>
    <w:rsid w:val="001E18C5"/>
    <w:rsid w:val="001E199A"/>
    <w:rsid w:val="001E19D3"/>
    <w:rsid w:val="001E1A4E"/>
    <w:rsid w:val="001E1A6E"/>
    <w:rsid w:val="001E1CF7"/>
    <w:rsid w:val="001E1D6A"/>
    <w:rsid w:val="001E1DBB"/>
    <w:rsid w:val="001E20F1"/>
    <w:rsid w:val="001E2121"/>
    <w:rsid w:val="001E24CE"/>
    <w:rsid w:val="001E268C"/>
    <w:rsid w:val="001E2823"/>
    <w:rsid w:val="001E2AFB"/>
    <w:rsid w:val="001E2B72"/>
    <w:rsid w:val="001E2BBA"/>
    <w:rsid w:val="001E2BE2"/>
    <w:rsid w:val="001E2E16"/>
    <w:rsid w:val="001E311D"/>
    <w:rsid w:val="001E314D"/>
    <w:rsid w:val="001E31B7"/>
    <w:rsid w:val="001E3355"/>
    <w:rsid w:val="001E3416"/>
    <w:rsid w:val="001E34E7"/>
    <w:rsid w:val="001E351D"/>
    <w:rsid w:val="001E38B1"/>
    <w:rsid w:val="001E39DD"/>
    <w:rsid w:val="001E3DDF"/>
    <w:rsid w:val="001E402C"/>
    <w:rsid w:val="001E406B"/>
    <w:rsid w:val="001E427B"/>
    <w:rsid w:val="001E42B8"/>
    <w:rsid w:val="001E44AF"/>
    <w:rsid w:val="001E4537"/>
    <w:rsid w:val="001E45BF"/>
    <w:rsid w:val="001E46C0"/>
    <w:rsid w:val="001E475C"/>
    <w:rsid w:val="001E4775"/>
    <w:rsid w:val="001E49F4"/>
    <w:rsid w:val="001E4C54"/>
    <w:rsid w:val="001E4E94"/>
    <w:rsid w:val="001E4EED"/>
    <w:rsid w:val="001E4F2C"/>
    <w:rsid w:val="001E4F76"/>
    <w:rsid w:val="001E5154"/>
    <w:rsid w:val="001E5216"/>
    <w:rsid w:val="001E526A"/>
    <w:rsid w:val="001E568F"/>
    <w:rsid w:val="001E56E3"/>
    <w:rsid w:val="001E5753"/>
    <w:rsid w:val="001E578D"/>
    <w:rsid w:val="001E5A2F"/>
    <w:rsid w:val="001E5A57"/>
    <w:rsid w:val="001E5BCA"/>
    <w:rsid w:val="001E5EDE"/>
    <w:rsid w:val="001E60C8"/>
    <w:rsid w:val="001E6473"/>
    <w:rsid w:val="001E67FD"/>
    <w:rsid w:val="001E689B"/>
    <w:rsid w:val="001E6B6E"/>
    <w:rsid w:val="001E6E23"/>
    <w:rsid w:val="001E6F0D"/>
    <w:rsid w:val="001E7348"/>
    <w:rsid w:val="001E7630"/>
    <w:rsid w:val="001E7666"/>
    <w:rsid w:val="001E79C5"/>
    <w:rsid w:val="001E7CE0"/>
    <w:rsid w:val="001E7D8B"/>
    <w:rsid w:val="001E7F98"/>
    <w:rsid w:val="001F0169"/>
    <w:rsid w:val="001F04CC"/>
    <w:rsid w:val="001F05A5"/>
    <w:rsid w:val="001F0613"/>
    <w:rsid w:val="001F094E"/>
    <w:rsid w:val="001F09B8"/>
    <w:rsid w:val="001F0A57"/>
    <w:rsid w:val="001F0B5A"/>
    <w:rsid w:val="001F0E67"/>
    <w:rsid w:val="001F0F22"/>
    <w:rsid w:val="001F11B7"/>
    <w:rsid w:val="001F1536"/>
    <w:rsid w:val="001F1548"/>
    <w:rsid w:val="001F1825"/>
    <w:rsid w:val="001F1929"/>
    <w:rsid w:val="001F1B23"/>
    <w:rsid w:val="001F1B5E"/>
    <w:rsid w:val="001F1BCA"/>
    <w:rsid w:val="001F1C52"/>
    <w:rsid w:val="001F1C92"/>
    <w:rsid w:val="001F1CE9"/>
    <w:rsid w:val="001F1DAA"/>
    <w:rsid w:val="001F20AB"/>
    <w:rsid w:val="001F22EA"/>
    <w:rsid w:val="001F2371"/>
    <w:rsid w:val="001F2425"/>
    <w:rsid w:val="001F26B0"/>
    <w:rsid w:val="001F2887"/>
    <w:rsid w:val="001F29FB"/>
    <w:rsid w:val="001F2CC4"/>
    <w:rsid w:val="001F2D42"/>
    <w:rsid w:val="001F2D79"/>
    <w:rsid w:val="001F2DDD"/>
    <w:rsid w:val="001F2E28"/>
    <w:rsid w:val="001F31D4"/>
    <w:rsid w:val="001F330C"/>
    <w:rsid w:val="001F334D"/>
    <w:rsid w:val="001F3569"/>
    <w:rsid w:val="001F35B2"/>
    <w:rsid w:val="001F3600"/>
    <w:rsid w:val="001F369C"/>
    <w:rsid w:val="001F37F2"/>
    <w:rsid w:val="001F39BA"/>
    <w:rsid w:val="001F3E47"/>
    <w:rsid w:val="001F3EE3"/>
    <w:rsid w:val="001F401D"/>
    <w:rsid w:val="001F4179"/>
    <w:rsid w:val="001F41AD"/>
    <w:rsid w:val="001F41DD"/>
    <w:rsid w:val="001F43EA"/>
    <w:rsid w:val="001F4407"/>
    <w:rsid w:val="001F46D5"/>
    <w:rsid w:val="001F4AB7"/>
    <w:rsid w:val="001F4CC9"/>
    <w:rsid w:val="001F4DCA"/>
    <w:rsid w:val="001F4E09"/>
    <w:rsid w:val="001F4E9D"/>
    <w:rsid w:val="001F4F36"/>
    <w:rsid w:val="001F4F47"/>
    <w:rsid w:val="001F4F8B"/>
    <w:rsid w:val="001F50A7"/>
    <w:rsid w:val="001F51B8"/>
    <w:rsid w:val="001F52CA"/>
    <w:rsid w:val="001F543B"/>
    <w:rsid w:val="001F547C"/>
    <w:rsid w:val="001F5685"/>
    <w:rsid w:val="001F5714"/>
    <w:rsid w:val="001F5B47"/>
    <w:rsid w:val="001F5B69"/>
    <w:rsid w:val="001F5CC6"/>
    <w:rsid w:val="001F5F6A"/>
    <w:rsid w:val="001F6070"/>
    <w:rsid w:val="001F6271"/>
    <w:rsid w:val="001F6337"/>
    <w:rsid w:val="001F64ED"/>
    <w:rsid w:val="001F6680"/>
    <w:rsid w:val="001F66DE"/>
    <w:rsid w:val="001F6C07"/>
    <w:rsid w:val="001F6C8A"/>
    <w:rsid w:val="001F6DF0"/>
    <w:rsid w:val="001F6EC0"/>
    <w:rsid w:val="001F6ECE"/>
    <w:rsid w:val="001F6ED0"/>
    <w:rsid w:val="001F73FA"/>
    <w:rsid w:val="001F7409"/>
    <w:rsid w:val="001F794E"/>
    <w:rsid w:val="001F7A93"/>
    <w:rsid w:val="001F7BD6"/>
    <w:rsid w:val="001F7CBC"/>
    <w:rsid w:val="001F7D00"/>
    <w:rsid w:val="001F7D47"/>
    <w:rsid w:val="001F7E3E"/>
    <w:rsid w:val="001F7E54"/>
    <w:rsid w:val="001F7E66"/>
    <w:rsid w:val="001F7E6A"/>
    <w:rsid w:val="001F7F43"/>
    <w:rsid w:val="001F7FFC"/>
    <w:rsid w:val="00200094"/>
    <w:rsid w:val="0020009E"/>
    <w:rsid w:val="002000C7"/>
    <w:rsid w:val="002000E0"/>
    <w:rsid w:val="00200105"/>
    <w:rsid w:val="0020019D"/>
    <w:rsid w:val="002001A6"/>
    <w:rsid w:val="00200266"/>
    <w:rsid w:val="0020033E"/>
    <w:rsid w:val="00200382"/>
    <w:rsid w:val="002006E3"/>
    <w:rsid w:val="0020098C"/>
    <w:rsid w:val="00200B8C"/>
    <w:rsid w:val="00200E31"/>
    <w:rsid w:val="00200E32"/>
    <w:rsid w:val="00200F71"/>
    <w:rsid w:val="00200FE9"/>
    <w:rsid w:val="00201126"/>
    <w:rsid w:val="0020113D"/>
    <w:rsid w:val="0020133F"/>
    <w:rsid w:val="0020134D"/>
    <w:rsid w:val="002013F4"/>
    <w:rsid w:val="0020161E"/>
    <w:rsid w:val="002016F9"/>
    <w:rsid w:val="0020175E"/>
    <w:rsid w:val="0020188E"/>
    <w:rsid w:val="00201BA0"/>
    <w:rsid w:val="00201C23"/>
    <w:rsid w:val="00201DFE"/>
    <w:rsid w:val="00201E10"/>
    <w:rsid w:val="00201EE8"/>
    <w:rsid w:val="00201F1C"/>
    <w:rsid w:val="00202098"/>
    <w:rsid w:val="0020223D"/>
    <w:rsid w:val="0020287B"/>
    <w:rsid w:val="00202A31"/>
    <w:rsid w:val="00202AAE"/>
    <w:rsid w:val="00202B8B"/>
    <w:rsid w:val="00202F8E"/>
    <w:rsid w:val="00203368"/>
    <w:rsid w:val="00203427"/>
    <w:rsid w:val="0020356C"/>
    <w:rsid w:val="0020358D"/>
    <w:rsid w:val="002036D2"/>
    <w:rsid w:val="0020373D"/>
    <w:rsid w:val="0020384B"/>
    <w:rsid w:val="00203878"/>
    <w:rsid w:val="002038AB"/>
    <w:rsid w:val="0020393D"/>
    <w:rsid w:val="00203A0D"/>
    <w:rsid w:val="00203BAE"/>
    <w:rsid w:val="00203DFF"/>
    <w:rsid w:val="00203F83"/>
    <w:rsid w:val="00204252"/>
    <w:rsid w:val="0020447E"/>
    <w:rsid w:val="002044C4"/>
    <w:rsid w:val="002045F6"/>
    <w:rsid w:val="00204651"/>
    <w:rsid w:val="002047E1"/>
    <w:rsid w:val="002047F9"/>
    <w:rsid w:val="0020484A"/>
    <w:rsid w:val="00204876"/>
    <w:rsid w:val="002049C9"/>
    <w:rsid w:val="00204A46"/>
    <w:rsid w:val="00204BCF"/>
    <w:rsid w:val="00204C24"/>
    <w:rsid w:val="00204C83"/>
    <w:rsid w:val="00204FAB"/>
    <w:rsid w:val="00205144"/>
    <w:rsid w:val="00205312"/>
    <w:rsid w:val="00205582"/>
    <w:rsid w:val="00205865"/>
    <w:rsid w:val="002058DB"/>
    <w:rsid w:val="00205966"/>
    <w:rsid w:val="00205A97"/>
    <w:rsid w:val="00205AFC"/>
    <w:rsid w:val="00205D56"/>
    <w:rsid w:val="00206290"/>
    <w:rsid w:val="00206354"/>
    <w:rsid w:val="002063BD"/>
    <w:rsid w:val="00206600"/>
    <w:rsid w:val="002068B7"/>
    <w:rsid w:val="00206B62"/>
    <w:rsid w:val="00206B95"/>
    <w:rsid w:val="00206C4B"/>
    <w:rsid w:val="00206CFE"/>
    <w:rsid w:val="00206E70"/>
    <w:rsid w:val="00206E83"/>
    <w:rsid w:val="00206EE3"/>
    <w:rsid w:val="002070D3"/>
    <w:rsid w:val="00207120"/>
    <w:rsid w:val="00207257"/>
    <w:rsid w:val="0020755F"/>
    <w:rsid w:val="002075CF"/>
    <w:rsid w:val="00207966"/>
    <w:rsid w:val="00207A91"/>
    <w:rsid w:val="00207AC3"/>
    <w:rsid w:val="00207DEE"/>
    <w:rsid w:val="002104D3"/>
    <w:rsid w:val="00210574"/>
    <w:rsid w:val="0021066D"/>
    <w:rsid w:val="00210819"/>
    <w:rsid w:val="00210A94"/>
    <w:rsid w:val="00210C46"/>
    <w:rsid w:val="00210E9D"/>
    <w:rsid w:val="00210FE5"/>
    <w:rsid w:val="00211212"/>
    <w:rsid w:val="00211429"/>
    <w:rsid w:val="002119FD"/>
    <w:rsid w:val="00211BEA"/>
    <w:rsid w:val="0021211A"/>
    <w:rsid w:val="0021226C"/>
    <w:rsid w:val="002125A7"/>
    <w:rsid w:val="00212612"/>
    <w:rsid w:val="00212614"/>
    <w:rsid w:val="00212692"/>
    <w:rsid w:val="002128C2"/>
    <w:rsid w:val="00212929"/>
    <w:rsid w:val="002129C5"/>
    <w:rsid w:val="00212A34"/>
    <w:rsid w:val="00212DE5"/>
    <w:rsid w:val="00212E7B"/>
    <w:rsid w:val="00212E88"/>
    <w:rsid w:val="00212ECB"/>
    <w:rsid w:val="0021316F"/>
    <w:rsid w:val="002131E2"/>
    <w:rsid w:val="002132B1"/>
    <w:rsid w:val="00213321"/>
    <w:rsid w:val="00213399"/>
    <w:rsid w:val="0021357A"/>
    <w:rsid w:val="002135B6"/>
    <w:rsid w:val="00213A4D"/>
    <w:rsid w:val="00213D62"/>
    <w:rsid w:val="00213DC3"/>
    <w:rsid w:val="00213DF1"/>
    <w:rsid w:val="002140B5"/>
    <w:rsid w:val="00214121"/>
    <w:rsid w:val="00214127"/>
    <w:rsid w:val="00214443"/>
    <w:rsid w:val="00214532"/>
    <w:rsid w:val="0021457B"/>
    <w:rsid w:val="002145B7"/>
    <w:rsid w:val="0021461C"/>
    <w:rsid w:val="0021475F"/>
    <w:rsid w:val="002147ED"/>
    <w:rsid w:val="0021486B"/>
    <w:rsid w:val="00214954"/>
    <w:rsid w:val="00214A00"/>
    <w:rsid w:val="00214EF2"/>
    <w:rsid w:val="00215041"/>
    <w:rsid w:val="0021517F"/>
    <w:rsid w:val="002151EC"/>
    <w:rsid w:val="00215442"/>
    <w:rsid w:val="00215540"/>
    <w:rsid w:val="002157CB"/>
    <w:rsid w:val="00215809"/>
    <w:rsid w:val="0021593E"/>
    <w:rsid w:val="002159D6"/>
    <w:rsid w:val="00215A67"/>
    <w:rsid w:val="00215AB5"/>
    <w:rsid w:val="00215FBE"/>
    <w:rsid w:val="00216100"/>
    <w:rsid w:val="00216223"/>
    <w:rsid w:val="0021631D"/>
    <w:rsid w:val="002165C0"/>
    <w:rsid w:val="00216773"/>
    <w:rsid w:val="0021681E"/>
    <w:rsid w:val="002168B5"/>
    <w:rsid w:val="002168D4"/>
    <w:rsid w:val="002168D5"/>
    <w:rsid w:val="00216BC7"/>
    <w:rsid w:val="00216C59"/>
    <w:rsid w:val="00217069"/>
    <w:rsid w:val="002172A6"/>
    <w:rsid w:val="002174A1"/>
    <w:rsid w:val="00217521"/>
    <w:rsid w:val="00217741"/>
    <w:rsid w:val="002177A4"/>
    <w:rsid w:val="00217888"/>
    <w:rsid w:val="00217A26"/>
    <w:rsid w:val="00217A6D"/>
    <w:rsid w:val="00217C4B"/>
    <w:rsid w:val="00217F12"/>
    <w:rsid w:val="00220003"/>
    <w:rsid w:val="0022022C"/>
    <w:rsid w:val="00220377"/>
    <w:rsid w:val="00220592"/>
    <w:rsid w:val="00220711"/>
    <w:rsid w:val="0022072D"/>
    <w:rsid w:val="00220809"/>
    <w:rsid w:val="0022092D"/>
    <w:rsid w:val="002209A8"/>
    <w:rsid w:val="00220CE7"/>
    <w:rsid w:val="00220D18"/>
    <w:rsid w:val="00220D5C"/>
    <w:rsid w:val="00220E0C"/>
    <w:rsid w:val="00220F03"/>
    <w:rsid w:val="00221428"/>
    <w:rsid w:val="00221700"/>
    <w:rsid w:val="0022186E"/>
    <w:rsid w:val="002218AF"/>
    <w:rsid w:val="00221A9E"/>
    <w:rsid w:val="00221E27"/>
    <w:rsid w:val="00222114"/>
    <w:rsid w:val="0022212D"/>
    <w:rsid w:val="00222315"/>
    <w:rsid w:val="00222408"/>
    <w:rsid w:val="00222440"/>
    <w:rsid w:val="00222682"/>
    <w:rsid w:val="00222740"/>
    <w:rsid w:val="002228BB"/>
    <w:rsid w:val="00222AF2"/>
    <w:rsid w:val="00222BA7"/>
    <w:rsid w:val="00222C65"/>
    <w:rsid w:val="00222E0D"/>
    <w:rsid w:val="00222EE9"/>
    <w:rsid w:val="00222F76"/>
    <w:rsid w:val="00223210"/>
    <w:rsid w:val="00223227"/>
    <w:rsid w:val="002234EF"/>
    <w:rsid w:val="0022366D"/>
    <w:rsid w:val="002237B9"/>
    <w:rsid w:val="002238AA"/>
    <w:rsid w:val="00223B69"/>
    <w:rsid w:val="00223BA6"/>
    <w:rsid w:val="00223E8E"/>
    <w:rsid w:val="00223F23"/>
    <w:rsid w:val="002241E1"/>
    <w:rsid w:val="002243B7"/>
    <w:rsid w:val="002243E0"/>
    <w:rsid w:val="00224504"/>
    <w:rsid w:val="002247C1"/>
    <w:rsid w:val="002248AF"/>
    <w:rsid w:val="00224C09"/>
    <w:rsid w:val="00224CCC"/>
    <w:rsid w:val="00224E02"/>
    <w:rsid w:val="002250F1"/>
    <w:rsid w:val="002252FF"/>
    <w:rsid w:val="00225310"/>
    <w:rsid w:val="002254FF"/>
    <w:rsid w:val="00225544"/>
    <w:rsid w:val="002256C1"/>
    <w:rsid w:val="0022571C"/>
    <w:rsid w:val="002259C3"/>
    <w:rsid w:val="00225D7D"/>
    <w:rsid w:val="00225F1C"/>
    <w:rsid w:val="00225FB3"/>
    <w:rsid w:val="002261BC"/>
    <w:rsid w:val="00226864"/>
    <w:rsid w:val="00226873"/>
    <w:rsid w:val="002268F5"/>
    <w:rsid w:val="00226B7D"/>
    <w:rsid w:val="00226BA6"/>
    <w:rsid w:val="00226C81"/>
    <w:rsid w:val="00226F52"/>
    <w:rsid w:val="00226F95"/>
    <w:rsid w:val="00226FC6"/>
    <w:rsid w:val="002270E3"/>
    <w:rsid w:val="0022711F"/>
    <w:rsid w:val="00227171"/>
    <w:rsid w:val="0022722E"/>
    <w:rsid w:val="00227432"/>
    <w:rsid w:val="0022753F"/>
    <w:rsid w:val="00227787"/>
    <w:rsid w:val="00227D81"/>
    <w:rsid w:val="00227D8C"/>
    <w:rsid w:val="00227F38"/>
    <w:rsid w:val="00230413"/>
    <w:rsid w:val="0023067B"/>
    <w:rsid w:val="0023069B"/>
    <w:rsid w:val="0023072E"/>
    <w:rsid w:val="00230B52"/>
    <w:rsid w:val="00230E97"/>
    <w:rsid w:val="00230EAD"/>
    <w:rsid w:val="00230F4C"/>
    <w:rsid w:val="002310CD"/>
    <w:rsid w:val="0023153B"/>
    <w:rsid w:val="00231676"/>
    <w:rsid w:val="00231704"/>
    <w:rsid w:val="0023176B"/>
    <w:rsid w:val="002317A1"/>
    <w:rsid w:val="00231915"/>
    <w:rsid w:val="00231990"/>
    <w:rsid w:val="00231A95"/>
    <w:rsid w:val="00231AC2"/>
    <w:rsid w:val="00231BD5"/>
    <w:rsid w:val="00231C79"/>
    <w:rsid w:val="00231C85"/>
    <w:rsid w:val="00231D1A"/>
    <w:rsid w:val="00231F5E"/>
    <w:rsid w:val="00231F66"/>
    <w:rsid w:val="00232086"/>
    <w:rsid w:val="002320DA"/>
    <w:rsid w:val="0023221A"/>
    <w:rsid w:val="00232447"/>
    <w:rsid w:val="002325DA"/>
    <w:rsid w:val="00232662"/>
    <w:rsid w:val="002327F7"/>
    <w:rsid w:val="00232957"/>
    <w:rsid w:val="00232994"/>
    <w:rsid w:val="00232AC9"/>
    <w:rsid w:val="00232B62"/>
    <w:rsid w:val="00232C1A"/>
    <w:rsid w:val="00232C5A"/>
    <w:rsid w:val="00232EE8"/>
    <w:rsid w:val="00233069"/>
    <w:rsid w:val="0023307D"/>
    <w:rsid w:val="002330D7"/>
    <w:rsid w:val="002331B1"/>
    <w:rsid w:val="002333E4"/>
    <w:rsid w:val="0023347C"/>
    <w:rsid w:val="0023358E"/>
    <w:rsid w:val="002336B0"/>
    <w:rsid w:val="00233858"/>
    <w:rsid w:val="00233A94"/>
    <w:rsid w:val="00233E6C"/>
    <w:rsid w:val="00233FA7"/>
    <w:rsid w:val="00233FD6"/>
    <w:rsid w:val="00234103"/>
    <w:rsid w:val="002345AE"/>
    <w:rsid w:val="00234628"/>
    <w:rsid w:val="002347C4"/>
    <w:rsid w:val="00234952"/>
    <w:rsid w:val="002349B3"/>
    <w:rsid w:val="00234AAA"/>
    <w:rsid w:val="00234B52"/>
    <w:rsid w:val="00235078"/>
    <w:rsid w:val="00235353"/>
    <w:rsid w:val="0023545B"/>
    <w:rsid w:val="002354A0"/>
    <w:rsid w:val="00235759"/>
    <w:rsid w:val="002358A5"/>
    <w:rsid w:val="00235AA1"/>
    <w:rsid w:val="00235C7B"/>
    <w:rsid w:val="00235FC0"/>
    <w:rsid w:val="002360BD"/>
    <w:rsid w:val="0023624B"/>
    <w:rsid w:val="00236345"/>
    <w:rsid w:val="002363EB"/>
    <w:rsid w:val="00236611"/>
    <w:rsid w:val="002366B6"/>
    <w:rsid w:val="00236819"/>
    <w:rsid w:val="00236A94"/>
    <w:rsid w:val="00236B12"/>
    <w:rsid w:val="00236F3A"/>
    <w:rsid w:val="002370E0"/>
    <w:rsid w:val="0023733B"/>
    <w:rsid w:val="00237437"/>
    <w:rsid w:val="00237450"/>
    <w:rsid w:val="002377D2"/>
    <w:rsid w:val="00237A06"/>
    <w:rsid w:val="00237BE7"/>
    <w:rsid w:val="0024005B"/>
    <w:rsid w:val="00240238"/>
    <w:rsid w:val="00240421"/>
    <w:rsid w:val="002405C7"/>
    <w:rsid w:val="002407AA"/>
    <w:rsid w:val="002407F7"/>
    <w:rsid w:val="00240848"/>
    <w:rsid w:val="002408BE"/>
    <w:rsid w:val="00240AA3"/>
    <w:rsid w:val="00240C79"/>
    <w:rsid w:val="00240FE5"/>
    <w:rsid w:val="002410CF"/>
    <w:rsid w:val="0024114A"/>
    <w:rsid w:val="002411F6"/>
    <w:rsid w:val="0024131F"/>
    <w:rsid w:val="00241660"/>
    <w:rsid w:val="002416DA"/>
    <w:rsid w:val="00241713"/>
    <w:rsid w:val="00241774"/>
    <w:rsid w:val="00241776"/>
    <w:rsid w:val="002418F3"/>
    <w:rsid w:val="002419E7"/>
    <w:rsid w:val="00241A18"/>
    <w:rsid w:val="00241AB5"/>
    <w:rsid w:val="00241D5C"/>
    <w:rsid w:val="00241ED7"/>
    <w:rsid w:val="00241F58"/>
    <w:rsid w:val="002423E4"/>
    <w:rsid w:val="002427CA"/>
    <w:rsid w:val="002427FC"/>
    <w:rsid w:val="00242E51"/>
    <w:rsid w:val="00242F3A"/>
    <w:rsid w:val="0024318E"/>
    <w:rsid w:val="002433E2"/>
    <w:rsid w:val="00243436"/>
    <w:rsid w:val="00243523"/>
    <w:rsid w:val="00243707"/>
    <w:rsid w:val="002438C1"/>
    <w:rsid w:val="002439B4"/>
    <w:rsid w:val="00243A85"/>
    <w:rsid w:val="00243ACC"/>
    <w:rsid w:val="00243CB8"/>
    <w:rsid w:val="0024401B"/>
    <w:rsid w:val="00244209"/>
    <w:rsid w:val="002443D0"/>
    <w:rsid w:val="0024447C"/>
    <w:rsid w:val="002445C7"/>
    <w:rsid w:val="002445E8"/>
    <w:rsid w:val="0024463D"/>
    <w:rsid w:val="00244699"/>
    <w:rsid w:val="002446AC"/>
    <w:rsid w:val="00244702"/>
    <w:rsid w:val="0024471C"/>
    <w:rsid w:val="00244720"/>
    <w:rsid w:val="002449A0"/>
    <w:rsid w:val="00244AD4"/>
    <w:rsid w:val="00244B17"/>
    <w:rsid w:val="00244D5C"/>
    <w:rsid w:val="002451FF"/>
    <w:rsid w:val="002452EE"/>
    <w:rsid w:val="0024530D"/>
    <w:rsid w:val="00245319"/>
    <w:rsid w:val="0024561A"/>
    <w:rsid w:val="00245836"/>
    <w:rsid w:val="0024587B"/>
    <w:rsid w:val="00245990"/>
    <w:rsid w:val="00245DBF"/>
    <w:rsid w:val="00245F58"/>
    <w:rsid w:val="00245F72"/>
    <w:rsid w:val="0024647F"/>
    <w:rsid w:val="002464CE"/>
    <w:rsid w:val="00246513"/>
    <w:rsid w:val="00246604"/>
    <w:rsid w:val="002468D9"/>
    <w:rsid w:val="00246926"/>
    <w:rsid w:val="0024694E"/>
    <w:rsid w:val="00246AAE"/>
    <w:rsid w:val="00246F53"/>
    <w:rsid w:val="002471AE"/>
    <w:rsid w:val="002471C1"/>
    <w:rsid w:val="00247200"/>
    <w:rsid w:val="00247285"/>
    <w:rsid w:val="002472E6"/>
    <w:rsid w:val="00247688"/>
    <w:rsid w:val="002476A3"/>
    <w:rsid w:val="002476F3"/>
    <w:rsid w:val="00247CC2"/>
    <w:rsid w:val="00247DF6"/>
    <w:rsid w:val="0025018D"/>
    <w:rsid w:val="0025021D"/>
    <w:rsid w:val="00250590"/>
    <w:rsid w:val="00250741"/>
    <w:rsid w:val="002508C7"/>
    <w:rsid w:val="00250A2C"/>
    <w:rsid w:val="00250A80"/>
    <w:rsid w:val="00250AA5"/>
    <w:rsid w:val="00250C07"/>
    <w:rsid w:val="00250C46"/>
    <w:rsid w:val="00250C56"/>
    <w:rsid w:val="00250E2A"/>
    <w:rsid w:val="00251014"/>
    <w:rsid w:val="002511E7"/>
    <w:rsid w:val="0025146F"/>
    <w:rsid w:val="00251802"/>
    <w:rsid w:val="00251A4B"/>
    <w:rsid w:val="00251F59"/>
    <w:rsid w:val="00251F6C"/>
    <w:rsid w:val="0025206B"/>
    <w:rsid w:val="00252179"/>
    <w:rsid w:val="0025239C"/>
    <w:rsid w:val="002523EE"/>
    <w:rsid w:val="002525B3"/>
    <w:rsid w:val="00252659"/>
    <w:rsid w:val="002526B7"/>
    <w:rsid w:val="002528DB"/>
    <w:rsid w:val="002529E4"/>
    <w:rsid w:val="00252B13"/>
    <w:rsid w:val="00252B60"/>
    <w:rsid w:val="00252C19"/>
    <w:rsid w:val="00252E27"/>
    <w:rsid w:val="00252EC1"/>
    <w:rsid w:val="0025303C"/>
    <w:rsid w:val="00253111"/>
    <w:rsid w:val="002532B6"/>
    <w:rsid w:val="00253548"/>
    <w:rsid w:val="0025365A"/>
    <w:rsid w:val="0025394B"/>
    <w:rsid w:val="00253F02"/>
    <w:rsid w:val="00254102"/>
    <w:rsid w:val="00254312"/>
    <w:rsid w:val="002543E9"/>
    <w:rsid w:val="002543FA"/>
    <w:rsid w:val="002545EC"/>
    <w:rsid w:val="002548BE"/>
    <w:rsid w:val="002549CC"/>
    <w:rsid w:val="00254E39"/>
    <w:rsid w:val="00254ECF"/>
    <w:rsid w:val="00254F89"/>
    <w:rsid w:val="0025511F"/>
    <w:rsid w:val="00255292"/>
    <w:rsid w:val="00255392"/>
    <w:rsid w:val="002558CE"/>
    <w:rsid w:val="00255903"/>
    <w:rsid w:val="00255949"/>
    <w:rsid w:val="002559A6"/>
    <w:rsid w:val="002559E8"/>
    <w:rsid w:val="00255B0A"/>
    <w:rsid w:val="00255CDB"/>
    <w:rsid w:val="00255FF3"/>
    <w:rsid w:val="00255FFE"/>
    <w:rsid w:val="0025614F"/>
    <w:rsid w:val="0025654D"/>
    <w:rsid w:val="00256589"/>
    <w:rsid w:val="002565D2"/>
    <w:rsid w:val="00256781"/>
    <w:rsid w:val="002567A8"/>
    <w:rsid w:val="002567D0"/>
    <w:rsid w:val="002567EB"/>
    <w:rsid w:val="00256954"/>
    <w:rsid w:val="00256B99"/>
    <w:rsid w:val="00256E47"/>
    <w:rsid w:val="00257135"/>
    <w:rsid w:val="002573DF"/>
    <w:rsid w:val="0025780D"/>
    <w:rsid w:val="00257F06"/>
    <w:rsid w:val="00257F9F"/>
    <w:rsid w:val="002600F6"/>
    <w:rsid w:val="00260112"/>
    <w:rsid w:val="00260194"/>
    <w:rsid w:val="0026038B"/>
    <w:rsid w:val="00260480"/>
    <w:rsid w:val="0026051F"/>
    <w:rsid w:val="002605A8"/>
    <w:rsid w:val="00260927"/>
    <w:rsid w:val="00260B72"/>
    <w:rsid w:val="00260CAC"/>
    <w:rsid w:val="00260FD4"/>
    <w:rsid w:val="00261150"/>
    <w:rsid w:val="00261373"/>
    <w:rsid w:val="0026140F"/>
    <w:rsid w:val="0026156D"/>
    <w:rsid w:val="00261A5B"/>
    <w:rsid w:val="00261D35"/>
    <w:rsid w:val="0026209C"/>
    <w:rsid w:val="002620AC"/>
    <w:rsid w:val="00262217"/>
    <w:rsid w:val="00262317"/>
    <w:rsid w:val="00262414"/>
    <w:rsid w:val="0026241D"/>
    <w:rsid w:val="0026256D"/>
    <w:rsid w:val="00262665"/>
    <w:rsid w:val="00262757"/>
    <w:rsid w:val="00262A76"/>
    <w:rsid w:val="00262B37"/>
    <w:rsid w:val="00262C6A"/>
    <w:rsid w:val="00262EA4"/>
    <w:rsid w:val="00262EF7"/>
    <w:rsid w:val="0026310D"/>
    <w:rsid w:val="00263124"/>
    <w:rsid w:val="002631D6"/>
    <w:rsid w:val="00263397"/>
    <w:rsid w:val="00263410"/>
    <w:rsid w:val="002634F5"/>
    <w:rsid w:val="002636D4"/>
    <w:rsid w:val="0026386E"/>
    <w:rsid w:val="002638AA"/>
    <w:rsid w:val="00263A6F"/>
    <w:rsid w:val="00263B04"/>
    <w:rsid w:val="00263D4E"/>
    <w:rsid w:val="00263D6D"/>
    <w:rsid w:val="00263F25"/>
    <w:rsid w:val="0026406C"/>
    <w:rsid w:val="002640A6"/>
    <w:rsid w:val="00264283"/>
    <w:rsid w:val="002642CF"/>
    <w:rsid w:val="00264316"/>
    <w:rsid w:val="0026460B"/>
    <w:rsid w:val="00264821"/>
    <w:rsid w:val="002648E0"/>
    <w:rsid w:val="00264D03"/>
    <w:rsid w:val="00264E37"/>
    <w:rsid w:val="00264E63"/>
    <w:rsid w:val="00265366"/>
    <w:rsid w:val="002653A6"/>
    <w:rsid w:val="0026542D"/>
    <w:rsid w:val="002655D2"/>
    <w:rsid w:val="002657AC"/>
    <w:rsid w:val="002658E7"/>
    <w:rsid w:val="0026598C"/>
    <w:rsid w:val="00265B26"/>
    <w:rsid w:val="00265C71"/>
    <w:rsid w:val="00265C92"/>
    <w:rsid w:val="00265D60"/>
    <w:rsid w:val="00265E5D"/>
    <w:rsid w:val="00265F93"/>
    <w:rsid w:val="00265FF8"/>
    <w:rsid w:val="0026606D"/>
    <w:rsid w:val="00266164"/>
    <w:rsid w:val="002662A0"/>
    <w:rsid w:val="002662D8"/>
    <w:rsid w:val="002662F8"/>
    <w:rsid w:val="00266384"/>
    <w:rsid w:val="002663E2"/>
    <w:rsid w:val="002664CC"/>
    <w:rsid w:val="00266853"/>
    <w:rsid w:val="00266884"/>
    <w:rsid w:val="002668D8"/>
    <w:rsid w:val="00266900"/>
    <w:rsid w:val="00266DA0"/>
    <w:rsid w:val="00266EAB"/>
    <w:rsid w:val="00266F94"/>
    <w:rsid w:val="002673A6"/>
    <w:rsid w:val="00267438"/>
    <w:rsid w:val="0026743B"/>
    <w:rsid w:val="00267542"/>
    <w:rsid w:val="00267606"/>
    <w:rsid w:val="0026761D"/>
    <w:rsid w:val="002678FC"/>
    <w:rsid w:val="00267BC4"/>
    <w:rsid w:val="00267BC6"/>
    <w:rsid w:val="00267FFA"/>
    <w:rsid w:val="00270027"/>
    <w:rsid w:val="002703A9"/>
    <w:rsid w:val="0027043A"/>
    <w:rsid w:val="0027044D"/>
    <w:rsid w:val="00270949"/>
    <w:rsid w:val="00270A67"/>
    <w:rsid w:val="00270AF8"/>
    <w:rsid w:val="00270B61"/>
    <w:rsid w:val="00270B99"/>
    <w:rsid w:val="00270E7B"/>
    <w:rsid w:val="00270E8B"/>
    <w:rsid w:val="00270ED0"/>
    <w:rsid w:val="00270FC8"/>
    <w:rsid w:val="0027101E"/>
    <w:rsid w:val="0027122B"/>
    <w:rsid w:val="00271982"/>
    <w:rsid w:val="00271B1A"/>
    <w:rsid w:val="00271F74"/>
    <w:rsid w:val="002720B9"/>
    <w:rsid w:val="0027229A"/>
    <w:rsid w:val="002722C1"/>
    <w:rsid w:val="0027236B"/>
    <w:rsid w:val="00272429"/>
    <w:rsid w:val="002726B3"/>
    <w:rsid w:val="00272A1B"/>
    <w:rsid w:val="00272D98"/>
    <w:rsid w:val="0027304E"/>
    <w:rsid w:val="0027319A"/>
    <w:rsid w:val="002733E6"/>
    <w:rsid w:val="00273456"/>
    <w:rsid w:val="0027360B"/>
    <w:rsid w:val="002736E9"/>
    <w:rsid w:val="002738DC"/>
    <w:rsid w:val="002739F9"/>
    <w:rsid w:val="00273BE9"/>
    <w:rsid w:val="00273C6D"/>
    <w:rsid w:val="00273E49"/>
    <w:rsid w:val="00274007"/>
    <w:rsid w:val="00274197"/>
    <w:rsid w:val="002744DB"/>
    <w:rsid w:val="002745D7"/>
    <w:rsid w:val="00274739"/>
    <w:rsid w:val="002747FF"/>
    <w:rsid w:val="00274D68"/>
    <w:rsid w:val="00274EA1"/>
    <w:rsid w:val="00275140"/>
    <w:rsid w:val="00275318"/>
    <w:rsid w:val="00275420"/>
    <w:rsid w:val="002759C8"/>
    <w:rsid w:val="00275BA3"/>
    <w:rsid w:val="00275C3E"/>
    <w:rsid w:val="00275F4B"/>
    <w:rsid w:val="00275FE9"/>
    <w:rsid w:val="002760B8"/>
    <w:rsid w:val="0027622E"/>
    <w:rsid w:val="00276239"/>
    <w:rsid w:val="00276288"/>
    <w:rsid w:val="0027631D"/>
    <w:rsid w:val="0027647E"/>
    <w:rsid w:val="002764DA"/>
    <w:rsid w:val="00276698"/>
    <w:rsid w:val="0027675D"/>
    <w:rsid w:val="0027682A"/>
    <w:rsid w:val="00276AF1"/>
    <w:rsid w:val="00276DBE"/>
    <w:rsid w:val="00276E0A"/>
    <w:rsid w:val="00276EEB"/>
    <w:rsid w:val="002771C2"/>
    <w:rsid w:val="00277389"/>
    <w:rsid w:val="002773D2"/>
    <w:rsid w:val="00277453"/>
    <w:rsid w:val="00277503"/>
    <w:rsid w:val="00277FF9"/>
    <w:rsid w:val="002800E7"/>
    <w:rsid w:val="0028010A"/>
    <w:rsid w:val="002801F3"/>
    <w:rsid w:val="0028022D"/>
    <w:rsid w:val="002804FA"/>
    <w:rsid w:val="00280656"/>
    <w:rsid w:val="00280840"/>
    <w:rsid w:val="002808B5"/>
    <w:rsid w:val="00280D80"/>
    <w:rsid w:val="00280F26"/>
    <w:rsid w:val="00280FD3"/>
    <w:rsid w:val="00281440"/>
    <w:rsid w:val="002814C3"/>
    <w:rsid w:val="00281649"/>
    <w:rsid w:val="00281B71"/>
    <w:rsid w:val="00281BCF"/>
    <w:rsid w:val="00281D7C"/>
    <w:rsid w:val="00281EFF"/>
    <w:rsid w:val="002820FE"/>
    <w:rsid w:val="002821DF"/>
    <w:rsid w:val="0028233F"/>
    <w:rsid w:val="002823F1"/>
    <w:rsid w:val="00282996"/>
    <w:rsid w:val="00282C59"/>
    <w:rsid w:val="00282CC0"/>
    <w:rsid w:val="00282FA2"/>
    <w:rsid w:val="00282FD7"/>
    <w:rsid w:val="00283042"/>
    <w:rsid w:val="002830C1"/>
    <w:rsid w:val="002833AD"/>
    <w:rsid w:val="0028357D"/>
    <w:rsid w:val="00283628"/>
    <w:rsid w:val="00283848"/>
    <w:rsid w:val="002838E3"/>
    <w:rsid w:val="00283A1C"/>
    <w:rsid w:val="00283AD2"/>
    <w:rsid w:val="00283C03"/>
    <w:rsid w:val="00283C4B"/>
    <w:rsid w:val="00283CFB"/>
    <w:rsid w:val="00283DBA"/>
    <w:rsid w:val="00283F8E"/>
    <w:rsid w:val="00284048"/>
    <w:rsid w:val="00284226"/>
    <w:rsid w:val="00284235"/>
    <w:rsid w:val="002843AE"/>
    <w:rsid w:val="002845CB"/>
    <w:rsid w:val="002846E5"/>
    <w:rsid w:val="00284795"/>
    <w:rsid w:val="00284A8C"/>
    <w:rsid w:val="00284C5F"/>
    <w:rsid w:val="002852E0"/>
    <w:rsid w:val="0028539F"/>
    <w:rsid w:val="002855EE"/>
    <w:rsid w:val="00285714"/>
    <w:rsid w:val="00285807"/>
    <w:rsid w:val="002858E3"/>
    <w:rsid w:val="00285BF7"/>
    <w:rsid w:val="00285E22"/>
    <w:rsid w:val="00285E89"/>
    <w:rsid w:val="00285F3C"/>
    <w:rsid w:val="00286228"/>
    <w:rsid w:val="0028622A"/>
    <w:rsid w:val="00286257"/>
    <w:rsid w:val="0028642E"/>
    <w:rsid w:val="002869D9"/>
    <w:rsid w:val="00286A06"/>
    <w:rsid w:val="00286E5B"/>
    <w:rsid w:val="00286F3A"/>
    <w:rsid w:val="002873AB"/>
    <w:rsid w:val="002874AA"/>
    <w:rsid w:val="002876FD"/>
    <w:rsid w:val="0028774B"/>
    <w:rsid w:val="002877BA"/>
    <w:rsid w:val="00287AE5"/>
    <w:rsid w:val="00287AFD"/>
    <w:rsid w:val="00287B36"/>
    <w:rsid w:val="00287CFC"/>
    <w:rsid w:val="002901C8"/>
    <w:rsid w:val="002903D7"/>
    <w:rsid w:val="002904D7"/>
    <w:rsid w:val="0029064D"/>
    <w:rsid w:val="00290696"/>
    <w:rsid w:val="00290759"/>
    <w:rsid w:val="00290842"/>
    <w:rsid w:val="00290877"/>
    <w:rsid w:val="0029092E"/>
    <w:rsid w:val="00290A24"/>
    <w:rsid w:val="00290B30"/>
    <w:rsid w:val="00290B45"/>
    <w:rsid w:val="00290C8F"/>
    <w:rsid w:val="00290FEB"/>
    <w:rsid w:val="002915BF"/>
    <w:rsid w:val="00291925"/>
    <w:rsid w:val="00291937"/>
    <w:rsid w:val="00291997"/>
    <w:rsid w:val="00291AB7"/>
    <w:rsid w:val="00291B98"/>
    <w:rsid w:val="00291C6B"/>
    <w:rsid w:val="00291C98"/>
    <w:rsid w:val="00291CF1"/>
    <w:rsid w:val="00291E94"/>
    <w:rsid w:val="00291EB9"/>
    <w:rsid w:val="00292040"/>
    <w:rsid w:val="00292080"/>
    <w:rsid w:val="00292138"/>
    <w:rsid w:val="0029213B"/>
    <w:rsid w:val="00292282"/>
    <w:rsid w:val="0029244F"/>
    <w:rsid w:val="002926B6"/>
    <w:rsid w:val="00292938"/>
    <w:rsid w:val="00292C31"/>
    <w:rsid w:val="00292D9C"/>
    <w:rsid w:val="00292E9F"/>
    <w:rsid w:val="00292FAE"/>
    <w:rsid w:val="00293232"/>
    <w:rsid w:val="00293247"/>
    <w:rsid w:val="0029336C"/>
    <w:rsid w:val="00293609"/>
    <w:rsid w:val="0029366D"/>
    <w:rsid w:val="00293737"/>
    <w:rsid w:val="00293978"/>
    <w:rsid w:val="00293A9B"/>
    <w:rsid w:val="00293AD7"/>
    <w:rsid w:val="00293C6F"/>
    <w:rsid w:val="00293C84"/>
    <w:rsid w:val="00294903"/>
    <w:rsid w:val="00294EA7"/>
    <w:rsid w:val="00294FEE"/>
    <w:rsid w:val="002950EB"/>
    <w:rsid w:val="002953CB"/>
    <w:rsid w:val="002953F3"/>
    <w:rsid w:val="0029576C"/>
    <w:rsid w:val="00295849"/>
    <w:rsid w:val="00295A59"/>
    <w:rsid w:val="00295BD9"/>
    <w:rsid w:val="00295C1A"/>
    <w:rsid w:val="00295D75"/>
    <w:rsid w:val="00295E6E"/>
    <w:rsid w:val="00295EBC"/>
    <w:rsid w:val="00296027"/>
    <w:rsid w:val="00296034"/>
    <w:rsid w:val="00296087"/>
    <w:rsid w:val="002960B5"/>
    <w:rsid w:val="002961A0"/>
    <w:rsid w:val="002961F2"/>
    <w:rsid w:val="00296358"/>
    <w:rsid w:val="00296721"/>
    <w:rsid w:val="00296767"/>
    <w:rsid w:val="002967B6"/>
    <w:rsid w:val="00296845"/>
    <w:rsid w:val="002968DD"/>
    <w:rsid w:val="00296C62"/>
    <w:rsid w:val="00296E05"/>
    <w:rsid w:val="00296E6D"/>
    <w:rsid w:val="00296ECE"/>
    <w:rsid w:val="00297005"/>
    <w:rsid w:val="00297051"/>
    <w:rsid w:val="0029756B"/>
    <w:rsid w:val="00297573"/>
    <w:rsid w:val="002975BB"/>
    <w:rsid w:val="002975D6"/>
    <w:rsid w:val="00297711"/>
    <w:rsid w:val="0029776D"/>
    <w:rsid w:val="002977BE"/>
    <w:rsid w:val="00297BCD"/>
    <w:rsid w:val="00297C8D"/>
    <w:rsid w:val="00297C8E"/>
    <w:rsid w:val="00297CD9"/>
    <w:rsid w:val="00297CDC"/>
    <w:rsid w:val="00297D40"/>
    <w:rsid w:val="00297FD4"/>
    <w:rsid w:val="002A02C4"/>
    <w:rsid w:val="002A031D"/>
    <w:rsid w:val="002A05E5"/>
    <w:rsid w:val="002A0631"/>
    <w:rsid w:val="002A0731"/>
    <w:rsid w:val="002A0AB9"/>
    <w:rsid w:val="002A0C70"/>
    <w:rsid w:val="002A0CC3"/>
    <w:rsid w:val="002A1129"/>
    <w:rsid w:val="002A1386"/>
    <w:rsid w:val="002A1489"/>
    <w:rsid w:val="002A14C0"/>
    <w:rsid w:val="002A1503"/>
    <w:rsid w:val="002A1540"/>
    <w:rsid w:val="002A1550"/>
    <w:rsid w:val="002A15C3"/>
    <w:rsid w:val="002A16B2"/>
    <w:rsid w:val="002A17EC"/>
    <w:rsid w:val="002A18FC"/>
    <w:rsid w:val="002A193B"/>
    <w:rsid w:val="002A1942"/>
    <w:rsid w:val="002A1CCF"/>
    <w:rsid w:val="002A1CFB"/>
    <w:rsid w:val="002A1F7C"/>
    <w:rsid w:val="002A202C"/>
    <w:rsid w:val="002A206D"/>
    <w:rsid w:val="002A2189"/>
    <w:rsid w:val="002A22C4"/>
    <w:rsid w:val="002A22E0"/>
    <w:rsid w:val="002A23B0"/>
    <w:rsid w:val="002A2534"/>
    <w:rsid w:val="002A29F4"/>
    <w:rsid w:val="002A2AA4"/>
    <w:rsid w:val="002A2B10"/>
    <w:rsid w:val="002A2EAD"/>
    <w:rsid w:val="002A2FF4"/>
    <w:rsid w:val="002A3051"/>
    <w:rsid w:val="002A305A"/>
    <w:rsid w:val="002A32F9"/>
    <w:rsid w:val="002A36F6"/>
    <w:rsid w:val="002A3C1D"/>
    <w:rsid w:val="002A3DE1"/>
    <w:rsid w:val="002A3E86"/>
    <w:rsid w:val="002A3F8E"/>
    <w:rsid w:val="002A41E7"/>
    <w:rsid w:val="002A43BA"/>
    <w:rsid w:val="002A440A"/>
    <w:rsid w:val="002A46AF"/>
    <w:rsid w:val="002A4832"/>
    <w:rsid w:val="002A4A6B"/>
    <w:rsid w:val="002A4A7F"/>
    <w:rsid w:val="002A4B7C"/>
    <w:rsid w:val="002A4E15"/>
    <w:rsid w:val="002A5405"/>
    <w:rsid w:val="002A54D8"/>
    <w:rsid w:val="002A553E"/>
    <w:rsid w:val="002A58E6"/>
    <w:rsid w:val="002A5AAD"/>
    <w:rsid w:val="002A5AFC"/>
    <w:rsid w:val="002A5C87"/>
    <w:rsid w:val="002A5CA0"/>
    <w:rsid w:val="002A5D70"/>
    <w:rsid w:val="002A5EB3"/>
    <w:rsid w:val="002A5F5E"/>
    <w:rsid w:val="002A6049"/>
    <w:rsid w:val="002A63CD"/>
    <w:rsid w:val="002A690B"/>
    <w:rsid w:val="002A6A06"/>
    <w:rsid w:val="002A6A5F"/>
    <w:rsid w:val="002A6B79"/>
    <w:rsid w:val="002A6E22"/>
    <w:rsid w:val="002A7070"/>
    <w:rsid w:val="002A708B"/>
    <w:rsid w:val="002A7326"/>
    <w:rsid w:val="002A7327"/>
    <w:rsid w:val="002A74A5"/>
    <w:rsid w:val="002A74E7"/>
    <w:rsid w:val="002A75AA"/>
    <w:rsid w:val="002A77A5"/>
    <w:rsid w:val="002A77CB"/>
    <w:rsid w:val="002A7B03"/>
    <w:rsid w:val="002A7F72"/>
    <w:rsid w:val="002A7FF2"/>
    <w:rsid w:val="002B004B"/>
    <w:rsid w:val="002B0160"/>
    <w:rsid w:val="002B0258"/>
    <w:rsid w:val="002B0291"/>
    <w:rsid w:val="002B0322"/>
    <w:rsid w:val="002B0425"/>
    <w:rsid w:val="002B043B"/>
    <w:rsid w:val="002B0707"/>
    <w:rsid w:val="002B0790"/>
    <w:rsid w:val="002B07E6"/>
    <w:rsid w:val="002B0817"/>
    <w:rsid w:val="002B08C6"/>
    <w:rsid w:val="002B099A"/>
    <w:rsid w:val="002B09B2"/>
    <w:rsid w:val="002B0B3B"/>
    <w:rsid w:val="002B0C3A"/>
    <w:rsid w:val="002B0D48"/>
    <w:rsid w:val="002B0DFD"/>
    <w:rsid w:val="002B0EED"/>
    <w:rsid w:val="002B10A3"/>
    <w:rsid w:val="002B1116"/>
    <w:rsid w:val="002B13FB"/>
    <w:rsid w:val="002B1507"/>
    <w:rsid w:val="002B1586"/>
    <w:rsid w:val="002B166C"/>
    <w:rsid w:val="002B1758"/>
    <w:rsid w:val="002B17B8"/>
    <w:rsid w:val="002B182B"/>
    <w:rsid w:val="002B1A7C"/>
    <w:rsid w:val="002B1B8C"/>
    <w:rsid w:val="002B1D73"/>
    <w:rsid w:val="002B2347"/>
    <w:rsid w:val="002B24EE"/>
    <w:rsid w:val="002B2AE3"/>
    <w:rsid w:val="002B2C5D"/>
    <w:rsid w:val="002B2EAA"/>
    <w:rsid w:val="002B2EDC"/>
    <w:rsid w:val="002B31DB"/>
    <w:rsid w:val="002B33C5"/>
    <w:rsid w:val="002B3576"/>
    <w:rsid w:val="002B360C"/>
    <w:rsid w:val="002B3627"/>
    <w:rsid w:val="002B3799"/>
    <w:rsid w:val="002B3832"/>
    <w:rsid w:val="002B392F"/>
    <w:rsid w:val="002B3B7D"/>
    <w:rsid w:val="002B3C50"/>
    <w:rsid w:val="002B3E79"/>
    <w:rsid w:val="002B3F31"/>
    <w:rsid w:val="002B3FDE"/>
    <w:rsid w:val="002B40F4"/>
    <w:rsid w:val="002B42E2"/>
    <w:rsid w:val="002B4341"/>
    <w:rsid w:val="002B4464"/>
    <w:rsid w:val="002B46EE"/>
    <w:rsid w:val="002B473C"/>
    <w:rsid w:val="002B49E3"/>
    <w:rsid w:val="002B4A94"/>
    <w:rsid w:val="002B4B49"/>
    <w:rsid w:val="002B4C42"/>
    <w:rsid w:val="002B4C4C"/>
    <w:rsid w:val="002B4FE9"/>
    <w:rsid w:val="002B500B"/>
    <w:rsid w:val="002B5112"/>
    <w:rsid w:val="002B51E2"/>
    <w:rsid w:val="002B54CD"/>
    <w:rsid w:val="002B58FC"/>
    <w:rsid w:val="002B5997"/>
    <w:rsid w:val="002B59D6"/>
    <w:rsid w:val="002B5A33"/>
    <w:rsid w:val="002B5A5F"/>
    <w:rsid w:val="002B5C81"/>
    <w:rsid w:val="002B5D49"/>
    <w:rsid w:val="002B5E35"/>
    <w:rsid w:val="002B5EB9"/>
    <w:rsid w:val="002B5F29"/>
    <w:rsid w:val="002B5F7B"/>
    <w:rsid w:val="002B615B"/>
    <w:rsid w:val="002B619E"/>
    <w:rsid w:val="002B6533"/>
    <w:rsid w:val="002B65C8"/>
    <w:rsid w:val="002B65E3"/>
    <w:rsid w:val="002B6633"/>
    <w:rsid w:val="002B6746"/>
    <w:rsid w:val="002B6835"/>
    <w:rsid w:val="002B6903"/>
    <w:rsid w:val="002B6915"/>
    <w:rsid w:val="002B69C0"/>
    <w:rsid w:val="002B6A75"/>
    <w:rsid w:val="002B6CA1"/>
    <w:rsid w:val="002B6F9D"/>
    <w:rsid w:val="002B7067"/>
    <w:rsid w:val="002B713D"/>
    <w:rsid w:val="002B7145"/>
    <w:rsid w:val="002B72CC"/>
    <w:rsid w:val="002B740E"/>
    <w:rsid w:val="002B75BC"/>
    <w:rsid w:val="002B7814"/>
    <w:rsid w:val="002B78B2"/>
    <w:rsid w:val="002B78DA"/>
    <w:rsid w:val="002B7BDE"/>
    <w:rsid w:val="002B7C05"/>
    <w:rsid w:val="002B7C2D"/>
    <w:rsid w:val="002B7EF0"/>
    <w:rsid w:val="002B7F8D"/>
    <w:rsid w:val="002C0203"/>
    <w:rsid w:val="002C02A5"/>
    <w:rsid w:val="002C052F"/>
    <w:rsid w:val="002C0566"/>
    <w:rsid w:val="002C07BB"/>
    <w:rsid w:val="002C07FF"/>
    <w:rsid w:val="002C0997"/>
    <w:rsid w:val="002C0AD1"/>
    <w:rsid w:val="002C0C2F"/>
    <w:rsid w:val="002C0D0C"/>
    <w:rsid w:val="002C0D2B"/>
    <w:rsid w:val="002C10DE"/>
    <w:rsid w:val="002C10E4"/>
    <w:rsid w:val="002C124A"/>
    <w:rsid w:val="002C1337"/>
    <w:rsid w:val="002C19EC"/>
    <w:rsid w:val="002C1BCA"/>
    <w:rsid w:val="002C1C58"/>
    <w:rsid w:val="002C1CAA"/>
    <w:rsid w:val="002C206F"/>
    <w:rsid w:val="002C22D2"/>
    <w:rsid w:val="002C236A"/>
    <w:rsid w:val="002C237B"/>
    <w:rsid w:val="002C238F"/>
    <w:rsid w:val="002C23B7"/>
    <w:rsid w:val="002C256A"/>
    <w:rsid w:val="002C268D"/>
    <w:rsid w:val="002C289B"/>
    <w:rsid w:val="002C2C16"/>
    <w:rsid w:val="002C2C5E"/>
    <w:rsid w:val="002C2E93"/>
    <w:rsid w:val="002C305B"/>
    <w:rsid w:val="002C3105"/>
    <w:rsid w:val="002C3169"/>
    <w:rsid w:val="002C33D6"/>
    <w:rsid w:val="002C3460"/>
    <w:rsid w:val="002C3527"/>
    <w:rsid w:val="002C3691"/>
    <w:rsid w:val="002C3902"/>
    <w:rsid w:val="002C393E"/>
    <w:rsid w:val="002C395C"/>
    <w:rsid w:val="002C3A12"/>
    <w:rsid w:val="002C3B44"/>
    <w:rsid w:val="002C3C07"/>
    <w:rsid w:val="002C3C2B"/>
    <w:rsid w:val="002C3D0B"/>
    <w:rsid w:val="002C3D4C"/>
    <w:rsid w:val="002C40F2"/>
    <w:rsid w:val="002C4114"/>
    <w:rsid w:val="002C4280"/>
    <w:rsid w:val="002C4332"/>
    <w:rsid w:val="002C439C"/>
    <w:rsid w:val="002C4EDC"/>
    <w:rsid w:val="002C4F9F"/>
    <w:rsid w:val="002C5052"/>
    <w:rsid w:val="002C50C3"/>
    <w:rsid w:val="002C50E3"/>
    <w:rsid w:val="002C5457"/>
    <w:rsid w:val="002C5823"/>
    <w:rsid w:val="002C5954"/>
    <w:rsid w:val="002C5968"/>
    <w:rsid w:val="002C59E4"/>
    <w:rsid w:val="002C5C4B"/>
    <w:rsid w:val="002C5E83"/>
    <w:rsid w:val="002C607B"/>
    <w:rsid w:val="002C61B6"/>
    <w:rsid w:val="002C6389"/>
    <w:rsid w:val="002C652C"/>
    <w:rsid w:val="002C680E"/>
    <w:rsid w:val="002C681C"/>
    <w:rsid w:val="002C6D99"/>
    <w:rsid w:val="002C6EDD"/>
    <w:rsid w:val="002C6FC6"/>
    <w:rsid w:val="002C7201"/>
    <w:rsid w:val="002C73A1"/>
    <w:rsid w:val="002C7576"/>
    <w:rsid w:val="002C75A9"/>
    <w:rsid w:val="002C75AB"/>
    <w:rsid w:val="002C7732"/>
    <w:rsid w:val="002C77CC"/>
    <w:rsid w:val="002C7A8D"/>
    <w:rsid w:val="002C7B45"/>
    <w:rsid w:val="002C7B8A"/>
    <w:rsid w:val="002C7BE8"/>
    <w:rsid w:val="002C7BEF"/>
    <w:rsid w:val="002C7D17"/>
    <w:rsid w:val="002D017F"/>
    <w:rsid w:val="002D01B9"/>
    <w:rsid w:val="002D02C7"/>
    <w:rsid w:val="002D0449"/>
    <w:rsid w:val="002D054A"/>
    <w:rsid w:val="002D055C"/>
    <w:rsid w:val="002D08AA"/>
    <w:rsid w:val="002D0A6F"/>
    <w:rsid w:val="002D0B75"/>
    <w:rsid w:val="002D0F4E"/>
    <w:rsid w:val="002D0FC4"/>
    <w:rsid w:val="002D115F"/>
    <w:rsid w:val="002D11BF"/>
    <w:rsid w:val="002D1251"/>
    <w:rsid w:val="002D1358"/>
    <w:rsid w:val="002D17B0"/>
    <w:rsid w:val="002D1BE6"/>
    <w:rsid w:val="002D1CF4"/>
    <w:rsid w:val="002D1D70"/>
    <w:rsid w:val="002D1EEC"/>
    <w:rsid w:val="002D1FF4"/>
    <w:rsid w:val="002D2027"/>
    <w:rsid w:val="002D224D"/>
    <w:rsid w:val="002D23CB"/>
    <w:rsid w:val="002D2477"/>
    <w:rsid w:val="002D2560"/>
    <w:rsid w:val="002D2588"/>
    <w:rsid w:val="002D262E"/>
    <w:rsid w:val="002D26EA"/>
    <w:rsid w:val="002D2A1C"/>
    <w:rsid w:val="002D2AA1"/>
    <w:rsid w:val="002D2E36"/>
    <w:rsid w:val="002D3254"/>
    <w:rsid w:val="002D3288"/>
    <w:rsid w:val="002D3302"/>
    <w:rsid w:val="002D3390"/>
    <w:rsid w:val="002D3C35"/>
    <w:rsid w:val="002D3D72"/>
    <w:rsid w:val="002D3EC7"/>
    <w:rsid w:val="002D4264"/>
    <w:rsid w:val="002D4381"/>
    <w:rsid w:val="002D43B0"/>
    <w:rsid w:val="002D43C5"/>
    <w:rsid w:val="002D4419"/>
    <w:rsid w:val="002D4548"/>
    <w:rsid w:val="002D45DF"/>
    <w:rsid w:val="002D4614"/>
    <w:rsid w:val="002D471F"/>
    <w:rsid w:val="002D4B3F"/>
    <w:rsid w:val="002D4CA4"/>
    <w:rsid w:val="002D5024"/>
    <w:rsid w:val="002D5224"/>
    <w:rsid w:val="002D53FF"/>
    <w:rsid w:val="002D556B"/>
    <w:rsid w:val="002D5661"/>
    <w:rsid w:val="002D56EE"/>
    <w:rsid w:val="002D57DF"/>
    <w:rsid w:val="002D58A5"/>
    <w:rsid w:val="002D59D3"/>
    <w:rsid w:val="002D5B67"/>
    <w:rsid w:val="002D5DF6"/>
    <w:rsid w:val="002D5F5F"/>
    <w:rsid w:val="002D5FE1"/>
    <w:rsid w:val="002D61A1"/>
    <w:rsid w:val="002D61F7"/>
    <w:rsid w:val="002D625A"/>
    <w:rsid w:val="002D6709"/>
    <w:rsid w:val="002D682F"/>
    <w:rsid w:val="002D6994"/>
    <w:rsid w:val="002D69C6"/>
    <w:rsid w:val="002D6E37"/>
    <w:rsid w:val="002D6ED3"/>
    <w:rsid w:val="002D6FC1"/>
    <w:rsid w:val="002D70F7"/>
    <w:rsid w:val="002D73FF"/>
    <w:rsid w:val="002D7512"/>
    <w:rsid w:val="002D75A8"/>
    <w:rsid w:val="002D7726"/>
    <w:rsid w:val="002D77C3"/>
    <w:rsid w:val="002D77D6"/>
    <w:rsid w:val="002D7A1D"/>
    <w:rsid w:val="002D7A74"/>
    <w:rsid w:val="002D7B5F"/>
    <w:rsid w:val="002D7BBA"/>
    <w:rsid w:val="002D7C51"/>
    <w:rsid w:val="002E0105"/>
    <w:rsid w:val="002E053A"/>
    <w:rsid w:val="002E0689"/>
    <w:rsid w:val="002E0741"/>
    <w:rsid w:val="002E07CF"/>
    <w:rsid w:val="002E0AC8"/>
    <w:rsid w:val="002E0C22"/>
    <w:rsid w:val="002E0C3D"/>
    <w:rsid w:val="002E0F9D"/>
    <w:rsid w:val="002E115A"/>
    <w:rsid w:val="002E1205"/>
    <w:rsid w:val="002E121A"/>
    <w:rsid w:val="002E1242"/>
    <w:rsid w:val="002E1714"/>
    <w:rsid w:val="002E18E3"/>
    <w:rsid w:val="002E1AD2"/>
    <w:rsid w:val="002E1D9E"/>
    <w:rsid w:val="002E1E17"/>
    <w:rsid w:val="002E1E34"/>
    <w:rsid w:val="002E1FC9"/>
    <w:rsid w:val="002E20A9"/>
    <w:rsid w:val="002E21FF"/>
    <w:rsid w:val="002E2248"/>
    <w:rsid w:val="002E229F"/>
    <w:rsid w:val="002E2430"/>
    <w:rsid w:val="002E25CC"/>
    <w:rsid w:val="002E2726"/>
    <w:rsid w:val="002E28B3"/>
    <w:rsid w:val="002E28BE"/>
    <w:rsid w:val="002E2B65"/>
    <w:rsid w:val="002E2C73"/>
    <w:rsid w:val="002E2E16"/>
    <w:rsid w:val="002E2E71"/>
    <w:rsid w:val="002E2E8F"/>
    <w:rsid w:val="002E2FB7"/>
    <w:rsid w:val="002E310A"/>
    <w:rsid w:val="002E3274"/>
    <w:rsid w:val="002E328F"/>
    <w:rsid w:val="002E375F"/>
    <w:rsid w:val="002E3ADB"/>
    <w:rsid w:val="002E3CA0"/>
    <w:rsid w:val="002E3D06"/>
    <w:rsid w:val="002E3DC1"/>
    <w:rsid w:val="002E4107"/>
    <w:rsid w:val="002E4142"/>
    <w:rsid w:val="002E414C"/>
    <w:rsid w:val="002E4154"/>
    <w:rsid w:val="002E41EE"/>
    <w:rsid w:val="002E421D"/>
    <w:rsid w:val="002E4699"/>
    <w:rsid w:val="002E46BE"/>
    <w:rsid w:val="002E4702"/>
    <w:rsid w:val="002E4748"/>
    <w:rsid w:val="002E480F"/>
    <w:rsid w:val="002E4A58"/>
    <w:rsid w:val="002E4B4D"/>
    <w:rsid w:val="002E4C3E"/>
    <w:rsid w:val="002E4CC1"/>
    <w:rsid w:val="002E4D33"/>
    <w:rsid w:val="002E5058"/>
    <w:rsid w:val="002E513B"/>
    <w:rsid w:val="002E51D8"/>
    <w:rsid w:val="002E5380"/>
    <w:rsid w:val="002E542E"/>
    <w:rsid w:val="002E5470"/>
    <w:rsid w:val="002E5560"/>
    <w:rsid w:val="002E5595"/>
    <w:rsid w:val="002E5775"/>
    <w:rsid w:val="002E5A63"/>
    <w:rsid w:val="002E5CFD"/>
    <w:rsid w:val="002E5D81"/>
    <w:rsid w:val="002E5DEC"/>
    <w:rsid w:val="002E5E68"/>
    <w:rsid w:val="002E5ED7"/>
    <w:rsid w:val="002E604E"/>
    <w:rsid w:val="002E6060"/>
    <w:rsid w:val="002E6061"/>
    <w:rsid w:val="002E6417"/>
    <w:rsid w:val="002E67E5"/>
    <w:rsid w:val="002E6BBE"/>
    <w:rsid w:val="002E6D81"/>
    <w:rsid w:val="002E7031"/>
    <w:rsid w:val="002E7144"/>
    <w:rsid w:val="002E71AD"/>
    <w:rsid w:val="002E71D4"/>
    <w:rsid w:val="002E72B8"/>
    <w:rsid w:val="002E7486"/>
    <w:rsid w:val="002E74CF"/>
    <w:rsid w:val="002E76C6"/>
    <w:rsid w:val="002E7835"/>
    <w:rsid w:val="002E7885"/>
    <w:rsid w:val="002E7C3E"/>
    <w:rsid w:val="002E7DC9"/>
    <w:rsid w:val="002F04AB"/>
    <w:rsid w:val="002F0593"/>
    <w:rsid w:val="002F065C"/>
    <w:rsid w:val="002F06E4"/>
    <w:rsid w:val="002F0CED"/>
    <w:rsid w:val="002F0DD9"/>
    <w:rsid w:val="002F1132"/>
    <w:rsid w:val="002F11A3"/>
    <w:rsid w:val="002F1336"/>
    <w:rsid w:val="002F1395"/>
    <w:rsid w:val="002F13FE"/>
    <w:rsid w:val="002F14A3"/>
    <w:rsid w:val="002F16C0"/>
    <w:rsid w:val="002F17D3"/>
    <w:rsid w:val="002F1AF0"/>
    <w:rsid w:val="002F1D09"/>
    <w:rsid w:val="002F1F23"/>
    <w:rsid w:val="002F1FB1"/>
    <w:rsid w:val="002F2391"/>
    <w:rsid w:val="002F251A"/>
    <w:rsid w:val="002F27C1"/>
    <w:rsid w:val="002F281C"/>
    <w:rsid w:val="002F28CE"/>
    <w:rsid w:val="002F2D33"/>
    <w:rsid w:val="002F30E8"/>
    <w:rsid w:val="002F3168"/>
    <w:rsid w:val="002F31F1"/>
    <w:rsid w:val="002F33C8"/>
    <w:rsid w:val="002F33DF"/>
    <w:rsid w:val="002F341D"/>
    <w:rsid w:val="002F3536"/>
    <w:rsid w:val="002F35B4"/>
    <w:rsid w:val="002F3672"/>
    <w:rsid w:val="002F396F"/>
    <w:rsid w:val="002F3D33"/>
    <w:rsid w:val="002F3EB8"/>
    <w:rsid w:val="002F3F15"/>
    <w:rsid w:val="002F4251"/>
    <w:rsid w:val="002F440C"/>
    <w:rsid w:val="002F4502"/>
    <w:rsid w:val="002F4786"/>
    <w:rsid w:val="002F4D00"/>
    <w:rsid w:val="002F4EB9"/>
    <w:rsid w:val="002F50CD"/>
    <w:rsid w:val="002F5139"/>
    <w:rsid w:val="002F5572"/>
    <w:rsid w:val="002F57F4"/>
    <w:rsid w:val="002F57FF"/>
    <w:rsid w:val="002F59A0"/>
    <w:rsid w:val="002F5A10"/>
    <w:rsid w:val="002F5B13"/>
    <w:rsid w:val="002F5B4B"/>
    <w:rsid w:val="002F5B7D"/>
    <w:rsid w:val="002F5C12"/>
    <w:rsid w:val="002F5C77"/>
    <w:rsid w:val="002F603A"/>
    <w:rsid w:val="002F612E"/>
    <w:rsid w:val="002F624B"/>
    <w:rsid w:val="002F63C3"/>
    <w:rsid w:val="002F63D3"/>
    <w:rsid w:val="002F6420"/>
    <w:rsid w:val="002F65C9"/>
    <w:rsid w:val="002F6EB3"/>
    <w:rsid w:val="002F70F8"/>
    <w:rsid w:val="002F72C5"/>
    <w:rsid w:val="002F75C8"/>
    <w:rsid w:val="002F7726"/>
    <w:rsid w:val="002F781E"/>
    <w:rsid w:val="002F7995"/>
    <w:rsid w:val="002F7C23"/>
    <w:rsid w:val="00300165"/>
    <w:rsid w:val="003004C3"/>
    <w:rsid w:val="0030076F"/>
    <w:rsid w:val="0030094D"/>
    <w:rsid w:val="00300A4A"/>
    <w:rsid w:val="00300C12"/>
    <w:rsid w:val="00300D88"/>
    <w:rsid w:val="00300DB8"/>
    <w:rsid w:val="00300E52"/>
    <w:rsid w:val="00300F08"/>
    <w:rsid w:val="0030110C"/>
    <w:rsid w:val="0030114F"/>
    <w:rsid w:val="00301295"/>
    <w:rsid w:val="0030139D"/>
    <w:rsid w:val="003013A3"/>
    <w:rsid w:val="0030146B"/>
    <w:rsid w:val="003015D1"/>
    <w:rsid w:val="003017DA"/>
    <w:rsid w:val="00301867"/>
    <w:rsid w:val="00301A14"/>
    <w:rsid w:val="00301B4F"/>
    <w:rsid w:val="0030228D"/>
    <w:rsid w:val="003026D7"/>
    <w:rsid w:val="0030271D"/>
    <w:rsid w:val="003027C3"/>
    <w:rsid w:val="00302C60"/>
    <w:rsid w:val="00302DFE"/>
    <w:rsid w:val="00303042"/>
    <w:rsid w:val="00303047"/>
    <w:rsid w:val="00303111"/>
    <w:rsid w:val="003032CC"/>
    <w:rsid w:val="00303326"/>
    <w:rsid w:val="0030338D"/>
    <w:rsid w:val="00303563"/>
    <w:rsid w:val="00303754"/>
    <w:rsid w:val="003037D0"/>
    <w:rsid w:val="0030387C"/>
    <w:rsid w:val="00303A6A"/>
    <w:rsid w:val="00303B6C"/>
    <w:rsid w:val="00303F42"/>
    <w:rsid w:val="003040CA"/>
    <w:rsid w:val="0030424E"/>
    <w:rsid w:val="00304279"/>
    <w:rsid w:val="00304486"/>
    <w:rsid w:val="003046C3"/>
    <w:rsid w:val="003046F7"/>
    <w:rsid w:val="003049E1"/>
    <w:rsid w:val="00304E52"/>
    <w:rsid w:val="00304ECF"/>
    <w:rsid w:val="00305135"/>
    <w:rsid w:val="0030522F"/>
    <w:rsid w:val="003052F7"/>
    <w:rsid w:val="0030562E"/>
    <w:rsid w:val="0030586B"/>
    <w:rsid w:val="00305B8D"/>
    <w:rsid w:val="00305C0C"/>
    <w:rsid w:val="00305C81"/>
    <w:rsid w:val="003062FC"/>
    <w:rsid w:val="00306496"/>
    <w:rsid w:val="0030655A"/>
    <w:rsid w:val="003065B6"/>
    <w:rsid w:val="00306A0C"/>
    <w:rsid w:val="003070AC"/>
    <w:rsid w:val="00307387"/>
    <w:rsid w:val="003075A7"/>
    <w:rsid w:val="0030780E"/>
    <w:rsid w:val="003079F9"/>
    <w:rsid w:val="00307A9E"/>
    <w:rsid w:val="00307B86"/>
    <w:rsid w:val="00307C46"/>
    <w:rsid w:val="00307D7F"/>
    <w:rsid w:val="00307DD1"/>
    <w:rsid w:val="00307E1C"/>
    <w:rsid w:val="00307E5B"/>
    <w:rsid w:val="00307F1B"/>
    <w:rsid w:val="00310355"/>
    <w:rsid w:val="00310394"/>
    <w:rsid w:val="00310494"/>
    <w:rsid w:val="003104C9"/>
    <w:rsid w:val="00310696"/>
    <w:rsid w:val="00310710"/>
    <w:rsid w:val="003107E5"/>
    <w:rsid w:val="00310A7F"/>
    <w:rsid w:val="00310B8D"/>
    <w:rsid w:val="00310BB8"/>
    <w:rsid w:val="00310C1D"/>
    <w:rsid w:val="00310C89"/>
    <w:rsid w:val="00310CFD"/>
    <w:rsid w:val="00310E77"/>
    <w:rsid w:val="00310FE7"/>
    <w:rsid w:val="00311128"/>
    <w:rsid w:val="00311166"/>
    <w:rsid w:val="003112FC"/>
    <w:rsid w:val="00311804"/>
    <w:rsid w:val="00311840"/>
    <w:rsid w:val="00311A71"/>
    <w:rsid w:val="00311C5F"/>
    <w:rsid w:val="00311D3F"/>
    <w:rsid w:val="00311F0B"/>
    <w:rsid w:val="00312453"/>
    <w:rsid w:val="0031266D"/>
    <w:rsid w:val="00312AB1"/>
    <w:rsid w:val="00312B2A"/>
    <w:rsid w:val="00312D02"/>
    <w:rsid w:val="00312E2C"/>
    <w:rsid w:val="003130AF"/>
    <w:rsid w:val="003130C6"/>
    <w:rsid w:val="0031350B"/>
    <w:rsid w:val="0031352D"/>
    <w:rsid w:val="003139DA"/>
    <w:rsid w:val="00313A1B"/>
    <w:rsid w:val="00313A38"/>
    <w:rsid w:val="00313D98"/>
    <w:rsid w:val="00313DCF"/>
    <w:rsid w:val="00313EDC"/>
    <w:rsid w:val="00314133"/>
    <w:rsid w:val="00314293"/>
    <w:rsid w:val="003144F7"/>
    <w:rsid w:val="00314599"/>
    <w:rsid w:val="003146E1"/>
    <w:rsid w:val="003146F1"/>
    <w:rsid w:val="003147D5"/>
    <w:rsid w:val="0031489A"/>
    <w:rsid w:val="003149A5"/>
    <w:rsid w:val="003149D1"/>
    <w:rsid w:val="00314AA9"/>
    <w:rsid w:val="00314FF1"/>
    <w:rsid w:val="00315014"/>
    <w:rsid w:val="0031548F"/>
    <w:rsid w:val="00315490"/>
    <w:rsid w:val="003156AE"/>
    <w:rsid w:val="0031584D"/>
    <w:rsid w:val="00315B54"/>
    <w:rsid w:val="00315BEF"/>
    <w:rsid w:val="00315C1C"/>
    <w:rsid w:val="00315DF6"/>
    <w:rsid w:val="00315E3D"/>
    <w:rsid w:val="00315EF0"/>
    <w:rsid w:val="00315F2E"/>
    <w:rsid w:val="00315F45"/>
    <w:rsid w:val="00316075"/>
    <w:rsid w:val="003160DF"/>
    <w:rsid w:val="00316212"/>
    <w:rsid w:val="003162D4"/>
    <w:rsid w:val="003163A8"/>
    <w:rsid w:val="00316521"/>
    <w:rsid w:val="0031698A"/>
    <w:rsid w:val="00316A06"/>
    <w:rsid w:val="00316C46"/>
    <w:rsid w:val="003174DC"/>
    <w:rsid w:val="00317744"/>
    <w:rsid w:val="003177B9"/>
    <w:rsid w:val="00317870"/>
    <w:rsid w:val="003178F2"/>
    <w:rsid w:val="00317AE4"/>
    <w:rsid w:val="00317DEA"/>
    <w:rsid w:val="00317DEB"/>
    <w:rsid w:val="00317FC6"/>
    <w:rsid w:val="00317FDB"/>
    <w:rsid w:val="003200E8"/>
    <w:rsid w:val="003202A2"/>
    <w:rsid w:val="003203BC"/>
    <w:rsid w:val="0032085F"/>
    <w:rsid w:val="00320B06"/>
    <w:rsid w:val="00320BF9"/>
    <w:rsid w:val="00320C78"/>
    <w:rsid w:val="00321142"/>
    <w:rsid w:val="0032129F"/>
    <w:rsid w:val="003212D6"/>
    <w:rsid w:val="00321490"/>
    <w:rsid w:val="00321779"/>
    <w:rsid w:val="00321804"/>
    <w:rsid w:val="0032181B"/>
    <w:rsid w:val="00321956"/>
    <w:rsid w:val="00321C2C"/>
    <w:rsid w:val="00321CD3"/>
    <w:rsid w:val="00321D83"/>
    <w:rsid w:val="003222F2"/>
    <w:rsid w:val="003223AB"/>
    <w:rsid w:val="00322525"/>
    <w:rsid w:val="003227E4"/>
    <w:rsid w:val="00322877"/>
    <w:rsid w:val="00322B01"/>
    <w:rsid w:val="00322C3A"/>
    <w:rsid w:val="00322CD8"/>
    <w:rsid w:val="00322E5F"/>
    <w:rsid w:val="00322E7B"/>
    <w:rsid w:val="0032318A"/>
    <w:rsid w:val="00323443"/>
    <w:rsid w:val="00323476"/>
    <w:rsid w:val="00323513"/>
    <w:rsid w:val="0032388D"/>
    <w:rsid w:val="00323900"/>
    <w:rsid w:val="00323954"/>
    <w:rsid w:val="00323C35"/>
    <w:rsid w:val="00323E5F"/>
    <w:rsid w:val="00324031"/>
    <w:rsid w:val="00324045"/>
    <w:rsid w:val="003243F2"/>
    <w:rsid w:val="00324591"/>
    <w:rsid w:val="0032476C"/>
    <w:rsid w:val="003249F9"/>
    <w:rsid w:val="00324A7C"/>
    <w:rsid w:val="00324AF5"/>
    <w:rsid w:val="00324B6D"/>
    <w:rsid w:val="00324C62"/>
    <w:rsid w:val="00324DCE"/>
    <w:rsid w:val="00324DD5"/>
    <w:rsid w:val="00324F1B"/>
    <w:rsid w:val="00324FF2"/>
    <w:rsid w:val="0032502D"/>
    <w:rsid w:val="003253F4"/>
    <w:rsid w:val="00325480"/>
    <w:rsid w:val="00325581"/>
    <w:rsid w:val="0032569C"/>
    <w:rsid w:val="0032581A"/>
    <w:rsid w:val="003259DB"/>
    <w:rsid w:val="00325A99"/>
    <w:rsid w:val="00325B49"/>
    <w:rsid w:val="00325D72"/>
    <w:rsid w:val="00326187"/>
    <w:rsid w:val="00326437"/>
    <w:rsid w:val="003268E2"/>
    <w:rsid w:val="00326948"/>
    <w:rsid w:val="00326D44"/>
    <w:rsid w:val="00326DCA"/>
    <w:rsid w:val="00326DD0"/>
    <w:rsid w:val="00326E12"/>
    <w:rsid w:val="00326E35"/>
    <w:rsid w:val="00326F39"/>
    <w:rsid w:val="0032719C"/>
    <w:rsid w:val="0032735C"/>
    <w:rsid w:val="00327389"/>
    <w:rsid w:val="0032750F"/>
    <w:rsid w:val="00327832"/>
    <w:rsid w:val="00327B4A"/>
    <w:rsid w:val="00327D42"/>
    <w:rsid w:val="00327D79"/>
    <w:rsid w:val="00327DAA"/>
    <w:rsid w:val="00327E48"/>
    <w:rsid w:val="00327F82"/>
    <w:rsid w:val="0033020B"/>
    <w:rsid w:val="00330334"/>
    <w:rsid w:val="003303CB"/>
    <w:rsid w:val="00330630"/>
    <w:rsid w:val="0033077C"/>
    <w:rsid w:val="003307EB"/>
    <w:rsid w:val="003307FF"/>
    <w:rsid w:val="003308F5"/>
    <w:rsid w:val="00330EBD"/>
    <w:rsid w:val="00330ECB"/>
    <w:rsid w:val="00331136"/>
    <w:rsid w:val="00331435"/>
    <w:rsid w:val="00331A15"/>
    <w:rsid w:val="00331ADA"/>
    <w:rsid w:val="00331C8F"/>
    <w:rsid w:val="00331ED4"/>
    <w:rsid w:val="0033203E"/>
    <w:rsid w:val="003322FE"/>
    <w:rsid w:val="003323A7"/>
    <w:rsid w:val="003323AD"/>
    <w:rsid w:val="0033280F"/>
    <w:rsid w:val="00332ACA"/>
    <w:rsid w:val="00332BF9"/>
    <w:rsid w:val="00332F7B"/>
    <w:rsid w:val="0033324A"/>
    <w:rsid w:val="00333260"/>
    <w:rsid w:val="003332AA"/>
    <w:rsid w:val="003332D1"/>
    <w:rsid w:val="00333336"/>
    <w:rsid w:val="00333345"/>
    <w:rsid w:val="003333A2"/>
    <w:rsid w:val="00333560"/>
    <w:rsid w:val="00333618"/>
    <w:rsid w:val="00333798"/>
    <w:rsid w:val="003339CC"/>
    <w:rsid w:val="003339E6"/>
    <w:rsid w:val="00333D87"/>
    <w:rsid w:val="00333EC4"/>
    <w:rsid w:val="00334026"/>
    <w:rsid w:val="003341BA"/>
    <w:rsid w:val="003341E7"/>
    <w:rsid w:val="00334282"/>
    <w:rsid w:val="00334749"/>
    <w:rsid w:val="00334A48"/>
    <w:rsid w:val="00334E17"/>
    <w:rsid w:val="00334FDC"/>
    <w:rsid w:val="0033522A"/>
    <w:rsid w:val="0033549C"/>
    <w:rsid w:val="003355CD"/>
    <w:rsid w:val="00335648"/>
    <w:rsid w:val="00335A2A"/>
    <w:rsid w:val="00335B8F"/>
    <w:rsid w:val="00335C24"/>
    <w:rsid w:val="00335F36"/>
    <w:rsid w:val="00335FAC"/>
    <w:rsid w:val="00336118"/>
    <w:rsid w:val="00336362"/>
    <w:rsid w:val="00336629"/>
    <w:rsid w:val="0033682F"/>
    <w:rsid w:val="0033683A"/>
    <w:rsid w:val="00336855"/>
    <w:rsid w:val="00336896"/>
    <w:rsid w:val="003368EE"/>
    <w:rsid w:val="00336A06"/>
    <w:rsid w:val="00336C51"/>
    <w:rsid w:val="00336CDC"/>
    <w:rsid w:val="00336E76"/>
    <w:rsid w:val="00336ECD"/>
    <w:rsid w:val="00337113"/>
    <w:rsid w:val="0033720E"/>
    <w:rsid w:val="0033729D"/>
    <w:rsid w:val="00337401"/>
    <w:rsid w:val="0033778A"/>
    <w:rsid w:val="0033794F"/>
    <w:rsid w:val="00337961"/>
    <w:rsid w:val="003379A7"/>
    <w:rsid w:val="00337A2D"/>
    <w:rsid w:val="00337BFB"/>
    <w:rsid w:val="00337D19"/>
    <w:rsid w:val="00337DB0"/>
    <w:rsid w:val="00337EB6"/>
    <w:rsid w:val="00337F9A"/>
    <w:rsid w:val="00337FD5"/>
    <w:rsid w:val="0034009F"/>
    <w:rsid w:val="003400B8"/>
    <w:rsid w:val="003400DF"/>
    <w:rsid w:val="00340302"/>
    <w:rsid w:val="0034032B"/>
    <w:rsid w:val="00340330"/>
    <w:rsid w:val="00340354"/>
    <w:rsid w:val="003403D2"/>
    <w:rsid w:val="0034060A"/>
    <w:rsid w:val="0034063A"/>
    <w:rsid w:val="003407C6"/>
    <w:rsid w:val="00340B64"/>
    <w:rsid w:val="00340CAB"/>
    <w:rsid w:val="00340DED"/>
    <w:rsid w:val="00340EB1"/>
    <w:rsid w:val="0034161C"/>
    <w:rsid w:val="00341772"/>
    <w:rsid w:val="0034192A"/>
    <w:rsid w:val="003419AA"/>
    <w:rsid w:val="00341AEC"/>
    <w:rsid w:val="00341CE3"/>
    <w:rsid w:val="00341E55"/>
    <w:rsid w:val="0034223E"/>
    <w:rsid w:val="003422B7"/>
    <w:rsid w:val="00342340"/>
    <w:rsid w:val="003425EC"/>
    <w:rsid w:val="003426A7"/>
    <w:rsid w:val="003426E5"/>
    <w:rsid w:val="00342A23"/>
    <w:rsid w:val="00342C33"/>
    <w:rsid w:val="00342C49"/>
    <w:rsid w:val="00342D71"/>
    <w:rsid w:val="00342DA3"/>
    <w:rsid w:val="00342EEA"/>
    <w:rsid w:val="0034339E"/>
    <w:rsid w:val="003435C4"/>
    <w:rsid w:val="003436D9"/>
    <w:rsid w:val="00343AFF"/>
    <w:rsid w:val="00343E47"/>
    <w:rsid w:val="00343EAF"/>
    <w:rsid w:val="00344093"/>
    <w:rsid w:val="00344214"/>
    <w:rsid w:val="0034429C"/>
    <w:rsid w:val="0034434F"/>
    <w:rsid w:val="0034443F"/>
    <w:rsid w:val="0034476B"/>
    <w:rsid w:val="00344821"/>
    <w:rsid w:val="00344857"/>
    <w:rsid w:val="0034490F"/>
    <w:rsid w:val="00344925"/>
    <w:rsid w:val="0034496D"/>
    <w:rsid w:val="00344FA9"/>
    <w:rsid w:val="00344FAD"/>
    <w:rsid w:val="00344FC0"/>
    <w:rsid w:val="003450AE"/>
    <w:rsid w:val="0034519C"/>
    <w:rsid w:val="00345917"/>
    <w:rsid w:val="00345C74"/>
    <w:rsid w:val="00345CBC"/>
    <w:rsid w:val="00345E3D"/>
    <w:rsid w:val="00345EAB"/>
    <w:rsid w:val="00345EF5"/>
    <w:rsid w:val="00345FCF"/>
    <w:rsid w:val="00346033"/>
    <w:rsid w:val="00346280"/>
    <w:rsid w:val="0034630B"/>
    <w:rsid w:val="00346409"/>
    <w:rsid w:val="00346564"/>
    <w:rsid w:val="00346D2D"/>
    <w:rsid w:val="00346F6A"/>
    <w:rsid w:val="00346FC1"/>
    <w:rsid w:val="003470A7"/>
    <w:rsid w:val="0034752D"/>
    <w:rsid w:val="00347544"/>
    <w:rsid w:val="0034754F"/>
    <w:rsid w:val="00347677"/>
    <w:rsid w:val="003477A8"/>
    <w:rsid w:val="00347B65"/>
    <w:rsid w:val="00347C87"/>
    <w:rsid w:val="00347DD3"/>
    <w:rsid w:val="00347E1B"/>
    <w:rsid w:val="00347EAB"/>
    <w:rsid w:val="00350176"/>
    <w:rsid w:val="0035021B"/>
    <w:rsid w:val="00350374"/>
    <w:rsid w:val="0035062B"/>
    <w:rsid w:val="0035077E"/>
    <w:rsid w:val="00350B1F"/>
    <w:rsid w:val="00350F62"/>
    <w:rsid w:val="003511AA"/>
    <w:rsid w:val="00351671"/>
    <w:rsid w:val="003516F7"/>
    <w:rsid w:val="0035188F"/>
    <w:rsid w:val="003518FB"/>
    <w:rsid w:val="00351AD2"/>
    <w:rsid w:val="00351D69"/>
    <w:rsid w:val="00351D6F"/>
    <w:rsid w:val="00351FDC"/>
    <w:rsid w:val="003520E5"/>
    <w:rsid w:val="00352228"/>
    <w:rsid w:val="00352465"/>
    <w:rsid w:val="0035266D"/>
    <w:rsid w:val="003526C6"/>
    <w:rsid w:val="00352AED"/>
    <w:rsid w:val="00352B79"/>
    <w:rsid w:val="00352CB1"/>
    <w:rsid w:val="00352D1F"/>
    <w:rsid w:val="003530D8"/>
    <w:rsid w:val="0035321F"/>
    <w:rsid w:val="00353260"/>
    <w:rsid w:val="00353545"/>
    <w:rsid w:val="0035366A"/>
    <w:rsid w:val="003536D6"/>
    <w:rsid w:val="003537A7"/>
    <w:rsid w:val="00353A50"/>
    <w:rsid w:val="00353B87"/>
    <w:rsid w:val="00353CDF"/>
    <w:rsid w:val="00353FBD"/>
    <w:rsid w:val="00353FFF"/>
    <w:rsid w:val="00354065"/>
    <w:rsid w:val="0035410E"/>
    <w:rsid w:val="0035417C"/>
    <w:rsid w:val="00354192"/>
    <w:rsid w:val="003541B5"/>
    <w:rsid w:val="0035431D"/>
    <w:rsid w:val="00354612"/>
    <w:rsid w:val="003546C3"/>
    <w:rsid w:val="0035479C"/>
    <w:rsid w:val="0035488D"/>
    <w:rsid w:val="003548C9"/>
    <w:rsid w:val="00354982"/>
    <w:rsid w:val="00354B17"/>
    <w:rsid w:val="00354BA5"/>
    <w:rsid w:val="00354EDA"/>
    <w:rsid w:val="00354EEF"/>
    <w:rsid w:val="00355053"/>
    <w:rsid w:val="00355345"/>
    <w:rsid w:val="00355367"/>
    <w:rsid w:val="00355871"/>
    <w:rsid w:val="00355A40"/>
    <w:rsid w:val="00355B97"/>
    <w:rsid w:val="00355C0B"/>
    <w:rsid w:val="00355C3E"/>
    <w:rsid w:val="00355C75"/>
    <w:rsid w:val="003562A8"/>
    <w:rsid w:val="003566E1"/>
    <w:rsid w:val="003569B7"/>
    <w:rsid w:val="00356B4D"/>
    <w:rsid w:val="00356B76"/>
    <w:rsid w:val="00356BAF"/>
    <w:rsid w:val="00356BED"/>
    <w:rsid w:val="00356C5C"/>
    <w:rsid w:val="00356D94"/>
    <w:rsid w:val="00356E6C"/>
    <w:rsid w:val="00356EFF"/>
    <w:rsid w:val="00356F37"/>
    <w:rsid w:val="003572CE"/>
    <w:rsid w:val="0035732D"/>
    <w:rsid w:val="00357473"/>
    <w:rsid w:val="003577ED"/>
    <w:rsid w:val="00357908"/>
    <w:rsid w:val="003579C6"/>
    <w:rsid w:val="00357B8F"/>
    <w:rsid w:val="00357C34"/>
    <w:rsid w:val="00357CE6"/>
    <w:rsid w:val="00357D69"/>
    <w:rsid w:val="003600D7"/>
    <w:rsid w:val="0036053D"/>
    <w:rsid w:val="003607D6"/>
    <w:rsid w:val="00360899"/>
    <w:rsid w:val="00360E9C"/>
    <w:rsid w:val="003612A4"/>
    <w:rsid w:val="003614F8"/>
    <w:rsid w:val="00361525"/>
    <w:rsid w:val="0036185E"/>
    <w:rsid w:val="003618CD"/>
    <w:rsid w:val="00361DA0"/>
    <w:rsid w:val="00361F7A"/>
    <w:rsid w:val="003620B2"/>
    <w:rsid w:val="00362100"/>
    <w:rsid w:val="0036210B"/>
    <w:rsid w:val="003621EF"/>
    <w:rsid w:val="003621F7"/>
    <w:rsid w:val="00362337"/>
    <w:rsid w:val="003624DB"/>
    <w:rsid w:val="0036255B"/>
    <w:rsid w:val="003625C2"/>
    <w:rsid w:val="00362660"/>
    <w:rsid w:val="00362708"/>
    <w:rsid w:val="0036282D"/>
    <w:rsid w:val="00362B60"/>
    <w:rsid w:val="00362DA7"/>
    <w:rsid w:val="00362EC1"/>
    <w:rsid w:val="00362F40"/>
    <w:rsid w:val="0036319D"/>
    <w:rsid w:val="003631E4"/>
    <w:rsid w:val="003633B6"/>
    <w:rsid w:val="00363434"/>
    <w:rsid w:val="003636D2"/>
    <w:rsid w:val="003638D4"/>
    <w:rsid w:val="00363ADC"/>
    <w:rsid w:val="00363B15"/>
    <w:rsid w:val="00363B83"/>
    <w:rsid w:val="00363E85"/>
    <w:rsid w:val="00364195"/>
    <w:rsid w:val="00364500"/>
    <w:rsid w:val="00364823"/>
    <w:rsid w:val="003648FB"/>
    <w:rsid w:val="0036496D"/>
    <w:rsid w:val="00364A6D"/>
    <w:rsid w:val="00364C85"/>
    <w:rsid w:val="00364E35"/>
    <w:rsid w:val="00364F5B"/>
    <w:rsid w:val="00364FFA"/>
    <w:rsid w:val="0036518D"/>
    <w:rsid w:val="00365419"/>
    <w:rsid w:val="003654D8"/>
    <w:rsid w:val="003658B6"/>
    <w:rsid w:val="00365B54"/>
    <w:rsid w:val="00365C5E"/>
    <w:rsid w:val="00365DA8"/>
    <w:rsid w:val="00365DE7"/>
    <w:rsid w:val="00365DFB"/>
    <w:rsid w:val="00366043"/>
    <w:rsid w:val="0036609A"/>
    <w:rsid w:val="00366345"/>
    <w:rsid w:val="00366424"/>
    <w:rsid w:val="0036674E"/>
    <w:rsid w:val="003668CE"/>
    <w:rsid w:val="003668FC"/>
    <w:rsid w:val="00366B79"/>
    <w:rsid w:val="00366D49"/>
    <w:rsid w:val="00366E8C"/>
    <w:rsid w:val="00366E8D"/>
    <w:rsid w:val="00367241"/>
    <w:rsid w:val="00367355"/>
    <w:rsid w:val="003675AD"/>
    <w:rsid w:val="00367638"/>
    <w:rsid w:val="00367670"/>
    <w:rsid w:val="003676FB"/>
    <w:rsid w:val="003678FE"/>
    <w:rsid w:val="0037012D"/>
    <w:rsid w:val="0037018D"/>
    <w:rsid w:val="00370194"/>
    <w:rsid w:val="003708A6"/>
    <w:rsid w:val="003708EE"/>
    <w:rsid w:val="00370952"/>
    <w:rsid w:val="00370A00"/>
    <w:rsid w:val="00370A4F"/>
    <w:rsid w:val="00370A8B"/>
    <w:rsid w:val="00370B05"/>
    <w:rsid w:val="00370E84"/>
    <w:rsid w:val="00370F9C"/>
    <w:rsid w:val="00371295"/>
    <w:rsid w:val="00371357"/>
    <w:rsid w:val="003717D9"/>
    <w:rsid w:val="00371B26"/>
    <w:rsid w:val="00371E93"/>
    <w:rsid w:val="003723A9"/>
    <w:rsid w:val="003723F3"/>
    <w:rsid w:val="00372440"/>
    <w:rsid w:val="0037279A"/>
    <w:rsid w:val="00372905"/>
    <w:rsid w:val="003734CB"/>
    <w:rsid w:val="003737A8"/>
    <w:rsid w:val="003738EC"/>
    <w:rsid w:val="00373E58"/>
    <w:rsid w:val="00373EB0"/>
    <w:rsid w:val="00373F07"/>
    <w:rsid w:val="00373F40"/>
    <w:rsid w:val="00374072"/>
    <w:rsid w:val="003740E1"/>
    <w:rsid w:val="003743E5"/>
    <w:rsid w:val="003744F1"/>
    <w:rsid w:val="00374507"/>
    <w:rsid w:val="00374709"/>
    <w:rsid w:val="0037493C"/>
    <w:rsid w:val="00374AA2"/>
    <w:rsid w:val="00374B3E"/>
    <w:rsid w:val="00374C27"/>
    <w:rsid w:val="00374D56"/>
    <w:rsid w:val="00375214"/>
    <w:rsid w:val="003752F4"/>
    <w:rsid w:val="003758F2"/>
    <w:rsid w:val="00375911"/>
    <w:rsid w:val="0037591A"/>
    <w:rsid w:val="00375ACC"/>
    <w:rsid w:val="00375B29"/>
    <w:rsid w:val="00375C05"/>
    <w:rsid w:val="00375C32"/>
    <w:rsid w:val="00375DBC"/>
    <w:rsid w:val="00376049"/>
    <w:rsid w:val="003760D3"/>
    <w:rsid w:val="0037630F"/>
    <w:rsid w:val="003764EF"/>
    <w:rsid w:val="00376540"/>
    <w:rsid w:val="00376E2D"/>
    <w:rsid w:val="00376F51"/>
    <w:rsid w:val="00376FA4"/>
    <w:rsid w:val="00376FAC"/>
    <w:rsid w:val="00376FB2"/>
    <w:rsid w:val="00377123"/>
    <w:rsid w:val="003775F1"/>
    <w:rsid w:val="0037763E"/>
    <w:rsid w:val="00377682"/>
    <w:rsid w:val="00377708"/>
    <w:rsid w:val="003778E3"/>
    <w:rsid w:val="00377A10"/>
    <w:rsid w:val="00377A62"/>
    <w:rsid w:val="00377B36"/>
    <w:rsid w:val="00380105"/>
    <w:rsid w:val="003801F2"/>
    <w:rsid w:val="00380223"/>
    <w:rsid w:val="00380346"/>
    <w:rsid w:val="0038048F"/>
    <w:rsid w:val="003805DC"/>
    <w:rsid w:val="00380667"/>
    <w:rsid w:val="003808CD"/>
    <w:rsid w:val="0038094D"/>
    <w:rsid w:val="00380963"/>
    <w:rsid w:val="00380AAA"/>
    <w:rsid w:val="00380D1E"/>
    <w:rsid w:val="00381624"/>
    <w:rsid w:val="003817D6"/>
    <w:rsid w:val="0038184D"/>
    <w:rsid w:val="0038192C"/>
    <w:rsid w:val="00381A2B"/>
    <w:rsid w:val="00381B28"/>
    <w:rsid w:val="00381EE5"/>
    <w:rsid w:val="003820C7"/>
    <w:rsid w:val="003822A0"/>
    <w:rsid w:val="0038241E"/>
    <w:rsid w:val="00382981"/>
    <w:rsid w:val="003829A1"/>
    <w:rsid w:val="00382BE0"/>
    <w:rsid w:val="00382BEA"/>
    <w:rsid w:val="00382C57"/>
    <w:rsid w:val="00382E7E"/>
    <w:rsid w:val="00382EA3"/>
    <w:rsid w:val="00382F5F"/>
    <w:rsid w:val="00383172"/>
    <w:rsid w:val="003834C9"/>
    <w:rsid w:val="00383647"/>
    <w:rsid w:val="0038383E"/>
    <w:rsid w:val="003839C9"/>
    <w:rsid w:val="00383A87"/>
    <w:rsid w:val="00383C2D"/>
    <w:rsid w:val="00383C6C"/>
    <w:rsid w:val="00383C97"/>
    <w:rsid w:val="00383E8C"/>
    <w:rsid w:val="00383F81"/>
    <w:rsid w:val="00383FAB"/>
    <w:rsid w:val="00384423"/>
    <w:rsid w:val="0038468F"/>
    <w:rsid w:val="00384A86"/>
    <w:rsid w:val="00385153"/>
    <w:rsid w:val="0038539E"/>
    <w:rsid w:val="003854E7"/>
    <w:rsid w:val="0038553E"/>
    <w:rsid w:val="00385548"/>
    <w:rsid w:val="0038558B"/>
    <w:rsid w:val="003856BA"/>
    <w:rsid w:val="003856E2"/>
    <w:rsid w:val="0038574A"/>
    <w:rsid w:val="0038578C"/>
    <w:rsid w:val="003857E2"/>
    <w:rsid w:val="00385912"/>
    <w:rsid w:val="00386183"/>
    <w:rsid w:val="0038651C"/>
    <w:rsid w:val="00386726"/>
    <w:rsid w:val="00386773"/>
    <w:rsid w:val="003867CF"/>
    <w:rsid w:val="00386A75"/>
    <w:rsid w:val="00386AA5"/>
    <w:rsid w:val="00386AFA"/>
    <w:rsid w:val="00386E19"/>
    <w:rsid w:val="00386E5D"/>
    <w:rsid w:val="00387160"/>
    <w:rsid w:val="003871F5"/>
    <w:rsid w:val="0038720C"/>
    <w:rsid w:val="00387232"/>
    <w:rsid w:val="0038739A"/>
    <w:rsid w:val="0038740F"/>
    <w:rsid w:val="00387863"/>
    <w:rsid w:val="0038786F"/>
    <w:rsid w:val="00387B11"/>
    <w:rsid w:val="00387BC8"/>
    <w:rsid w:val="00387D0B"/>
    <w:rsid w:val="00387D5E"/>
    <w:rsid w:val="00387E6C"/>
    <w:rsid w:val="00387F51"/>
    <w:rsid w:val="00387F95"/>
    <w:rsid w:val="00390091"/>
    <w:rsid w:val="003901D5"/>
    <w:rsid w:val="003902FB"/>
    <w:rsid w:val="00390599"/>
    <w:rsid w:val="00390661"/>
    <w:rsid w:val="003908D2"/>
    <w:rsid w:val="00390B4E"/>
    <w:rsid w:val="00390D2B"/>
    <w:rsid w:val="00390F54"/>
    <w:rsid w:val="00391734"/>
    <w:rsid w:val="003919C8"/>
    <w:rsid w:val="00391F55"/>
    <w:rsid w:val="0039209C"/>
    <w:rsid w:val="003920CC"/>
    <w:rsid w:val="0039241F"/>
    <w:rsid w:val="00392487"/>
    <w:rsid w:val="0039252E"/>
    <w:rsid w:val="003925B9"/>
    <w:rsid w:val="00392849"/>
    <w:rsid w:val="003928D0"/>
    <w:rsid w:val="00392AFF"/>
    <w:rsid w:val="00392B08"/>
    <w:rsid w:val="00392EC5"/>
    <w:rsid w:val="00392F6E"/>
    <w:rsid w:val="003931A6"/>
    <w:rsid w:val="003932B4"/>
    <w:rsid w:val="003934C7"/>
    <w:rsid w:val="003935A6"/>
    <w:rsid w:val="00393711"/>
    <w:rsid w:val="00393BCC"/>
    <w:rsid w:val="00393C14"/>
    <w:rsid w:val="00393DA8"/>
    <w:rsid w:val="00393F7A"/>
    <w:rsid w:val="00394234"/>
    <w:rsid w:val="003942C9"/>
    <w:rsid w:val="00394414"/>
    <w:rsid w:val="0039463B"/>
    <w:rsid w:val="00394726"/>
    <w:rsid w:val="003947BC"/>
    <w:rsid w:val="003947CB"/>
    <w:rsid w:val="00394BD4"/>
    <w:rsid w:val="00394C25"/>
    <w:rsid w:val="0039513B"/>
    <w:rsid w:val="0039513C"/>
    <w:rsid w:val="0039546B"/>
    <w:rsid w:val="0039554C"/>
    <w:rsid w:val="00395553"/>
    <w:rsid w:val="00395829"/>
    <w:rsid w:val="003958D9"/>
    <w:rsid w:val="00395A74"/>
    <w:rsid w:val="00395A78"/>
    <w:rsid w:val="00395D59"/>
    <w:rsid w:val="00395EA0"/>
    <w:rsid w:val="0039602A"/>
    <w:rsid w:val="00396084"/>
    <w:rsid w:val="0039615E"/>
    <w:rsid w:val="003962F6"/>
    <w:rsid w:val="00396394"/>
    <w:rsid w:val="0039657D"/>
    <w:rsid w:val="003966A0"/>
    <w:rsid w:val="00396715"/>
    <w:rsid w:val="00396974"/>
    <w:rsid w:val="00396AFE"/>
    <w:rsid w:val="00396B63"/>
    <w:rsid w:val="00396CD5"/>
    <w:rsid w:val="00396D72"/>
    <w:rsid w:val="003970F4"/>
    <w:rsid w:val="00397115"/>
    <w:rsid w:val="00397182"/>
    <w:rsid w:val="00397A08"/>
    <w:rsid w:val="00397A71"/>
    <w:rsid w:val="00397A86"/>
    <w:rsid w:val="00397AAB"/>
    <w:rsid w:val="00397AF8"/>
    <w:rsid w:val="00397D1A"/>
    <w:rsid w:val="00397D57"/>
    <w:rsid w:val="00397E08"/>
    <w:rsid w:val="003A00AE"/>
    <w:rsid w:val="003A0260"/>
    <w:rsid w:val="003A02D0"/>
    <w:rsid w:val="003A0556"/>
    <w:rsid w:val="003A07AE"/>
    <w:rsid w:val="003A0856"/>
    <w:rsid w:val="003A0904"/>
    <w:rsid w:val="003A0941"/>
    <w:rsid w:val="003A0B2C"/>
    <w:rsid w:val="003A0BBA"/>
    <w:rsid w:val="003A0C0F"/>
    <w:rsid w:val="003A0ED4"/>
    <w:rsid w:val="003A10BE"/>
    <w:rsid w:val="003A11E4"/>
    <w:rsid w:val="003A120B"/>
    <w:rsid w:val="003A1942"/>
    <w:rsid w:val="003A1BC8"/>
    <w:rsid w:val="003A1C0E"/>
    <w:rsid w:val="003A1C2D"/>
    <w:rsid w:val="003A1EC4"/>
    <w:rsid w:val="003A2011"/>
    <w:rsid w:val="003A2219"/>
    <w:rsid w:val="003A251D"/>
    <w:rsid w:val="003A256A"/>
    <w:rsid w:val="003A2605"/>
    <w:rsid w:val="003A280D"/>
    <w:rsid w:val="003A2819"/>
    <w:rsid w:val="003A2BB4"/>
    <w:rsid w:val="003A31FC"/>
    <w:rsid w:val="003A35A4"/>
    <w:rsid w:val="003A3620"/>
    <w:rsid w:val="003A370E"/>
    <w:rsid w:val="003A3A21"/>
    <w:rsid w:val="003A3A41"/>
    <w:rsid w:val="003A3B59"/>
    <w:rsid w:val="003A3F8F"/>
    <w:rsid w:val="003A4118"/>
    <w:rsid w:val="003A43A0"/>
    <w:rsid w:val="003A441D"/>
    <w:rsid w:val="003A46C4"/>
    <w:rsid w:val="003A4708"/>
    <w:rsid w:val="003A4730"/>
    <w:rsid w:val="003A4763"/>
    <w:rsid w:val="003A4783"/>
    <w:rsid w:val="003A4BA9"/>
    <w:rsid w:val="003A4BF0"/>
    <w:rsid w:val="003A4D85"/>
    <w:rsid w:val="003A4F55"/>
    <w:rsid w:val="003A504D"/>
    <w:rsid w:val="003A5108"/>
    <w:rsid w:val="003A5210"/>
    <w:rsid w:val="003A5609"/>
    <w:rsid w:val="003A5629"/>
    <w:rsid w:val="003A5648"/>
    <w:rsid w:val="003A5663"/>
    <w:rsid w:val="003A579E"/>
    <w:rsid w:val="003A5864"/>
    <w:rsid w:val="003A5883"/>
    <w:rsid w:val="003A59B7"/>
    <w:rsid w:val="003A59D7"/>
    <w:rsid w:val="003A5A1A"/>
    <w:rsid w:val="003A5B20"/>
    <w:rsid w:val="003A5B86"/>
    <w:rsid w:val="003A5D55"/>
    <w:rsid w:val="003A5D71"/>
    <w:rsid w:val="003A5E07"/>
    <w:rsid w:val="003A629B"/>
    <w:rsid w:val="003A635A"/>
    <w:rsid w:val="003A6446"/>
    <w:rsid w:val="003A65C3"/>
    <w:rsid w:val="003A672E"/>
    <w:rsid w:val="003A67C7"/>
    <w:rsid w:val="003A6939"/>
    <w:rsid w:val="003A6A3D"/>
    <w:rsid w:val="003A6B07"/>
    <w:rsid w:val="003A6C35"/>
    <w:rsid w:val="003A6E1A"/>
    <w:rsid w:val="003A6E31"/>
    <w:rsid w:val="003A6F18"/>
    <w:rsid w:val="003A6FB8"/>
    <w:rsid w:val="003A714D"/>
    <w:rsid w:val="003A718C"/>
    <w:rsid w:val="003A719D"/>
    <w:rsid w:val="003A72B9"/>
    <w:rsid w:val="003A76EF"/>
    <w:rsid w:val="003A77C1"/>
    <w:rsid w:val="003A78BE"/>
    <w:rsid w:val="003A7B7F"/>
    <w:rsid w:val="003A7DE0"/>
    <w:rsid w:val="003A7EEF"/>
    <w:rsid w:val="003A7F3D"/>
    <w:rsid w:val="003A7F7F"/>
    <w:rsid w:val="003B00E4"/>
    <w:rsid w:val="003B0308"/>
    <w:rsid w:val="003B04AC"/>
    <w:rsid w:val="003B04E5"/>
    <w:rsid w:val="003B051F"/>
    <w:rsid w:val="003B054D"/>
    <w:rsid w:val="003B05B0"/>
    <w:rsid w:val="003B0690"/>
    <w:rsid w:val="003B07CE"/>
    <w:rsid w:val="003B094B"/>
    <w:rsid w:val="003B0B73"/>
    <w:rsid w:val="003B0CD5"/>
    <w:rsid w:val="003B0DE8"/>
    <w:rsid w:val="003B0FD2"/>
    <w:rsid w:val="003B0FF3"/>
    <w:rsid w:val="003B10DF"/>
    <w:rsid w:val="003B1304"/>
    <w:rsid w:val="003B132C"/>
    <w:rsid w:val="003B135F"/>
    <w:rsid w:val="003B1493"/>
    <w:rsid w:val="003B1575"/>
    <w:rsid w:val="003B1674"/>
    <w:rsid w:val="003B17A8"/>
    <w:rsid w:val="003B18C0"/>
    <w:rsid w:val="003B1AE0"/>
    <w:rsid w:val="003B1E45"/>
    <w:rsid w:val="003B1EBE"/>
    <w:rsid w:val="003B1FC1"/>
    <w:rsid w:val="003B21AF"/>
    <w:rsid w:val="003B242C"/>
    <w:rsid w:val="003B25F0"/>
    <w:rsid w:val="003B27D7"/>
    <w:rsid w:val="003B2829"/>
    <w:rsid w:val="003B2C69"/>
    <w:rsid w:val="003B2F7A"/>
    <w:rsid w:val="003B3090"/>
    <w:rsid w:val="003B31F8"/>
    <w:rsid w:val="003B361C"/>
    <w:rsid w:val="003B3BFF"/>
    <w:rsid w:val="003B3D89"/>
    <w:rsid w:val="003B3DC4"/>
    <w:rsid w:val="003B4021"/>
    <w:rsid w:val="003B4253"/>
    <w:rsid w:val="003B4365"/>
    <w:rsid w:val="003B47E4"/>
    <w:rsid w:val="003B4A6E"/>
    <w:rsid w:val="003B4B87"/>
    <w:rsid w:val="003B4BC0"/>
    <w:rsid w:val="003B4E70"/>
    <w:rsid w:val="003B4FB2"/>
    <w:rsid w:val="003B4FDC"/>
    <w:rsid w:val="003B503E"/>
    <w:rsid w:val="003B5171"/>
    <w:rsid w:val="003B51CE"/>
    <w:rsid w:val="003B5400"/>
    <w:rsid w:val="003B5412"/>
    <w:rsid w:val="003B54DF"/>
    <w:rsid w:val="003B54E5"/>
    <w:rsid w:val="003B556A"/>
    <w:rsid w:val="003B558B"/>
    <w:rsid w:val="003B57A3"/>
    <w:rsid w:val="003B5ABF"/>
    <w:rsid w:val="003B5CC8"/>
    <w:rsid w:val="003B5D86"/>
    <w:rsid w:val="003B5EC9"/>
    <w:rsid w:val="003B5F18"/>
    <w:rsid w:val="003B623B"/>
    <w:rsid w:val="003B65E5"/>
    <w:rsid w:val="003B65F7"/>
    <w:rsid w:val="003B69B2"/>
    <w:rsid w:val="003B6ABA"/>
    <w:rsid w:val="003B6FF9"/>
    <w:rsid w:val="003B72AD"/>
    <w:rsid w:val="003B7439"/>
    <w:rsid w:val="003B752E"/>
    <w:rsid w:val="003B764D"/>
    <w:rsid w:val="003B7BA7"/>
    <w:rsid w:val="003B7C7D"/>
    <w:rsid w:val="003B7D27"/>
    <w:rsid w:val="003C0437"/>
    <w:rsid w:val="003C08FF"/>
    <w:rsid w:val="003C09C3"/>
    <w:rsid w:val="003C09CB"/>
    <w:rsid w:val="003C0E8A"/>
    <w:rsid w:val="003C12E3"/>
    <w:rsid w:val="003C1478"/>
    <w:rsid w:val="003C184E"/>
    <w:rsid w:val="003C1894"/>
    <w:rsid w:val="003C1C03"/>
    <w:rsid w:val="003C1E01"/>
    <w:rsid w:val="003C1E27"/>
    <w:rsid w:val="003C1E62"/>
    <w:rsid w:val="003C1EFB"/>
    <w:rsid w:val="003C2143"/>
    <w:rsid w:val="003C21EE"/>
    <w:rsid w:val="003C21F4"/>
    <w:rsid w:val="003C2584"/>
    <w:rsid w:val="003C258F"/>
    <w:rsid w:val="003C25F7"/>
    <w:rsid w:val="003C2860"/>
    <w:rsid w:val="003C28B1"/>
    <w:rsid w:val="003C290E"/>
    <w:rsid w:val="003C298F"/>
    <w:rsid w:val="003C2C40"/>
    <w:rsid w:val="003C2D19"/>
    <w:rsid w:val="003C32BB"/>
    <w:rsid w:val="003C34B0"/>
    <w:rsid w:val="003C34C5"/>
    <w:rsid w:val="003C3BCF"/>
    <w:rsid w:val="003C3E9C"/>
    <w:rsid w:val="003C3EBB"/>
    <w:rsid w:val="003C43A1"/>
    <w:rsid w:val="003C453A"/>
    <w:rsid w:val="003C4882"/>
    <w:rsid w:val="003C4935"/>
    <w:rsid w:val="003C4A3C"/>
    <w:rsid w:val="003C4DB4"/>
    <w:rsid w:val="003C4DD3"/>
    <w:rsid w:val="003C4FAD"/>
    <w:rsid w:val="003C5130"/>
    <w:rsid w:val="003C523F"/>
    <w:rsid w:val="003C53C6"/>
    <w:rsid w:val="003C552B"/>
    <w:rsid w:val="003C56EE"/>
    <w:rsid w:val="003C5856"/>
    <w:rsid w:val="003C5900"/>
    <w:rsid w:val="003C5C5A"/>
    <w:rsid w:val="003C5D1F"/>
    <w:rsid w:val="003C5E20"/>
    <w:rsid w:val="003C5EAB"/>
    <w:rsid w:val="003C6128"/>
    <w:rsid w:val="003C6202"/>
    <w:rsid w:val="003C622A"/>
    <w:rsid w:val="003C6465"/>
    <w:rsid w:val="003C646D"/>
    <w:rsid w:val="003C64F3"/>
    <w:rsid w:val="003C653F"/>
    <w:rsid w:val="003C6668"/>
    <w:rsid w:val="003C66CE"/>
    <w:rsid w:val="003C6777"/>
    <w:rsid w:val="003C68E7"/>
    <w:rsid w:val="003C695F"/>
    <w:rsid w:val="003C69B4"/>
    <w:rsid w:val="003C6B39"/>
    <w:rsid w:val="003C6BA2"/>
    <w:rsid w:val="003C6E41"/>
    <w:rsid w:val="003C6F3D"/>
    <w:rsid w:val="003C707D"/>
    <w:rsid w:val="003C70F0"/>
    <w:rsid w:val="003C71C6"/>
    <w:rsid w:val="003C738E"/>
    <w:rsid w:val="003C739F"/>
    <w:rsid w:val="003C76B7"/>
    <w:rsid w:val="003C7834"/>
    <w:rsid w:val="003C7981"/>
    <w:rsid w:val="003C799B"/>
    <w:rsid w:val="003C7A94"/>
    <w:rsid w:val="003C7F53"/>
    <w:rsid w:val="003C7FC9"/>
    <w:rsid w:val="003C7FED"/>
    <w:rsid w:val="003D0179"/>
    <w:rsid w:val="003D021A"/>
    <w:rsid w:val="003D0408"/>
    <w:rsid w:val="003D07ED"/>
    <w:rsid w:val="003D0818"/>
    <w:rsid w:val="003D0A4B"/>
    <w:rsid w:val="003D0D6F"/>
    <w:rsid w:val="003D10F8"/>
    <w:rsid w:val="003D13CA"/>
    <w:rsid w:val="003D1634"/>
    <w:rsid w:val="003D16A8"/>
    <w:rsid w:val="003D1F24"/>
    <w:rsid w:val="003D1FA0"/>
    <w:rsid w:val="003D1FFF"/>
    <w:rsid w:val="003D20FC"/>
    <w:rsid w:val="003D2751"/>
    <w:rsid w:val="003D2AB9"/>
    <w:rsid w:val="003D3020"/>
    <w:rsid w:val="003D309A"/>
    <w:rsid w:val="003D30DA"/>
    <w:rsid w:val="003D3191"/>
    <w:rsid w:val="003D320A"/>
    <w:rsid w:val="003D3249"/>
    <w:rsid w:val="003D335C"/>
    <w:rsid w:val="003D397C"/>
    <w:rsid w:val="003D3AB9"/>
    <w:rsid w:val="003D3C7B"/>
    <w:rsid w:val="003D3CF6"/>
    <w:rsid w:val="003D3F43"/>
    <w:rsid w:val="003D3F82"/>
    <w:rsid w:val="003D4031"/>
    <w:rsid w:val="003D41B4"/>
    <w:rsid w:val="003D44F8"/>
    <w:rsid w:val="003D450F"/>
    <w:rsid w:val="003D4B91"/>
    <w:rsid w:val="003D4BE0"/>
    <w:rsid w:val="003D4C90"/>
    <w:rsid w:val="003D4E54"/>
    <w:rsid w:val="003D4ED4"/>
    <w:rsid w:val="003D4FF8"/>
    <w:rsid w:val="003D50F2"/>
    <w:rsid w:val="003D51CC"/>
    <w:rsid w:val="003D5203"/>
    <w:rsid w:val="003D5238"/>
    <w:rsid w:val="003D5470"/>
    <w:rsid w:val="003D548D"/>
    <w:rsid w:val="003D5608"/>
    <w:rsid w:val="003D5960"/>
    <w:rsid w:val="003D59E9"/>
    <w:rsid w:val="003D5CE4"/>
    <w:rsid w:val="003D5D4C"/>
    <w:rsid w:val="003D5E64"/>
    <w:rsid w:val="003D5FD4"/>
    <w:rsid w:val="003D61C0"/>
    <w:rsid w:val="003D624B"/>
    <w:rsid w:val="003D64E5"/>
    <w:rsid w:val="003D6509"/>
    <w:rsid w:val="003D6627"/>
    <w:rsid w:val="003D67BF"/>
    <w:rsid w:val="003D695C"/>
    <w:rsid w:val="003D699A"/>
    <w:rsid w:val="003D6B6D"/>
    <w:rsid w:val="003D6B89"/>
    <w:rsid w:val="003D6D7E"/>
    <w:rsid w:val="003D709D"/>
    <w:rsid w:val="003D742E"/>
    <w:rsid w:val="003D7571"/>
    <w:rsid w:val="003D78A2"/>
    <w:rsid w:val="003D78D7"/>
    <w:rsid w:val="003D7906"/>
    <w:rsid w:val="003D79A3"/>
    <w:rsid w:val="003D7A92"/>
    <w:rsid w:val="003D7AD7"/>
    <w:rsid w:val="003D7B8B"/>
    <w:rsid w:val="003D7C13"/>
    <w:rsid w:val="003E00DC"/>
    <w:rsid w:val="003E022A"/>
    <w:rsid w:val="003E05D4"/>
    <w:rsid w:val="003E0805"/>
    <w:rsid w:val="003E098E"/>
    <w:rsid w:val="003E0F9A"/>
    <w:rsid w:val="003E1276"/>
    <w:rsid w:val="003E15BD"/>
    <w:rsid w:val="003E16D1"/>
    <w:rsid w:val="003E18FA"/>
    <w:rsid w:val="003E19A4"/>
    <w:rsid w:val="003E1AB7"/>
    <w:rsid w:val="003E1AF3"/>
    <w:rsid w:val="003E1CAB"/>
    <w:rsid w:val="003E2149"/>
    <w:rsid w:val="003E21A0"/>
    <w:rsid w:val="003E25BE"/>
    <w:rsid w:val="003E299A"/>
    <w:rsid w:val="003E2A91"/>
    <w:rsid w:val="003E2F36"/>
    <w:rsid w:val="003E334B"/>
    <w:rsid w:val="003E375D"/>
    <w:rsid w:val="003E3886"/>
    <w:rsid w:val="003E3DBE"/>
    <w:rsid w:val="003E3F41"/>
    <w:rsid w:val="003E4223"/>
    <w:rsid w:val="003E431F"/>
    <w:rsid w:val="003E43A6"/>
    <w:rsid w:val="003E43D7"/>
    <w:rsid w:val="003E44B7"/>
    <w:rsid w:val="003E49BE"/>
    <w:rsid w:val="003E4AA6"/>
    <w:rsid w:val="003E4C1B"/>
    <w:rsid w:val="003E4E11"/>
    <w:rsid w:val="003E4F2F"/>
    <w:rsid w:val="003E4F33"/>
    <w:rsid w:val="003E50A2"/>
    <w:rsid w:val="003E5636"/>
    <w:rsid w:val="003E5725"/>
    <w:rsid w:val="003E5ADD"/>
    <w:rsid w:val="003E5E87"/>
    <w:rsid w:val="003E6046"/>
    <w:rsid w:val="003E608C"/>
    <w:rsid w:val="003E6263"/>
    <w:rsid w:val="003E66C8"/>
    <w:rsid w:val="003E69D4"/>
    <w:rsid w:val="003E6E1B"/>
    <w:rsid w:val="003E6F43"/>
    <w:rsid w:val="003E7869"/>
    <w:rsid w:val="003E7A48"/>
    <w:rsid w:val="003E7D2D"/>
    <w:rsid w:val="003F019B"/>
    <w:rsid w:val="003F036D"/>
    <w:rsid w:val="003F0397"/>
    <w:rsid w:val="003F0585"/>
    <w:rsid w:val="003F06ED"/>
    <w:rsid w:val="003F0845"/>
    <w:rsid w:val="003F0AB5"/>
    <w:rsid w:val="003F0CA0"/>
    <w:rsid w:val="003F0F91"/>
    <w:rsid w:val="003F1079"/>
    <w:rsid w:val="003F1093"/>
    <w:rsid w:val="003F10AE"/>
    <w:rsid w:val="003F11A5"/>
    <w:rsid w:val="003F128A"/>
    <w:rsid w:val="003F1787"/>
    <w:rsid w:val="003F1908"/>
    <w:rsid w:val="003F1961"/>
    <w:rsid w:val="003F1C9F"/>
    <w:rsid w:val="003F1CC1"/>
    <w:rsid w:val="003F1EFB"/>
    <w:rsid w:val="003F1F54"/>
    <w:rsid w:val="003F1F5D"/>
    <w:rsid w:val="003F202E"/>
    <w:rsid w:val="003F20B0"/>
    <w:rsid w:val="003F20DD"/>
    <w:rsid w:val="003F23F8"/>
    <w:rsid w:val="003F2573"/>
    <w:rsid w:val="003F2686"/>
    <w:rsid w:val="003F271E"/>
    <w:rsid w:val="003F2A2A"/>
    <w:rsid w:val="003F3378"/>
    <w:rsid w:val="003F34DE"/>
    <w:rsid w:val="003F350D"/>
    <w:rsid w:val="003F353E"/>
    <w:rsid w:val="003F3698"/>
    <w:rsid w:val="003F3908"/>
    <w:rsid w:val="003F3FD7"/>
    <w:rsid w:val="003F4035"/>
    <w:rsid w:val="003F40BC"/>
    <w:rsid w:val="003F42C8"/>
    <w:rsid w:val="003F43B9"/>
    <w:rsid w:val="003F446F"/>
    <w:rsid w:val="003F4564"/>
    <w:rsid w:val="003F491B"/>
    <w:rsid w:val="003F4976"/>
    <w:rsid w:val="003F49F7"/>
    <w:rsid w:val="003F4B72"/>
    <w:rsid w:val="003F4BDD"/>
    <w:rsid w:val="003F4BF0"/>
    <w:rsid w:val="003F4C22"/>
    <w:rsid w:val="003F4F76"/>
    <w:rsid w:val="003F4FA5"/>
    <w:rsid w:val="003F5416"/>
    <w:rsid w:val="003F569C"/>
    <w:rsid w:val="003F56BD"/>
    <w:rsid w:val="003F5755"/>
    <w:rsid w:val="003F5923"/>
    <w:rsid w:val="003F59E2"/>
    <w:rsid w:val="003F5B04"/>
    <w:rsid w:val="003F5B6E"/>
    <w:rsid w:val="003F5C95"/>
    <w:rsid w:val="003F5D80"/>
    <w:rsid w:val="003F5FCA"/>
    <w:rsid w:val="003F5FEE"/>
    <w:rsid w:val="003F64AF"/>
    <w:rsid w:val="003F6636"/>
    <w:rsid w:val="003F6824"/>
    <w:rsid w:val="003F6C48"/>
    <w:rsid w:val="003F6DBE"/>
    <w:rsid w:val="003F70CC"/>
    <w:rsid w:val="003F71BE"/>
    <w:rsid w:val="003F728A"/>
    <w:rsid w:val="003F77DB"/>
    <w:rsid w:val="003F7DAF"/>
    <w:rsid w:val="003F7E67"/>
    <w:rsid w:val="003F7F4A"/>
    <w:rsid w:val="003F7F93"/>
    <w:rsid w:val="0040037D"/>
    <w:rsid w:val="004004AC"/>
    <w:rsid w:val="0040050E"/>
    <w:rsid w:val="004007CD"/>
    <w:rsid w:val="00400806"/>
    <w:rsid w:val="00400B0E"/>
    <w:rsid w:val="00400B2B"/>
    <w:rsid w:val="00400B37"/>
    <w:rsid w:val="00400C32"/>
    <w:rsid w:val="00400CAF"/>
    <w:rsid w:val="00400E00"/>
    <w:rsid w:val="00400E11"/>
    <w:rsid w:val="00400EC4"/>
    <w:rsid w:val="00400F46"/>
    <w:rsid w:val="0040103F"/>
    <w:rsid w:val="0040113D"/>
    <w:rsid w:val="0040118F"/>
    <w:rsid w:val="004011E9"/>
    <w:rsid w:val="00401304"/>
    <w:rsid w:val="004013AA"/>
    <w:rsid w:val="004013C9"/>
    <w:rsid w:val="00401845"/>
    <w:rsid w:val="00401B82"/>
    <w:rsid w:val="00401D33"/>
    <w:rsid w:val="00401E80"/>
    <w:rsid w:val="0040204C"/>
    <w:rsid w:val="0040210B"/>
    <w:rsid w:val="0040223B"/>
    <w:rsid w:val="0040227C"/>
    <w:rsid w:val="004023FB"/>
    <w:rsid w:val="00402670"/>
    <w:rsid w:val="004026CC"/>
    <w:rsid w:val="00402881"/>
    <w:rsid w:val="00402A78"/>
    <w:rsid w:val="00402C57"/>
    <w:rsid w:val="00402C5D"/>
    <w:rsid w:val="00402D6E"/>
    <w:rsid w:val="004031C8"/>
    <w:rsid w:val="004032E3"/>
    <w:rsid w:val="00403300"/>
    <w:rsid w:val="00403330"/>
    <w:rsid w:val="004034F5"/>
    <w:rsid w:val="00403CFB"/>
    <w:rsid w:val="00403E33"/>
    <w:rsid w:val="00404043"/>
    <w:rsid w:val="004040AE"/>
    <w:rsid w:val="004041B6"/>
    <w:rsid w:val="004041DF"/>
    <w:rsid w:val="004042A1"/>
    <w:rsid w:val="00404498"/>
    <w:rsid w:val="0040458F"/>
    <w:rsid w:val="004045FA"/>
    <w:rsid w:val="00404649"/>
    <w:rsid w:val="00404664"/>
    <w:rsid w:val="004047DD"/>
    <w:rsid w:val="00404853"/>
    <w:rsid w:val="004049C3"/>
    <w:rsid w:val="00404C5D"/>
    <w:rsid w:val="00404D06"/>
    <w:rsid w:val="00404D2B"/>
    <w:rsid w:val="00404E26"/>
    <w:rsid w:val="00404FAE"/>
    <w:rsid w:val="00405020"/>
    <w:rsid w:val="00405076"/>
    <w:rsid w:val="0040508F"/>
    <w:rsid w:val="00405239"/>
    <w:rsid w:val="00405335"/>
    <w:rsid w:val="0040540C"/>
    <w:rsid w:val="00405686"/>
    <w:rsid w:val="004056E4"/>
    <w:rsid w:val="00405820"/>
    <w:rsid w:val="00405971"/>
    <w:rsid w:val="00405DFB"/>
    <w:rsid w:val="00405E66"/>
    <w:rsid w:val="00405F29"/>
    <w:rsid w:val="00405FA5"/>
    <w:rsid w:val="004060D2"/>
    <w:rsid w:val="004061B0"/>
    <w:rsid w:val="00406404"/>
    <w:rsid w:val="004065CE"/>
    <w:rsid w:val="004066A2"/>
    <w:rsid w:val="00406D49"/>
    <w:rsid w:val="00406E4E"/>
    <w:rsid w:val="00406F6D"/>
    <w:rsid w:val="0040713B"/>
    <w:rsid w:val="004071D1"/>
    <w:rsid w:val="004073F2"/>
    <w:rsid w:val="0040756B"/>
    <w:rsid w:val="004078D8"/>
    <w:rsid w:val="00407B1C"/>
    <w:rsid w:val="00407BE7"/>
    <w:rsid w:val="00407BFC"/>
    <w:rsid w:val="00407C92"/>
    <w:rsid w:val="00407C9A"/>
    <w:rsid w:val="00407EED"/>
    <w:rsid w:val="00407F8D"/>
    <w:rsid w:val="004101AB"/>
    <w:rsid w:val="004103CF"/>
    <w:rsid w:val="004104BC"/>
    <w:rsid w:val="0041062C"/>
    <w:rsid w:val="004107DA"/>
    <w:rsid w:val="0041080F"/>
    <w:rsid w:val="00410919"/>
    <w:rsid w:val="004109B9"/>
    <w:rsid w:val="00410AEE"/>
    <w:rsid w:val="00410DDB"/>
    <w:rsid w:val="00410EBB"/>
    <w:rsid w:val="004111C1"/>
    <w:rsid w:val="00411223"/>
    <w:rsid w:val="004112D6"/>
    <w:rsid w:val="004112DF"/>
    <w:rsid w:val="00411327"/>
    <w:rsid w:val="0041139C"/>
    <w:rsid w:val="0041148E"/>
    <w:rsid w:val="004114E1"/>
    <w:rsid w:val="00411579"/>
    <w:rsid w:val="00411692"/>
    <w:rsid w:val="004116EA"/>
    <w:rsid w:val="0041182F"/>
    <w:rsid w:val="00411AE0"/>
    <w:rsid w:val="00411D44"/>
    <w:rsid w:val="00411F2E"/>
    <w:rsid w:val="0041209F"/>
    <w:rsid w:val="004120A6"/>
    <w:rsid w:val="004121BE"/>
    <w:rsid w:val="00412217"/>
    <w:rsid w:val="00412534"/>
    <w:rsid w:val="004127DC"/>
    <w:rsid w:val="00412822"/>
    <w:rsid w:val="00412981"/>
    <w:rsid w:val="00412AAE"/>
    <w:rsid w:val="00412AE7"/>
    <w:rsid w:val="00412B6F"/>
    <w:rsid w:val="00412C54"/>
    <w:rsid w:val="00412EC6"/>
    <w:rsid w:val="004130AF"/>
    <w:rsid w:val="0041315A"/>
    <w:rsid w:val="0041316B"/>
    <w:rsid w:val="004132C9"/>
    <w:rsid w:val="004133DB"/>
    <w:rsid w:val="00413421"/>
    <w:rsid w:val="00413989"/>
    <w:rsid w:val="00413BD1"/>
    <w:rsid w:val="00413CF8"/>
    <w:rsid w:val="00413D0A"/>
    <w:rsid w:val="00413E6C"/>
    <w:rsid w:val="00414178"/>
    <w:rsid w:val="00414183"/>
    <w:rsid w:val="004141B0"/>
    <w:rsid w:val="0041424F"/>
    <w:rsid w:val="00414460"/>
    <w:rsid w:val="004146F0"/>
    <w:rsid w:val="00414A68"/>
    <w:rsid w:val="00414AD3"/>
    <w:rsid w:val="00414BA0"/>
    <w:rsid w:val="00414C15"/>
    <w:rsid w:val="00414C7C"/>
    <w:rsid w:val="00414F02"/>
    <w:rsid w:val="00414F29"/>
    <w:rsid w:val="004150BA"/>
    <w:rsid w:val="004152B7"/>
    <w:rsid w:val="00415375"/>
    <w:rsid w:val="0041549E"/>
    <w:rsid w:val="004157B3"/>
    <w:rsid w:val="0041581A"/>
    <w:rsid w:val="0041596F"/>
    <w:rsid w:val="00415C96"/>
    <w:rsid w:val="00415D47"/>
    <w:rsid w:val="00415E46"/>
    <w:rsid w:val="00415E9B"/>
    <w:rsid w:val="0041618F"/>
    <w:rsid w:val="00416198"/>
    <w:rsid w:val="00416253"/>
    <w:rsid w:val="004163D7"/>
    <w:rsid w:val="004166AA"/>
    <w:rsid w:val="004166B2"/>
    <w:rsid w:val="004169A2"/>
    <w:rsid w:val="00416CAA"/>
    <w:rsid w:val="00416D8A"/>
    <w:rsid w:val="00416E1D"/>
    <w:rsid w:val="0041707D"/>
    <w:rsid w:val="004171E9"/>
    <w:rsid w:val="0041729B"/>
    <w:rsid w:val="00417374"/>
    <w:rsid w:val="004173C4"/>
    <w:rsid w:val="004174C4"/>
    <w:rsid w:val="0041789E"/>
    <w:rsid w:val="00417EA5"/>
    <w:rsid w:val="00417F51"/>
    <w:rsid w:val="00417FB9"/>
    <w:rsid w:val="00420232"/>
    <w:rsid w:val="004204E4"/>
    <w:rsid w:val="004205A4"/>
    <w:rsid w:val="00420BF7"/>
    <w:rsid w:val="0042139A"/>
    <w:rsid w:val="00421516"/>
    <w:rsid w:val="004219DF"/>
    <w:rsid w:val="00421ABF"/>
    <w:rsid w:val="00421C00"/>
    <w:rsid w:val="00421D16"/>
    <w:rsid w:val="00421D19"/>
    <w:rsid w:val="00421F3E"/>
    <w:rsid w:val="00422010"/>
    <w:rsid w:val="00422189"/>
    <w:rsid w:val="0042219D"/>
    <w:rsid w:val="004224AC"/>
    <w:rsid w:val="00422562"/>
    <w:rsid w:val="004225CC"/>
    <w:rsid w:val="0042266B"/>
    <w:rsid w:val="004229B0"/>
    <w:rsid w:val="00422B41"/>
    <w:rsid w:val="00422B8F"/>
    <w:rsid w:val="00422C38"/>
    <w:rsid w:val="00422C7C"/>
    <w:rsid w:val="004231A1"/>
    <w:rsid w:val="00423583"/>
    <w:rsid w:val="0042361D"/>
    <w:rsid w:val="00423758"/>
    <w:rsid w:val="00423A0F"/>
    <w:rsid w:val="00423A4C"/>
    <w:rsid w:val="00423AD0"/>
    <w:rsid w:val="00423B6B"/>
    <w:rsid w:val="00423D45"/>
    <w:rsid w:val="00424275"/>
    <w:rsid w:val="00424415"/>
    <w:rsid w:val="004247D1"/>
    <w:rsid w:val="0042493F"/>
    <w:rsid w:val="00424CC5"/>
    <w:rsid w:val="00424D36"/>
    <w:rsid w:val="00425020"/>
    <w:rsid w:val="00425468"/>
    <w:rsid w:val="004260E8"/>
    <w:rsid w:val="004261F8"/>
    <w:rsid w:val="00426279"/>
    <w:rsid w:val="00426477"/>
    <w:rsid w:val="004265E1"/>
    <w:rsid w:val="004265FE"/>
    <w:rsid w:val="004267A4"/>
    <w:rsid w:val="004269B1"/>
    <w:rsid w:val="00426AAC"/>
    <w:rsid w:val="00426E77"/>
    <w:rsid w:val="00427371"/>
    <w:rsid w:val="004273C5"/>
    <w:rsid w:val="004273E1"/>
    <w:rsid w:val="0042785B"/>
    <w:rsid w:val="00427D81"/>
    <w:rsid w:val="00427F3D"/>
    <w:rsid w:val="00430117"/>
    <w:rsid w:val="00430183"/>
    <w:rsid w:val="00430271"/>
    <w:rsid w:val="00430374"/>
    <w:rsid w:val="004306BD"/>
    <w:rsid w:val="00430874"/>
    <w:rsid w:val="004308E6"/>
    <w:rsid w:val="00430C4B"/>
    <w:rsid w:val="00430D8A"/>
    <w:rsid w:val="00430DCD"/>
    <w:rsid w:val="00430DE0"/>
    <w:rsid w:val="00430E83"/>
    <w:rsid w:val="00430E98"/>
    <w:rsid w:val="00430EB8"/>
    <w:rsid w:val="00431055"/>
    <w:rsid w:val="00431099"/>
    <w:rsid w:val="004310E0"/>
    <w:rsid w:val="00431115"/>
    <w:rsid w:val="00431211"/>
    <w:rsid w:val="00431A64"/>
    <w:rsid w:val="00431B3B"/>
    <w:rsid w:val="00431EA2"/>
    <w:rsid w:val="004321DC"/>
    <w:rsid w:val="00432219"/>
    <w:rsid w:val="004322F7"/>
    <w:rsid w:val="004323FE"/>
    <w:rsid w:val="0043243F"/>
    <w:rsid w:val="004324A7"/>
    <w:rsid w:val="004324C8"/>
    <w:rsid w:val="004325AA"/>
    <w:rsid w:val="00432623"/>
    <w:rsid w:val="004328C0"/>
    <w:rsid w:val="004328EF"/>
    <w:rsid w:val="00432A20"/>
    <w:rsid w:val="00432E86"/>
    <w:rsid w:val="00432F4E"/>
    <w:rsid w:val="0043343E"/>
    <w:rsid w:val="00433512"/>
    <w:rsid w:val="004336DB"/>
    <w:rsid w:val="004337CC"/>
    <w:rsid w:val="00433A58"/>
    <w:rsid w:val="00433AF8"/>
    <w:rsid w:val="00433C1D"/>
    <w:rsid w:val="00433F80"/>
    <w:rsid w:val="00433F87"/>
    <w:rsid w:val="0043438D"/>
    <w:rsid w:val="004343D8"/>
    <w:rsid w:val="004344B0"/>
    <w:rsid w:val="0043483D"/>
    <w:rsid w:val="00434881"/>
    <w:rsid w:val="0043496E"/>
    <w:rsid w:val="00434994"/>
    <w:rsid w:val="004349DA"/>
    <w:rsid w:val="004349FA"/>
    <w:rsid w:val="00434CA3"/>
    <w:rsid w:val="00434CD4"/>
    <w:rsid w:val="00434DC5"/>
    <w:rsid w:val="004353C9"/>
    <w:rsid w:val="00435607"/>
    <w:rsid w:val="0043584D"/>
    <w:rsid w:val="00435876"/>
    <w:rsid w:val="00435AE0"/>
    <w:rsid w:val="00435BFF"/>
    <w:rsid w:val="00435CDB"/>
    <w:rsid w:val="00436182"/>
    <w:rsid w:val="0043642A"/>
    <w:rsid w:val="004364B3"/>
    <w:rsid w:val="0043676A"/>
    <w:rsid w:val="0043698D"/>
    <w:rsid w:val="004369E0"/>
    <w:rsid w:val="00436A26"/>
    <w:rsid w:val="00436CDD"/>
    <w:rsid w:val="00436DA5"/>
    <w:rsid w:val="00436EF5"/>
    <w:rsid w:val="00437071"/>
    <w:rsid w:val="00437251"/>
    <w:rsid w:val="004372F4"/>
    <w:rsid w:val="0043764F"/>
    <w:rsid w:val="004376F1"/>
    <w:rsid w:val="004379F6"/>
    <w:rsid w:val="00437CFF"/>
    <w:rsid w:val="00437D21"/>
    <w:rsid w:val="00437E2E"/>
    <w:rsid w:val="00437E51"/>
    <w:rsid w:val="00437EE7"/>
    <w:rsid w:val="004403E7"/>
    <w:rsid w:val="0044054A"/>
    <w:rsid w:val="004407E2"/>
    <w:rsid w:val="0044087C"/>
    <w:rsid w:val="004409E3"/>
    <w:rsid w:val="00440ACA"/>
    <w:rsid w:val="00440B30"/>
    <w:rsid w:val="00440E6E"/>
    <w:rsid w:val="00440F21"/>
    <w:rsid w:val="00440FFA"/>
    <w:rsid w:val="00441231"/>
    <w:rsid w:val="004415F6"/>
    <w:rsid w:val="00441BA6"/>
    <w:rsid w:val="00441CDF"/>
    <w:rsid w:val="00441DA4"/>
    <w:rsid w:val="00441DE1"/>
    <w:rsid w:val="00441DF2"/>
    <w:rsid w:val="00441E6F"/>
    <w:rsid w:val="00441F41"/>
    <w:rsid w:val="004420C2"/>
    <w:rsid w:val="004420DB"/>
    <w:rsid w:val="0044210D"/>
    <w:rsid w:val="0044211C"/>
    <w:rsid w:val="00442176"/>
    <w:rsid w:val="00442263"/>
    <w:rsid w:val="0044281C"/>
    <w:rsid w:val="004429B0"/>
    <w:rsid w:val="00442A57"/>
    <w:rsid w:val="00442ABC"/>
    <w:rsid w:val="00442BF1"/>
    <w:rsid w:val="00442CA7"/>
    <w:rsid w:val="00442D44"/>
    <w:rsid w:val="00442DCE"/>
    <w:rsid w:val="00442E0B"/>
    <w:rsid w:val="0044311F"/>
    <w:rsid w:val="004432C5"/>
    <w:rsid w:val="00443352"/>
    <w:rsid w:val="0044345D"/>
    <w:rsid w:val="0044389C"/>
    <w:rsid w:val="00443A20"/>
    <w:rsid w:val="00443AD4"/>
    <w:rsid w:val="00443AD6"/>
    <w:rsid w:val="00443BF2"/>
    <w:rsid w:val="00443E2B"/>
    <w:rsid w:val="00443FBB"/>
    <w:rsid w:val="00444AF2"/>
    <w:rsid w:val="00444E28"/>
    <w:rsid w:val="00445315"/>
    <w:rsid w:val="0044534F"/>
    <w:rsid w:val="004453DA"/>
    <w:rsid w:val="0044545F"/>
    <w:rsid w:val="004455B9"/>
    <w:rsid w:val="00445679"/>
    <w:rsid w:val="004456B7"/>
    <w:rsid w:val="004456D8"/>
    <w:rsid w:val="0044594C"/>
    <w:rsid w:val="00445A39"/>
    <w:rsid w:val="00445CB9"/>
    <w:rsid w:val="00445F20"/>
    <w:rsid w:val="00446275"/>
    <w:rsid w:val="004464A2"/>
    <w:rsid w:val="004465A0"/>
    <w:rsid w:val="004467C0"/>
    <w:rsid w:val="00446B42"/>
    <w:rsid w:val="00446B5B"/>
    <w:rsid w:val="00446B7C"/>
    <w:rsid w:val="00446FE8"/>
    <w:rsid w:val="00447045"/>
    <w:rsid w:val="00447526"/>
    <w:rsid w:val="004479CA"/>
    <w:rsid w:val="00447BEE"/>
    <w:rsid w:val="00447C8F"/>
    <w:rsid w:val="00447D49"/>
    <w:rsid w:val="00447D4A"/>
    <w:rsid w:val="004500E4"/>
    <w:rsid w:val="00450182"/>
    <w:rsid w:val="00450452"/>
    <w:rsid w:val="00450453"/>
    <w:rsid w:val="0045063D"/>
    <w:rsid w:val="00450C40"/>
    <w:rsid w:val="00450CB1"/>
    <w:rsid w:val="00450D31"/>
    <w:rsid w:val="00450D39"/>
    <w:rsid w:val="00450FD2"/>
    <w:rsid w:val="00450FFF"/>
    <w:rsid w:val="00451144"/>
    <w:rsid w:val="004511A0"/>
    <w:rsid w:val="004512C8"/>
    <w:rsid w:val="0045146B"/>
    <w:rsid w:val="00451A39"/>
    <w:rsid w:val="00451CC5"/>
    <w:rsid w:val="00452187"/>
    <w:rsid w:val="00452198"/>
    <w:rsid w:val="00452378"/>
    <w:rsid w:val="00452453"/>
    <w:rsid w:val="004525F8"/>
    <w:rsid w:val="00452626"/>
    <w:rsid w:val="00452780"/>
    <w:rsid w:val="00452A2E"/>
    <w:rsid w:val="00452AE0"/>
    <w:rsid w:val="00452CCB"/>
    <w:rsid w:val="00452CE6"/>
    <w:rsid w:val="00452EA9"/>
    <w:rsid w:val="00452F7F"/>
    <w:rsid w:val="0045300D"/>
    <w:rsid w:val="0045322E"/>
    <w:rsid w:val="00453274"/>
    <w:rsid w:val="004533F8"/>
    <w:rsid w:val="0045354C"/>
    <w:rsid w:val="0045361A"/>
    <w:rsid w:val="00453647"/>
    <w:rsid w:val="00453660"/>
    <w:rsid w:val="0045399C"/>
    <w:rsid w:val="00453A98"/>
    <w:rsid w:val="00453E4C"/>
    <w:rsid w:val="004540CF"/>
    <w:rsid w:val="0045413E"/>
    <w:rsid w:val="0045427C"/>
    <w:rsid w:val="00454326"/>
    <w:rsid w:val="00454489"/>
    <w:rsid w:val="0045456E"/>
    <w:rsid w:val="0045495B"/>
    <w:rsid w:val="004549BF"/>
    <w:rsid w:val="00454A67"/>
    <w:rsid w:val="00454C19"/>
    <w:rsid w:val="00454DA7"/>
    <w:rsid w:val="00454ED2"/>
    <w:rsid w:val="00454F65"/>
    <w:rsid w:val="0045505B"/>
    <w:rsid w:val="0045516F"/>
    <w:rsid w:val="004551CE"/>
    <w:rsid w:val="00455236"/>
    <w:rsid w:val="0045524E"/>
    <w:rsid w:val="004557F4"/>
    <w:rsid w:val="004557F6"/>
    <w:rsid w:val="00455990"/>
    <w:rsid w:val="00455A02"/>
    <w:rsid w:val="00455B57"/>
    <w:rsid w:val="00455B94"/>
    <w:rsid w:val="00455F52"/>
    <w:rsid w:val="00456024"/>
    <w:rsid w:val="00456135"/>
    <w:rsid w:val="00456151"/>
    <w:rsid w:val="00456188"/>
    <w:rsid w:val="004564FE"/>
    <w:rsid w:val="00456539"/>
    <w:rsid w:val="004565E0"/>
    <w:rsid w:val="0045674C"/>
    <w:rsid w:val="004568CA"/>
    <w:rsid w:val="0045698B"/>
    <w:rsid w:val="00457096"/>
    <w:rsid w:val="00457367"/>
    <w:rsid w:val="0045736E"/>
    <w:rsid w:val="004573E7"/>
    <w:rsid w:val="00457411"/>
    <w:rsid w:val="004574C4"/>
    <w:rsid w:val="00457502"/>
    <w:rsid w:val="0045755E"/>
    <w:rsid w:val="004575A6"/>
    <w:rsid w:val="004575F7"/>
    <w:rsid w:val="0045765C"/>
    <w:rsid w:val="004577C8"/>
    <w:rsid w:val="004577E0"/>
    <w:rsid w:val="00457898"/>
    <w:rsid w:val="00457BAD"/>
    <w:rsid w:val="004601DA"/>
    <w:rsid w:val="004602E3"/>
    <w:rsid w:val="00460463"/>
    <w:rsid w:val="0046064A"/>
    <w:rsid w:val="00460881"/>
    <w:rsid w:val="00460B12"/>
    <w:rsid w:val="00460BC9"/>
    <w:rsid w:val="00460C9E"/>
    <w:rsid w:val="00460E26"/>
    <w:rsid w:val="00460FAD"/>
    <w:rsid w:val="0046100A"/>
    <w:rsid w:val="0046146D"/>
    <w:rsid w:val="0046164C"/>
    <w:rsid w:val="004617A8"/>
    <w:rsid w:val="004617F2"/>
    <w:rsid w:val="0046195F"/>
    <w:rsid w:val="004619C6"/>
    <w:rsid w:val="004619EC"/>
    <w:rsid w:val="00461AEB"/>
    <w:rsid w:val="00461DB8"/>
    <w:rsid w:val="0046213E"/>
    <w:rsid w:val="00462264"/>
    <w:rsid w:val="00462297"/>
    <w:rsid w:val="00462486"/>
    <w:rsid w:val="0046260F"/>
    <w:rsid w:val="004627C1"/>
    <w:rsid w:val="004628F0"/>
    <w:rsid w:val="0046295F"/>
    <w:rsid w:val="00462AAB"/>
    <w:rsid w:val="00462F1E"/>
    <w:rsid w:val="004639F7"/>
    <w:rsid w:val="00463D8B"/>
    <w:rsid w:val="00463F1E"/>
    <w:rsid w:val="004643AE"/>
    <w:rsid w:val="004646C9"/>
    <w:rsid w:val="004647CF"/>
    <w:rsid w:val="00464B6B"/>
    <w:rsid w:val="00464BE0"/>
    <w:rsid w:val="00464D5D"/>
    <w:rsid w:val="0046508F"/>
    <w:rsid w:val="004650DB"/>
    <w:rsid w:val="00465206"/>
    <w:rsid w:val="004653B8"/>
    <w:rsid w:val="00465456"/>
    <w:rsid w:val="004654AB"/>
    <w:rsid w:val="004654F8"/>
    <w:rsid w:val="0046558E"/>
    <w:rsid w:val="0046563A"/>
    <w:rsid w:val="00465856"/>
    <w:rsid w:val="004658D9"/>
    <w:rsid w:val="00465A61"/>
    <w:rsid w:val="00465CF1"/>
    <w:rsid w:val="00466013"/>
    <w:rsid w:val="004661BD"/>
    <w:rsid w:val="004664AB"/>
    <w:rsid w:val="00466BA0"/>
    <w:rsid w:val="0046721A"/>
    <w:rsid w:val="00467352"/>
    <w:rsid w:val="0046739E"/>
    <w:rsid w:val="00467715"/>
    <w:rsid w:val="00467A13"/>
    <w:rsid w:val="00467C04"/>
    <w:rsid w:val="00470060"/>
    <w:rsid w:val="00470396"/>
    <w:rsid w:val="0047044F"/>
    <w:rsid w:val="004706FF"/>
    <w:rsid w:val="0047097E"/>
    <w:rsid w:val="00470F3C"/>
    <w:rsid w:val="00471078"/>
    <w:rsid w:val="00471147"/>
    <w:rsid w:val="0047127D"/>
    <w:rsid w:val="00471295"/>
    <w:rsid w:val="0047134C"/>
    <w:rsid w:val="00471350"/>
    <w:rsid w:val="00471362"/>
    <w:rsid w:val="0047166E"/>
    <w:rsid w:val="004716A6"/>
    <w:rsid w:val="00471A4A"/>
    <w:rsid w:val="00471BCC"/>
    <w:rsid w:val="00471DE2"/>
    <w:rsid w:val="00472045"/>
    <w:rsid w:val="00472143"/>
    <w:rsid w:val="0047253E"/>
    <w:rsid w:val="00472726"/>
    <w:rsid w:val="004728CC"/>
    <w:rsid w:val="004728E3"/>
    <w:rsid w:val="00472997"/>
    <w:rsid w:val="00472A07"/>
    <w:rsid w:val="00472C1C"/>
    <w:rsid w:val="00472C80"/>
    <w:rsid w:val="00472C9D"/>
    <w:rsid w:val="00472DC0"/>
    <w:rsid w:val="00472EE7"/>
    <w:rsid w:val="00473105"/>
    <w:rsid w:val="004731DE"/>
    <w:rsid w:val="00473227"/>
    <w:rsid w:val="004733D8"/>
    <w:rsid w:val="00473544"/>
    <w:rsid w:val="0047359D"/>
    <w:rsid w:val="00473852"/>
    <w:rsid w:val="00473A69"/>
    <w:rsid w:val="00473B11"/>
    <w:rsid w:val="00473CEC"/>
    <w:rsid w:val="00473E4E"/>
    <w:rsid w:val="00473F02"/>
    <w:rsid w:val="00473F06"/>
    <w:rsid w:val="004741C6"/>
    <w:rsid w:val="004742C9"/>
    <w:rsid w:val="00474587"/>
    <w:rsid w:val="00474725"/>
    <w:rsid w:val="00474735"/>
    <w:rsid w:val="00474793"/>
    <w:rsid w:val="00474C70"/>
    <w:rsid w:val="004751CD"/>
    <w:rsid w:val="004752F6"/>
    <w:rsid w:val="0047537F"/>
    <w:rsid w:val="00475734"/>
    <w:rsid w:val="00475747"/>
    <w:rsid w:val="00475973"/>
    <w:rsid w:val="004759B3"/>
    <w:rsid w:val="00475F30"/>
    <w:rsid w:val="00475F3B"/>
    <w:rsid w:val="00475F7F"/>
    <w:rsid w:val="004760B0"/>
    <w:rsid w:val="00476271"/>
    <w:rsid w:val="00476336"/>
    <w:rsid w:val="00476504"/>
    <w:rsid w:val="00476532"/>
    <w:rsid w:val="00476594"/>
    <w:rsid w:val="004765AA"/>
    <w:rsid w:val="00476643"/>
    <w:rsid w:val="004766A8"/>
    <w:rsid w:val="00476745"/>
    <w:rsid w:val="0047679F"/>
    <w:rsid w:val="00476808"/>
    <w:rsid w:val="004769C2"/>
    <w:rsid w:val="00476A78"/>
    <w:rsid w:val="004770BA"/>
    <w:rsid w:val="004772A5"/>
    <w:rsid w:val="00477451"/>
    <w:rsid w:val="004778F4"/>
    <w:rsid w:val="004779D0"/>
    <w:rsid w:val="00477AB0"/>
    <w:rsid w:val="00477AC0"/>
    <w:rsid w:val="00477AED"/>
    <w:rsid w:val="00477C9E"/>
    <w:rsid w:val="00477F95"/>
    <w:rsid w:val="00480965"/>
    <w:rsid w:val="00480971"/>
    <w:rsid w:val="00480AAF"/>
    <w:rsid w:val="00480BFA"/>
    <w:rsid w:val="00480F04"/>
    <w:rsid w:val="00480F39"/>
    <w:rsid w:val="004810CD"/>
    <w:rsid w:val="00481218"/>
    <w:rsid w:val="0048129E"/>
    <w:rsid w:val="0048141A"/>
    <w:rsid w:val="00481462"/>
    <w:rsid w:val="004818FF"/>
    <w:rsid w:val="00481A6C"/>
    <w:rsid w:val="00481B64"/>
    <w:rsid w:val="00481C57"/>
    <w:rsid w:val="00481C7A"/>
    <w:rsid w:val="00481DEC"/>
    <w:rsid w:val="00481DEF"/>
    <w:rsid w:val="00481FD1"/>
    <w:rsid w:val="00482007"/>
    <w:rsid w:val="0048209E"/>
    <w:rsid w:val="004823A6"/>
    <w:rsid w:val="004823E7"/>
    <w:rsid w:val="00482751"/>
    <w:rsid w:val="0048277B"/>
    <w:rsid w:val="004827DC"/>
    <w:rsid w:val="00482914"/>
    <w:rsid w:val="00482936"/>
    <w:rsid w:val="0048298F"/>
    <w:rsid w:val="004829D0"/>
    <w:rsid w:val="00482ACC"/>
    <w:rsid w:val="00482BC0"/>
    <w:rsid w:val="00482DA1"/>
    <w:rsid w:val="00482FB7"/>
    <w:rsid w:val="00483043"/>
    <w:rsid w:val="004831EA"/>
    <w:rsid w:val="004833D3"/>
    <w:rsid w:val="004834D9"/>
    <w:rsid w:val="00483695"/>
    <w:rsid w:val="00483747"/>
    <w:rsid w:val="00483856"/>
    <w:rsid w:val="00483A76"/>
    <w:rsid w:val="00483B4B"/>
    <w:rsid w:val="00483EAC"/>
    <w:rsid w:val="00484144"/>
    <w:rsid w:val="0048419B"/>
    <w:rsid w:val="0048422A"/>
    <w:rsid w:val="004844A4"/>
    <w:rsid w:val="00484665"/>
    <w:rsid w:val="00484717"/>
    <w:rsid w:val="00484806"/>
    <w:rsid w:val="0048490B"/>
    <w:rsid w:val="00484912"/>
    <w:rsid w:val="00484966"/>
    <w:rsid w:val="00484B94"/>
    <w:rsid w:val="00484CF7"/>
    <w:rsid w:val="00484F81"/>
    <w:rsid w:val="00485045"/>
    <w:rsid w:val="00485054"/>
    <w:rsid w:val="00485215"/>
    <w:rsid w:val="004852A2"/>
    <w:rsid w:val="004852C7"/>
    <w:rsid w:val="004857F9"/>
    <w:rsid w:val="004858A4"/>
    <w:rsid w:val="0048592B"/>
    <w:rsid w:val="004859E9"/>
    <w:rsid w:val="00485ABE"/>
    <w:rsid w:val="00485D3F"/>
    <w:rsid w:val="00485D86"/>
    <w:rsid w:val="00485DBE"/>
    <w:rsid w:val="00485F8E"/>
    <w:rsid w:val="00485FB1"/>
    <w:rsid w:val="00486188"/>
    <w:rsid w:val="00486350"/>
    <w:rsid w:val="004867DB"/>
    <w:rsid w:val="00486934"/>
    <w:rsid w:val="00486941"/>
    <w:rsid w:val="00486F4E"/>
    <w:rsid w:val="0048718F"/>
    <w:rsid w:val="00487619"/>
    <w:rsid w:val="0048789A"/>
    <w:rsid w:val="004879EA"/>
    <w:rsid w:val="00487C91"/>
    <w:rsid w:val="00487D3D"/>
    <w:rsid w:val="0049002F"/>
    <w:rsid w:val="00490108"/>
    <w:rsid w:val="00490464"/>
    <w:rsid w:val="00490528"/>
    <w:rsid w:val="004908BD"/>
    <w:rsid w:val="00490BF6"/>
    <w:rsid w:val="00490C53"/>
    <w:rsid w:val="00490F7A"/>
    <w:rsid w:val="0049114D"/>
    <w:rsid w:val="004913ED"/>
    <w:rsid w:val="00491684"/>
    <w:rsid w:val="00491A53"/>
    <w:rsid w:val="00491B93"/>
    <w:rsid w:val="00491DF9"/>
    <w:rsid w:val="00492426"/>
    <w:rsid w:val="00492428"/>
    <w:rsid w:val="004924DC"/>
    <w:rsid w:val="00492D18"/>
    <w:rsid w:val="00493115"/>
    <w:rsid w:val="00493150"/>
    <w:rsid w:val="0049323A"/>
    <w:rsid w:val="00493281"/>
    <w:rsid w:val="004934D4"/>
    <w:rsid w:val="00493734"/>
    <w:rsid w:val="004938F8"/>
    <w:rsid w:val="00493A49"/>
    <w:rsid w:val="00493EEA"/>
    <w:rsid w:val="00493FD0"/>
    <w:rsid w:val="00494196"/>
    <w:rsid w:val="004941E8"/>
    <w:rsid w:val="00494506"/>
    <w:rsid w:val="0049462A"/>
    <w:rsid w:val="0049493D"/>
    <w:rsid w:val="00494DE6"/>
    <w:rsid w:val="00494E11"/>
    <w:rsid w:val="004950FC"/>
    <w:rsid w:val="00495141"/>
    <w:rsid w:val="00495313"/>
    <w:rsid w:val="00495786"/>
    <w:rsid w:val="00495905"/>
    <w:rsid w:val="00495A4F"/>
    <w:rsid w:val="00495AB9"/>
    <w:rsid w:val="00495C56"/>
    <w:rsid w:val="00495F45"/>
    <w:rsid w:val="00496016"/>
    <w:rsid w:val="00496267"/>
    <w:rsid w:val="004965E4"/>
    <w:rsid w:val="004968B4"/>
    <w:rsid w:val="004969C3"/>
    <w:rsid w:val="00496B79"/>
    <w:rsid w:val="00496BF5"/>
    <w:rsid w:val="00496DA1"/>
    <w:rsid w:val="00497069"/>
    <w:rsid w:val="004972B5"/>
    <w:rsid w:val="004973D0"/>
    <w:rsid w:val="00497422"/>
    <w:rsid w:val="00497629"/>
    <w:rsid w:val="0049763B"/>
    <w:rsid w:val="004977C3"/>
    <w:rsid w:val="004977FE"/>
    <w:rsid w:val="00497960"/>
    <w:rsid w:val="00497AD3"/>
    <w:rsid w:val="00497C6B"/>
    <w:rsid w:val="00497D04"/>
    <w:rsid w:val="00497D63"/>
    <w:rsid w:val="00497D9D"/>
    <w:rsid w:val="00497E6C"/>
    <w:rsid w:val="00497F1D"/>
    <w:rsid w:val="004A0087"/>
    <w:rsid w:val="004A009D"/>
    <w:rsid w:val="004A01B4"/>
    <w:rsid w:val="004A0728"/>
    <w:rsid w:val="004A0CA1"/>
    <w:rsid w:val="004A0CD6"/>
    <w:rsid w:val="004A0D4E"/>
    <w:rsid w:val="004A0DB7"/>
    <w:rsid w:val="004A0F25"/>
    <w:rsid w:val="004A1041"/>
    <w:rsid w:val="004A12F9"/>
    <w:rsid w:val="004A13C4"/>
    <w:rsid w:val="004A19AC"/>
    <w:rsid w:val="004A19B4"/>
    <w:rsid w:val="004A1B15"/>
    <w:rsid w:val="004A1B1B"/>
    <w:rsid w:val="004A1C6B"/>
    <w:rsid w:val="004A1D75"/>
    <w:rsid w:val="004A22BA"/>
    <w:rsid w:val="004A2460"/>
    <w:rsid w:val="004A25D4"/>
    <w:rsid w:val="004A280A"/>
    <w:rsid w:val="004A28FF"/>
    <w:rsid w:val="004A2E1A"/>
    <w:rsid w:val="004A2E3A"/>
    <w:rsid w:val="004A2E57"/>
    <w:rsid w:val="004A2FEF"/>
    <w:rsid w:val="004A3335"/>
    <w:rsid w:val="004A3415"/>
    <w:rsid w:val="004A34E0"/>
    <w:rsid w:val="004A3561"/>
    <w:rsid w:val="004A36D6"/>
    <w:rsid w:val="004A3703"/>
    <w:rsid w:val="004A38E5"/>
    <w:rsid w:val="004A3C7F"/>
    <w:rsid w:val="004A3DB7"/>
    <w:rsid w:val="004A3E8A"/>
    <w:rsid w:val="004A4737"/>
    <w:rsid w:val="004A47CC"/>
    <w:rsid w:val="004A47DC"/>
    <w:rsid w:val="004A4811"/>
    <w:rsid w:val="004A483F"/>
    <w:rsid w:val="004A4884"/>
    <w:rsid w:val="004A48B0"/>
    <w:rsid w:val="004A4A01"/>
    <w:rsid w:val="004A4C7B"/>
    <w:rsid w:val="004A4DD1"/>
    <w:rsid w:val="004A4E41"/>
    <w:rsid w:val="004A4E87"/>
    <w:rsid w:val="004A4EBF"/>
    <w:rsid w:val="004A4EC9"/>
    <w:rsid w:val="004A50BC"/>
    <w:rsid w:val="004A521E"/>
    <w:rsid w:val="004A5333"/>
    <w:rsid w:val="004A5521"/>
    <w:rsid w:val="004A573F"/>
    <w:rsid w:val="004A5764"/>
    <w:rsid w:val="004A5AD1"/>
    <w:rsid w:val="004A6465"/>
    <w:rsid w:val="004A6575"/>
    <w:rsid w:val="004A65D4"/>
    <w:rsid w:val="004A674D"/>
    <w:rsid w:val="004A6CBA"/>
    <w:rsid w:val="004A6CCB"/>
    <w:rsid w:val="004A6E26"/>
    <w:rsid w:val="004A6F5B"/>
    <w:rsid w:val="004A6FC3"/>
    <w:rsid w:val="004A6FDA"/>
    <w:rsid w:val="004A7412"/>
    <w:rsid w:val="004A7690"/>
    <w:rsid w:val="004A7B57"/>
    <w:rsid w:val="004A7BC0"/>
    <w:rsid w:val="004A7D3A"/>
    <w:rsid w:val="004B0000"/>
    <w:rsid w:val="004B0367"/>
    <w:rsid w:val="004B064A"/>
    <w:rsid w:val="004B0810"/>
    <w:rsid w:val="004B0867"/>
    <w:rsid w:val="004B08DC"/>
    <w:rsid w:val="004B0968"/>
    <w:rsid w:val="004B0A32"/>
    <w:rsid w:val="004B0B79"/>
    <w:rsid w:val="004B0C39"/>
    <w:rsid w:val="004B0C49"/>
    <w:rsid w:val="004B0CA6"/>
    <w:rsid w:val="004B0D28"/>
    <w:rsid w:val="004B1029"/>
    <w:rsid w:val="004B10EA"/>
    <w:rsid w:val="004B1236"/>
    <w:rsid w:val="004B126B"/>
    <w:rsid w:val="004B1423"/>
    <w:rsid w:val="004B14F2"/>
    <w:rsid w:val="004B17A9"/>
    <w:rsid w:val="004B1B67"/>
    <w:rsid w:val="004B1BDA"/>
    <w:rsid w:val="004B1E78"/>
    <w:rsid w:val="004B210D"/>
    <w:rsid w:val="004B217E"/>
    <w:rsid w:val="004B21DE"/>
    <w:rsid w:val="004B23A1"/>
    <w:rsid w:val="004B2443"/>
    <w:rsid w:val="004B2453"/>
    <w:rsid w:val="004B274E"/>
    <w:rsid w:val="004B28DB"/>
    <w:rsid w:val="004B29A6"/>
    <w:rsid w:val="004B2DE2"/>
    <w:rsid w:val="004B2E1C"/>
    <w:rsid w:val="004B3080"/>
    <w:rsid w:val="004B30D0"/>
    <w:rsid w:val="004B335D"/>
    <w:rsid w:val="004B3722"/>
    <w:rsid w:val="004B37D4"/>
    <w:rsid w:val="004B3810"/>
    <w:rsid w:val="004B3E4E"/>
    <w:rsid w:val="004B3EC4"/>
    <w:rsid w:val="004B3ECF"/>
    <w:rsid w:val="004B4232"/>
    <w:rsid w:val="004B42E3"/>
    <w:rsid w:val="004B447B"/>
    <w:rsid w:val="004B4835"/>
    <w:rsid w:val="004B4E89"/>
    <w:rsid w:val="004B508D"/>
    <w:rsid w:val="004B5344"/>
    <w:rsid w:val="004B5633"/>
    <w:rsid w:val="004B56BE"/>
    <w:rsid w:val="004B5B9A"/>
    <w:rsid w:val="004B5D26"/>
    <w:rsid w:val="004B621B"/>
    <w:rsid w:val="004B641F"/>
    <w:rsid w:val="004B64BF"/>
    <w:rsid w:val="004B65D5"/>
    <w:rsid w:val="004B68BC"/>
    <w:rsid w:val="004B69DF"/>
    <w:rsid w:val="004B69F6"/>
    <w:rsid w:val="004B6B10"/>
    <w:rsid w:val="004B6B32"/>
    <w:rsid w:val="004B6CB3"/>
    <w:rsid w:val="004B6CBE"/>
    <w:rsid w:val="004B6D3E"/>
    <w:rsid w:val="004B6DB0"/>
    <w:rsid w:val="004B6F53"/>
    <w:rsid w:val="004B6F77"/>
    <w:rsid w:val="004B7342"/>
    <w:rsid w:val="004B7446"/>
    <w:rsid w:val="004B7675"/>
    <w:rsid w:val="004B77C5"/>
    <w:rsid w:val="004B784F"/>
    <w:rsid w:val="004B7859"/>
    <w:rsid w:val="004B7ABE"/>
    <w:rsid w:val="004B7B8C"/>
    <w:rsid w:val="004B7CA2"/>
    <w:rsid w:val="004C020E"/>
    <w:rsid w:val="004C033C"/>
    <w:rsid w:val="004C082A"/>
    <w:rsid w:val="004C0A8E"/>
    <w:rsid w:val="004C0A91"/>
    <w:rsid w:val="004C0CD5"/>
    <w:rsid w:val="004C0E4B"/>
    <w:rsid w:val="004C1234"/>
    <w:rsid w:val="004C126F"/>
    <w:rsid w:val="004C1280"/>
    <w:rsid w:val="004C1325"/>
    <w:rsid w:val="004C1AAC"/>
    <w:rsid w:val="004C1B1C"/>
    <w:rsid w:val="004C1B95"/>
    <w:rsid w:val="004C1C79"/>
    <w:rsid w:val="004C2179"/>
    <w:rsid w:val="004C2186"/>
    <w:rsid w:val="004C23D0"/>
    <w:rsid w:val="004C2444"/>
    <w:rsid w:val="004C249A"/>
    <w:rsid w:val="004C26D9"/>
    <w:rsid w:val="004C27C7"/>
    <w:rsid w:val="004C3365"/>
    <w:rsid w:val="004C34C8"/>
    <w:rsid w:val="004C3871"/>
    <w:rsid w:val="004C38CF"/>
    <w:rsid w:val="004C3A12"/>
    <w:rsid w:val="004C3D90"/>
    <w:rsid w:val="004C3DC3"/>
    <w:rsid w:val="004C3FD6"/>
    <w:rsid w:val="004C40C8"/>
    <w:rsid w:val="004C4112"/>
    <w:rsid w:val="004C43A6"/>
    <w:rsid w:val="004C43FD"/>
    <w:rsid w:val="004C45D3"/>
    <w:rsid w:val="004C45DC"/>
    <w:rsid w:val="004C49C2"/>
    <w:rsid w:val="004C4C5C"/>
    <w:rsid w:val="004C4CC4"/>
    <w:rsid w:val="004C4D9E"/>
    <w:rsid w:val="004C4E64"/>
    <w:rsid w:val="004C506A"/>
    <w:rsid w:val="004C514F"/>
    <w:rsid w:val="004C515F"/>
    <w:rsid w:val="004C5182"/>
    <w:rsid w:val="004C51DD"/>
    <w:rsid w:val="004C532D"/>
    <w:rsid w:val="004C53A9"/>
    <w:rsid w:val="004C56AE"/>
    <w:rsid w:val="004C5714"/>
    <w:rsid w:val="004C5798"/>
    <w:rsid w:val="004C5982"/>
    <w:rsid w:val="004C5999"/>
    <w:rsid w:val="004C5A4E"/>
    <w:rsid w:val="004C5CDF"/>
    <w:rsid w:val="004C5F26"/>
    <w:rsid w:val="004C5F2B"/>
    <w:rsid w:val="004C5FD1"/>
    <w:rsid w:val="004C5FDF"/>
    <w:rsid w:val="004C5FF1"/>
    <w:rsid w:val="004C609E"/>
    <w:rsid w:val="004C60CB"/>
    <w:rsid w:val="004C60D4"/>
    <w:rsid w:val="004C61E4"/>
    <w:rsid w:val="004C6643"/>
    <w:rsid w:val="004C6B49"/>
    <w:rsid w:val="004C6C4E"/>
    <w:rsid w:val="004C709A"/>
    <w:rsid w:val="004C7551"/>
    <w:rsid w:val="004C7564"/>
    <w:rsid w:val="004C77E4"/>
    <w:rsid w:val="004C79C0"/>
    <w:rsid w:val="004C79E3"/>
    <w:rsid w:val="004C7C23"/>
    <w:rsid w:val="004C7F00"/>
    <w:rsid w:val="004D00A1"/>
    <w:rsid w:val="004D023D"/>
    <w:rsid w:val="004D0277"/>
    <w:rsid w:val="004D0326"/>
    <w:rsid w:val="004D0797"/>
    <w:rsid w:val="004D08A7"/>
    <w:rsid w:val="004D08C7"/>
    <w:rsid w:val="004D0930"/>
    <w:rsid w:val="004D09E5"/>
    <w:rsid w:val="004D09E6"/>
    <w:rsid w:val="004D09FA"/>
    <w:rsid w:val="004D0A09"/>
    <w:rsid w:val="004D0B07"/>
    <w:rsid w:val="004D0B57"/>
    <w:rsid w:val="004D0F30"/>
    <w:rsid w:val="004D10AC"/>
    <w:rsid w:val="004D11C6"/>
    <w:rsid w:val="004D13AA"/>
    <w:rsid w:val="004D1573"/>
    <w:rsid w:val="004D1715"/>
    <w:rsid w:val="004D1882"/>
    <w:rsid w:val="004D1A24"/>
    <w:rsid w:val="004D1CB5"/>
    <w:rsid w:val="004D1FF1"/>
    <w:rsid w:val="004D20A7"/>
    <w:rsid w:val="004D20F5"/>
    <w:rsid w:val="004D217F"/>
    <w:rsid w:val="004D224F"/>
    <w:rsid w:val="004D2371"/>
    <w:rsid w:val="004D259B"/>
    <w:rsid w:val="004D25B5"/>
    <w:rsid w:val="004D272B"/>
    <w:rsid w:val="004D2781"/>
    <w:rsid w:val="004D2792"/>
    <w:rsid w:val="004D2D4D"/>
    <w:rsid w:val="004D2F35"/>
    <w:rsid w:val="004D3097"/>
    <w:rsid w:val="004D31CA"/>
    <w:rsid w:val="004D3227"/>
    <w:rsid w:val="004D333F"/>
    <w:rsid w:val="004D34ED"/>
    <w:rsid w:val="004D3614"/>
    <w:rsid w:val="004D381D"/>
    <w:rsid w:val="004D3832"/>
    <w:rsid w:val="004D3874"/>
    <w:rsid w:val="004D3A91"/>
    <w:rsid w:val="004D3ADB"/>
    <w:rsid w:val="004D3B32"/>
    <w:rsid w:val="004D3F44"/>
    <w:rsid w:val="004D417E"/>
    <w:rsid w:val="004D43E7"/>
    <w:rsid w:val="004D459F"/>
    <w:rsid w:val="004D45F4"/>
    <w:rsid w:val="004D4B78"/>
    <w:rsid w:val="004D5123"/>
    <w:rsid w:val="004D51E7"/>
    <w:rsid w:val="004D5301"/>
    <w:rsid w:val="004D53E6"/>
    <w:rsid w:val="004D5494"/>
    <w:rsid w:val="004D54E1"/>
    <w:rsid w:val="004D57ED"/>
    <w:rsid w:val="004D5940"/>
    <w:rsid w:val="004D599F"/>
    <w:rsid w:val="004D5A5A"/>
    <w:rsid w:val="004D5C82"/>
    <w:rsid w:val="004D60E7"/>
    <w:rsid w:val="004D637E"/>
    <w:rsid w:val="004D6395"/>
    <w:rsid w:val="004D65CE"/>
    <w:rsid w:val="004D670A"/>
    <w:rsid w:val="004D67C1"/>
    <w:rsid w:val="004D6921"/>
    <w:rsid w:val="004D6975"/>
    <w:rsid w:val="004D6E6A"/>
    <w:rsid w:val="004D6FA0"/>
    <w:rsid w:val="004D7079"/>
    <w:rsid w:val="004D70A1"/>
    <w:rsid w:val="004D70D3"/>
    <w:rsid w:val="004D7216"/>
    <w:rsid w:val="004D7385"/>
    <w:rsid w:val="004D7475"/>
    <w:rsid w:val="004D749F"/>
    <w:rsid w:val="004D75BC"/>
    <w:rsid w:val="004D76D1"/>
    <w:rsid w:val="004D784C"/>
    <w:rsid w:val="004D7A10"/>
    <w:rsid w:val="004D7C2F"/>
    <w:rsid w:val="004D7C8A"/>
    <w:rsid w:val="004D7CE2"/>
    <w:rsid w:val="004E0151"/>
    <w:rsid w:val="004E06E8"/>
    <w:rsid w:val="004E0706"/>
    <w:rsid w:val="004E0BE7"/>
    <w:rsid w:val="004E0F01"/>
    <w:rsid w:val="004E0F07"/>
    <w:rsid w:val="004E0F31"/>
    <w:rsid w:val="004E1053"/>
    <w:rsid w:val="004E10CD"/>
    <w:rsid w:val="004E1125"/>
    <w:rsid w:val="004E14A8"/>
    <w:rsid w:val="004E1631"/>
    <w:rsid w:val="004E1723"/>
    <w:rsid w:val="004E1730"/>
    <w:rsid w:val="004E189E"/>
    <w:rsid w:val="004E19C3"/>
    <w:rsid w:val="004E1A31"/>
    <w:rsid w:val="004E1B03"/>
    <w:rsid w:val="004E1B84"/>
    <w:rsid w:val="004E1E49"/>
    <w:rsid w:val="004E1FEE"/>
    <w:rsid w:val="004E2011"/>
    <w:rsid w:val="004E210C"/>
    <w:rsid w:val="004E219E"/>
    <w:rsid w:val="004E2208"/>
    <w:rsid w:val="004E23CE"/>
    <w:rsid w:val="004E24B7"/>
    <w:rsid w:val="004E27AC"/>
    <w:rsid w:val="004E28E1"/>
    <w:rsid w:val="004E29D2"/>
    <w:rsid w:val="004E29F7"/>
    <w:rsid w:val="004E2AFB"/>
    <w:rsid w:val="004E2BD1"/>
    <w:rsid w:val="004E2EE6"/>
    <w:rsid w:val="004E2FE8"/>
    <w:rsid w:val="004E3209"/>
    <w:rsid w:val="004E3330"/>
    <w:rsid w:val="004E3426"/>
    <w:rsid w:val="004E34AB"/>
    <w:rsid w:val="004E3511"/>
    <w:rsid w:val="004E37BD"/>
    <w:rsid w:val="004E37C8"/>
    <w:rsid w:val="004E37D0"/>
    <w:rsid w:val="004E38F3"/>
    <w:rsid w:val="004E39A3"/>
    <w:rsid w:val="004E3B32"/>
    <w:rsid w:val="004E3DCB"/>
    <w:rsid w:val="004E3E0B"/>
    <w:rsid w:val="004E40E0"/>
    <w:rsid w:val="004E425D"/>
    <w:rsid w:val="004E4343"/>
    <w:rsid w:val="004E4400"/>
    <w:rsid w:val="004E45FD"/>
    <w:rsid w:val="004E4AC4"/>
    <w:rsid w:val="004E4C67"/>
    <w:rsid w:val="004E4D5F"/>
    <w:rsid w:val="004E4DC5"/>
    <w:rsid w:val="004E4E1C"/>
    <w:rsid w:val="004E4E77"/>
    <w:rsid w:val="004E50BE"/>
    <w:rsid w:val="004E50EE"/>
    <w:rsid w:val="004E5551"/>
    <w:rsid w:val="004E555C"/>
    <w:rsid w:val="004E556F"/>
    <w:rsid w:val="004E589E"/>
    <w:rsid w:val="004E58E7"/>
    <w:rsid w:val="004E5967"/>
    <w:rsid w:val="004E5B4F"/>
    <w:rsid w:val="004E5C7B"/>
    <w:rsid w:val="004E5CA2"/>
    <w:rsid w:val="004E60B7"/>
    <w:rsid w:val="004E6163"/>
    <w:rsid w:val="004E6525"/>
    <w:rsid w:val="004E6633"/>
    <w:rsid w:val="004E68E2"/>
    <w:rsid w:val="004E69A1"/>
    <w:rsid w:val="004E6BE6"/>
    <w:rsid w:val="004E6D41"/>
    <w:rsid w:val="004E6ED0"/>
    <w:rsid w:val="004E6F90"/>
    <w:rsid w:val="004E7060"/>
    <w:rsid w:val="004E7120"/>
    <w:rsid w:val="004E7154"/>
    <w:rsid w:val="004E7266"/>
    <w:rsid w:val="004E7374"/>
    <w:rsid w:val="004E737A"/>
    <w:rsid w:val="004E77A0"/>
    <w:rsid w:val="004E797D"/>
    <w:rsid w:val="004E7994"/>
    <w:rsid w:val="004E7B0F"/>
    <w:rsid w:val="004E7B3F"/>
    <w:rsid w:val="004E7B62"/>
    <w:rsid w:val="004E7F62"/>
    <w:rsid w:val="004F005D"/>
    <w:rsid w:val="004F036A"/>
    <w:rsid w:val="004F055D"/>
    <w:rsid w:val="004F067B"/>
    <w:rsid w:val="004F0724"/>
    <w:rsid w:val="004F0AF9"/>
    <w:rsid w:val="004F0BA2"/>
    <w:rsid w:val="004F0CBF"/>
    <w:rsid w:val="004F0CF2"/>
    <w:rsid w:val="004F0FC6"/>
    <w:rsid w:val="004F1007"/>
    <w:rsid w:val="004F128E"/>
    <w:rsid w:val="004F1371"/>
    <w:rsid w:val="004F13A2"/>
    <w:rsid w:val="004F13F2"/>
    <w:rsid w:val="004F1616"/>
    <w:rsid w:val="004F1761"/>
    <w:rsid w:val="004F1A61"/>
    <w:rsid w:val="004F1E8E"/>
    <w:rsid w:val="004F1ED1"/>
    <w:rsid w:val="004F1FBC"/>
    <w:rsid w:val="004F2071"/>
    <w:rsid w:val="004F20BC"/>
    <w:rsid w:val="004F20CE"/>
    <w:rsid w:val="004F25F7"/>
    <w:rsid w:val="004F2623"/>
    <w:rsid w:val="004F27FF"/>
    <w:rsid w:val="004F286B"/>
    <w:rsid w:val="004F288A"/>
    <w:rsid w:val="004F2C10"/>
    <w:rsid w:val="004F2CA9"/>
    <w:rsid w:val="004F2D61"/>
    <w:rsid w:val="004F2ED5"/>
    <w:rsid w:val="004F3346"/>
    <w:rsid w:val="004F33AE"/>
    <w:rsid w:val="004F35F4"/>
    <w:rsid w:val="004F3664"/>
    <w:rsid w:val="004F3770"/>
    <w:rsid w:val="004F38BD"/>
    <w:rsid w:val="004F3AE1"/>
    <w:rsid w:val="004F3BE6"/>
    <w:rsid w:val="004F3C2C"/>
    <w:rsid w:val="004F3CF2"/>
    <w:rsid w:val="004F3DF7"/>
    <w:rsid w:val="004F3F15"/>
    <w:rsid w:val="004F3FCB"/>
    <w:rsid w:val="004F4029"/>
    <w:rsid w:val="004F4254"/>
    <w:rsid w:val="004F4496"/>
    <w:rsid w:val="004F451C"/>
    <w:rsid w:val="004F4791"/>
    <w:rsid w:val="004F4870"/>
    <w:rsid w:val="004F48FF"/>
    <w:rsid w:val="004F4C92"/>
    <w:rsid w:val="004F4E05"/>
    <w:rsid w:val="004F4F0C"/>
    <w:rsid w:val="004F4F10"/>
    <w:rsid w:val="004F510C"/>
    <w:rsid w:val="004F5863"/>
    <w:rsid w:val="004F58D6"/>
    <w:rsid w:val="004F59F7"/>
    <w:rsid w:val="004F5C85"/>
    <w:rsid w:val="004F5E3E"/>
    <w:rsid w:val="004F5E6F"/>
    <w:rsid w:val="004F5F19"/>
    <w:rsid w:val="004F5FAA"/>
    <w:rsid w:val="004F60E5"/>
    <w:rsid w:val="004F61A9"/>
    <w:rsid w:val="004F64A7"/>
    <w:rsid w:val="004F6AA2"/>
    <w:rsid w:val="004F6B07"/>
    <w:rsid w:val="004F6CB6"/>
    <w:rsid w:val="004F7166"/>
    <w:rsid w:val="004F72AC"/>
    <w:rsid w:val="004F7433"/>
    <w:rsid w:val="004F750F"/>
    <w:rsid w:val="004F785C"/>
    <w:rsid w:val="004F7919"/>
    <w:rsid w:val="004F7B35"/>
    <w:rsid w:val="004F7B3E"/>
    <w:rsid w:val="004F7B9E"/>
    <w:rsid w:val="004F7D30"/>
    <w:rsid w:val="004F7DE4"/>
    <w:rsid w:val="004F7F62"/>
    <w:rsid w:val="005000E6"/>
    <w:rsid w:val="005001AE"/>
    <w:rsid w:val="00500292"/>
    <w:rsid w:val="005003C1"/>
    <w:rsid w:val="005004E0"/>
    <w:rsid w:val="005006FE"/>
    <w:rsid w:val="00500802"/>
    <w:rsid w:val="0050089E"/>
    <w:rsid w:val="00500A5E"/>
    <w:rsid w:val="00500C02"/>
    <w:rsid w:val="00500E38"/>
    <w:rsid w:val="00500F89"/>
    <w:rsid w:val="005012C2"/>
    <w:rsid w:val="005014B5"/>
    <w:rsid w:val="005014D6"/>
    <w:rsid w:val="005017C8"/>
    <w:rsid w:val="005017D3"/>
    <w:rsid w:val="005017D7"/>
    <w:rsid w:val="005017E9"/>
    <w:rsid w:val="00501A70"/>
    <w:rsid w:val="00501C0D"/>
    <w:rsid w:val="00501CE6"/>
    <w:rsid w:val="00501F5E"/>
    <w:rsid w:val="00502389"/>
    <w:rsid w:val="005024BB"/>
    <w:rsid w:val="005025C5"/>
    <w:rsid w:val="00502616"/>
    <w:rsid w:val="0050269E"/>
    <w:rsid w:val="00502842"/>
    <w:rsid w:val="005028B7"/>
    <w:rsid w:val="00502A88"/>
    <w:rsid w:val="00502AA2"/>
    <w:rsid w:val="00502B19"/>
    <w:rsid w:val="00502B91"/>
    <w:rsid w:val="00502C22"/>
    <w:rsid w:val="00502F06"/>
    <w:rsid w:val="00502F68"/>
    <w:rsid w:val="005030FD"/>
    <w:rsid w:val="005031AF"/>
    <w:rsid w:val="00503452"/>
    <w:rsid w:val="005037D8"/>
    <w:rsid w:val="00503850"/>
    <w:rsid w:val="005038AE"/>
    <w:rsid w:val="0050393F"/>
    <w:rsid w:val="00503A46"/>
    <w:rsid w:val="00503B43"/>
    <w:rsid w:val="00503D16"/>
    <w:rsid w:val="00503D43"/>
    <w:rsid w:val="00503DF0"/>
    <w:rsid w:val="005040E3"/>
    <w:rsid w:val="005041B6"/>
    <w:rsid w:val="005041F7"/>
    <w:rsid w:val="005043CD"/>
    <w:rsid w:val="00504462"/>
    <w:rsid w:val="00504605"/>
    <w:rsid w:val="00504FB9"/>
    <w:rsid w:val="00505098"/>
    <w:rsid w:val="00505185"/>
    <w:rsid w:val="00505362"/>
    <w:rsid w:val="0050542E"/>
    <w:rsid w:val="0050547A"/>
    <w:rsid w:val="0050569E"/>
    <w:rsid w:val="005056D3"/>
    <w:rsid w:val="00506019"/>
    <w:rsid w:val="005060FC"/>
    <w:rsid w:val="00506348"/>
    <w:rsid w:val="00506563"/>
    <w:rsid w:val="005069E6"/>
    <w:rsid w:val="00506AAB"/>
    <w:rsid w:val="00506B8C"/>
    <w:rsid w:val="00506BB8"/>
    <w:rsid w:val="00506C60"/>
    <w:rsid w:val="00506C85"/>
    <w:rsid w:val="00506F02"/>
    <w:rsid w:val="005073A0"/>
    <w:rsid w:val="005073B2"/>
    <w:rsid w:val="005076CF"/>
    <w:rsid w:val="00507732"/>
    <w:rsid w:val="00507A26"/>
    <w:rsid w:val="00507B0F"/>
    <w:rsid w:val="00507BA3"/>
    <w:rsid w:val="00507D9B"/>
    <w:rsid w:val="00507F56"/>
    <w:rsid w:val="005103C1"/>
    <w:rsid w:val="00510404"/>
    <w:rsid w:val="00510500"/>
    <w:rsid w:val="0051069E"/>
    <w:rsid w:val="0051072F"/>
    <w:rsid w:val="00510773"/>
    <w:rsid w:val="00510A21"/>
    <w:rsid w:val="00510D98"/>
    <w:rsid w:val="00511430"/>
    <w:rsid w:val="00511574"/>
    <w:rsid w:val="00511591"/>
    <w:rsid w:val="00511851"/>
    <w:rsid w:val="0051187B"/>
    <w:rsid w:val="0051191D"/>
    <w:rsid w:val="00511A68"/>
    <w:rsid w:val="00511B4B"/>
    <w:rsid w:val="00511C44"/>
    <w:rsid w:val="00511E09"/>
    <w:rsid w:val="00512214"/>
    <w:rsid w:val="00512333"/>
    <w:rsid w:val="005123C7"/>
    <w:rsid w:val="005125B9"/>
    <w:rsid w:val="005126B1"/>
    <w:rsid w:val="00512779"/>
    <w:rsid w:val="005127C0"/>
    <w:rsid w:val="00512948"/>
    <w:rsid w:val="0051295B"/>
    <w:rsid w:val="00512984"/>
    <w:rsid w:val="00512C29"/>
    <w:rsid w:val="00512C9A"/>
    <w:rsid w:val="00512CCD"/>
    <w:rsid w:val="00512FF9"/>
    <w:rsid w:val="00513046"/>
    <w:rsid w:val="005130A6"/>
    <w:rsid w:val="005130C1"/>
    <w:rsid w:val="00513199"/>
    <w:rsid w:val="00513444"/>
    <w:rsid w:val="0051349A"/>
    <w:rsid w:val="0051368D"/>
    <w:rsid w:val="005136E1"/>
    <w:rsid w:val="0051376D"/>
    <w:rsid w:val="00513892"/>
    <w:rsid w:val="005139D7"/>
    <w:rsid w:val="00513C94"/>
    <w:rsid w:val="00513D53"/>
    <w:rsid w:val="0051402C"/>
    <w:rsid w:val="0051406F"/>
    <w:rsid w:val="005140B0"/>
    <w:rsid w:val="005141D6"/>
    <w:rsid w:val="00514266"/>
    <w:rsid w:val="005142D6"/>
    <w:rsid w:val="005143D6"/>
    <w:rsid w:val="00514513"/>
    <w:rsid w:val="00514570"/>
    <w:rsid w:val="00514C37"/>
    <w:rsid w:val="00514CFB"/>
    <w:rsid w:val="00514E85"/>
    <w:rsid w:val="00515583"/>
    <w:rsid w:val="00515627"/>
    <w:rsid w:val="005156FB"/>
    <w:rsid w:val="005158D0"/>
    <w:rsid w:val="005159F9"/>
    <w:rsid w:val="00515BF9"/>
    <w:rsid w:val="00515D09"/>
    <w:rsid w:val="00515E9F"/>
    <w:rsid w:val="005160B5"/>
    <w:rsid w:val="0051641B"/>
    <w:rsid w:val="00516519"/>
    <w:rsid w:val="0051665B"/>
    <w:rsid w:val="005166E3"/>
    <w:rsid w:val="0051682D"/>
    <w:rsid w:val="00516D72"/>
    <w:rsid w:val="005171CF"/>
    <w:rsid w:val="005174D4"/>
    <w:rsid w:val="005175FB"/>
    <w:rsid w:val="00517A86"/>
    <w:rsid w:val="00517ABA"/>
    <w:rsid w:val="00517B87"/>
    <w:rsid w:val="00517D51"/>
    <w:rsid w:val="00517E1D"/>
    <w:rsid w:val="00517FB8"/>
    <w:rsid w:val="00520146"/>
    <w:rsid w:val="00520380"/>
    <w:rsid w:val="005203B3"/>
    <w:rsid w:val="0052070B"/>
    <w:rsid w:val="00520DC6"/>
    <w:rsid w:val="00520F3A"/>
    <w:rsid w:val="00521264"/>
    <w:rsid w:val="00521391"/>
    <w:rsid w:val="00521552"/>
    <w:rsid w:val="0052161C"/>
    <w:rsid w:val="00521625"/>
    <w:rsid w:val="005217CE"/>
    <w:rsid w:val="005218B6"/>
    <w:rsid w:val="00521DE3"/>
    <w:rsid w:val="00521F80"/>
    <w:rsid w:val="00522011"/>
    <w:rsid w:val="0052206A"/>
    <w:rsid w:val="0052218A"/>
    <w:rsid w:val="005222C1"/>
    <w:rsid w:val="00522346"/>
    <w:rsid w:val="005224FA"/>
    <w:rsid w:val="00522827"/>
    <w:rsid w:val="00522922"/>
    <w:rsid w:val="00522B37"/>
    <w:rsid w:val="00522CB0"/>
    <w:rsid w:val="00522CF6"/>
    <w:rsid w:val="00522E20"/>
    <w:rsid w:val="005231C6"/>
    <w:rsid w:val="00523327"/>
    <w:rsid w:val="00523851"/>
    <w:rsid w:val="005239B5"/>
    <w:rsid w:val="005239FB"/>
    <w:rsid w:val="00523AC4"/>
    <w:rsid w:val="00523BB6"/>
    <w:rsid w:val="00523D4D"/>
    <w:rsid w:val="00523D98"/>
    <w:rsid w:val="00523E48"/>
    <w:rsid w:val="00523F5A"/>
    <w:rsid w:val="00523F85"/>
    <w:rsid w:val="005241DF"/>
    <w:rsid w:val="005242A3"/>
    <w:rsid w:val="0052444E"/>
    <w:rsid w:val="00524640"/>
    <w:rsid w:val="00524A54"/>
    <w:rsid w:val="00524D9C"/>
    <w:rsid w:val="00524DCA"/>
    <w:rsid w:val="00524F54"/>
    <w:rsid w:val="00525089"/>
    <w:rsid w:val="005255CC"/>
    <w:rsid w:val="00525683"/>
    <w:rsid w:val="005257A5"/>
    <w:rsid w:val="00525AEE"/>
    <w:rsid w:val="00525AFC"/>
    <w:rsid w:val="00525BEB"/>
    <w:rsid w:val="00525D32"/>
    <w:rsid w:val="00525E23"/>
    <w:rsid w:val="00526075"/>
    <w:rsid w:val="00526125"/>
    <w:rsid w:val="00526250"/>
    <w:rsid w:val="005265B1"/>
    <w:rsid w:val="005266E8"/>
    <w:rsid w:val="00526782"/>
    <w:rsid w:val="0052679B"/>
    <w:rsid w:val="00526CEA"/>
    <w:rsid w:val="00526DCD"/>
    <w:rsid w:val="0052709E"/>
    <w:rsid w:val="00527354"/>
    <w:rsid w:val="00527379"/>
    <w:rsid w:val="0052755B"/>
    <w:rsid w:val="005276FD"/>
    <w:rsid w:val="00527798"/>
    <w:rsid w:val="00527810"/>
    <w:rsid w:val="0052784B"/>
    <w:rsid w:val="00527935"/>
    <w:rsid w:val="005279D7"/>
    <w:rsid w:val="00527AAB"/>
    <w:rsid w:val="00527B4D"/>
    <w:rsid w:val="00527BF0"/>
    <w:rsid w:val="00527D93"/>
    <w:rsid w:val="00527DD0"/>
    <w:rsid w:val="00527EAF"/>
    <w:rsid w:val="005300B4"/>
    <w:rsid w:val="005304F3"/>
    <w:rsid w:val="00530639"/>
    <w:rsid w:val="005306F8"/>
    <w:rsid w:val="005308A6"/>
    <w:rsid w:val="00530A97"/>
    <w:rsid w:val="00530AE9"/>
    <w:rsid w:val="00530B6E"/>
    <w:rsid w:val="00530BC1"/>
    <w:rsid w:val="00530ED7"/>
    <w:rsid w:val="00530EEE"/>
    <w:rsid w:val="00530F3B"/>
    <w:rsid w:val="0053107C"/>
    <w:rsid w:val="0053126F"/>
    <w:rsid w:val="005318CC"/>
    <w:rsid w:val="005318EB"/>
    <w:rsid w:val="00531B98"/>
    <w:rsid w:val="00531BAF"/>
    <w:rsid w:val="00531BF7"/>
    <w:rsid w:val="005324E0"/>
    <w:rsid w:val="005326BA"/>
    <w:rsid w:val="005326DB"/>
    <w:rsid w:val="00532CF2"/>
    <w:rsid w:val="005330DC"/>
    <w:rsid w:val="0053313B"/>
    <w:rsid w:val="00533159"/>
    <w:rsid w:val="0053332A"/>
    <w:rsid w:val="005333E4"/>
    <w:rsid w:val="00533410"/>
    <w:rsid w:val="005335CF"/>
    <w:rsid w:val="00533817"/>
    <w:rsid w:val="00533A70"/>
    <w:rsid w:val="00533BBC"/>
    <w:rsid w:val="00533E51"/>
    <w:rsid w:val="00534141"/>
    <w:rsid w:val="005345AA"/>
    <w:rsid w:val="00534673"/>
    <w:rsid w:val="00534751"/>
    <w:rsid w:val="0053484C"/>
    <w:rsid w:val="00534AA4"/>
    <w:rsid w:val="00534AA5"/>
    <w:rsid w:val="00534AC6"/>
    <w:rsid w:val="00534B62"/>
    <w:rsid w:val="00534D5C"/>
    <w:rsid w:val="00534EB7"/>
    <w:rsid w:val="0053528D"/>
    <w:rsid w:val="00535482"/>
    <w:rsid w:val="005354F8"/>
    <w:rsid w:val="005357C5"/>
    <w:rsid w:val="00535AAE"/>
    <w:rsid w:val="00535AC0"/>
    <w:rsid w:val="0053605F"/>
    <w:rsid w:val="00536083"/>
    <w:rsid w:val="00536462"/>
    <w:rsid w:val="00536971"/>
    <w:rsid w:val="005369D3"/>
    <w:rsid w:val="00536ABD"/>
    <w:rsid w:val="00536D94"/>
    <w:rsid w:val="00536D9B"/>
    <w:rsid w:val="00536F51"/>
    <w:rsid w:val="00536FB1"/>
    <w:rsid w:val="0053701A"/>
    <w:rsid w:val="0053705D"/>
    <w:rsid w:val="005371B9"/>
    <w:rsid w:val="00537434"/>
    <w:rsid w:val="005374B3"/>
    <w:rsid w:val="00537668"/>
    <w:rsid w:val="00537CA7"/>
    <w:rsid w:val="00537E45"/>
    <w:rsid w:val="00537EF0"/>
    <w:rsid w:val="00540058"/>
    <w:rsid w:val="005400E3"/>
    <w:rsid w:val="005401FA"/>
    <w:rsid w:val="00540212"/>
    <w:rsid w:val="0054034B"/>
    <w:rsid w:val="0054038B"/>
    <w:rsid w:val="00540521"/>
    <w:rsid w:val="00540566"/>
    <w:rsid w:val="00540877"/>
    <w:rsid w:val="00540902"/>
    <w:rsid w:val="00540A4C"/>
    <w:rsid w:val="00540BF9"/>
    <w:rsid w:val="00540C82"/>
    <w:rsid w:val="00540E96"/>
    <w:rsid w:val="00540F67"/>
    <w:rsid w:val="00541119"/>
    <w:rsid w:val="00541141"/>
    <w:rsid w:val="005413F6"/>
    <w:rsid w:val="00541461"/>
    <w:rsid w:val="005415BE"/>
    <w:rsid w:val="005419C1"/>
    <w:rsid w:val="00541EB1"/>
    <w:rsid w:val="00541EB4"/>
    <w:rsid w:val="00542129"/>
    <w:rsid w:val="00542143"/>
    <w:rsid w:val="00542347"/>
    <w:rsid w:val="005426B5"/>
    <w:rsid w:val="00542BC9"/>
    <w:rsid w:val="00542C30"/>
    <w:rsid w:val="00542D3E"/>
    <w:rsid w:val="00542FBA"/>
    <w:rsid w:val="00543013"/>
    <w:rsid w:val="005431C6"/>
    <w:rsid w:val="005431DE"/>
    <w:rsid w:val="00543255"/>
    <w:rsid w:val="00543513"/>
    <w:rsid w:val="00543763"/>
    <w:rsid w:val="00543933"/>
    <w:rsid w:val="00543A95"/>
    <w:rsid w:val="005445E5"/>
    <w:rsid w:val="00544795"/>
    <w:rsid w:val="00544915"/>
    <w:rsid w:val="00544A01"/>
    <w:rsid w:val="00544ABC"/>
    <w:rsid w:val="00544CFA"/>
    <w:rsid w:val="00544D18"/>
    <w:rsid w:val="00544D74"/>
    <w:rsid w:val="0054505F"/>
    <w:rsid w:val="0054539C"/>
    <w:rsid w:val="0054540B"/>
    <w:rsid w:val="005457B2"/>
    <w:rsid w:val="005457E7"/>
    <w:rsid w:val="00545811"/>
    <w:rsid w:val="005458C0"/>
    <w:rsid w:val="00545933"/>
    <w:rsid w:val="005459F8"/>
    <w:rsid w:val="00545B3C"/>
    <w:rsid w:val="00545DCF"/>
    <w:rsid w:val="00545E12"/>
    <w:rsid w:val="00545E1C"/>
    <w:rsid w:val="00546026"/>
    <w:rsid w:val="00546297"/>
    <w:rsid w:val="005463C6"/>
    <w:rsid w:val="00546533"/>
    <w:rsid w:val="0054675D"/>
    <w:rsid w:val="0054679F"/>
    <w:rsid w:val="00546805"/>
    <w:rsid w:val="00546987"/>
    <w:rsid w:val="00546A32"/>
    <w:rsid w:val="00546C12"/>
    <w:rsid w:val="00546D08"/>
    <w:rsid w:val="00546D31"/>
    <w:rsid w:val="00546DC0"/>
    <w:rsid w:val="00546E75"/>
    <w:rsid w:val="00546F8A"/>
    <w:rsid w:val="00547170"/>
    <w:rsid w:val="0054722B"/>
    <w:rsid w:val="0054739F"/>
    <w:rsid w:val="005474C0"/>
    <w:rsid w:val="00547846"/>
    <w:rsid w:val="00547989"/>
    <w:rsid w:val="00547B71"/>
    <w:rsid w:val="00547BC0"/>
    <w:rsid w:val="00547EA2"/>
    <w:rsid w:val="0055015A"/>
    <w:rsid w:val="00550198"/>
    <w:rsid w:val="005501C1"/>
    <w:rsid w:val="00550212"/>
    <w:rsid w:val="0055026C"/>
    <w:rsid w:val="005503DC"/>
    <w:rsid w:val="005506D7"/>
    <w:rsid w:val="0055077A"/>
    <w:rsid w:val="005509D0"/>
    <w:rsid w:val="00550E07"/>
    <w:rsid w:val="00550F7D"/>
    <w:rsid w:val="00551118"/>
    <w:rsid w:val="00551197"/>
    <w:rsid w:val="005512AE"/>
    <w:rsid w:val="005512CC"/>
    <w:rsid w:val="00551390"/>
    <w:rsid w:val="00551551"/>
    <w:rsid w:val="005519D3"/>
    <w:rsid w:val="00551A73"/>
    <w:rsid w:val="00551FBB"/>
    <w:rsid w:val="005525AB"/>
    <w:rsid w:val="005526A1"/>
    <w:rsid w:val="005527DC"/>
    <w:rsid w:val="00552829"/>
    <w:rsid w:val="005528E3"/>
    <w:rsid w:val="005528E7"/>
    <w:rsid w:val="00552AFA"/>
    <w:rsid w:val="00552C62"/>
    <w:rsid w:val="00553290"/>
    <w:rsid w:val="00553344"/>
    <w:rsid w:val="0055343C"/>
    <w:rsid w:val="0055352D"/>
    <w:rsid w:val="0055388C"/>
    <w:rsid w:val="00553E8E"/>
    <w:rsid w:val="005540DD"/>
    <w:rsid w:val="0055430A"/>
    <w:rsid w:val="005545B5"/>
    <w:rsid w:val="00554651"/>
    <w:rsid w:val="00554693"/>
    <w:rsid w:val="0055476B"/>
    <w:rsid w:val="00554942"/>
    <w:rsid w:val="00554B6A"/>
    <w:rsid w:val="00554B86"/>
    <w:rsid w:val="00554C4A"/>
    <w:rsid w:val="00554D7D"/>
    <w:rsid w:val="00554ED8"/>
    <w:rsid w:val="005553F8"/>
    <w:rsid w:val="00555403"/>
    <w:rsid w:val="005554A1"/>
    <w:rsid w:val="005555B4"/>
    <w:rsid w:val="00555831"/>
    <w:rsid w:val="005558C8"/>
    <w:rsid w:val="005559ED"/>
    <w:rsid w:val="005559F4"/>
    <w:rsid w:val="00555B39"/>
    <w:rsid w:val="00555C33"/>
    <w:rsid w:val="00555C8A"/>
    <w:rsid w:val="00555E0D"/>
    <w:rsid w:val="00555EEA"/>
    <w:rsid w:val="0055605C"/>
    <w:rsid w:val="0055642A"/>
    <w:rsid w:val="00556481"/>
    <w:rsid w:val="005566DA"/>
    <w:rsid w:val="00556CE0"/>
    <w:rsid w:val="00556CF1"/>
    <w:rsid w:val="005570AA"/>
    <w:rsid w:val="005572D2"/>
    <w:rsid w:val="005575E7"/>
    <w:rsid w:val="00557613"/>
    <w:rsid w:val="00557793"/>
    <w:rsid w:val="005578A5"/>
    <w:rsid w:val="0055794D"/>
    <w:rsid w:val="00557AA4"/>
    <w:rsid w:val="00557D51"/>
    <w:rsid w:val="00557E52"/>
    <w:rsid w:val="0056000B"/>
    <w:rsid w:val="0056001F"/>
    <w:rsid w:val="005601FB"/>
    <w:rsid w:val="0056032C"/>
    <w:rsid w:val="0056054F"/>
    <w:rsid w:val="005609A2"/>
    <w:rsid w:val="005609AE"/>
    <w:rsid w:val="00560CE3"/>
    <w:rsid w:val="00560D3D"/>
    <w:rsid w:val="00561094"/>
    <w:rsid w:val="005611DA"/>
    <w:rsid w:val="005611FE"/>
    <w:rsid w:val="00561395"/>
    <w:rsid w:val="005614DB"/>
    <w:rsid w:val="00561927"/>
    <w:rsid w:val="005619C0"/>
    <w:rsid w:val="00561A86"/>
    <w:rsid w:val="00561C77"/>
    <w:rsid w:val="00562029"/>
    <w:rsid w:val="005620B6"/>
    <w:rsid w:val="005620F4"/>
    <w:rsid w:val="0056267B"/>
    <w:rsid w:val="005626F8"/>
    <w:rsid w:val="00562851"/>
    <w:rsid w:val="00562AC5"/>
    <w:rsid w:val="00562AFF"/>
    <w:rsid w:val="00562B6E"/>
    <w:rsid w:val="00562DE5"/>
    <w:rsid w:val="00562E1E"/>
    <w:rsid w:val="00562E21"/>
    <w:rsid w:val="00562F95"/>
    <w:rsid w:val="00563057"/>
    <w:rsid w:val="00563166"/>
    <w:rsid w:val="005634E6"/>
    <w:rsid w:val="005635E5"/>
    <w:rsid w:val="00563B64"/>
    <w:rsid w:val="00563C7C"/>
    <w:rsid w:val="00563CBF"/>
    <w:rsid w:val="00563D42"/>
    <w:rsid w:val="00563DB9"/>
    <w:rsid w:val="00563E39"/>
    <w:rsid w:val="00563E40"/>
    <w:rsid w:val="0056403E"/>
    <w:rsid w:val="00564222"/>
    <w:rsid w:val="005645AC"/>
    <w:rsid w:val="0056476F"/>
    <w:rsid w:val="005647F6"/>
    <w:rsid w:val="005649EB"/>
    <w:rsid w:val="00564DCC"/>
    <w:rsid w:val="00564DD6"/>
    <w:rsid w:val="005650EF"/>
    <w:rsid w:val="0056522D"/>
    <w:rsid w:val="005657AA"/>
    <w:rsid w:val="0056598E"/>
    <w:rsid w:val="0056599B"/>
    <w:rsid w:val="00565A33"/>
    <w:rsid w:val="00565EE3"/>
    <w:rsid w:val="005660B4"/>
    <w:rsid w:val="0056644F"/>
    <w:rsid w:val="005664E4"/>
    <w:rsid w:val="005668D4"/>
    <w:rsid w:val="00566D52"/>
    <w:rsid w:val="00566DA7"/>
    <w:rsid w:val="00566F90"/>
    <w:rsid w:val="00567092"/>
    <w:rsid w:val="005670F6"/>
    <w:rsid w:val="005671F7"/>
    <w:rsid w:val="005672F3"/>
    <w:rsid w:val="0056755D"/>
    <w:rsid w:val="00567A7B"/>
    <w:rsid w:val="00567B04"/>
    <w:rsid w:val="00567CF2"/>
    <w:rsid w:val="00567D19"/>
    <w:rsid w:val="00567DF6"/>
    <w:rsid w:val="00567F04"/>
    <w:rsid w:val="00570370"/>
    <w:rsid w:val="005705F2"/>
    <w:rsid w:val="0057066D"/>
    <w:rsid w:val="0057076F"/>
    <w:rsid w:val="005707DB"/>
    <w:rsid w:val="00570BA3"/>
    <w:rsid w:val="00570C39"/>
    <w:rsid w:val="00570C50"/>
    <w:rsid w:val="00570D3B"/>
    <w:rsid w:val="00570DD7"/>
    <w:rsid w:val="00570E40"/>
    <w:rsid w:val="00570F87"/>
    <w:rsid w:val="00571073"/>
    <w:rsid w:val="00571248"/>
    <w:rsid w:val="005714F4"/>
    <w:rsid w:val="005717B3"/>
    <w:rsid w:val="005717CB"/>
    <w:rsid w:val="005717ED"/>
    <w:rsid w:val="0057186B"/>
    <w:rsid w:val="00571B4D"/>
    <w:rsid w:val="00571CB6"/>
    <w:rsid w:val="00571CCE"/>
    <w:rsid w:val="00571EE4"/>
    <w:rsid w:val="00571F42"/>
    <w:rsid w:val="00572077"/>
    <w:rsid w:val="00572272"/>
    <w:rsid w:val="0057237C"/>
    <w:rsid w:val="005726AD"/>
    <w:rsid w:val="00572766"/>
    <w:rsid w:val="00572AD5"/>
    <w:rsid w:val="00572D46"/>
    <w:rsid w:val="00572E1B"/>
    <w:rsid w:val="00572F9B"/>
    <w:rsid w:val="005731DD"/>
    <w:rsid w:val="005733B4"/>
    <w:rsid w:val="0057343C"/>
    <w:rsid w:val="005734D4"/>
    <w:rsid w:val="005737AF"/>
    <w:rsid w:val="00573810"/>
    <w:rsid w:val="005739F0"/>
    <w:rsid w:val="00573BD7"/>
    <w:rsid w:val="00573C5A"/>
    <w:rsid w:val="00573DBC"/>
    <w:rsid w:val="00574114"/>
    <w:rsid w:val="0057419D"/>
    <w:rsid w:val="0057423C"/>
    <w:rsid w:val="00574390"/>
    <w:rsid w:val="005745C5"/>
    <w:rsid w:val="0057468E"/>
    <w:rsid w:val="005749D9"/>
    <w:rsid w:val="00574A5E"/>
    <w:rsid w:val="00574BF3"/>
    <w:rsid w:val="00574C86"/>
    <w:rsid w:val="00574CC2"/>
    <w:rsid w:val="005754C1"/>
    <w:rsid w:val="0057557A"/>
    <w:rsid w:val="005755A0"/>
    <w:rsid w:val="00575835"/>
    <w:rsid w:val="00575923"/>
    <w:rsid w:val="00575ABF"/>
    <w:rsid w:val="00575BC9"/>
    <w:rsid w:val="00575E55"/>
    <w:rsid w:val="00575E9A"/>
    <w:rsid w:val="0057627E"/>
    <w:rsid w:val="0057644F"/>
    <w:rsid w:val="00576487"/>
    <w:rsid w:val="0057652C"/>
    <w:rsid w:val="0057660E"/>
    <w:rsid w:val="005767DB"/>
    <w:rsid w:val="005767FE"/>
    <w:rsid w:val="00576990"/>
    <w:rsid w:val="00576A88"/>
    <w:rsid w:val="0057702A"/>
    <w:rsid w:val="0057705C"/>
    <w:rsid w:val="00577179"/>
    <w:rsid w:val="00577193"/>
    <w:rsid w:val="00577482"/>
    <w:rsid w:val="00577668"/>
    <w:rsid w:val="00577896"/>
    <w:rsid w:val="00577BD9"/>
    <w:rsid w:val="00580BE1"/>
    <w:rsid w:val="00580C7B"/>
    <w:rsid w:val="00580CB0"/>
    <w:rsid w:val="00580F27"/>
    <w:rsid w:val="00581099"/>
    <w:rsid w:val="00581416"/>
    <w:rsid w:val="0058150E"/>
    <w:rsid w:val="005816B8"/>
    <w:rsid w:val="00581782"/>
    <w:rsid w:val="00581AE7"/>
    <w:rsid w:val="00581CC1"/>
    <w:rsid w:val="00581DB1"/>
    <w:rsid w:val="00581F26"/>
    <w:rsid w:val="00582090"/>
    <w:rsid w:val="005823D0"/>
    <w:rsid w:val="00582426"/>
    <w:rsid w:val="005827CE"/>
    <w:rsid w:val="005828C1"/>
    <w:rsid w:val="00582A17"/>
    <w:rsid w:val="00582C45"/>
    <w:rsid w:val="00582D27"/>
    <w:rsid w:val="00582D6A"/>
    <w:rsid w:val="00583139"/>
    <w:rsid w:val="00583179"/>
    <w:rsid w:val="0058328D"/>
    <w:rsid w:val="00583991"/>
    <w:rsid w:val="00583A25"/>
    <w:rsid w:val="00583C9A"/>
    <w:rsid w:val="00583E22"/>
    <w:rsid w:val="00583ECF"/>
    <w:rsid w:val="00584050"/>
    <w:rsid w:val="005841A6"/>
    <w:rsid w:val="00584246"/>
    <w:rsid w:val="0058430F"/>
    <w:rsid w:val="00584517"/>
    <w:rsid w:val="0058459B"/>
    <w:rsid w:val="00584602"/>
    <w:rsid w:val="0058465E"/>
    <w:rsid w:val="0058468E"/>
    <w:rsid w:val="0058479D"/>
    <w:rsid w:val="0058490C"/>
    <w:rsid w:val="00584ADC"/>
    <w:rsid w:val="00584CBA"/>
    <w:rsid w:val="00584ED3"/>
    <w:rsid w:val="00584F7F"/>
    <w:rsid w:val="00584F88"/>
    <w:rsid w:val="005853A9"/>
    <w:rsid w:val="005854BF"/>
    <w:rsid w:val="00585695"/>
    <w:rsid w:val="00585A10"/>
    <w:rsid w:val="00585CA1"/>
    <w:rsid w:val="00586292"/>
    <w:rsid w:val="0058655D"/>
    <w:rsid w:val="005867D5"/>
    <w:rsid w:val="00586A5F"/>
    <w:rsid w:val="00586C0A"/>
    <w:rsid w:val="00586C2F"/>
    <w:rsid w:val="00586C75"/>
    <w:rsid w:val="00586F58"/>
    <w:rsid w:val="00587084"/>
    <w:rsid w:val="00587150"/>
    <w:rsid w:val="0058720E"/>
    <w:rsid w:val="00587375"/>
    <w:rsid w:val="005875BC"/>
    <w:rsid w:val="00587773"/>
    <w:rsid w:val="0058786F"/>
    <w:rsid w:val="00587BF1"/>
    <w:rsid w:val="00587C0E"/>
    <w:rsid w:val="00590437"/>
    <w:rsid w:val="00590784"/>
    <w:rsid w:val="005907D0"/>
    <w:rsid w:val="0059110C"/>
    <w:rsid w:val="005911C9"/>
    <w:rsid w:val="00591290"/>
    <w:rsid w:val="0059132A"/>
    <w:rsid w:val="005913F9"/>
    <w:rsid w:val="00591795"/>
    <w:rsid w:val="005918D2"/>
    <w:rsid w:val="00591AAE"/>
    <w:rsid w:val="00591C42"/>
    <w:rsid w:val="00591D06"/>
    <w:rsid w:val="00591D1C"/>
    <w:rsid w:val="00591DE4"/>
    <w:rsid w:val="005920C6"/>
    <w:rsid w:val="00592122"/>
    <w:rsid w:val="0059250B"/>
    <w:rsid w:val="00592519"/>
    <w:rsid w:val="0059252B"/>
    <w:rsid w:val="00592AC1"/>
    <w:rsid w:val="00592D03"/>
    <w:rsid w:val="00592EFA"/>
    <w:rsid w:val="00592FA8"/>
    <w:rsid w:val="005932F6"/>
    <w:rsid w:val="005933C6"/>
    <w:rsid w:val="005934AC"/>
    <w:rsid w:val="00593700"/>
    <w:rsid w:val="005939A0"/>
    <w:rsid w:val="00593ABB"/>
    <w:rsid w:val="00593DF5"/>
    <w:rsid w:val="005941D7"/>
    <w:rsid w:val="00594396"/>
    <w:rsid w:val="005944DE"/>
    <w:rsid w:val="00594776"/>
    <w:rsid w:val="00594781"/>
    <w:rsid w:val="00594B3D"/>
    <w:rsid w:val="00594C83"/>
    <w:rsid w:val="00594C92"/>
    <w:rsid w:val="00595034"/>
    <w:rsid w:val="005950F1"/>
    <w:rsid w:val="0059528B"/>
    <w:rsid w:val="00595390"/>
    <w:rsid w:val="00595727"/>
    <w:rsid w:val="00595878"/>
    <w:rsid w:val="00595A91"/>
    <w:rsid w:val="00596040"/>
    <w:rsid w:val="0059606A"/>
    <w:rsid w:val="00596391"/>
    <w:rsid w:val="0059667A"/>
    <w:rsid w:val="005968AC"/>
    <w:rsid w:val="00596984"/>
    <w:rsid w:val="00596A14"/>
    <w:rsid w:val="00596B62"/>
    <w:rsid w:val="00596E73"/>
    <w:rsid w:val="00596F7B"/>
    <w:rsid w:val="0059709C"/>
    <w:rsid w:val="0059719C"/>
    <w:rsid w:val="00597291"/>
    <w:rsid w:val="005974F7"/>
    <w:rsid w:val="00597C77"/>
    <w:rsid w:val="00597CAF"/>
    <w:rsid w:val="00597CD6"/>
    <w:rsid w:val="00597D93"/>
    <w:rsid w:val="00597DA4"/>
    <w:rsid w:val="00597FE6"/>
    <w:rsid w:val="005A0025"/>
    <w:rsid w:val="005A01B9"/>
    <w:rsid w:val="005A031C"/>
    <w:rsid w:val="005A04AC"/>
    <w:rsid w:val="005A05E6"/>
    <w:rsid w:val="005A0680"/>
    <w:rsid w:val="005A0A30"/>
    <w:rsid w:val="005A0A4B"/>
    <w:rsid w:val="005A0B8F"/>
    <w:rsid w:val="005A0E10"/>
    <w:rsid w:val="005A1008"/>
    <w:rsid w:val="005A1015"/>
    <w:rsid w:val="005A1070"/>
    <w:rsid w:val="005A11EB"/>
    <w:rsid w:val="005A11FA"/>
    <w:rsid w:val="005A12E2"/>
    <w:rsid w:val="005A1332"/>
    <w:rsid w:val="005A146C"/>
    <w:rsid w:val="005A1646"/>
    <w:rsid w:val="005A1733"/>
    <w:rsid w:val="005A1791"/>
    <w:rsid w:val="005A18BD"/>
    <w:rsid w:val="005A18E9"/>
    <w:rsid w:val="005A196D"/>
    <w:rsid w:val="005A1AA5"/>
    <w:rsid w:val="005A1D20"/>
    <w:rsid w:val="005A1E27"/>
    <w:rsid w:val="005A1F79"/>
    <w:rsid w:val="005A1FB6"/>
    <w:rsid w:val="005A1FF1"/>
    <w:rsid w:val="005A245C"/>
    <w:rsid w:val="005A2541"/>
    <w:rsid w:val="005A26DB"/>
    <w:rsid w:val="005A26F1"/>
    <w:rsid w:val="005A2B7B"/>
    <w:rsid w:val="005A2C06"/>
    <w:rsid w:val="005A2E0C"/>
    <w:rsid w:val="005A2E9C"/>
    <w:rsid w:val="005A3235"/>
    <w:rsid w:val="005A323A"/>
    <w:rsid w:val="005A35EE"/>
    <w:rsid w:val="005A3B05"/>
    <w:rsid w:val="005A3B6C"/>
    <w:rsid w:val="005A3F00"/>
    <w:rsid w:val="005A410A"/>
    <w:rsid w:val="005A441C"/>
    <w:rsid w:val="005A4744"/>
    <w:rsid w:val="005A47F9"/>
    <w:rsid w:val="005A4902"/>
    <w:rsid w:val="005A4B3D"/>
    <w:rsid w:val="005A4B8D"/>
    <w:rsid w:val="005A4BA1"/>
    <w:rsid w:val="005A4F60"/>
    <w:rsid w:val="005A500B"/>
    <w:rsid w:val="005A50BD"/>
    <w:rsid w:val="005A517D"/>
    <w:rsid w:val="005A5223"/>
    <w:rsid w:val="005A522A"/>
    <w:rsid w:val="005A54B1"/>
    <w:rsid w:val="005A56D7"/>
    <w:rsid w:val="005A5B8D"/>
    <w:rsid w:val="005A5D3D"/>
    <w:rsid w:val="005A5DD3"/>
    <w:rsid w:val="005A5ECA"/>
    <w:rsid w:val="005A5FD5"/>
    <w:rsid w:val="005A612A"/>
    <w:rsid w:val="005A6560"/>
    <w:rsid w:val="005A65B8"/>
    <w:rsid w:val="005A6774"/>
    <w:rsid w:val="005A6A2F"/>
    <w:rsid w:val="005A6BB9"/>
    <w:rsid w:val="005A6C75"/>
    <w:rsid w:val="005A6F18"/>
    <w:rsid w:val="005A6F3C"/>
    <w:rsid w:val="005A7067"/>
    <w:rsid w:val="005A71D7"/>
    <w:rsid w:val="005A7296"/>
    <w:rsid w:val="005A73EC"/>
    <w:rsid w:val="005A7790"/>
    <w:rsid w:val="005A7FDC"/>
    <w:rsid w:val="005B013E"/>
    <w:rsid w:val="005B0303"/>
    <w:rsid w:val="005B03A6"/>
    <w:rsid w:val="005B03AF"/>
    <w:rsid w:val="005B0558"/>
    <w:rsid w:val="005B05F6"/>
    <w:rsid w:val="005B087B"/>
    <w:rsid w:val="005B0A1C"/>
    <w:rsid w:val="005B0A3A"/>
    <w:rsid w:val="005B0AE3"/>
    <w:rsid w:val="005B0E23"/>
    <w:rsid w:val="005B1493"/>
    <w:rsid w:val="005B14C6"/>
    <w:rsid w:val="005B15F4"/>
    <w:rsid w:val="005B1615"/>
    <w:rsid w:val="005B166B"/>
    <w:rsid w:val="005B1884"/>
    <w:rsid w:val="005B1AD7"/>
    <w:rsid w:val="005B1AD8"/>
    <w:rsid w:val="005B2284"/>
    <w:rsid w:val="005B2384"/>
    <w:rsid w:val="005B2395"/>
    <w:rsid w:val="005B23F8"/>
    <w:rsid w:val="005B2475"/>
    <w:rsid w:val="005B25B2"/>
    <w:rsid w:val="005B25C0"/>
    <w:rsid w:val="005B268D"/>
    <w:rsid w:val="005B273F"/>
    <w:rsid w:val="005B2963"/>
    <w:rsid w:val="005B2C31"/>
    <w:rsid w:val="005B2C69"/>
    <w:rsid w:val="005B2C88"/>
    <w:rsid w:val="005B2DF7"/>
    <w:rsid w:val="005B2E12"/>
    <w:rsid w:val="005B2F6E"/>
    <w:rsid w:val="005B305A"/>
    <w:rsid w:val="005B3226"/>
    <w:rsid w:val="005B33CD"/>
    <w:rsid w:val="005B3842"/>
    <w:rsid w:val="005B3936"/>
    <w:rsid w:val="005B39D6"/>
    <w:rsid w:val="005B3ACD"/>
    <w:rsid w:val="005B3FD9"/>
    <w:rsid w:val="005B4163"/>
    <w:rsid w:val="005B419B"/>
    <w:rsid w:val="005B42B6"/>
    <w:rsid w:val="005B4471"/>
    <w:rsid w:val="005B44ED"/>
    <w:rsid w:val="005B455F"/>
    <w:rsid w:val="005B4609"/>
    <w:rsid w:val="005B483F"/>
    <w:rsid w:val="005B4D5E"/>
    <w:rsid w:val="005B4FDC"/>
    <w:rsid w:val="005B51D6"/>
    <w:rsid w:val="005B55BB"/>
    <w:rsid w:val="005B5681"/>
    <w:rsid w:val="005B57E6"/>
    <w:rsid w:val="005B5868"/>
    <w:rsid w:val="005B5980"/>
    <w:rsid w:val="005B5A5F"/>
    <w:rsid w:val="005B5BC9"/>
    <w:rsid w:val="005B618C"/>
    <w:rsid w:val="005B62B3"/>
    <w:rsid w:val="005B6388"/>
    <w:rsid w:val="005B6696"/>
    <w:rsid w:val="005B66C0"/>
    <w:rsid w:val="005B679E"/>
    <w:rsid w:val="005B67D5"/>
    <w:rsid w:val="005B6B01"/>
    <w:rsid w:val="005B6BC9"/>
    <w:rsid w:val="005B6F23"/>
    <w:rsid w:val="005B6FC5"/>
    <w:rsid w:val="005B700E"/>
    <w:rsid w:val="005B7071"/>
    <w:rsid w:val="005B730F"/>
    <w:rsid w:val="005B7642"/>
    <w:rsid w:val="005B7A8A"/>
    <w:rsid w:val="005B7AB7"/>
    <w:rsid w:val="005B7BFF"/>
    <w:rsid w:val="005B7CE0"/>
    <w:rsid w:val="005B7E7C"/>
    <w:rsid w:val="005B7F7A"/>
    <w:rsid w:val="005B7FB6"/>
    <w:rsid w:val="005C013C"/>
    <w:rsid w:val="005C058F"/>
    <w:rsid w:val="005C077F"/>
    <w:rsid w:val="005C0787"/>
    <w:rsid w:val="005C0918"/>
    <w:rsid w:val="005C0921"/>
    <w:rsid w:val="005C0989"/>
    <w:rsid w:val="005C0B8D"/>
    <w:rsid w:val="005C0C90"/>
    <w:rsid w:val="005C0DB4"/>
    <w:rsid w:val="005C0E2F"/>
    <w:rsid w:val="005C0EB7"/>
    <w:rsid w:val="005C0ECA"/>
    <w:rsid w:val="005C100A"/>
    <w:rsid w:val="005C10AF"/>
    <w:rsid w:val="005C156F"/>
    <w:rsid w:val="005C1636"/>
    <w:rsid w:val="005C1826"/>
    <w:rsid w:val="005C1949"/>
    <w:rsid w:val="005C1972"/>
    <w:rsid w:val="005C1BAD"/>
    <w:rsid w:val="005C1D08"/>
    <w:rsid w:val="005C1ED5"/>
    <w:rsid w:val="005C1F17"/>
    <w:rsid w:val="005C1F7B"/>
    <w:rsid w:val="005C205D"/>
    <w:rsid w:val="005C219E"/>
    <w:rsid w:val="005C2496"/>
    <w:rsid w:val="005C250B"/>
    <w:rsid w:val="005C251B"/>
    <w:rsid w:val="005C2604"/>
    <w:rsid w:val="005C277E"/>
    <w:rsid w:val="005C289D"/>
    <w:rsid w:val="005C28C6"/>
    <w:rsid w:val="005C2A7A"/>
    <w:rsid w:val="005C2D88"/>
    <w:rsid w:val="005C2E15"/>
    <w:rsid w:val="005C2E1C"/>
    <w:rsid w:val="005C3056"/>
    <w:rsid w:val="005C3168"/>
    <w:rsid w:val="005C334E"/>
    <w:rsid w:val="005C3467"/>
    <w:rsid w:val="005C39AF"/>
    <w:rsid w:val="005C39DC"/>
    <w:rsid w:val="005C3C2E"/>
    <w:rsid w:val="005C3C70"/>
    <w:rsid w:val="005C3F55"/>
    <w:rsid w:val="005C3FC2"/>
    <w:rsid w:val="005C40AF"/>
    <w:rsid w:val="005C4148"/>
    <w:rsid w:val="005C41B3"/>
    <w:rsid w:val="005C4260"/>
    <w:rsid w:val="005C44FE"/>
    <w:rsid w:val="005C456B"/>
    <w:rsid w:val="005C484D"/>
    <w:rsid w:val="005C488E"/>
    <w:rsid w:val="005C4B1A"/>
    <w:rsid w:val="005C4D4A"/>
    <w:rsid w:val="005C4F19"/>
    <w:rsid w:val="005C4FBC"/>
    <w:rsid w:val="005C51D2"/>
    <w:rsid w:val="005C53BB"/>
    <w:rsid w:val="005C544D"/>
    <w:rsid w:val="005C54B1"/>
    <w:rsid w:val="005C5623"/>
    <w:rsid w:val="005C5703"/>
    <w:rsid w:val="005C5795"/>
    <w:rsid w:val="005C5945"/>
    <w:rsid w:val="005C5C41"/>
    <w:rsid w:val="005C5CDC"/>
    <w:rsid w:val="005C5F9F"/>
    <w:rsid w:val="005C6141"/>
    <w:rsid w:val="005C6218"/>
    <w:rsid w:val="005C637F"/>
    <w:rsid w:val="005C63A2"/>
    <w:rsid w:val="005C649A"/>
    <w:rsid w:val="005C662F"/>
    <w:rsid w:val="005C66AF"/>
    <w:rsid w:val="005C675C"/>
    <w:rsid w:val="005C677A"/>
    <w:rsid w:val="005C67B2"/>
    <w:rsid w:val="005C6895"/>
    <w:rsid w:val="005C69C1"/>
    <w:rsid w:val="005C6B2B"/>
    <w:rsid w:val="005C6CA5"/>
    <w:rsid w:val="005C6DF9"/>
    <w:rsid w:val="005C6E00"/>
    <w:rsid w:val="005C7128"/>
    <w:rsid w:val="005C724C"/>
    <w:rsid w:val="005C7591"/>
    <w:rsid w:val="005C7623"/>
    <w:rsid w:val="005C7654"/>
    <w:rsid w:val="005C7669"/>
    <w:rsid w:val="005C79A3"/>
    <w:rsid w:val="005C7A67"/>
    <w:rsid w:val="005C7BAF"/>
    <w:rsid w:val="005C7C34"/>
    <w:rsid w:val="005C7E32"/>
    <w:rsid w:val="005C7F2C"/>
    <w:rsid w:val="005D0724"/>
    <w:rsid w:val="005D0898"/>
    <w:rsid w:val="005D099B"/>
    <w:rsid w:val="005D0BB7"/>
    <w:rsid w:val="005D0C19"/>
    <w:rsid w:val="005D0CAA"/>
    <w:rsid w:val="005D0F0A"/>
    <w:rsid w:val="005D1400"/>
    <w:rsid w:val="005D14E5"/>
    <w:rsid w:val="005D151A"/>
    <w:rsid w:val="005D16B2"/>
    <w:rsid w:val="005D16DA"/>
    <w:rsid w:val="005D186F"/>
    <w:rsid w:val="005D18B9"/>
    <w:rsid w:val="005D1964"/>
    <w:rsid w:val="005D1AEE"/>
    <w:rsid w:val="005D1CFB"/>
    <w:rsid w:val="005D1D3F"/>
    <w:rsid w:val="005D1E8F"/>
    <w:rsid w:val="005D1F83"/>
    <w:rsid w:val="005D1FBB"/>
    <w:rsid w:val="005D218D"/>
    <w:rsid w:val="005D24FA"/>
    <w:rsid w:val="005D266C"/>
    <w:rsid w:val="005D26A7"/>
    <w:rsid w:val="005D2818"/>
    <w:rsid w:val="005D29C4"/>
    <w:rsid w:val="005D29FD"/>
    <w:rsid w:val="005D2A7F"/>
    <w:rsid w:val="005D2A82"/>
    <w:rsid w:val="005D2ADC"/>
    <w:rsid w:val="005D2C85"/>
    <w:rsid w:val="005D2D87"/>
    <w:rsid w:val="005D2DC7"/>
    <w:rsid w:val="005D31F0"/>
    <w:rsid w:val="005D3350"/>
    <w:rsid w:val="005D3C73"/>
    <w:rsid w:val="005D3E33"/>
    <w:rsid w:val="005D444D"/>
    <w:rsid w:val="005D4741"/>
    <w:rsid w:val="005D4790"/>
    <w:rsid w:val="005D4A57"/>
    <w:rsid w:val="005D4BFE"/>
    <w:rsid w:val="005D4C3A"/>
    <w:rsid w:val="005D4CCB"/>
    <w:rsid w:val="005D4CCC"/>
    <w:rsid w:val="005D4E5A"/>
    <w:rsid w:val="005D4EEE"/>
    <w:rsid w:val="005D4F15"/>
    <w:rsid w:val="005D5047"/>
    <w:rsid w:val="005D5073"/>
    <w:rsid w:val="005D56D9"/>
    <w:rsid w:val="005D5C27"/>
    <w:rsid w:val="005D62E3"/>
    <w:rsid w:val="005D63F4"/>
    <w:rsid w:val="005D65B3"/>
    <w:rsid w:val="005D6A71"/>
    <w:rsid w:val="005D6AC1"/>
    <w:rsid w:val="005D6ACE"/>
    <w:rsid w:val="005D6AED"/>
    <w:rsid w:val="005D6C83"/>
    <w:rsid w:val="005D7074"/>
    <w:rsid w:val="005D7194"/>
    <w:rsid w:val="005D72F3"/>
    <w:rsid w:val="005D7309"/>
    <w:rsid w:val="005D7423"/>
    <w:rsid w:val="005D75F4"/>
    <w:rsid w:val="005D76BD"/>
    <w:rsid w:val="005D7871"/>
    <w:rsid w:val="005D7A66"/>
    <w:rsid w:val="005D7BE0"/>
    <w:rsid w:val="005D7EB9"/>
    <w:rsid w:val="005E002F"/>
    <w:rsid w:val="005E003B"/>
    <w:rsid w:val="005E0112"/>
    <w:rsid w:val="005E0179"/>
    <w:rsid w:val="005E01EF"/>
    <w:rsid w:val="005E0774"/>
    <w:rsid w:val="005E0951"/>
    <w:rsid w:val="005E0A8B"/>
    <w:rsid w:val="005E0B97"/>
    <w:rsid w:val="005E0C66"/>
    <w:rsid w:val="005E10FE"/>
    <w:rsid w:val="005E113D"/>
    <w:rsid w:val="005E117F"/>
    <w:rsid w:val="005E12AC"/>
    <w:rsid w:val="005E1373"/>
    <w:rsid w:val="005E15C2"/>
    <w:rsid w:val="005E1782"/>
    <w:rsid w:val="005E1B7C"/>
    <w:rsid w:val="005E1CD8"/>
    <w:rsid w:val="005E1D8E"/>
    <w:rsid w:val="005E1E3E"/>
    <w:rsid w:val="005E1F9D"/>
    <w:rsid w:val="005E1FED"/>
    <w:rsid w:val="005E21C1"/>
    <w:rsid w:val="005E22C9"/>
    <w:rsid w:val="005E231A"/>
    <w:rsid w:val="005E24B3"/>
    <w:rsid w:val="005E27D1"/>
    <w:rsid w:val="005E28E4"/>
    <w:rsid w:val="005E2C8C"/>
    <w:rsid w:val="005E2CE6"/>
    <w:rsid w:val="005E2CE9"/>
    <w:rsid w:val="005E31BF"/>
    <w:rsid w:val="005E3246"/>
    <w:rsid w:val="005E334A"/>
    <w:rsid w:val="005E3890"/>
    <w:rsid w:val="005E39CF"/>
    <w:rsid w:val="005E4005"/>
    <w:rsid w:val="005E4151"/>
    <w:rsid w:val="005E41B5"/>
    <w:rsid w:val="005E424D"/>
    <w:rsid w:val="005E43E7"/>
    <w:rsid w:val="005E4408"/>
    <w:rsid w:val="005E4776"/>
    <w:rsid w:val="005E48E4"/>
    <w:rsid w:val="005E4B6C"/>
    <w:rsid w:val="005E4BD7"/>
    <w:rsid w:val="005E4BDA"/>
    <w:rsid w:val="005E4FF5"/>
    <w:rsid w:val="005E5097"/>
    <w:rsid w:val="005E53B2"/>
    <w:rsid w:val="005E54C8"/>
    <w:rsid w:val="005E5537"/>
    <w:rsid w:val="005E57E0"/>
    <w:rsid w:val="005E5CEC"/>
    <w:rsid w:val="005E5EDF"/>
    <w:rsid w:val="005E5F96"/>
    <w:rsid w:val="005E5FFE"/>
    <w:rsid w:val="005E6026"/>
    <w:rsid w:val="005E605C"/>
    <w:rsid w:val="005E60A8"/>
    <w:rsid w:val="005E616F"/>
    <w:rsid w:val="005E6410"/>
    <w:rsid w:val="005E65ED"/>
    <w:rsid w:val="005E6691"/>
    <w:rsid w:val="005E6758"/>
    <w:rsid w:val="005E6D4D"/>
    <w:rsid w:val="005E6DFA"/>
    <w:rsid w:val="005E6E29"/>
    <w:rsid w:val="005E6ED0"/>
    <w:rsid w:val="005E6FAF"/>
    <w:rsid w:val="005E72EF"/>
    <w:rsid w:val="005E7472"/>
    <w:rsid w:val="005E7878"/>
    <w:rsid w:val="005E79F1"/>
    <w:rsid w:val="005E7B3B"/>
    <w:rsid w:val="005E7E54"/>
    <w:rsid w:val="005F006B"/>
    <w:rsid w:val="005F00FD"/>
    <w:rsid w:val="005F0214"/>
    <w:rsid w:val="005F0252"/>
    <w:rsid w:val="005F027A"/>
    <w:rsid w:val="005F0658"/>
    <w:rsid w:val="005F06CB"/>
    <w:rsid w:val="005F0825"/>
    <w:rsid w:val="005F0B59"/>
    <w:rsid w:val="005F0B6C"/>
    <w:rsid w:val="005F0DB0"/>
    <w:rsid w:val="005F0DB5"/>
    <w:rsid w:val="005F0F46"/>
    <w:rsid w:val="005F107B"/>
    <w:rsid w:val="005F12E9"/>
    <w:rsid w:val="005F1407"/>
    <w:rsid w:val="005F159D"/>
    <w:rsid w:val="005F17D5"/>
    <w:rsid w:val="005F1A83"/>
    <w:rsid w:val="005F1AAE"/>
    <w:rsid w:val="005F1C4B"/>
    <w:rsid w:val="005F1F34"/>
    <w:rsid w:val="005F2079"/>
    <w:rsid w:val="005F2412"/>
    <w:rsid w:val="005F26F1"/>
    <w:rsid w:val="005F2898"/>
    <w:rsid w:val="005F2916"/>
    <w:rsid w:val="005F2D46"/>
    <w:rsid w:val="005F3083"/>
    <w:rsid w:val="005F3520"/>
    <w:rsid w:val="005F372A"/>
    <w:rsid w:val="005F3859"/>
    <w:rsid w:val="005F38A0"/>
    <w:rsid w:val="005F39B6"/>
    <w:rsid w:val="005F3AEE"/>
    <w:rsid w:val="005F3B3D"/>
    <w:rsid w:val="005F420C"/>
    <w:rsid w:val="005F4564"/>
    <w:rsid w:val="005F45A1"/>
    <w:rsid w:val="005F4A46"/>
    <w:rsid w:val="005F4A62"/>
    <w:rsid w:val="005F4B6A"/>
    <w:rsid w:val="005F55C5"/>
    <w:rsid w:val="005F5678"/>
    <w:rsid w:val="005F5704"/>
    <w:rsid w:val="005F57DF"/>
    <w:rsid w:val="005F599E"/>
    <w:rsid w:val="005F59E3"/>
    <w:rsid w:val="005F5B28"/>
    <w:rsid w:val="005F5D7F"/>
    <w:rsid w:val="005F5EC3"/>
    <w:rsid w:val="005F5F01"/>
    <w:rsid w:val="005F60C7"/>
    <w:rsid w:val="005F627D"/>
    <w:rsid w:val="005F62E4"/>
    <w:rsid w:val="005F6506"/>
    <w:rsid w:val="005F6682"/>
    <w:rsid w:val="005F6735"/>
    <w:rsid w:val="005F68B0"/>
    <w:rsid w:val="005F68E4"/>
    <w:rsid w:val="005F69AB"/>
    <w:rsid w:val="005F6BD2"/>
    <w:rsid w:val="005F6C46"/>
    <w:rsid w:val="005F6CD9"/>
    <w:rsid w:val="005F6D29"/>
    <w:rsid w:val="005F6F0D"/>
    <w:rsid w:val="005F71EB"/>
    <w:rsid w:val="005F7268"/>
    <w:rsid w:val="005F73D7"/>
    <w:rsid w:val="005F742D"/>
    <w:rsid w:val="005F7461"/>
    <w:rsid w:val="005F75FC"/>
    <w:rsid w:val="005F7840"/>
    <w:rsid w:val="005F787E"/>
    <w:rsid w:val="005F78DF"/>
    <w:rsid w:val="005F79C9"/>
    <w:rsid w:val="005F7B77"/>
    <w:rsid w:val="005F7BA8"/>
    <w:rsid w:val="005F7BC3"/>
    <w:rsid w:val="005F7D8E"/>
    <w:rsid w:val="005F7DEC"/>
    <w:rsid w:val="005F7EA2"/>
    <w:rsid w:val="00600456"/>
    <w:rsid w:val="0060058C"/>
    <w:rsid w:val="0060070D"/>
    <w:rsid w:val="006007D3"/>
    <w:rsid w:val="006009A2"/>
    <w:rsid w:val="00600CC1"/>
    <w:rsid w:val="00600CEB"/>
    <w:rsid w:val="00600E0D"/>
    <w:rsid w:val="00600E16"/>
    <w:rsid w:val="00600E29"/>
    <w:rsid w:val="00600E45"/>
    <w:rsid w:val="006010F9"/>
    <w:rsid w:val="00601290"/>
    <w:rsid w:val="006013BF"/>
    <w:rsid w:val="00601663"/>
    <w:rsid w:val="0060177C"/>
    <w:rsid w:val="0060184F"/>
    <w:rsid w:val="00601A45"/>
    <w:rsid w:val="00601AB7"/>
    <w:rsid w:val="00601AE9"/>
    <w:rsid w:val="00601EE6"/>
    <w:rsid w:val="00602408"/>
    <w:rsid w:val="00602577"/>
    <w:rsid w:val="006026A0"/>
    <w:rsid w:val="0060284B"/>
    <w:rsid w:val="00602CC5"/>
    <w:rsid w:val="00602D17"/>
    <w:rsid w:val="00602E24"/>
    <w:rsid w:val="00602EAB"/>
    <w:rsid w:val="00602F56"/>
    <w:rsid w:val="00602F86"/>
    <w:rsid w:val="006032B8"/>
    <w:rsid w:val="0060346B"/>
    <w:rsid w:val="00603624"/>
    <w:rsid w:val="00603B93"/>
    <w:rsid w:val="00603E1D"/>
    <w:rsid w:val="00603F98"/>
    <w:rsid w:val="006042D3"/>
    <w:rsid w:val="00604798"/>
    <w:rsid w:val="0060498B"/>
    <w:rsid w:val="006049A9"/>
    <w:rsid w:val="00604B76"/>
    <w:rsid w:val="00604C25"/>
    <w:rsid w:val="00604C7F"/>
    <w:rsid w:val="00604D15"/>
    <w:rsid w:val="00605300"/>
    <w:rsid w:val="006053B4"/>
    <w:rsid w:val="00605698"/>
    <w:rsid w:val="0060573A"/>
    <w:rsid w:val="00605884"/>
    <w:rsid w:val="006062CB"/>
    <w:rsid w:val="006063D5"/>
    <w:rsid w:val="0060661C"/>
    <w:rsid w:val="0060676D"/>
    <w:rsid w:val="00606945"/>
    <w:rsid w:val="00606A9F"/>
    <w:rsid w:val="00606F0B"/>
    <w:rsid w:val="00606F56"/>
    <w:rsid w:val="006071D6"/>
    <w:rsid w:val="0060727D"/>
    <w:rsid w:val="00607281"/>
    <w:rsid w:val="00607301"/>
    <w:rsid w:val="00607326"/>
    <w:rsid w:val="00607362"/>
    <w:rsid w:val="00607435"/>
    <w:rsid w:val="0060753C"/>
    <w:rsid w:val="00607572"/>
    <w:rsid w:val="00607645"/>
    <w:rsid w:val="00607880"/>
    <w:rsid w:val="00607C52"/>
    <w:rsid w:val="0061006C"/>
    <w:rsid w:val="00610089"/>
    <w:rsid w:val="0061019C"/>
    <w:rsid w:val="006101CC"/>
    <w:rsid w:val="00610376"/>
    <w:rsid w:val="00610387"/>
    <w:rsid w:val="00610587"/>
    <w:rsid w:val="00610855"/>
    <w:rsid w:val="00610922"/>
    <w:rsid w:val="00610B31"/>
    <w:rsid w:val="00610DCF"/>
    <w:rsid w:val="00610E58"/>
    <w:rsid w:val="006110AA"/>
    <w:rsid w:val="0061112A"/>
    <w:rsid w:val="00611287"/>
    <w:rsid w:val="006112FF"/>
    <w:rsid w:val="0061143D"/>
    <w:rsid w:val="00611654"/>
    <w:rsid w:val="006118F0"/>
    <w:rsid w:val="00611B62"/>
    <w:rsid w:val="00611C3A"/>
    <w:rsid w:val="00611C5E"/>
    <w:rsid w:val="00611D41"/>
    <w:rsid w:val="00611D56"/>
    <w:rsid w:val="00611E73"/>
    <w:rsid w:val="00611E7C"/>
    <w:rsid w:val="006120F4"/>
    <w:rsid w:val="00612340"/>
    <w:rsid w:val="00612356"/>
    <w:rsid w:val="00612380"/>
    <w:rsid w:val="006123AC"/>
    <w:rsid w:val="00612684"/>
    <w:rsid w:val="006126CC"/>
    <w:rsid w:val="00612B7B"/>
    <w:rsid w:val="00612C7A"/>
    <w:rsid w:val="00612D20"/>
    <w:rsid w:val="00612E80"/>
    <w:rsid w:val="00612F5B"/>
    <w:rsid w:val="00613035"/>
    <w:rsid w:val="006133DD"/>
    <w:rsid w:val="00613517"/>
    <w:rsid w:val="00613571"/>
    <w:rsid w:val="006135E6"/>
    <w:rsid w:val="00613692"/>
    <w:rsid w:val="0061398B"/>
    <w:rsid w:val="006139DF"/>
    <w:rsid w:val="006139E9"/>
    <w:rsid w:val="00614075"/>
    <w:rsid w:val="00614236"/>
    <w:rsid w:val="00614263"/>
    <w:rsid w:val="0061429F"/>
    <w:rsid w:val="006142A1"/>
    <w:rsid w:val="00614704"/>
    <w:rsid w:val="006149B1"/>
    <w:rsid w:val="00614AE4"/>
    <w:rsid w:val="00614B8E"/>
    <w:rsid w:val="00614BE3"/>
    <w:rsid w:val="00614CC5"/>
    <w:rsid w:val="00614DA0"/>
    <w:rsid w:val="00614E5B"/>
    <w:rsid w:val="0061520E"/>
    <w:rsid w:val="006153D5"/>
    <w:rsid w:val="006155BD"/>
    <w:rsid w:val="00615B17"/>
    <w:rsid w:val="00615B4B"/>
    <w:rsid w:val="00615B76"/>
    <w:rsid w:val="00615D10"/>
    <w:rsid w:val="0061604C"/>
    <w:rsid w:val="006161B7"/>
    <w:rsid w:val="0061653C"/>
    <w:rsid w:val="0061660B"/>
    <w:rsid w:val="006168A4"/>
    <w:rsid w:val="00616A1A"/>
    <w:rsid w:val="00616B2E"/>
    <w:rsid w:val="00616C73"/>
    <w:rsid w:val="00616C82"/>
    <w:rsid w:val="00616F00"/>
    <w:rsid w:val="0061708D"/>
    <w:rsid w:val="00617182"/>
    <w:rsid w:val="006172F7"/>
    <w:rsid w:val="0061750E"/>
    <w:rsid w:val="006177F9"/>
    <w:rsid w:val="00617966"/>
    <w:rsid w:val="006179C7"/>
    <w:rsid w:val="00617A77"/>
    <w:rsid w:val="00617C66"/>
    <w:rsid w:val="00617CF1"/>
    <w:rsid w:val="00617D78"/>
    <w:rsid w:val="00617E47"/>
    <w:rsid w:val="00617E8C"/>
    <w:rsid w:val="00617EAA"/>
    <w:rsid w:val="00617FE0"/>
    <w:rsid w:val="00620189"/>
    <w:rsid w:val="006201A9"/>
    <w:rsid w:val="006202B2"/>
    <w:rsid w:val="00620948"/>
    <w:rsid w:val="0062097F"/>
    <w:rsid w:val="00620E6C"/>
    <w:rsid w:val="00620F97"/>
    <w:rsid w:val="0062103F"/>
    <w:rsid w:val="00621232"/>
    <w:rsid w:val="006212FA"/>
    <w:rsid w:val="006214E6"/>
    <w:rsid w:val="00621598"/>
    <w:rsid w:val="006216C9"/>
    <w:rsid w:val="006218E8"/>
    <w:rsid w:val="00621A4C"/>
    <w:rsid w:val="00621B46"/>
    <w:rsid w:val="00621D61"/>
    <w:rsid w:val="00622028"/>
    <w:rsid w:val="00622052"/>
    <w:rsid w:val="0062210E"/>
    <w:rsid w:val="006221D3"/>
    <w:rsid w:val="006221F1"/>
    <w:rsid w:val="0062231B"/>
    <w:rsid w:val="006223B8"/>
    <w:rsid w:val="0062269A"/>
    <w:rsid w:val="006226A8"/>
    <w:rsid w:val="00622ABA"/>
    <w:rsid w:val="00622BE8"/>
    <w:rsid w:val="00622CC0"/>
    <w:rsid w:val="00622E89"/>
    <w:rsid w:val="00623055"/>
    <w:rsid w:val="00623354"/>
    <w:rsid w:val="006233DC"/>
    <w:rsid w:val="00623517"/>
    <w:rsid w:val="00623699"/>
    <w:rsid w:val="00623C83"/>
    <w:rsid w:val="00623F6C"/>
    <w:rsid w:val="00623FBA"/>
    <w:rsid w:val="0062402E"/>
    <w:rsid w:val="00624213"/>
    <w:rsid w:val="006242A3"/>
    <w:rsid w:val="006242BD"/>
    <w:rsid w:val="006247DF"/>
    <w:rsid w:val="006248E0"/>
    <w:rsid w:val="00624D76"/>
    <w:rsid w:val="00624F43"/>
    <w:rsid w:val="00624FBC"/>
    <w:rsid w:val="00625022"/>
    <w:rsid w:val="00625248"/>
    <w:rsid w:val="006252B5"/>
    <w:rsid w:val="006252C5"/>
    <w:rsid w:val="006252E0"/>
    <w:rsid w:val="006254A4"/>
    <w:rsid w:val="0062560E"/>
    <w:rsid w:val="006256A8"/>
    <w:rsid w:val="006259B0"/>
    <w:rsid w:val="00625ABB"/>
    <w:rsid w:val="00625BFE"/>
    <w:rsid w:val="00625FF0"/>
    <w:rsid w:val="006260FC"/>
    <w:rsid w:val="00626115"/>
    <w:rsid w:val="006261A5"/>
    <w:rsid w:val="00626481"/>
    <w:rsid w:val="00626502"/>
    <w:rsid w:val="006265BF"/>
    <w:rsid w:val="0062660A"/>
    <w:rsid w:val="00626644"/>
    <w:rsid w:val="00626781"/>
    <w:rsid w:val="0062689F"/>
    <w:rsid w:val="006268A6"/>
    <w:rsid w:val="0062695B"/>
    <w:rsid w:val="00626ACB"/>
    <w:rsid w:val="00626C18"/>
    <w:rsid w:val="00626EFC"/>
    <w:rsid w:val="00626F6B"/>
    <w:rsid w:val="006270A6"/>
    <w:rsid w:val="00627501"/>
    <w:rsid w:val="0062762F"/>
    <w:rsid w:val="006276DB"/>
    <w:rsid w:val="00627814"/>
    <w:rsid w:val="006279DE"/>
    <w:rsid w:val="00627C57"/>
    <w:rsid w:val="00627CC5"/>
    <w:rsid w:val="00627CFC"/>
    <w:rsid w:val="006300BB"/>
    <w:rsid w:val="006301F1"/>
    <w:rsid w:val="00630208"/>
    <w:rsid w:val="0063073A"/>
    <w:rsid w:val="006308F6"/>
    <w:rsid w:val="006309BE"/>
    <w:rsid w:val="00630AA5"/>
    <w:rsid w:val="00630BAE"/>
    <w:rsid w:val="006314DF"/>
    <w:rsid w:val="00631729"/>
    <w:rsid w:val="00631927"/>
    <w:rsid w:val="006319CB"/>
    <w:rsid w:val="00631A17"/>
    <w:rsid w:val="00631A8D"/>
    <w:rsid w:val="00631B02"/>
    <w:rsid w:val="00631B97"/>
    <w:rsid w:val="00631C01"/>
    <w:rsid w:val="00631C08"/>
    <w:rsid w:val="00631C09"/>
    <w:rsid w:val="00631C22"/>
    <w:rsid w:val="00631CEB"/>
    <w:rsid w:val="00631DE1"/>
    <w:rsid w:val="00631F63"/>
    <w:rsid w:val="006321D2"/>
    <w:rsid w:val="00632400"/>
    <w:rsid w:val="00632576"/>
    <w:rsid w:val="0063270A"/>
    <w:rsid w:val="00632746"/>
    <w:rsid w:val="00632A44"/>
    <w:rsid w:val="00632A73"/>
    <w:rsid w:val="00632F30"/>
    <w:rsid w:val="006330EE"/>
    <w:rsid w:val="00633238"/>
    <w:rsid w:val="006332D6"/>
    <w:rsid w:val="0063341D"/>
    <w:rsid w:val="0063351C"/>
    <w:rsid w:val="006338E7"/>
    <w:rsid w:val="00633AD9"/>
    <w:rsid w:val="00633D8B"/>
    <w:rsid w:val="00633FA7"/>
    <w:rsid w:val="00634060"/>
    <w:rsid w:val="006344C1"/>
    <w:rsid w:val="00634520"/>
    <w:rsid w:val="00634830"/>
    <w:rsid w:val="00634A4F"/>
    <w:rsid w:val="00634A58"/>
    <w:rsid w:val="00634ACF"/>
    <w:rsid w:val="00634B3D"/>
    <w:rsid w:val="00634BC8"/>
    <w:rsid w:val="00634F6C"/>
    <w:rsid w:val="006350BB"/>
    <w:rsid w:val="006351EF"/>
    <w:rsid w:val="00635313"/>
    <w:rsid w:val="006356DD"/>
    <w:rsid w:val="006357E4"/>
    <w:rsid w:val="006357E8"/>
    <w:rsid w:val="006358A7"/>
    <w:rsid w:val="00635926"/>
    <w:rsid w:val="00635984"/>
    <w:rsid w:val="006359EF"/>
    <w:rsid w:val="00635AC6"/>
    <w:rsid w:val="00635BC0"/>
    <w:rsid w:val="00635CAF"/>
    <w:rsid w:val="00635D02"/>
    <w:rsid w:val="006361AE"/>
    <w:rsid w:val="00636284"/>
    <w:rsid w:val="006364D3"/>
    <w:rsid w:val="00636509"/>
    <w:rsid w:val="006366C3"/>
    <w:rsid w:val="00636712"/>
    <w:rsid w:val="0063671F"/>
    <w:rsid w:val="0063672F"/>
    <w:rsid w:val="0063675E"/>
    <w:rsid w:val="00636790"/>
    <w:rsid w:val="00636861"/>
    <w:rsid w:val="006369CE"/>
    <w:rsid w:val="00636A1B"/>
    <w:rsid w:val="00636B28"/>
    <w:rsid w:val="00636BA0"/>
    <w:rsid w:val="00636CB1"/>
    <w:rsid w:val="00636D7E"/>
    <w:rsid w:val="00636DB8"/>
    <w:rsid w:val="00636DFB"/>
    <w:rsid w:val="00637017"/>
    <w:rsid w:val="00637137"/>
    <w:rsid w:val="0063762C"/>
    <w:rsid w:val="0063796E"/>
    <w:rsid w:val="006379B6"/>
    <w:rsid w:val="00637AAB"/>
    <w:rsid w:val="00637B15"/>
    <w:rsid w:val="00640186"/>
    <w:rsid w:val="00640227"/>
    <w:rsid w:val="00640268"/>
    <w:rsid w:val="006402E9"/>
    <w:rsid w:val="006409B0"/>
    <w:rsid w:val="00640FB6"/>
    <w:rsid w:val="0064130D"/>
    <w:rsid w:val="006415CF"/>
    <w:rsid w:val="006417D0"/>
    <w:rsid w:val="00641802"/>
    <w:rsid w:val="0064182E"/>
    <w:rsid w:val="00641AAA"/>
    <w:rsid w:val="00641B36"/>
    <w:rsid w:val="00641B6A"/>
    <w:rsid w:val="00641E8D"/>
    <w:rsid w:val="00641FC8"/>
    <w:rsid w:val="0064234A"/>
    <w:rsid w:val="006424FF"/>
    <w:rsid w:val="00642644"/>
    <w:rsid w:val="00642775"/>
    <w:rsid w:val="00642B05"/>
    <w:rsid w:val="00642FCB"/>
    <w:rsid w:val="006430C8"/>
    <w:rsid w:val="006430F6"/>
    <w:rsid w:val="00643166"/>
    <w:rsid w:val="00643405"/>
    <w:rsid w:val="0064350F"/>
    <w:rsid w:val="00643733"/>
    <w:rsid w:val="00643D59"/>
    <w:rsid w:val="00643FA1"/>
    <w:rsid w:val="0064416A"/>
    <w:rsid w:val="0064449A"/>
    <w:rsid w:val="006444FE"/>
    <w:rsid w:val="0064454A"/>
    <w:rsid w:val="0064479F"/>
    <w:rsid w:val="006447D2"/>
    <w:rsid w:val="006447FB"/>
    <w:rsid w:val="00644A0F"/>
    <w:rsid w:val="00644B8B"/>
    <w:rsid w:val="00644C05"/>
    <w:rsid w:val="00644C1F"/>
    <w:rsid w:val="00644C59"/>
    <w:rsid w:val="00644F53"/>
    <w:rsid w:val="0064502C"/>
    <w:rsid w:val="0064529F"/>
    <w:rsid w:val="006455C6"/>
    <w:rsid w:val="00645826"/>
    <w:rsid w:val="006459FF"/>
    <w:rsid w:val="00645B1F"/>
    <w:rsid w:val="00645BE4"/>
    <w:rsid w:val="00645D75"/>
    <w:rsid w:val="00645E4B"/>
    <w:rsid w:val="00645E78"/>
    <w:rsid w:val="00645FD8"/>
    <w:rsid w:val="006464E3"/>
    <w:rsid w:val="006466CE"/>
    <w:rsid w:val="0064679D"/>
    <w:rsid w:val="00646A7B"/>
    <w:rsid w:val="00646C76"/>
    <w:rsid w:val="00646DD2"/>
    <w:rsid w:val="00646ECB"/>
    <w:rsid w:val="0064714E"/>
    <w:rsid w:val="006472E0"/>
    <w:rsid w:val="00647321"/>
    <w:rsid w:val="00647629"/>
    <w:rsid w:val="006476E6"/>
    <w:rsid w:val="00647759"/>
    <w:rsid w:val="00647879"/>
    <w:rsid w:val="006478A3"/>
    <w:rsid w:val="006478EC"/>
    <w:rsid w:val="00647BAF"/>
    <w:rsid w:val="00647C6E"/>
    <w:rsid w:val="00647D56"/>
    <w:rsid w:val="00650071"/>
    <w:rsid w:val="006500BD"/>
    <w:rsid w:val="006503C2"/>
    <w:rsid w:val="0065051B"/>
    <w:rsid w:val="006509AF"/>
    <w:rsid w:val="006509DE"/>
    <w:rsid w:val="00650A3B"/>
    <w:rsid w:val="00650AE0"/>
    <w:rsid w:val="00650CA9"/>
    <w:rsid w:val="00650D1B"/>
    <w:rsid w:val="00650F36"/>
    <w:rsid w:val="006510A9"/>
    <w:rsid w:val="0065112F"/>
    <w:rsid w:val="00651436"/>
    <w:rsid w:val="006517E7"/>
    <w:rsid w:val="0065189C"/>
    <w:rsid w:val="006518F3"/>
    <w:rsid w:val="00651930"/>
    <w:rsid w:val="00651AD5"/>
    <w:rsid w:val="00651BA0"/>
    <w:rsid w:val="00651DF6"/>
    <w:rsid w:val="00651E56"/>
    <w:rsid w:val="006521D7"/>
    <w:rsid w:val="006521FC"/>
    <w:rsid w:val="0065228A"/>
    <w:rsid w:val="006522F7"/>
    <w:rsid w:val="00652438"/>
    <w:rsid w:val="0065259A"/>
    <w:rsid w:val="0065261E"/>
    <w:rsid w:val="0065274F"/>
    <w:rsid w:val="006527D0"/>
    <w:rsid w:val="0065284C"/>
    <w:rsid w:val="00652AE5"/>
    <w:rsid w:val="00652B33"/>
    <w:rsid w:val="00652BF5"/>
    <w:rsid w:val="006532D2"/>
    <w:rsid w:val="00653483"/>
    <w:rsid w:val="006536C1"/>
    <w:rsid w:val="00653810"/>
    <w:rsid w:val="0065387C"/>
    <w:rsid w:val="00653A44"/>
    <w:rsid w:val="00653B42"/>
    <w:rsid w:val="00653C2D"/>
    <w:rsid w:val="00653CD6"/>
    <w:rsid w:val="00653E00"/>
    <w:rsid w:val="00653E28"/>
    <w:rsid w:val="00653E45"/>
    <w:rsid w:val="00653E8A"/>
    <w:rsid w:val="00653F65"/>
    <w:rsid w:val="0065400D"/>
    <w:rsid w:val="00654391"/>
    <w:rsid w:val="006545D7"/>
    <w:rsid w:val="00654717"/>
    <w:rsid w:val="006547F1"/>
    <w:rsid w:val="006548C1"/>
    <w:rsid w:val="00654A2E"/>
    <w:rsid w:val="00654AD5"/>
    <w:rsid w:val="00654BE4"/>
    <w:rsid w:val="00654C22"/>
    <w:rsid w:val="00654C3C"/>
    <w:rsid w:val="00654CAD"/>
    <w:rsid w:val="00654E14"/>
    <w:rsid w:val="00654E68"/>
    <w:rsid w:val="0065509F"/>
    <w:rsid w:val="00655536"/>
    <w:rsid w:val="006556DF"/>
    <w:rsid w:val="0065588B"/>
    <w:rsid w:val="00655CC1"/>
    <w:rsid w:val="00655ED5"/>
    <w:rsid w:val="006560A2"/>
    <w:rsid w:val="0065615B"/>
    <w:rsid w:val="006562AE"/>
    <w:rsid w:val="006564E5"/>
    <w:rsid w:val="00656BE2"/>
    <w:rsid w:val="00656BFD"/>
    <w:rsid w:val="00656C11"/>
    <w:rsid w:val="00656C49"/>
    <w:rsid w:val="00656E3B"/>
    <w:rsid w:val="00656FB7"/>
    <w:rsid w:val="00656FBC"/>
    <w:rsid w:val="00657143"/>
    <w:rsid w:val="006572F6"/>
    <w:rsid w:val="006574EA"/>
    <w:rsid w:val="00657659"/>
    <w:rsid w:val="006576F4"/>
    <w:rsid w:val="006579EF"/>
    <w:rsid w:val="00657A34"/>
    <w:rsid w:val="00657AB3"/>
    <w:rsid w:val="00657B78"/>
    <w:rsid w:val="00657C84"/>
    <w:rsid w:val="0066008D"/>
    <w:rsid w:val="006600C8"/>
    <w:rsid w:val="006602CF"/>
    <w:rsid w:val="00660392"/>
    <w:rsid w:val="00660747"/>
    <w:rsid w:val="00660839"/>
    <w:rsid w:val="00660A87"/>
    <w:rsid w:val="00660C8F"/>
    <w:rsid w:val="00661033"/>
    <w:rsid w:val="00661206"/>
    <w:rsid w:val="00661455"/>
    <w:rsid w:val="00661542"/>
    <w:rsid w:val="0066155F"/>
    <w:rsid w:val="006615B8"/>
    <w:rsid w:val="00661765"/>
    <w:rsid w:val="00661A42"/>
    <w:rsid w:val="00661E56"/>
    <w:rsid w:val="00661F3B"/>
    <w:rsid w:val="006620C8"/>
    <w:rsid w:val="0066217D"/>
    <w:rsid w:val="00662183"/>
    <w:rsid w:val="00662223"/>
    <w:rsid w:val="006622B5"/>
    <w:rsid w:val="006622E0"/>
    <w:rsid w:val="006623E6"/>
    <w:rsid w:val="006623F6"/>
    <w:rsid w:val="006626E6"/>
    <w:rsid w:val="00662765"/>
    <w:rsid w:val="0066282E"/>
    <w:rsid w:val="00662A7A"/>
    <w:rsid w:val="00662B21"/>
    <w:rsid w:val="00662CB3"/>
    <w:rsid w:val="00662CFC"/>
    <w:rsid w:val="00662E60"/>
    <w:rsid w:val="00662F3C"/>
    <w:rsid w:val="006630DE"/>
    <w:rsid w:val="00663192"/>
    <w:rsid w:val="0066324B"/>
    <w:rsid w:val="00663792"/>
    <w:rsid w:val="006637C9"/>
    <w:rsid w:val="00663816"/>
    <w:rsid w:val="006639FD"/>
    <w:rsid w:val="00663DD2"/>
    <w:rsid w:val="00663E1F"/>
    <w:rsid w:val="006641FF"/>
    <w:rsid w:val="006642F1"/>
    <w:rsid w:val="006644A4"/>
    <w:rsid w:val="006645F8"/>
    <w:rsid w:val="006648AF"/>
    <w:rsid w:val="00664CBC"/>
    <w:rsid w:val="00664FDA"/>
    <w:rsid w:val="00665118"/>
    <w:rsid w:val="006651E1"/>
    <w:rsid w:val="006652BA"/>
    <w:rsid w:val="00665626"/>
    <w:rsid w:val="00665932"/>
    <w:rsid w:val="00665AD0"/>
    <w:rsid w:val="00665AE9"/>
    <w:rsid w:val="00665B68"/>
    <w:rsid w:val="00665EC5"/>
    <w:rsid w:val="00665F0E"/>
    <w:rsid w:val="00665F25"/>
    <w:rsid w:val="00665FE9"/>
    <w:rsid w:val="0066646B"/>
    <w:rsid w:val="006665B2"/>
    <w:rsid w:val="00666643"/>
    <w:rsid w:val="00666690"/>
    <w:rsid w:val="006666ED"/>
    <w:rsid w:val="00666791"/>
    <w:rsid w:val="00666B2A"/>
    <w:rsid w:val="00666D60"/>
    <w:rsid w:val="00666DD4"/>
    <w:rsid w:val="00666EE3"/>
    <w:rsid w:val="006670F4"/>
    <w:rsid w:val="0066713D"/>
    <w:rsid w:val="0066744D"/>
    <w:rsid w:val="006674A2"/>
    <w:rsid w:val="006674C5"/>
    <w:rsid w:val="0066750C"/>
    <w:rsid w:val="00667551"/>
    <w:rsid w:val="00667723"/>
    <w:rsid w:val="00667771"/>
    <w:rsid w:val="006678E9"/>
    <w:rsid w:val="00667BBA"/>
    <w:rsid w:val="00667BF5"/>
    <w:rsid w:val="00667D03"/>
    <w:rsid w:val="00667D1E"/>
    <w:rsid w:val="00667E68"/>
    <w:rsid w:val="00667F58"/>
    <w:rsid w:val="006702C7"/>
    <w:rsid w:val="00670347"/>
    <w:rsid w:val="006703C8"/>
    <w:rsid w:val="00670613"/>
    <w:rsid w:val="00670917"/>
    <w:rsid w:val="00670A1A"/>
    <w:rsid w:val="00670B5E"/>
    <w:rsid w:val="00670DE2"/>
    <w:rsid w:val="00670E08"/>
    <w:rsid w:val="00670E09"/>
    <w:rsid w:val="00670F2B"/>
    <w:rsid w:val="006711AB"/>
    <w:rsid w:val="0067122C"/>
    <w:rsid w:val="0067126F"/>
    <w:rsid w:val="00671590"/>
    <w:rsid w:val="00671687"/>
    <w:rsid w:val="006716BA"/>
    <w:rsid w:val="00671867"/>
    <w:rsid w:val="00671871"/>
    <w:rsid w:val="0067199A"/>
    <w:rsid w:val="006719BD"/>
    <w:rsid w:val="00671ABB"/>
    <w:rsid w:val="00671C7B"/>
    <w:rsid w:val="00671D45"/>
    <w:rsid w:val="00671FAB"/>
    <w:rsid w:val="00672020"/>
    <w:rsid w:val="0067226B"/>
    <w:rsid w:val="0067248F"/>
    <w:rsid w:val="0067268F"/>
    <w:rsid w:val="006726F3"/>
    <w:rsid w:val="0067289D"/>
    <w:rsid w:val="00672A82"/>
    <w:rsid w:val="00672BE1"/>
    <w:rsid w:val="00672C95"/>
    <w:rsid w:val="006731B7"/>
    <w:rsid w:val="00673235"/>
    <w:rsid w:val="006733DB"/>
    <w:rsid w:val="006734CF"/>
    <w:rsid w:val="006738CB"/>
    <w:rsid w:val="00673955"/>
    <w:rsid w:val="00673A73"/>
    <w:rsid w:val="00673B1F"/>
    <w:rsid w:val="00673B69"/>
    <w:rsid w:val="00673C85"/>
    <w:rsid w:val="00673CBD"/>
    <w:rsid w:val="00674051"/>
    <w:rsid w:val="006742A8"/>
    <w:rsid w:val="006742E1"/>
    <w:rsid w:val="00674442"/>
    <w:rsid w:val="00674AD1"/>
    <w:rsid w:val="00674E3F"/>
    <w:rsid w:val="00674EB6"/>
    <w:rsid w:val="00675195"/>
    <w:rsid w:val="0067520C"/>
    <w:rsid w:val="00675366"/>
    <w:rsid w:val="006753B9"/>
    <w:rsid w:val="006753CD"/>
    <w:rsid w:val="00675420"/>
    <w:rsid w:val="006755B5"/>
    <w:rsid w:val="006758F6"/>
    <w:rsid w:val="00675B43"/>
    <w:rsid w:val="00675D8C"/>
    <w:rsid w:val="00675F9C"/>
    <w:rsid w:val="00676019"/>
    <w:rsid w:val="00676084"/>
    <w:rsid w:val="006760D5"/>
    <w:rsid w:val="006763FE"/>
    <w:rsid w:val="006765B2"/>
    <w:rsid w:val="006765C7"/>
    <w:rsid w:val="006767EB"/>
    <w:rsid w:val="00676913"/>
    <w:rsid w:val="00676B15"/>
    <w:rsid w:val="00677256"/>
    <w:rsid w:val="0067725A"/>
    <w:rsid w:val="006772E5"/>
    <w:rsid w:val="00677523"/>
    <w:rsid w:val="006777B7"/>
    <w:rsid w:val="006779B7"/>
    <w:rsid w:val="00677ADC"/>
    <w:rsid w:val="00677CE9"/>
    <w:rsid w:val="00677D04"/>
    <w:rsid w:val="00677F02"/>
    <w:rsid w:val="00677F18"/>
    <w:rsid w:val="006800F3"/>
    <w:rsid w:val="0068012C"/>
    <w:rsid w:val="0068034A"/>
    <w:rsid w:val="00680359"/>
    <w:rsid w:val="0068035C"/>
    <w:rsid w:val="006803D7"/>
    <w:rsid w:val="00680599"/>
    <w:rsid w:val="00680BCB"/>
    <w:rsid w:val="00680C43"/>
    <w:rsid w:val="00680CF8"/>
    <w:rsid w:val="00680DEE"/>
    <w:rsid w:val="006812A8"/>
    <w:rsid w:val="006814D9"/>
    <w:rsid w:val="00681571"/>
    <w:rsid w:val="006815C5"/>
    <w:rsid w:val="006818F8"/>
    <w:rsid w:val="00681938"/>
    <w:rsid w:val="00681A3C"/>
    <w:rsid w:val="00681C4B"/>
    <w:rsid w:val="00681ECF"/>
    <w:rsid w:val="00682050"/>
    <w:rsid w:val="006820C0"/>
    <w:rsid w:val="0068221A"/>
    <w:rsid w:val="00682435"/>
    <w:rsid w:val="0068253D"/>
    <w:rsid w:val="0068269F"/>
    <w:rsid w:val="006827B0"/>
    <w:rsid w:val="006828D1"/>
    <w:rsid w:val="00682D66"/>
    <w:rsid w:val="00682FA0"/>
    <w:rsid w:val="00682FA5"/>
    <w:rsid w:val="00683030"/>
    <w:rsid w:val="00683106"/>
    <w:rsid w:val="006832AC"/>
    <w:rsid w:val="00683561"/>
    <w:rsid w:val="00683601"/>
    <w:rsid w:val="0068366C"/>
    <w:rsid w:val="006836C4"/>
    <w:rsid w:val="006836E5"/>
    <w:rsid w:val="006839E9"/>
    <w:rsid w:val="00683A51"/>
    <w:rsid w:val="00683C83"/>
    <w:rsid w:val="00683D31"/>
    <w:rsid w:val="00683EFC"/>
    <w:rsid w:val="00683FBA"/>
    <w:rsid w:val="006840C8"/>
    <w:rsid w:val="00684582"/>
    <w:rsid w:val="0068492C"/>
    <w:rsid w:val="00684B83"/>
    <w:rsid w:val="00684E22"/>
    <w:rsid w:val="00684E25"/>
    <w:rsid w:val="00684EDF"/>
    <w:rsid w:val="00684F83"/>
    <w:rsid w:val="00685062"/>
    <w:rsid w:val="00685286"/>
    <w:rsid w:val="006852E1"/>
    <w:rsid w:val="006852E9"/>
    <w:rsid w:val="00685553"/>
    <w:rsid w:val="00685699"/>
    <w:rsid w:val="0068577E"/>
    <w:rsid w:val="00685788"/>
    <w:rsid w:val="006859B3"/>
    <w:rsid w:val="00685CA6"/>
    <w:rsid w:val="00685CD1"/>
    <w:rsid w:val="00685DED"/>
    <w:rsid w:val="00685E31"/>
    <w:rsid w:val="00685F1C"/>
    <w:rsid w:val="006860F9"/>
    <w:rsid w:val="006861C3"/>
    <w:rsid w:val="00686300"/>
    <w:rsid w:val="0068640B"/>
    <w:rsid w:val="0068649A"/>
    <w:rsid w:val="00686618"/>
    <w:rsid w:val="00686661"/>
    <w:rsid w:val="00686676"/>
    <w:rsid w:val="006867A2"/>
    <w:rsid w:val="00686E27"/>
    <w:rsid w:val="006870DF"/>
    <w:rsid w:val="006872AB"/>
    <w:rsid w:val="006872DE"/>
    <w:rsid w:val="006873E7"/>
    <w:rsid w:val="006874B9"/>
    <w:rsid w:val="006877B9"/>
    <w:rsid w:val="00687888"/>
    <w:rsid w:val="0068798C"/>
    <w:rsid w:val="00687999"/>
    <w:rsid w:val="00687D56"/>
    <w:rsid w:val="00690068"/>
    <w:rsid w:val="0069032C"/>
    <w:rsid w:val="00690A9D"/>
    <w:rsid w:val="00690C8F"/>
    <w:rsid w:val="006910A5"/>
    <w:rsid w:val="006911FA"/>
    <w:rsid w:val="006918A1"/>
    <w:rsid w:val="006918B6"/>
    <w:rsid w:val="00691A33"/>
    <w:rsid w:val="00691FEF"/>
    <w:rsid w:val="00692281"/>
    <w:rsid w:val="00692328"/>
    <w:rsid w:val="00692482"/>
    <w:rsid w:val="006924D6"/>
    <w:rsid w:val="0069254B"/>
    <w:rsid w:val="00692691"/>
    <w:rsid w:val="00692768"/>
    <w:rsid w:val="00692811"/>
    <w:rsid w:val="006928F4"/>
    <w:rsid w:val="00692C40"/>
    <w:rsid w:val="00692DBF"/>
    <w:rsid w:val="00692F2E"/>
    <w:rsid w:val="006930F6"/>
    <w:rsid w:val="00693203"/>
    <w:rsid w:val="0069333A"/>
    <w:rsid w:val="0069345E"/>
    <w:rsid w:val="00693683"/>
    <w:rsid w:val="006936F5"/>
    <w:rsid w:val="00693857"/>
    <w:rsid w:val="006938AC"/>
    <w:rsid w:val="006939A1"/>
    <w:rsid w:val="006939C3"/>
    <w:rsid w:val="00693D6D"/>
    <w:rsid w:val="00694106"/>
    <w:rsid w:val="006943A0"/>
    <w:rsid w:val="006943B9"/>
    <w:rsid w:val="00694441"/>
    <w:rsid w:val="0069448F"/>
    <w:rsid w:val="00694666"/>
    <w:rsid w:val="0069480B"/>
    <w:rsid w:val="00694837"/>
    <w:rsid w:val="00694855"/>
    <w:rsid w:val="00694864"/>
    <w:rsid w:val="00694B81"/>
    <w:rsid w:val="00694BF8"/>
    <w:rsid w:val="0069524D"/>
    <w:rsid w:val="0069525A"/>
    <w:rsid w:val="00695302"/>
    <w:rsid w:val="0069549E"/>
    <w:rsid w:val="00695624"/>
    <w:rsid w:val="00695786"/>
    <w:rsid w:val="0069578E"/>
    <w:rsid w:val="0069588E"/>
    <w:rsid w:val="006958BE"/>
    <w:rsid w:val="006959E4"/>
    <w:rsid w:val="00695AC5"/>
    <w:rsid w:val="00695BE7"/>
    <w:rsid w:val="006962B9"/>
    <w:rsid w:val="00696657"/>
    <w:rsid w:val="00696794"/>
    <w:rsid w:val="00696992"/>
    <w:rsid w:val="006969D6"/>
    <w:rsid w:val="00696D46"/>
    <w:rsid w:val="00696D8A"/>
    <w:rsid w:val="00697153"/>
    <w:rsid w:val="0069773D"/>
    <w:rsid w:val="006979BB"/>
    <w:rsid w:val="00697A51"/>
    <w:rsid w:val="00697DF0"/>
    <w:rsid w:val="006A028A"/>
    <w:rsid w:val="006A03C7"/>
    <w:rsid w:val="006A03EB"/>
    <w:rsid w:val="006A0442"/>
    <w:rsid w:val="006A07AF"/>
    <w:rsid w:val="006A0A51"/>
    <w:rsid w:val="006A0AA5"/>
    <w:rsid w:val="006A0BF5"/>
    <w:rsid w:val="006A0C7E"/>
    <w:rsid w:val="006A122A"/>
    <w:rsid w:val="006A13DE"/>
    <w:rsid w:val="006A1414"/>
    <w:rsid w:val="006A15FC"/>
    <w:rsid w:val="006A18B1"/>
    <w:rsid w:val="006A19DF"/>
    <w:rsid w:val="006A1C87"/>
    <w:rsid w:val="006A1E10"/>
    <w:rsid w:val="006A1E3F"/>
    <w:rsid w:val="006A1F87"/>
    <w:rsid w:val="006A1FFE"/>
    <w:rsid w:val="006A23F5"/>
    <w:rsid w:val="006A254D"/>
    <w:rsid w:val="006A25AF"/>
    <w:rsid w:val="006A264B"/>
    <w:rsid w:val="006A26DA"/>
    <w:rsid w:val="006A27A1"/>
    <w:rsid w:val="006A29ED"/>
    <w:rsid w:val="006A2B81"/>
    <w:rsid w:val="006A2E38"/>
    <w:rsid w:val="006A2F59"/>
    <w:rsid w:val="006A3039"/>
    <w:rsid w:val="006A30DC"/>
    <w:rsid w:val="006A317F"/>
    <w:rsid w:val="006A32C3"/>
    <w:rsid w:val="006A3397"/>
    <w:rsid w:val="006A3640"/>
    <w:rsid w:val="006A3A12"/>
    <w:rsid w:val="006A4093"/>
    <w:rsid w:val="006A40BC"/>
    <w:rsid w:val="006A40C4"/>
    <w:rsid w:val="006A430A"/>
    <w:rsid w:val="006A43E7"/>
    <w:rsid w:val="006A455A"/>
    <w:rsid w:val="006A4637"/>
    <w:rsid w:val="006A492F"/>
    <w:rsid w:val="006A4C6E"/>
    <w:rsid w:val="006A4ED7"/>
    <w:rsid w:val="006A4F7C"/>
    <w:rsid w:val="006A5148"/>
    <w:rsid w:val="006A52CD"/>
    <w:rsid w:val="006A5321"/>
    <w:rsid w:val="006A5440"/>
    <w:rsid w:val="006A5449"/>
    <w:rsid w:val="006A5485"/>
    <w:rsid w:val="006A5603"/>
    <w:rsid w:val="006A562B"/>
    <w:rsid w:val="006A5931"/>
    <w:rsid w:val="006A59AA"/>
    <w:rsid w:val="006A5D93"/>
    <w:rsid w:val="006A5DA3"/>
    <w:rsid w:val="006A5DBD"/>
    <w:rsid w:val="006A61B0"/>
    <w:rsid w:val="006A62AA"/>
    <w:rsid w:val="006A6305"/>
    <w:rsid w:val="006A63F8"/>
    <w:rsid w:val="006A640E"/>
    <w:rsid w:val="006A680E"/>
    <w:rsid w:val="006A6899"/>
    <w:rsid w:val="006A6A5E"/>
    <w:rsid w:val="006A6B94"/>
    <w:rsid w:val="006A6C77"/>
    <w:rsid w:val="006A6D24"/>
    <w:rsid w:val="006A708A"/>
    <w:rsid w:val="006A7946"/>
    <w:rsid w:val="006A79AC"/>
    <w:rsid w:val="006A7C87"/>
    <w:rsid w:val="006A7DDD"/>
    <w:rsid w:val="006A7F91"/>
    <w:rsid w:val="006B0773"/>
    <w:rsid w:val="006B07BB"/>
    <w:rsid w:val="006B0840"/>
    <w:rsid w:val="006B0849"/>
    <w:rsid w:val="006B0874"/>
    <w:rsid w:val="006B0A33"/>
    <w:rsid w:val="006B0E92"/>
    <w:rsid w:val="006B12C8"/>
    <w:rsid w:val="006B1375"/>
    <w:rsid w:val="006B150E"/>
    <w:rsid w:val="006B1546"/>
    <w:rsid w:val="006B1810"/>
    <w:rsid w:val="006B19CD"/>
    <w:rsid w:val="006B1AA5"/>
    <w:rsid w:val="006B1AC6"/>
    <w:rsid w:val="006B1C0E"/>
    <w:rsid w:val="006B1F93"/>
    <w:rsid w:val="006B20C8"/>
    <w:rsid w:val="006B213F"/>
    <w:rsid w:val="006B2178"/>
    <w:rsid w:val="006B2235"/>
    <w:rsid w:val="006B236B"/>
    <w:rsid w:val="006B2589"/>
    <w:rsid w:val="006B2731"/>
    <w:rsid w:val="006B31F7"/>
    <w:rsid w:val="006B3388"/>
    <w:rsid w:val="006B3414"/>
    <w:rsid w:val="006B3486"/>
    <w:rsid w:val="006B34DE"/>
    <w:rsid w:val="006B350D"/>
    <w:rsid w:val="006B3606"/>
    <w:rsid w:val="006B3661"/>
    <w:rsid w:val="006B3A45"/>
    <w:rsid w:val="006B3AF7"/>
    <w:rsid w:val="006B3B32"/>
    <w:rsid w:val="006B3C2E"/>
    <w:rsid w:val="006B3CCA"/>
    <w:rsid w:val="006B3F59"/>
    <w:rsid w:val="006B4118"/>
    <w:rsid w:val="006B4171"/>
    <w:rsid w:val="006B433E"/>
    <w:rsid w:val="006B4481"/>
    <w:rsid w:val="006B44AC"/>
    <w:rsid w:val="006B45B1"/>
    <w:rsid w:val="006B475F"/>
    <w:rsid w:val="006B492A"/>
    <w:rsid w:val="006B498C"/>
    <w:rsid w:val="006B4AF4"/>
    <w:rsid w:val="006B4B28"/>
    <w:rsid w:val="006B4DF1"/>
    <w:rsid w:val="006B4DFF"/>
    <w:rsid w:val="006B4F7A"/>
    <w:rsid w:val="006B5093"/>
    <w:rsid w:val="006B50D6"/>
    <w:rsid w:val="006B5254"/>
    <w:rsid w:val="006B526F"/>
    <w:rsid w:val="006B58DB"/>
    <w:rsid w:val="006B59E8"/>
    <w:rsid w:val="006B5AB9"/>
    <w:rsid w:val="006B5AEE"/>
    <w:rsid w:val="006B64F7"/>
    <w:rsid w:val="006B6580"/>
    <w:rsid w:val="006B6D97"/>
    <w:rsid w:val="006B6DE5"/>
    <w:rsid w:val="006B6E11"/>
    <w:rsid w:val="006B6EA2"/>
    <w:rsid w:val="006B6F84"/>
    <w:rsid w:val="006B724B"/>
    <w:rsid w:val="006B72A1"/>
    <w:rsid w:val="006B72CE"/>
    <w:rsid w:val="006B79DC"/>
    <w:rsid w:val="006C03F0"/>
    <w:rsid w:val="006C087C"/>
    <w:rsid w:val="006C0A41"/>
    <w:rsid w:val="006C0AF5"/>
    <w:rsid w:val="006C0B38"/>
    <w:rsid w:val="006C0CB4"/>
    <w:rsid w:val="006C0EC2"/>
    <w:rsid w:val="006C0F3E"/>
    <w:rsid w:val="006C0F88"/>
    <w:rsid w:val="006C10C2"/>
    <w:rsid w:val="006C1265"/>
    <w:rsid w:val="006C1487"/>
    <w:rsid w:val="006C149B"/>
    <w:rsid w:val="006C15F1"/>
    <w:rsid w:val="006C1627"/>
    <w:rsid w:val="006C16D6"/>
    <w:rsid w:val="006C192F"/>
    <w:rsid w:val="006C1A53"/>
    <w:rsid w:val="006C1C0C"/>
    <w:rsid w:val="006C1DA5"/>
    <w:rsid w:val="006C1DB3"/>
    <w:rsid w:val="006C1FA6"/>
    <w:rsid w:val="006C2223"/>
    <w:rsid w:val="006C2364"/>
    <w:rsid w:val="006C238A"/>
    <w:rsid w:val="006C25A0"/>
    <w:rsid w:val="006C2786"/>
    <w:rsid w:val="006C286A"/>
    <w:rsid w:val="006C2C57"/>
    <w:rsid w:val="006C2EBA"/>
    <w:rsid w:val="006C2EFF"/>
    <w:rsid w:val="006C2F54"/>
    <w:rsid w:val="006C3022"/>
    <w:rsid w:val="006C3095"/>
    <w:rsid w:val="006C3457"/>
    <w:rsid w:val="006C39D2"/>
    <w:rsid w:val="006C3C91"/>
    <w:rsid w:val="006C3DC4"/>
    <w:rsid w:val="006C3FC0"/>
    <w:rsid w:val="006C405A"/>
    <w:rsid w:val="006C427A"/>
    <w:rsid w:val="006C4338"/>
    <w:rsid w:val="006C45D1"/>
    <w:rsid w:val="006C45FA"/>
    <w:rsid w:val="006C488C"/>
    <w:rsid w:val="006C48BD"/>
    <w:rsid w:val="006C4A3C"/>
    <w:rsid w:val="006C4A64"/>
    <w:rsid w:val="006C4B4F"/>
    <w:rsid w:val="006C4BA3"/>
    <w:rsid w:val="006C4BA7"/>
    <w:rsid w:val="006C4C33"/>
    <w:rsid w:val="006C4D04"/>
    <w:rsid w:val="006C4EF7"/>
    <w:rsid w:val="006C5080"/>
    <w:rsid w:val="006C5329"/>
    <w:rsid w:val="006C5404"/>
    <w:rsid w:val="006C551D"/>
    <w:rsid w:val="006C5677"/>
    <w:rsid w:val="006C5772"/>
    <w:rsid w:val="006C5A14"/>
    <w:rsid w:val="006C5A54"/>
    <w:rsid w:val="006C5CD6"/>
    <w:rsid w:val="006C5D10"/>
    <w:rsid w:val="006C5F74"/>
    <w:rsid w:val="006C60DF"/>
    <w:rsid w:val="006C6953"/>
    <w:rsid w:val="006C6B07"/>
    <w:rsid w:val="006C6CB6"/>
    <w:rsid w:val="006C6D0A"/>
    <w:rsid w:val="006C6F4A"/>
    <w:rsid w:val="006C7367"/>
    <w:rsid w:val="006C74F7"/>
    <w:rsid w:val="006C7533"/>
    <w:rsid w:val="006C763F"/>
    <w:rsid w:val="006C76ED"/>
    <w:rsid w:val="006C78DE"/>
    <w:rsid w:val="006C794E"/>
    <w:rsid w:val="006C79EB"/>
    <w:rsid w:val="006C7CF6"/>
    <w:rsid w:val="006C7D12"/>
    <w:rsid w:val="006C7E12"/>
    <w:rsid w:val="006D0009"/>
    <w:rsid w:val="006D000B"/>
    <w:rsid w:val="006D0086"/>
    <w:rsid w:val="006D016D"/>
    <w:rsid w:val="006D027E"/>
    <w:rsid w:val="006D02C8"/>
    <w:rsid w:val="006D039E"/>
    <w:rsid w:val="006D055F"/>
    <w:rsid w:val="006D0659"/>
    <w:rsid w:val="006D06A0"/>
    <w:rsid w:val="006D0B79"/>
    <w:rsid w:val="006D0C78"/>
    <w:rsid w:val="006D0CEB"/>
    <w:rsid w:val="006D0FE3"/>
    <w:rsid w:val="006D13FB"/>
    <w:rsid w:val="006D1608"/>
    <w:rsid w:val="006D1618"/>
    <w:rsid w:val="006D1A2A"/>
    <w:rsid w:val="006D1B8F"/>
    <w:rsid w:val="006D1BA9"/>
    <w:rsid w:val="006D1BC9"/>
    <w:rsid w:val="006D1CC2"/>
    <w:rsid w:val="006D1E7C"/>
    <w:rsid w:val="006D2009"/>
    <w:rsid w:val="006D20F2"/>
    <w:rsid w:val="006D21A9"/>
    <w:rsid w:val="006D2349"/>
    <w:rsid w:val="006D270A"/>
    <w:rsid w:val="006D2799"/>
    <w:rsid w:val="006D2CFC"/>
    <w:rsid w:val="006D2D54"/>
    <w:rsid w:val="006D2E33"/>
    <w:rsid w:val="006D2F53"/>
    <w:rsid w:val="006D32B7"/>
    <w:rsid w:val="006D33E9"/>
    <w:rsid w:val="006D3426"/>
    <w:rsid w:val="006D36B9"/>
    <w:rsid w:val="006D3927"/>
    <w:rsid w:val="006D39C3"/>
    <w:rsid w:val="006D3AC1"/>
    <w:rsid w:val="006D3EDC"/>
    <w:rsid w:val="006D3F02"/>
    <w:rsid w:val="006D4058"/>
    <w:rsid w:val="006D418F"/>
    <w:rsid w:val="006D41DA"/>
    <w:rsid w:val="006D4345"/>
    <w:rsid w:val="006D48A6"/>
    <w:rsid w:val="006D4A28"/>
    <w:rsid w:val="006D4ABB"/>
    <w:rsid w:val="006D4C84"/>
    <w:rsid w:val="006D5047"/>
    <w:rsid w:val="006D50E6"/>
    <w:rsid w:val="006D515C"/>
    <w:rsid w:val="006D517E"/>
    <w:rsid w:val="006D51A2"/>
    <w:rsid w:val="006D526D"/>
    <w:rsid w:val="006D526E"/>
    <w:rsid w:val="006D53FC"/>
    <w:rsid w:val="006D5A46"/>
    <w:rsid w:val="006D5B18"/>
    <w:rsid w:val="006D5B76"/>
    <w:rsid w:val="006D5D2B"/>
    <w:rsid w:val="006D619E"/>
    <w:rsid w:val="006D6233"/>
    <w:rsid w:val="006D670D"/>
    <w:rsid w:val="006D6A43"/>
    <w:rsid w:val="006D6B01"/>
    <w:rsid w:val="006D6B55"/>
    <w:rsid w:val="006D6F71"/>
    <w:rsid w:val="006D774A"/>
    <w:rsid w:val="006D776A"/>
    <w:rsid w:val="006D7806"/>
    <w:rsid w:val="006D787B"/>
    <w:rsid w:val="006D7AC9"/>
    <w:rsid w:val="006D7B01"/>
    <w:rsid w:val="006D7F31"/>
    <w:rsid w:val="006D7FC1"/>
    <w:rsid w:val="006E0212"/>
    <w:rsid w:val="006E02A6"/>
    <w:rsid w:val="006E043B"/>
    <w:rsid w:val="006E045B"/>
    <w:rsid w:val="006E050B"/>
    <w:rsid w:val="006E0DC7"/>
    <w:rsid w:val="006E0FF4"/>
    <w:rsid w:val="006E1260"/>
    <w:rsid w:val="006E1469"/>
    <w:rsid w:val="006E16B6"/>
    <w:rsid w:val="006E18D8"/>
    <w:rsid w:val="006E1940"/>
    <w:rsid w:val="006E19FF"/>
    <w:rsid w:val="006E1A8C"/>
    <w:rsid w:val="006E1B05"/>
    <w:rsid w:val="006E1BEB"/>
    <w:rsid w:val="006E1C43"/>
    <w:rsid w:val="006E1D07"/>
    <w:rsid w:val="006E2066"/>
    <w:rsid w:val="006E2090"/>
    <w:rsid w:val="006E2119"/>
    <w:rsid w:val="006E21F0"/>
    <w:rsid w:val="006E22E5"/>
    <w:rsid w:val="006E2342"/>
    <w:rsid w:val="006E2800"/>
    <w:rsid w:val="006E293C"/>
    <w:rsid w:val="006E29FA"/>
    <w:rsid w:val="006E29FE"/>
    <w:rsid w:val="006E2B1F"/>
    <w:rsid w:val="006E2B44"/>
    <w:rsid w:val="006E2B6E"/>
    <w:rsid w:val="006E2F03"/>
    <w:rsid w:val="006E3112"/>
    <w:rsid w:val="006E32CE"/>
    <w:rsid w:val="006E36BA"/>
    <w:rsid w:val="006E3914"/>
    <w:rsid w:val="006E394F"/>
    <w:rsid w:val="006E3D28"/>
    <w:rsid w:val="006E3D34"/>
    <w:rsid w:val="006E4062"/>
    <w:rsid w:val="006E40AB"/>
    <w:rsid w:val="006E412D"/>
    <w:rsid w:val="006E4335"/>
    <w:rsid w:val="006E458A"/>
    <w:rsid w:val="006E45CE"/>
    <w:rsid w:val="006E45E6"/>
    <w:rsid w:val="006E46F6"/>
    <w:rsid w:val="006E4714"/>
    <w:rsid w:val="006E4A52"/>
    <w:rsid w:val="006E4C75"/>
    <w:rsid w:val="006E4C98"/>
    <w:rsid w:val="006E4E65"/>
    <w:rsid w:val="006E5021"/>
    <w:rsid w:val="006E5209"/>
    <w:rsid w:val="006E5224"/>
    <w:rsid w:val="006E529B"/>
    <w:rsid w:val="006E52A5"/>
    <w:rsid w:val="006E53CD"/>
    <w:rsid w:val="006E543A"/>
    <w:rsid w:val="006E5602"/>
    <w:rsid w:val="006E572A"/>
    <w:rsid w:val="006E5AD4"/>
    <w:rsid w:val="006E5B01"/>
    <w:rsid w:val="006E5C73"/>
    <w:rsid w:val="006E5DFC"/>
    <w:rsid w:val="006E62F3"/>
    <w:rsid w:val="006E6458"/>
    <w:rsid w:val="006E64DF"/>
    <w:rsid w:val="006E6573"/>
    <w:rsid w:val="006E657A"/>
    <w:rsid w:val="006E664B"/>
    <w:rsid w:val="006E6A5B"/>
    <w:rsid w:val="006E6B15"/>
    <w:rsid w:val="006E6CBC"/>
    <w:rsid w:val="006E6E10"/>
    <w:rsid w:val="006E6E7F"/>
    <w:rsid w:val="006E6FF7"/>
    <w:rsid w:val="006E70B4"/>
    <w:rsid w:val="006E71AE"/>
    <w:rsid w:val="006E726E"/>
    <w:rsid w:val="006E72D3"/>
    <w:rsid w:val="006E72D6"/>
    <w:rsid w:val="006E7655"/>
    <w:rsid w:val="006E7750"/>
    <w:rsid w:val="006E7751"/>
    <w:rsid w:val="006E77EB"/>
    <w:rsid w:val="006E7823"/>
    <w:rsid w:val="006E7A9D"/>
    <w:rsid w:val="006E7AB2"/>
    <w:rsid w:val="006E7D3A"/>
    <w:rsid w:val="006E7EC2"/>
    <w:rsid w:val="006E7F32"/>
    <w:rsid w:val="006F004E"/>
    <w:rsid w:val="006F0062"/>
    <w:rsid w:val="006F0067"/>
    <w:rsid w:val="006F00DC"/>
    <w:rsid w:val="006F01A7"/>
    <w:rsid w:val="006F059B"/>
    <w:rsid w:val="006F0632"/>
    <w:rsid w:val="006F09F7"/>
    <w:rsid w:val="006F0C32"/>
    <w:rsid w:val="006F1124"/>
    <w:rsid w:val="006F112A"/>
    <w:rsid w:val="006F11EE"/>
    <w:rsid w:val="006F11F1"/>
    <w:rsid w:val="006F1229"/>
    <w:rsid w:val="006F1391"/>
    <w:rsid w:val="006F18F9"/>
    <w:rsid w:val="006F198C"/>
    <w:rsid w:val="006F19B1"/>
    <w:rsid w:val="006F1A58"/>
    <w:rsid w:val="006F1C07"/>
    <w:rsid w:val="006F1C94"/>
    <w:rsid w:val="006F1CE5"/>
    <w:rsid w:val="006F1DE6"/>
    <w:rsid w:val="006F1EC2"/>
    <w:rsid w:val="006F2058"/>
    <w:rsid w:val="006F2061"/>
    <w:rsid w:val="006F210D"/>
    <w:rsid w:val="006F289E"/>
    <w:rsid w:val="006F2DA4"/>
    <w:rsid w:val="006F2FB1"/>
    <w:rsid w:val="006F3007"/>
    <w:rsid w:val="006F306E"/>
    <w:rsid w:val="006F311C"/>
    <w:rsid w:val="006F3151"/>
    <w:rsid w:val="006F3189"/>
    <w:rsid w:val="006F32E4"/>
    <w:rsid w:val="006F3512"/>
    <w:rsid w:val="006F35B1"/>
    <w:rsid w:val="006F3915"/>
    <w:rsid w:val="006F3A5F"/>
    <w:rsid w:val="006F3C1C"/>
    <w:rsid w:val="006F3C53"/>
    <w:rsid w:val="006F4203"/>
    <w:rsid w:val="006F43ED"/>
    <w:rsid w:val="006F4487"/>
    <w:rsid w:val="006F464F"/>
    <w:rsid w:val="006F4750"/>
    <w:rsid w:val="006F4858"/>
    <w:rsid w:val="006F4933"/>
    <w:rsid w:val="006F4A59"/>
    <w:rsid w:val="006F4AF9"/>
    <w:rsid w:val="006F4C45"/>
    <w:rsid w:val="006F4D2F"/>
    <w:rsid w:val="006F4DC8"/>
    <w:rsid w:val="006F4DCE"/>
    <w:rsid w:val="006F4E49"/>
    <w:rsid w:val="006F55A9"/>
    <w:rsid w:val="006F58E6"/>
    <w:rsid w:val="006F590B"/>
    <w:rsid w:val="006F5A44"/>
    <w:rsid w:val="006F5A91"/>
    <w:rsid w:val="006F5AD3"/>
    <w:rsid w:val="006F5AEC"/>
    <w:rsid w:val="006F5B10"/>
    <w:rsid w:val="006F5D49"/>
    <w:rsid w:val="006F5DEA"/>
    <w:rsid w:val="006F5EC5"/>
    <w:rsid w:val="006F5ECD"/>
    <w:rsid w:val="006F60FB"/>
    <w:rsid w:val="006F63F4"/>
    <w:rsid w:val="006F662E"/>
    <w:rsid w:val="006F66CB"/>
    <w:rsid w:val="006F675D"/>
    <w:rsid w:val="006F67E0"/>
    <w:rsid w:val="006F6980"/>
    <w:rsid w:val="006F6ED1"/>
    <w:rsid w:val="006F6FDF"/>
    <w:rsid w:val="006F71E6"/>
    <w:rsid w:val="006F71EC"/>
    <w:rsid w:val="006F7417"/>
    <w:rsid w:val="006F773B"/>
    <w:rsid w:val="006F78BD"/>
    <w:rsid w:val="006F79B0"/>
    <w:rsid w:val="006F79F6"/>
    <w:rsid w:val="006F7ABC"/>
    <w:rsid w:val="006F7B50"/>
    <w:rsid w:val="006F7B95"/>
    <w:rsid w:val="006F7CA4"/>
    <w:rsid w:val="006F7E03"/>
    <w:rsid w:val="006F7E4C"/>
    <w:rsid w:val="006F7FB2"/>
    <w:rsid w:val="0070012A"/>
    <w:rsid w:val="007001CD"/>
    <w:rsid w:val="007003EF"/>
    <w:rsid w:val="0070047B"/>
    <w:rsid w:val="00700766"/>
    <w:rsid w:val="0070080A"/>
    <w:rsid w:val="00700B61"/>
    <w:rsid w:val="00700B8D"/>
    <w:rsid w:val="00700EBD"/>
    <w:rsid w:val="007010F5"/>
    <w:rsid w:val="00701168"/>
    <w:rsid w:val="007013F7"/>
    <w:rsid w:val="00701462"/>
    <w:rsid w:val="0070146B"/>
    <w:rsid w:val="007015D9"/>
    <w:rsid w:val="0070174E"/>
    <w:rsid w:val="00701802"/>
    <w:rsid w:val="007018DC"/>
    <w:rsid w:val="00701B79"/>
    <w:rsid w:val="00701C06"/>
    <w:rsid w:val="00701C3B"/>
    <w:rsid w:val="00701D2B"/>
    <w:rsid w:val="00701E0F"/>
    <w:rsid w:val="00702397"/>
    <w:rsid w:val="00702495"/>
    <w:rsid w:val="007024F7"/>
    <w:rsid w:val="00702630"/>
    <w:rsid w:val="00702DFF"/>
    <w:rsid w:val="00702EA2"/>
    <w:rsid w:val="00702EC0"/>
    <w:rsid w:val="00702F64"/>
    <w:rsid w:val="0070305F"/>
    <w:rsid w:val="007030CE"/>
    <w:rsid w:val="00703347"/>
    <w:rsid w:val="0070339B"/>
    <w:rsid w:val="007037A4"/>
    <w:rsid w:val="007037F9"/>
    <w:rsid w:val="007039A2"/>
    <w:rsid w:val="00703A5A"/>
    <w:rsid w:val="00703B4B"/>
    <w:rsid w:val="0070406C"/>
    <w:rsid w:val="007042E0"/>
    <w:rsid w:val="007045F9"/>
    <w:rsid w:val="007047F2"/>
    <w:rsid w:val="00704897"/>
    <w:rsid w:val="0070494F"/>
    <w:rsid w:val="00704999"/>
    <w:rsid w:val="00704CD2"/>
    <w:rsid w:val="00705034"/>
    <w:rsid w:val="0070510B"/>
    <w:rsid w:val="00705495"/>
    <w:rsid w:val="0070557E"/>
    <w:rsid w:val="007055CA"/>
    <w:rsid w:val="00705780"/>
    <w:rsid w:val="007061B0"/>
    <w:rsid w:val="007063AA"/>
    <w:rsid w:val="0070668F"/>
    <w:rsid w:val="007066A2"/>
    <w:rsid w:val="0070690D"/>
    <w:rsid w:val="00706A23"/>
    <w:rsid w:val="00706BF7"/>
    <w:rsid w:val="00706C88"/>
    <w:rsid w:val="00706EC5"/>
    <w:rsid w:val="00706FD8"/>
    <w:rsid w:val="00707121"/>
    <w:rsid w:val="007071CB"/>
    <w:rsid w:val="007072C5"/>
    <w:rsid w:val="007072D9"/>
    <w:rsid w:val="007072F3"/>
    <w:rsid w:val="007074A2"/>
    <w:rsid w:val="00707732"/>
    <w:rsid w:val="0070789B"/>
    <w:rsid w:val="00707901"/>
    <w:rsid w:val="00707963"/>
    <w:rsid w:val="00707B17"/>
    <w:rsid w:val="00707D5E"/>
    <w:rsid w:val="00707DDD"/>
    <w:rsid w:val="00707FB1"/>
    <w:rsid w:val="00710021"/>
    <w:rsid w:val="007100DF"/>
    <w:rsid w:val="0071027E"/>
    <w:rsid w:val="007102D6"/>
    <w:rsid w:val="0071062C"/>
    <w:rsid w:val="007107AE"/>
    <w:rsid w:val="00710D77"/>
    <w:rsid w:val="00710F29"/>
    <w:rsid w:val="00711114"/>
    <w:rsid w:val="0071113A"/>
    <w:rsid w:val="0071125C"/>
    <w:rsid w:val="00711540"/>
    <w:rsid w:val="00711545"/>
    <w:rsid w:val="0071183C"/>
    <w:rsid w:val="00711960"/>
    <w:rsid w:val="007119D0"/>
    <w:rsid w:val="00711D00"/>
    <w:rsid w:val="00711E9B"/>
    <w:rsid w:val="00711EF1"/>
    <w:rsid w:val="0071200B"/>
    <w:rsid w:val="00712213"/>
    <w:rsid w:val="00712373"/>
    <w:rsid w:val="0071276A"/>
    <w:rsid w:val="00712892"/>
    <w:rsid w:val="0071297D"/>
    <w:rsid w:val="00712B85"/>
    <w:rsid w:val="00712B95"/>
    <w:rsid w:val="00712C8A"/>
    <w:rsid w:val="00712DF8"/>
    <w:rsid w:val="00712F48"/>
    <w:rsid w:val="0071314B"/>
    <w:rsid w:val="00713387"/>
    <w:rsid w:val="0071354E"/>
    <w:rsid w:val="007136DB"/>
    <w:rsid w:val="007137C0"/>
    <w:rsid w:val="00713C83"/>
    <w:rsid w:val="00714350"/>
    <w:rsid w:val="007145F1"/>
    <w:rsid w:val="00714645"/>
    <w:rsid w:val="00714799"/>
    <w:rsid w:val="00714849"/>
    <w:rsid w:val="00714865"/>
    <w:rsid w:val="007153BC"/>
    <w:rsid w:val="00715432"/>
    <w:rsid w:val="007157AD"/>
    <w:rsid w:val="00715936"/>
    <w:rsid w:val="00715AC0"/>
    <w:rsid w:val="00715B93"/>
    <w:rsid w:val="00715BFF"/>
    <w:rsid w:val="00715C6C"/>
    <w:rsid w:val="007160F0"/>
    <w:rsid w:val="00716112"/>
    <w:rsid w:val="0071624B"/>
    <w:rsid w:val="00716381"/>
    <w:rsid w:val="007163A5"/>
    <w:rsid w:val="007163F8"/>
    <w:rsid w:val="0071655A"/>
    <w:rsid w:val="007166F2"/>
    <w:rsid w:val="007168E2"/>
    <w:rsid w:val="00716933"/>
    <w:rsid w:val="00716AA1"/>
    <w:rsid w:val="00716BC4"/>
    <w:rsid w:val="00716F2D"/>
    <w:rsid w:val="00716F34"/>
    <w:rsid w:val="00716FB0"/>
    <w:rsid w:val="00717214"/>
    <w:rsid w:val="00717291"/>
    <w:rsid w:val="00717463"/>
    <w:rsid w:val="00717537"/>
    <w:rsid w:val="00717552"/>
    <w:rsid w:val="00717617"/>
    <w:rsid w:val="007178A6"/>
    <w:rsid w:val="007179F8"/>
    <w:rsid w:val="00717B5A"/>
    <w:rsid w:val="00717BB7"/>
    <w:rsid w:val="00717C80"/>
    <w:rsid w:val="00717C8B"/>
    <w:rsid w:val="00717F5B"/>
    <w:rsid w:val="00717FE2"/>
    <w:rsid w:val="0072004F"/>
    <w:rsid w:val="00720659"/>
    <w:rsid w:val="00720781"/>
    <w:rsid w:val="007207A2"/>
    <w:rsid w:val="00720A0A"/>
    <w:rsid w:val="00720A87"/>
    <w:rsid w:val="00720BEA"/>
    <w:rsid w:val="00720CFA"/>
    <w:rsid w:val="00720DDB"/>
    <w:rsid w:val="00720E0E"/>
    <w:rsid w:val="00720F6A"/>
    <w:rsid w:val="0072105B"/>
    <w:rsid w:val="007211DC"/>
    <w:rsid w:val="00721222"/>
    <w:rsid w:val="0072140C"/>
    <w:rsid w:val="00721468"/>
    <w:rsid w:val="007214DB"/>
    <w:rsid w:val="00721960"/>
    <w:rsid w:val="0072196D"/>
    <w:rsid w:val="007219A4"/>
    <w:rsid w:val="00721AE6"/>
    <w:rsid w:val="00721BBE"/>
    <w:rsid w:val="00721C78"/>
    <w:rsid w:val="00721E54"/>
    <w:rsid w:val="00721FF9"/>
    <w:rsid w:val="007223BA"/>
    <w:rsid w:val="00722615"/>
    <w:rsid w:val="0072279E"/>
    <w:rsid w:val="00722821"/>
    <w:rsid w:val="0072288C"/>
    <w:rsid w:val="00722899"/>
    <w:rsid w:val="007229BF"/>
    <w:rsid w:val="00722C4E"/>
    <w:rsid w:val="00722D3C"/>
    <w:rsid w:val="00722D7F"/>
    <w:rsid w:val="007231CC"/>
    <w:rsid w:val="00723732"/>
    <w:rsid w:val="0072377F"/>
    <w:rsid w:val="00723797"/>
    <w:rsid w:val="007237E7"/>
    <w:rsid w:val="00723957"/>
    <w:rsid w:val="00723A6A"/>
    <w:rsid w:val="00723BF8"/>
    <w:rsid w:val="00723E25"/>
    <w:rsid w:val="00723FDE"/>
    <w:rsid w:val="0072426C"/>
    <w:rsid w:val="00724756"/>
    <w:rsid w:val="007249C1"/>
    <w:rsid w:val="00724B1C"/>
    <w:rsid w:val="00724C60"/>
    <w:rsid w:val="00724FEF"/>
    <w:rsid w:val="007250BA"/>
    <w:rsid w:val="007254BB"/>
    <w:rsid w:val="00725789"/>
    <w:rsid w:val="007258C0"/>
    <w:rsid w:val="007259ED"/>
    <w:rsid w:val="00725D83"/>
    <w:rsid w:val="007261C3"/>
    <w:rsid w:val="0072625A"/>
    <w:rsid w:val="0072626C"/>
    <w:rsid w:val="0072699A"/>
    <w:rsid w:val="007269EF"/>
    <w:rsid w:val="00726AAD"/>
    <w:rsid w:val="00726DAF"/>
    <w:rsid w:val="00726EDA"/>
    <w:rsid w:val="00726FAC"/>
    <w:rsid w:val="00727170"/>
    <w:rsid w:val="0072752B"/>
    <w:rsid w:val="007276DC"/>
    <w:rsid w:val="00727B46"/>
    <w:rsid w:val="00727BDA"/>
    <w:rsid w:val="00727C0D"/>
    <w:rsid w:val="00727F0C"/>
    <w:rsid w:val="00727F15"/>
    <w:rsid w:val="00727F4E"/>
    <w:rsid w:val="0073025F"/>
    <w:rsid w:val="0073056E"/>
    <w:rsid w:val="007305A4"/>
    <w:rsid w:val="007305C0"/>
    <w:rsid w:val="0073094B"/>
    <w:rsid w:val="00730A30"/>
    <w:rsid w:val="00730F90"/>
    <w:rsid w:val="00731033"/>
    <w:rsid w:val="0073132D"/>
    <w:rsid w:val="00731371"/>
    <w:rsid w:val="007313B4"/>
    <w:rsid w:val="0073140E"/>
    <w:rsid w:val="00731423"/>
    <w:rsid w:val="0073144C"/>
    <w:rsid w:val="00731452"/>
    <w:rsid w:val="007314E1"/>
    <w:rsid w:val="007315CF"/>
    <w:rsid w:val="007316EF"/>
    <w:rsid w:val="00731884"/>
    <w:rsid w:val="0073191B"/>
    <w:rsid w:val="00731941"/>
    <w:rsid w:val="00731A0D"/>
    <w:rsid w:val="00731AE9"/>
    <w:rsid w:val="00731F5B"/>
    <w:rsid w:val="00732053"/>
    <w:rsid w:val="007321E1"/>
    <w:rsid w:val="0073254D"/>
    <w:rsid w:val="007326CD"/>
    <w:rsid w:val="00732725"/>
    <w:rsid w:val="0073280E"/>
    <w:rsid w:val="0073285A"/>
    <w:rsid w:val="00732A3E"/>
    <w:rsid w:val="00732A7D"/>
    <w:rsid w:val="00732ACC"/>
    <w:rsid w:val="00732CD3"/>
    <w:rsid w:val="00732E4F"/>
    <w:rsid w:val="00732E8C"/>
    <w:rsid w:val="007330CF"/>
    <w:rsid w:val="00733295"/>
    <w:rsid w:val="00733387"/>
    <w:rsid w:val="007333CC"/>
    <w:rsid w:val="007334A4"/>
    <w:rsid w:val="007338B2"/>
    <w:rsid w:val="007338D4"/>
    <w:rsid w:val="00733B72"/>
    <w:rsid w:val="00733C14"/>
    <w:rsid w:val="00733CFB"/>
    <w:rsid w:val="00733E43"/>
    <w:rsid w:val="00733EC8"/>
    <w:rsid w:val="00733FCE"/>
    <w:rsid w:val="00734313"/>
    <w:rsid w:val="00734360"/>
    <w:rsid w:val="00734620"/>
    <w:rsid w:val="007346E1"/>
    <w:rsid w:val="00734749"/>
    <w:rsid w:val="00734954"/>
    <w:rsid w:val="007349D5"/>
    <w:rsid w:val="00734FA8"/>
    <w:rsid w:val="007350A9"/>
    <w:rsid w:val="00735132"/>
    <w:rsid w:val="007352E3"/>
    <w:rsid w:val="007354C0"/>
    <w:rsid w:val="007355F4"/>
    <w:rsid w:val="0073578E"/>
    <w:rsid w:val="00735816"/>
    <w:rsid w:val="00735E24"/>
    <w:rsid w:val="00735EE2"/>
    <w:rsid w:val="00735F94"/>
    <w:rsid w:val="0073618B"/>
    <w:rsid w:val="0073653C"/>
    <w:rsid w:val="007366EF"/>
    <w:rsid w:val="007369A3"/>
    <w:rsid w:val="007369D4"/>
    <w:rsid w:val="00736ADB"/>
    <w:rsid w:val="00736CA7"/>
    <w:rsid w:val="007371D7"/>
    <w:rsid w:val="007373E1"/>
    <w:rsid w:val="00737400"/>
    <w:rsid w:val="00737B1C"/>
    <w:rsid w:val="00737E90"/>
    <w:rsid w:val="00737E9E"/>
    <w:rsid w:val="00737EE4"/>
    <w:rsid w:val="00737FB0"/>
    <w:rsid w:val="00737FFC"/>
    <w:rsid w:val="0074019F"/>
    <w:rsid w:val="007404A9"/>
    <w:rsid w:val="007404BB"/>
    <w:rsid w:val="007405C7"/>
    <w:rsid w:val="007405EE"/>
    <w:rsid w:val="0074061F"/>
    <w:rsid w:val="0074079F"/>
    <w:rsid w:val="00740936"/>
    <w:rsid w:val="007409D7"/>
    <w:rsid w:val="00740D86"/>
    <w:rsid w:val="00740FD5"/>
    <w:rsid w:val="0074103D"/>
    <w:rsid w:val="0074108C"/>
    <w:rsid w:val="007412EC"/>
    <w:rsid w:val="007413D2"/>
    <w:rsid w:val="007415D0"/>
    <w:rsid w:val="00741603"/>
    <w:rsid w:val="007417C7"/>
    <w:rsid w:val="00741933"/>
    <w:rsid w:val="00741B07"/>
    <w:rsid w:val="00741B1C"/>
    <w:rsid w:val="00741C41"/>
    <w:rsid w:val="00741DF4"/>
    <w:rsid w:val="00741E22"/>
    <w:rsid w:val="007421D3"/>
    <w:rsid w:val="00742417"/>
    <w:rsid w:val="00742510"/>
    <w:rsid w:val="00742774"/>
    <w:rsid w:val="007428BF"/>
    <w:rsid w:val="00742A35"/>
    <w:rsid w:val="00742C03"/>
    <w:rsid w:val="00742FDC"/>
    <w:rsid w:val="0074307B"/>
    <w:rsid w:val="00743423"/>
    <w:rsid w:val="00743437"/>
    <w:rsid w:val="00743549"/>
    <w:rsid w:val="007437D0"/>
    <w:rsid w:val="007438C7"/>
    <w:rsid w:val="00743B25"/>
    <w:rsid w:val="00743C09"/>
    <w:rsid w:val="00743D02"/>
    <w:rsid w:val="00743D3F"/>
    <w:rsid w:val="00743DF5"/>
    <w:rsid w:val="007440DE"/>
    <w:rsid w:val="0074411C"/>
    <w:rsid w:val="0074431A"/>
    <w:rsid w:val="00744411"/>
    <w:rsid w:val="00744810"/>
    <w:rsid w:val="0074481F"/>
    <w:rsid w:val="00744827"/>
    <w:rsid w:val="007449D2"/>
    <w:rsid w:val="00744B25"/>
    <w:rsid w:val="00745025"/>
    <w:rsid w:val="0074519E"/>
    <w:rsid w:val="0074529A"/>
    <w:rsid w:val="00745520"/>
    <w:rsid w:val="00745560"/>
    <w:rsid w:val="0074575D"/>
    <w:rsid w:val="00745782"/>
    <w:rsid w:val="00745842"/>
    <w:rsid w:val="007459BA"/>
    <w:rsid w:val="00745DC6"/>
    <w:rsid w:val="00745DDB"/>
    <w:rsid w:val="0074612B"/>
    <w:rsid w:val="0074639D"/>
    <w:rsid w:val="00746537"/>
    <w:rsid w:val="00746590"/>
    <w:rsid w:val="0074663A"/>
    <w:rsid w:val="00746651"/>
    <w:rsid w:val="0074698F"/>
    <w:rsid w:val="00746AFE"/>
    <w:rsid w:val="00746B34"/>
    <w:rsid w:val="00746B95"/>
    <w:rsid w:val="00746BB5"/>
    <w:rsid w:val="00746CE6"/>
    <w:rsid w:val="00746F07"/>
    <w:rsid w:val="00746F82"/>
    <w:rsid w:val="00746F96"/>
    <w:rsid w:val="00747078"/>
    <w:rsid w:val="00747298"/>
    <w:rsid w:val="007472A7"/>
    <w:rsid w:val="00747300"/>
    <w:rsid w:val="00747424"/>
    <w:rsid w:val="00747446"/>
    <w:rsid w:val="0074747B"/>
    <w:rsid w:val="00747802"/>
    <w:rsid w:val="007479B2"/>
    <w:rsid w:val="007479B6"/>
    <w:rsid w:val="00747C2E"/>
    <w:rsid w:val="00747CC0"/>
    <w:rsid w:val="00747D37"/>
    <w:rsid w:val="00747DEB"/>
    <w:rsid w:val="00747F23"/>
    <w:rsid w:val="00747FA2"/>
    <w:rsid w:val="00747FCC"/>
    <w:rsid w:val="0075006A"/>
    <w:rsid w:val="007500C0"/>
    <w:rsid w:val="00750183"/>
    <w:rsid w:val="0075018A"/>
    <w:rsid w:val="00750235"/>
    <w:rsid w:val="00750547"/>
    <w:rsid w:val="00750704"/>
    <w:rsid w:val="0075072C"/>
    <w:rsid w:val="007507E8"/>
    <w:rsid w:val="007507FA"/>
    <w:rsid w:val="00750840"/>
    <w:rsid w:val="00750A43"/>
    <w:rsid w:val="00750A91"/>
    <w:rsid w:val="00750B20"/>
    <w:rsid w:val="00750B75"/>
    <w:rsid w:val="00750D63"/>
    <w:rsid w:val="00750DE9"/>
    <w:rsid w:val="00750E13"/>
    <w:rsid w:val="007511B9"/>
    <w:rsid w:val="0075122D"/>
    <w:rsid w:val="0075144E"/>
    <w:rsid w:val="0075151A"/>
    <w:rsid w:val="00751566"/>
    <w:rsid w:val="007515E6"/>
    <w:rsid w:val="007516EB"/>
    <w:rsid w:val="0075170B"/>
    <w:rsid w:val="007517A3"/>
    <w:rsid w:val="007517F6"/>
    <w:rsid w:val="00751889"/>
    <w:rsid w:val="00751892"/>
    <w:rsid w:val="00751B24"/>
    <w:rsid w:val="00751B82"/>
    <w:rsid w:val="00751BBF"/>
    <w:rsid w:val="007521BB"/>
    <w:rsid w:val="00752208"/>
    <w:rsid w:val="00752290"/>
    <w:rsid w:val="00752476"/>
    <w:rsid w:val="0075248F"/>
    <w:rsid w:val="007526B2"/>
    <w:rsid w:val="007526BD"/>
    <w:rsid w:val="0075295A"/>
    <w:rsid w:val="00752CC3"/>
    <w:rsid w:val="00752CD1"/>
    <w:rsid w:val="007530CA"/>
    <w:rsid w:val="0075326D"/>
    <w:rsid w:val="007533AE"/>
    <w:rsid w:val="00753479"/>
    <w:rsid w:val="00753662"/>
    <w:rsid w:val="0075398F"/>
    <w:rsid w:val="00753CE0"/>
    <w:rsid w:val="00753EB6"/>
    <w:rsid w:val="00754021"/>
    <w:rsid w:val="00754030"/>
    <w:rsid w:val="007540F4"/>
    <w:rsid w:val="00754126"/>
    <w:rsid w:val="00754250"/>
    <w:rsid w:val="00754332"/>
    <w:rsid w:val="00754525"/>
    <w:rsid w:val="0075460F"/>
    <w:rsid w:val="0075475F"/>
    <w:rsid w:val="00754B61"/>
    <w:rsid w:val="00754B87"/>
    <w:rsid w:val="00754C88"/>
    <w:rsid w:val="00754CD6"/>
    <w:rsid w:val="00755121"/>
    <w:rsid w:val="007551BC"/>
    <w:rsid w:val="007553C6"/>
    <w:rsid w:val="007553CE"/>
    <w:rsid w:val="0075555A"/>
    <w:rsid w:val="00755618"/>
    <w:rsid w:val="007556F0"/>
    <w:rsid w:val="007557C2"/>
    <w:rsid w:val="0075581F"/>
    <w:rsid w:val="007558A3"/>
    <w:rsid w:val="0075592C"/>
    <w:rsid w:val="00755BE2"/>
    <w:rsid w:val="00755D24"/>
    <w:rsid w:val="00756091"/>
    <w:rsid w:val="00756218"/>
    <w:rsid w:val="007563FC"/>
    <w:rsid w:val="0075658D"/>
    <w:rsid w:val="00756868"/>
    <w:rsid w:val="007568BE"/>
    <w:rsid w:val="0075690F"/>
    <w:rsid w:val="00756A0C"/>
    <w:rsid w:val="00756ABA"/>
    <w:rsid w:val="00756C38"/>
    <w:rsid w:val="00756C6A"/>
    <w:rsid w:val="00756CAA"/>
    <w:rsid w:val="00756E4F"/>
    <w:rsid w:val="00756F77"/>
    <w:rsid w:val="00756FAD"/>
    <w:rsid w:val="007572D9"/>
    <w:rsid w:val="00757367"/>
    <w:rsid w:val="00757535"/>
    <w:rsid w:val="00757731"/>
    <w:rsid w:val="00757736"/>
    <w:rsid w:val="0075774D"/>
    <w:rsid w:val="007577F7"/>
    <w:rsid w:val="0075782B"/>
    <w:rsid w:val="00757AD7"/>
    <w:rsid w:val="00757BF7"/>
    <w:rsid w:val="00757C7D"/>
    <w:rsid w:val="00757D4B"/>
    <w:rsid w:val="00757E10"/>
    <w:rsid w:val="00760773"/>
    <w:rsid w:val="00760807"/>
    <w:rsid w:val="007609CC"/>
    <w:rsid w:val="00760B04"/>
    <w:rsid w:val="00760C39"/>
    <w:rsid w:val="00760CCF"/>
    <w:rsid w:val="00760D2C"/>
    <w:rsid w:val="00760F6B"/>
    <w:rsid w:val="007614FF"/>
    <w:rsid w:val="007615B3"/>
    <w:rsid w:val="0076180D"/>
    <w:rsid w:val="00761C97"/>
    <w:rsid w:val="00761CEC"/>
    <w:rsid w:val="00761D69"/>
    <w:rsid w:val="00761F2E"/>
    <w:rsid w:val="00761F67"/>
    <w:rsid w:val="00761F74"/>
    <w:rsid w:val="0076202B"/>
    <w:rsid w:val="007620D6"/>
    <w:rsid w:val="007621F7"/>
    <w:rsid w:val="00762361"/>
    <w:rsid w:val="00762579"/>
    <w:rsid w:val="007627F0"/>
    <w:rsid w:val="00762953"/>
    <w:rsid w:val="0076299D"/>
    <w:rsid w:val="00762AC3"/>
    <w:rsid w:val="00762ACB"/>
    <w:rsid w:val="00762E2B"/>
    <w:rsid w:val="00762F8C"/>
    <w:rsid w:val="00763092"/>
    <w:rsid w:val="007630BD"/>
    <w:rsid w:val="007631F6"/>
    <w:rsid w:val="0076320B"/>
    <w:rsid w:val="0076332E"/>
    <w:rsid w:val="00763474"/>
    <w:rsid w:val="00763812"/>
    <w:rsid w:val="007639E2"/>
    <w:rsid w:val="00763B97"/>
    <w:rsid w:val="00763F1D"/>
    <w:rsid w:val="007641AD"/>
    <w:rsid w:val="007644DC"/>
    <w:rsid w:val="00764741"/>
    <w:rsid w:val="00764744"/>
    <w:rsid w:val="0076485F"/>
    <w:rsid w:val="00764A40"/>
    <w:rsid w:val="00764ABD"/>
    <w:rsid w:val="00764BB9"/>
    <w:rsid w:val="00764C9F"/>
    <w:rsid w:val="00764EF2"/>
    <w:rsid w:val="007651EE"/>
    <w:rsid w:val="0076552B"/>
    <w:rsid w:val="0076578A"/>
    <w:rsid w:val="00765991"/>
    <w:rsid w:val="00765B2A"/>
    <w:rsid w:val="00765BA0"/>
    <w:rsid w:val="00765C6F"/>
    <w:rsid w:val="0076612F"/>
    <w:rsid w:val="0076651B"/>
    <w:rsid w:val="00766665"/>
    <w:rsid w:val="007667EB"/>
    <w:rsid w:val="0076695D"/>
    <w:rsid w:val="00766984"/>
    <w:rsid w:val="00766A3D"/>
    <w:rsid w:val="00766A63"/>
    <w:rsid w:val="00766DA7"/>
    <w:rsid w:val="00766F57"/>
    <w:rsid w:val="00767213"/>
    <w:rsid w:val="00767294"/>
    <w:rsid w:val="00767517"/>
    <w:rsid w:val="0076753C"/>
    <w:rsid w:val="007675C4"/>
    <w:rsid w:val="00767CBB"/>
    <w:rsid w:val="00767DFB"/>
    <w:rsid w:val="00767F2A"/>
    <w:rsid w:val="007703BD"/>
    <w:rsid w:val="007706BD"/>
    <w:rsid w:val="00770803"/>
    <w:rsid w:val="00770A34"/>
    <w:rsid w:val="00770B37"/>
    <w:rsid w:val="00770BB5"/>
    <w:rsid w:val="00770BFD"/>
    <w:rsid w:val="00771118"/>
    <w:rsid w:val="0077136E"/>
    <w:rsid w:val="0077143A"/>
    <w:rsid w:val="00771577"/>
    <w:rsid w:val="0077166E"/>
    <w:rsid w:val="00771694"/>
    <w:rsid w:val="00771845"/>
    <w:rsid w:val="007718E7"/>
    <w:rsid w:val="00771968"/>
    <w:rsid w:val="00771D4F"/>
    <w:rsid w:val="00771F1F"/>
    <w:rsid w:val="0077213B"/>
    <w:rsid w:val="00772191"/>
    <w:rsid w:val="00772560"/>
    <w:rsid w:val="0077277C"/>
    <w:rsid w:val="0077289F"/>
    <w:rsid w:val="007728D4"/>
    <w:rsid w:val="007729D7"/>
    <w:rsid w:val="00772C53"/>
    <w:rsid w:val="0077312C"/>
    <w:rsid w:val="00773303"/>
    <w:rsid w:val="007733DC"/>
    <w:rsid w:val="00773538"/>
    <w:rsid w:val="007737C4"/>
    <w:rsid w:val="00773AEE"/>
    <w:rsid w:val="00773BEC"/>
    <w:rsid w:val="00773CE1"/>
    <w:rsid w:val="00774095"/>
    <w:rsid w:val="0077420C"/>
    <w:rsid w:val="00774294"/>
    <w:rsid w:val="0077445B"/>
    <w:rsid w:val="00774658"/>
    <w:rsid w:val="0077477B"/>
    <w:rsid w:val="00774794"/>
    <w:rsid w:val="00774897"/>
    <w:rsid w:val="007748DA"/>
    <w:rsid w:val="007749F4"/>
    <w:rsid w:val="00774BDC"/>
    <w:rsid w:val="00774C3A"/>
    <w:rsid w:val="00774E81"/>
    <w:rsid w:val="0077548A"/>
    <w:rsid w:val="007754C6"/>
    <w:rsid w:val="00775618"/>
    <w:rsid w:val="007756CC"/>
    <w:rsid w:val="00775B72"/>
    <w:rsid w:val="00775C24"/>
    <w:rsid w:val="00775E70"/>
    <w:rsid w:val="007760DC"/>
    <w:rsid w:val="0077618E"/>
    <w:rsid w:val="0077636E"/>
    <w:rsid w:val="007764A4"/>
    <w:rsid w:val="00776590"/>
    <w:rsid w:val="007766B7"/>
    <w:rsid w:val="007767A9"/>
    <w:rsid w:val="00776B44"/>
    <w:rsid w:val="00776C31"/>
    <w:rsid w:val="00776D0F"/>
    <w:rsid w:val="00776D98"/>
    <w:rsid w:val="007770CD"/>
    <w:rsid w:val="007771F4"/>
    <w:rsid w:val="007774A6"/>
    <w:rsid w:val="007774D1"/>
    <w:rsid w:val="00777688"/>
    <w:rsid w:val="007776B6"/>
    <w:rsid w:val="00777ABF"/>
    <w:rsid w:val="00777C1C"/>
    <w:rsid w:val="00777C86"/>
    <w:rsid w:val="00777D70"/>
    <w:rsid w:val="00777DB4"/>
    <w:rsid w:val="00777E67"/>
    <w:rsid w:val="00777E70"/>
    <w:rsid w:val="0078018F"/>
    <w:rsid w:val="00780286"/>
    <w:rsid w:val="00780316"/>
    <w:rsid w:val="007806F3"/>
    <w:rsid w:val="00780B80"/>
    <w:rsid w:val="00780BA3"/>
    <w:rsid w:val="00780BBC"/>
    <w:rsid w:val="00780BBF"/>
    <w:rsid w:val="00780DA8"/>
    <w:rsid w:val="00780E9D"/>
    <w:rsid w:val="00780EEB"/>
    <w:rsid w:val="00780F24"/>
    <w:rsid w:val="00781211"/>
    <w:rsid w:val="0078130E"/>
    <w:rsid w:val="00781327"/>
    <w:rsid w:val="007813BC"/>
    <w:rsid w:val="007814CA"/>
    <w:rsid w:val="0078163C"/>
    <w:rsid w:val="00781791"/>
    <w:rsid w:val="00781ABA"/>
    <w:rsid w:val="00781BF4"/>
    <w:rsid w:val="00781CA6"/>
    <w:rsid w:val="00781D7F"/>
    <w:rsid w:val="00782043"/>
    <w:rsid w:val="007823E6"/>
    <w:rsid w:val="0078269C"/>
    <w:rsid w:val="007827F6"/>
    <w:rsid w:val="00782A7A"/>
    <w:rsid w:val="00782CB1"/>
    <w:rsid w:val="00782D2C"/>
    <w:rsid w:val="00782D5D"/>
    <w:rsid w:val="00782E5F"/>
    <w:rsid w:val="00782F75"/>
    <w:rsid w:val="00783022"/>
    <w:rsid w:val="00783151"/>
    <w:rsid w:val="0078316D"/>
    <w:rsid w:val="007831E9"/>
    <w:rsid w:val="007831FE"/>
    <w:rsid w:val="00783647"/>
    <w:rsid w:val="00783954"/>
    <w:rsid w:val="00783B46"/>
    <w:rsid w:val="00783F49"/>
    <w:rsid w:val="00784015"/>
    <w:rsid w:val="007840E8"/>
    <w:rsid w:val="007842EC"/>
    <w:rsid w:val="00784354"/>
    <w:rsid w:val="00784433"/>
    <w:rsid w:val="0078445F"/>
    <w:rsid w:val="007844D6"/>
    <w:rsid w:val="00784813"/>
    <w:rsid w:val="00784869"/>
    <w:rsid w:val="00784A24"/>
    <w:rsid w:val="00784CC1"/>
    <w:rsid w:val="00784D50"/>
    <w:rsid w:val="00784DA3"/>
    <w:rsid w:val="00784EF2"/>
    <w:rsid w:val="00784F18"/>
    <w:rsid w:val="00784F92"/>
    <w:rsid w:val="00785151"/>
    <w:rsid w:val="007851F4"/>
    <w:rsid w:val="0078534F"/>
    <w:rsid w:val="0078540C"/>
    <w:rsid w:val="007858EE"/>
    <w:rsid w:val="00785AC5"/>
    <w:rsid w:val="00786077"/>
    <w:rsid w:val="0078608B"/>
    <w:rsid w:val="007860B0"/>
    <w:rsid w:val="0078648A"/>
    <w:rsid w:val="00786596"/>
    <w:rsid w:val="00786658"/>
    <w:rsid w:val="007866BB"/>
    <w:rsid w:val="00786B6F"/>
    <w:rsid w:val="00786BE4"/>
    <w:rsid w:val="00786E5A"/>
    <w:rsid w:val="00787006"/>
    <w:rsid w:val="007870DE"/>
    <w:rsid w:val="007871ED"/>
    <w:rsid w:val="00787284"/>
    <w:rsid w:val="00787347"/>
    <w:rsid w:val="00787683"/>
    <w:rsid w:val="007876D1"/>
    <w:rsid w:val="00787777"/>
    <w:rsid w:val="00787862"/>
    <w:rsid w:val="00787AAD"/>
    <w:rsid w:val="00787B34"/>
    <w:rsid w:val="00787B8E"/>
    <w:rsid w:val="00787C9F"/>
    <w:rsid w:val="00787E0A"/>
    <w:rsid w:val="00787EE9"/>
    <w:rsid w:val="00787F72"/>
    <w:rsid w:val="00787FF9"/>
    <w:rsid w:val="007903AC"/>
    <w:rsid w:val="0079047E"/>
    <w:rsid w:val="007906EC"/>
    <w:rsid w:val="00790BCC"/>
    <w:rsid w:val="00790D0E"/>
    <w:rsid w:val="00790D39"/>
    <w:rsid w:val="00790DE2"/>
    <w:rsid w:val="00790FAC"/>
    <w:rsid w:val="007911B2"/>
    <w:rsid w:val="00791201"/>
    <w:rsid w:val="00791362"/>
    <w:rsid w:val="0079147D"/>
    <w:rsid w:val="007914C8"/>
    <w:rsid w:val="00791652"/>
    <w:rsid w:val="00791750"/>
    <w:rsid w:val="007917C8"/>
    <w:rsid w:val="00791D1D"/>
    <w:rsid w:val="0079236E"/>
    <w:rsid w:val="00792374"/>
    <w:rsid w:val="007925BA"/>
    <w:rsid w:val="007926D7"/>
    <w:rsid w:val="00792A0B"/>
    <w:rsid w:val="00792BAB"/>
    <w:rsid w:val="00792D5C"/>
    <w:rsid w:val="00792D9B"/>
    <w:rsid w:val="00792E7D"/>
    <w:rsid w:val="00792FCE"/>
    <w:rsid w:val="007931E0"/>
    <w:rsid w:val="007934D1"/>
    <w:rsid w:val="00793543"/>
    <w:rsid w:val="00793821"/>
    <w:rsid w:val="00793855"/>
    <w:rsid w:val="00793FC9"/>
    <w:rsid w:val="00794003"/>
    <w:rsid w:val="00794148"/>
    <w:rsid w:val="00794463"/>
    <w:rsid w:val="00794515"/>
    <w:rsid w:val="0079473E"/>
    <w:rsid w:val="00794921"/>
    <w:rsid w:val="00794A26"/>
    <w:rsid w:val="00794BAF"/>
    <w:rsid w:val="00794CD3"/>
    <w:rsid w:val="00794DD5"/>
    <w:rsid w:val="00794FE9"/>
    <w:rsid w:val="00795234"/>
    <w:rsid w:val="007953CD"/>
    <w:rsid w:val="007954DF"/>
    <w:rsid w:val="007956DE"/>
    <w:rsid w:val="00795D00"/>
    <w:rsid w:val="00795DE0"/>
    <w:rsid w:val="0079648E"/>
    <w:rsid w:val="0079652A"/>
    <w:rsid w:val="00796649"/>
    <w:rsid w:val="007966C2"/>
    <w:rsid w:val="00796E48"/>
    <w:rsid w:val="00796F34"/>
    <w:rsid w:val="007970E0"/>
    <w:rsid w:val="0079720F"/>
    <w:rsid w:val="00797367"/>
    <w:rsid w:val="0079761C"/>
    <w:rsid w:val="00797668"/>
    <w:rsid w:val="00797A46"/>
    <w:rsid w:val="00797BDD"/>
    <w:rsid w:val="00797E75"/>
    <w:rsid w:val="00797EC0"/>
    <w:rsid w:val="007A0083"/>
    <w:rsid w:val="007A0227"/>
    <w:rsid w:val="007A0272"/>
    <w:rsid w:val="007A09E2"/>
    <w:rsid w:val="007A0A68"/>
    <w:rsid w:val="007A0B39"/>
    <w:rsid w:val="007A0B3E"/>
    <w:rsid w:val="007A0B6F"/>
    <w:rsid w:val="007A13DE"/>
    <w:rsid w:val="007A15B1"/>
    <w:rsid w:val="007A162A"/>
    <w:rsid w:val="007A17D8"/>
    <w:rsid w:val="007A1855"/>
    <w:rsid w:val="007A1865"/>
    <w:rsid w:val="007A1D4E"/>
    <w:rsid w:val="007A1F0F"/>
    <w:rsid w:val="007A1F12"/>
    <w:rsid w:val="007A2469"/>
    <w:rsid w:val="007A26C6"/>
    <w:rsid w:val="007A29AD"/>
    <w:rsid w:val="007A29FF"/>
    <w:rsid w:val="007A2A1E"/>
    <w:rsid w:val="007A2E40"/>
    <w:rsid w:val="007A2EEC"/>
    <w:rsid w:val="007A2F62"/>
    <w:rsid w:val="007A2F71"/>
    <w:rsid w:val="007A33B6"/>
    <w:rsid w:val="007A3411"/>
    <w:rsid w:val="007A3861"/>
    <w:rsid w:val="007A3941"/>
    <w:rsid w:val="007A39F2"/>
    <w:rsid w:val="007A3A5B"/>
    <w:rsid w:val="007A3DC3"/>
    <w:rsid w:val="007A412C"/>
    <w:rsid w:val="007A42E4"/>
    <w:rsid w:val="007A43BF"/>
    <w:rsid w:val="007A43C6"/>
    <w:rsid w:val="007A4511"/>
    <w:rsid w:val="007A470F"/>
    <w:rsid w:val="007A4865"/>
    <w:rsid w:val="007A493A"/>
    <w:rsid w:val="007A4E41"/>
    <w:rsid w:val="007A4F27"/>
    <w:rsid w:val="007A4FDB"/>
    <w:rsid w:val="007A5224"/>
    <w:rsid w:val="007A5328"/>
    <w:rsid w:val="007A536A"/>
    <w:rsid w:val="007A53E4"/>
    <w:rsid w:val="007A53E6"/>
    <w:rsid w:val="007A55D7"/>
    <w:rsid w:val="007A5632"/>
    <w:rsid w:val="007A5727"/>
    <w:rsid w:val="007A57CE"/>
    <w:rsid w:val="007A58F0"/>
    <w:rsid w:val="007A5A4A"/>
    <w:rsid w:val="007A5AED"/>
    <w:rsid w:val="007A5C87"/>
    <w:rsid w:val="007A606D"/>
    <w:rsid w:val="007A60F4"/>
    <w:rsid w:val="007A645D"/>
    <w:rsid w:val="007A675F"/>
    <w:rsid w:val="007A68BD"/>
    <w:rsid w:val="007A69D5"/>
    <w:rsid w:val="007A6BB1"/>
    <w:rsid w:val="007A6BD9"/>
    <w:rsid w:val="007A6D2A"/>
    <w:rsid w:val="007A6DFD"/>
    <w:rsid w:val="007A6F27"/>
    <w:rsid w:val="007A6FC8"/>
    <w:rsid w:val="007A7098"/>
    <w:rsid w:val="007A7364"/>
    <w:rsid w:val="007A752E"/>
    <w:rsid w:val="007A770E"/>
    <w:rsid w:val="007A7819"/>
    <w:rsid w:val="007A7A77"/>
    <w:rsid w:val="007A7CB5"/>
    <w:rsid w:val="007A7E05"/>
    <w:rsid w:val="007A7EE8"/>
    <w:rsid w:val="007B00F9"/>
    <w:rsid w:val="007B012E"/>
    <w:rsid w:val="007B0667"/>
    <w:rsid w:val="007B06ED"/>
    <w:rsid w:val="007B07F3"/>
    <w:rsid w:val="007B09C4"/>
    <w:rsid w:val="007B0C3D"/>
    <w:rsid w:val="007B0E7D"/>
    <w:rsid w:val="007B140C"/>
    <w:rsid w:val="007B17AE"/>
    <w:rsid w:val="007B18C3"/>
    <w:rsid w:val="007B1BCC"/>
    <w:rsid w:val="007B1BFA"/>
    <w:rsid w:val="007B1CAE"/>
    <w:rsid w:val="007B1F09"/>
    <w:rsid w:val="007B1F4F"/>
    <w:rsid w:val="007B204B"/>
    <w:rsid w:val="007B20D7"/>
    <w:rsid w:val="007B2374"/>
    <w:rsid w:val="007B2395"/>
    <w:rsid w:val="007B23C3"/>
    <w:rsid w:val="007B2461"/>
    <w:rsid w:val="007B25F9"/>
    <w:rsid w:val="007B26E4"/>
    <w:rsid w:val="007B26EC"/>
    <w:rsid w:val="007B276B"/>
    <w:rsid w:val="007B278E"/>
    <w:rsid w:val="007B2844"/>
    <w:rsid w:val="007B2874"/>
    <w:rsid w:val="007B2948"/>
    <w:rsid w:val="007B2A9D"/>
    <w:rsid w:val="007B2EE6"/>
    <w:rsid w:val="007B2FB2"/>
    <w:rsid w:val="007B2FD5"/>
    <w:rsid w:val="007B31D0"/>
    <w:rsid w:val="007B3251"/>
    <w:rsid w:val="007B3284"/>
    <w:rsid w:val="007B3407"/>
    <w:rsid w:val="007B3532"/>
    <w:rsid w:val="007B3785"/>
    <w:rsid w:val="007B37F9"/>
    <w:rsid w:val="007B3804"/>
    <w:rsid w:val="007B3823"/>
    <w:rsid w:val="007B3906"/>
    <w:rsid w:val="007B3B80"/>
    <w:rsid w:val="007B3BD7"/>
    <w:rsid w:val="007B3BEB"/>
    <w:rsid w:val="007B3C91"/>
    <w:rsid w:val="007B3DDA"/>
    <w:rsid w:val="007B3EA8"/>
    <w:rsid w:val="007B41A2"/>
    <w:rsid w:val="007B4274"/>
    <w:rsid w:val="007B42FE"/>
    <w:rsid w:val="007B43CF"/>
    <w:rsid w:val="007B440F"/>
    <w:rsid w:val="007B4535"/>
    <w:rsid w:val="007B4890"/>
    <w:rsid w:val="007B48DD"/>
    <w:rsid w:val="007B49E9"/>
    <w:rsid w:val="007B4C62"/>
    <w:rsid w:val="007B4CEC"/>
    <w:rsid w:val="007B5063"/>
    <w:rsid w:val="007B511C"/>
    <w:rsid w:val="007B547C"/>
    <w:rsid w:val="007B54ED"/>
    <w:rsid w:val="007B5670"/>
    <w:rsid w:val="007B5831"/>
    <w:rsid w:val="007B58C1"/>
    <w:rsid w:val="007B5B40"/>
    <w:rsid w:val="007B5BE7"/>
    <w:rsid w:val="007B5CF7"/>
    <w:rsid w:val="007B5D98"/>
    <w:rsid w:val="007B6146"/>
    <w:rsid w:val="007B64DE"/>
    <w:rsid w:val="007B6526"/>
    <w:rsid w:val="007B66CD"/>
    <w:rsid w:val="007B6A87"/>
    <w:rsid w:val="007B6B6B"/>
    <w:rsid w:val="007B71DC"/>
    <w:rsid w:val="007B7238"/>
    <w:rsid w:val="007B744D"/>
    <w:rsid w:val="007B74D8"/>
    <w:rsid w:val="007B7507"/>
    <w:rsid w:val="007B753D"/>
    <w:rsid w:val="007B780A"/>
    <w:rsid w:val="007B7843"/>
    <w:rsid w:val="007B7CDD"/>
    <w:rsid w:val="007B7D91"/>
    <w:rsid w:val="007B7EDB"/>
    <w:rsid w:val="007B7FAA"/>
    <w:rsid w:val="007B7FDD"/>
    <w:rsid w:val="007C0451"/>
    <w:rsid w:val="007C0883"/>
    <w:rsid w:val="007C0945"/>
    <w:rsid w:val="007C0965"/>
    <w:rsid w:val="007C0A44"/>
    <w:rsid w:val="007C0B55"/>
    <w:rsid w:val="007C0D55"/>
    <w:rsid w:val="007C0F4E"/>
    <w:rsid w:val="007C0F7D"/>
    <w:rsid w:val="007C1938"/>
    <w:rsid w:val="007C1949"/>
    <w:rsid w:val="007C19DA"/>
    <w:rsid w:val="007C2522"/>
    <w:rsid w:val="007C25AD"/>
    <w:rsid w:val="007C263D"/>
    <w:rsid w:val="007C26F4"/>
    <w:rsid w:val="007C2C70"/>
    <w:rsid w:val="007C2FDA"/>
    <w:rsid w:val="007C329A"/>
    <w:rsid w:val="007C33C0"/>
    <w:rsid w:val="007C372C"/>
    <w:rsid w:val="007C380F"/>
    <w:rsid w:val="007C391E"/>
    <w:rsid w:val="007C399A"/>
    <w:rsid w:val="007C3B8D"/>
    <w:rsid w:val="007C3DE5"/>
    <w:rsid w:val="007C3EC1"/>
    <w:rsid w:val="007C3EDF"/>
    <w:rsid w:val="007C404F"/>
    <w:rsid w:val="007C41DD"/>
    <w:rsid w:val="007C41F0"/>
    <w:rsid w:val="007C433B"/>
    <w:rsid w:val="007C4782"/>
    <w:rsid w:val="007C47DB"/>
    <w:rsid w:val="007C484D"/>
    <w:rsid w:val="007C4B6F"/>
    <w:rsid w:val="007C4D76"/>
    <w:rsid w:val="007C508B"/>
    <w:rsid w:val="007C5164"/>
    <w:rsid w:val="007C51C0"/>
    <w:rsid w:val="007C5218"/>
    <w:rsid w:val="007C52DC"/>
    <w:rsid w:val="007C55C5"/>
    <w:rsid w:val="007C589A"/>
    <w:rsid w:val="007C60E3"/>
    <w:rsid w:val="007C64B2"/>
    <w:rsid w:val="007C6661"/>
    <w:rsid w:val="007C66EE"/>
    <w:rsid w:val="007C6850"/>
    <w:rsid w:val="007C6AE4"/>
    <w:rsid w:val="007C6C2C"/>
    <w:rsid w:val="007C6F56"/>
    <w:rsid w:val="007C6F85"/>
    <w:rsid w:val="007C70F5"/>
    <w:rsid w:val="007C736F"/>
    <w:rsid w:val="007C7492"/>
    <w:rsid w:val="007C7890"/>
    <w:rsid w:val="007C7A6F"/>
    <w:rsid w:val="007C7CE4"/>
    <w:rsid w:val="007C7D7D"/>
    <w:rsid w:val="007C7E63"/>
    <w:rsid w:val="007C7FB0"/>
    <w:rsid w:val="007D0008"/>
    <w:rsid w:val="007D000F"/>
    <w:rsid w:val="007D063F"/>
    <w:rsid w:val="007D0A2C"/>
    <w:rsid w:val="007D0B22"/>
    <w:rsid w:val="007D0CD0"/>
    <w:rsid w:val="007D1042"/>
    <w:rsid w:val="007D10DA"/>
    <w:rsid w:val="007D1218"/>
    <w:rsid w:val="007D1481"/>
    <w:rsid w:val="007D1523"/>
    <w:rsid w:val="007D17C9"/>
    <w:rsid w:val="007D19D5"/>
    <w:rsid w:val="007D1B08"/>
    <w:rsid w:val="007D1B5B"/>
    <w:rsid w:val="007D1CE9"/>
    <w:rsid w:val="007D1DCA"/>
    <w:rsid w:val="007D1F30"/>
    <w:rsid w:val="007D216B"/>
    <w:rsid w:val="007D2607"/>
    <w:rsid w:val="007D26F8"/>
    <w:rsid w:val="007D2853"/>
    <w:rsid w:val="007D29F4"/>
    <w:rsid w:val="007D2AC7"/>
    <w:rsid w:val="007D2B13"/>
    <w:rsid w:val="007D2B45"/>
    <w:rsid w:val="007D2CFB"/>
    <w:rsid w:val="007D2DA3"/>
    <w:rsid w:val="007D2FFA"/>
    <w:rsid w:val="007D3129"/>
    <w:rsid w:val="007D3170"/>
    <w:rsid w:val="007D31B7"/>
    <w:rsid w:val="007D31B8"/>
    <w:rsid w:val="007D330D"/>
    <w:rsid w:val="007D331C"/>
    <w:rsid w:val="007D33D7"/>
    <w:rsid w:val="007D3456"/>
    <w:rsid w:val="007D34EE"/>
    <w:rsid w:val="007D36C9"/>
    <w:rsid w:val="007D3970"/>
    <w:rsid w:val="007D3A09"/>
    <w:rsid w:val="007D3A8E"/>
    <w:rsid w:val="007D3AFC"/>
    <w:rsid w:val="007D3B70"/>
    <w:rsid w:val="007D3C60"/>
    <w:rsid w:val="007D3D70"/>
    <w:rsid w:val="007D44D8"/>
    <w:rsid w:val="007D4AA5"/>
    <w:rsid w:val="007D4B6D"/>
    <w:rsid w:val="007D4CE5"/>
    <w:rsid w:val="007D4E06"/>
    <w:rsid w:val="007D4E9E"/>
    <w:rsid w:val="007D4FCA"/>
    <w:rsid w:val="007D50A6"/>
    <w:rsid w:val="007D50EC"/>
    <w:rsid w:val="007D5270"/>
    <w:rsid w:val="007D52A6"/>
    <w:rsid w:val="007D5340"/>
    <w:rsid w:val="007D55BB"/>
    <w:rsid w:val="007D55CA"/>
    <w:rsid w:val="007D55E3"/>
    <w:rsid w:val="007D55EB"/>
    <w:rsid w:val="007D5850"/>
    <w:rsid w:val="007D5A7C"/>
    <w:rsid w:val="007D5FD8"/>
    <w:rsid w:val="007D615F"/>
    <w:rsid w:val="007D63F3"/>
    <w:rsid w:val="007D6402"/>
    <w:rsid w:val="007D6415"/>
    <w:rsid w:val="007D65A7"/>
    <w:rsid w:val="007D66A4"/>
    <w:rsid w:val="007D66A8"/>
    <w:rsid w:val="007D6748"/>
    <w:rsid w:val="007D680E"/>
    <w:rsid w:val="007D685B"/>
    <w:rsid w:val="007D69FB"/>
    <w:rsid w:val="007D6D96"/>
    <w:rsid w:val="007D6E01"/>
    <w:rsid w:val="007D6E5E"/>
    <w:rsid w:val="007D709A"/>
    <w:rsid w:val="007D70AC"/>
    <w:rsid w:val="007D72C0"/>
    <w:rsid w:val="007D75AD"/>
    <w:rsid w:val="007D776C"/>
    <w:rsid w:val="007D7C9E"/>
    <w:rsid w:val="007D7E89"/>
    <w:rsid w:val="007E01CF"/>
    <w:rsid w:val="007E069F"/>
    <w:rsid w:val="007E0939"/>
    <w:rsid w:val="007E0A25"/>
    <w:rsid w:val="007E0A5D"/>
    <w:rsid w:val="007E0D42"/>
    <w:rsid w:val="007E0DCD"/>
    <w:rsid w:val="007E0F3D"/>
    <w:rsid w:val="007E131A"/>
    <w:rsid w:val="007E16EC"/>
    <w:rsid w:val="007E1AA9"/>
    <w:rsid w:val="007E1D0B"/>
    <w:rsid w:val="007E1F34"/>
    <w:rsid w:val="007E2824"/>
    <w:rsid w:val="007E2860"/>
    <w:rsid w:val="007E2A33"/>
    <w:rsid w:val="007E2A56"/>
    <w:rsid w:val="007E2AEF"/>
    <w:rsid w:val="007E2C8F"/>
    <w:rsid w:val="007E2CE9"/>
    <w:rsid w:val="007E2DE3"/>
    <w:rsid w:val="007E2E24"/>
    <w:rsid w:val="007E3452"/>
    <w:rsid w:val="007E34AA"/>
    <w:rsid w:val="007E34D2"/>
    <w:rsid w:val="007E3507"/>
    <w:rsid w:val="007E3517"/>
    <w:rsid w:val="007E3552"/>
    <w:rsid w:val="007E35DC"/>
    <w:rsid w:val="007E366B"/>
    <w:rsid w:val="007E39BB"/>
    <w:rsid w:val="007E3AEF"/>
    <w:rsid w:val="007E4385"/>
    <w:rsid w:val="007E47E8"/>
    <w:rsid w:val="007E4D1D"/>
    <w:rsid w:val="007E4F6A"/>
    <w:rsid w:val="007E50DB"/>
    <w:rsid w:val="007E51C6"/>
    <w:rsid w:val="007E51DF"/>
    <w:rsid w:val="007E5279"/>
    <w:rsid w:val="007E531A"/>
    <w:rsid w:val="007E5382"/>
    <w:rsid w:val="007E54AD"/>
    <w:rsid w:val="007E54DA"/>
    <w:rsid w:val="007E5581"/>
    <w:rsid w:val="007E56F7"/>
    <w:rsid w:val="007E5CB7"/>
    <w:rsid w:val="007E5CF3"/>
    <w:rsid w:val="007E6148"/>
    <w:rsid w:val="007E631C"/>
    <w:rsid w:val="007E634F"/>
    <w:rsid w:val="007E677B"/>
    <w:rsid w:val="007E68E9"/>
    <w:rsid w:val="007E6977"/>
    <w:rsid w:val="007E699A"/>
    <w:rsid w:val="007E6AFA"/>
    <w:rsid w:val="007E6BBD"/>
    <w:rsid w:val="007E6C2D"/>
    <w:rsid w:val="007E7146"/>
    <w:rsid w:val="007E75EC"/>
    <w:rsid w:val="007E7A35"/>
    <w:rsid w:val="007E7BD1"/>
    <w:rsid w:val="007F00ED"/>
    <w:rsid w:val="007F0113"/>
    <w:rsid w:val="007F072A"/>
    <w:rsid w:val="007F072B"/>
    <w:rsid w:val="007F09C3"/>
    <w:rsid w:val="007F09F8"/>
    <w:rsid w:val="007F0BBE"/>
    <w:rsid w:val="007F0BF0"/>
    <w:rsid w:val="007F0DC8"/>
    <w:rsid w:val="007F0E3A"/>
    <w:rsid w:val="007F0EA9"/>
    <w:rsid w:val="007F0FC1"/>
    <w:rsid w:val="007F0FD8"/>
    <w:rsid w:val="007F11F3"/>
    <w:rsid w:val="007F177A"/>
    <w:rsid w:val="007F1964"/>
    <w:rsid w:val="007F1A7D"/>
    <w:rsid w:val="007F1AE9"/>
    <w:rsid w:val="007F1B8C"/>
    <w:rsid w:val="007F1CD8"/>
    <w:rsid w:val="007F1F01"/>
    <w:rsid w:val="007F218E"/>
    <w:rsid w:val="007F2380"/>
    <w:rsid w:val="007F23F2"/>
    <w:rsid w:val="007F2A30"/>
    <w:rsid w:val="007F2AA6"/>
    <w:rsid w:val="007F2EF2"/>
    <w:rsid w:val="007F2F27"/>
    <w:rsid w:val="007F30C8"/>
    <w:rsid w:val="007F3377"/>
    <w:rsid w:val="007F3422"/>
    <w:rsid w:val="007F3504"/>
    <w:rsid w:val="007F361D"/>
    <w:rsid w:val="007F3644"/>
    <w:rsid w:val="007F372A"/>
    <w:rsid w:val="007F386A"/>
    <w:rsid w:val="007F39E3"/>
    <w:rsid w:val="007F3A20"/>
    <w:rsid w:val="007F3B77"/>
    <w:rsid w:val="007F3D6C"/>
    <w:rsid w:val="007F3D75"/>
    <w:rsid w:val="007F3D8B"/>
    <w:rsid w:val="007F3DD1"/>
    <w:rsid w:val="007F3E7D"/>
    <w:rsid w:val="007F3FAF"/>
    <w:rsid w:val="007F412D"/>
    <w:rsid w:val="007F4136"/>
    <w:rsid w:val="007F42EE"/>
    <w:rsid w:val="007F4363"/>
    <w:rsid w:val="007F46C5"/>
    <w:rsid w:val="007F49D0"/>
    <w:rsid w:val="007F4A8A"/>
    <w:rsid w:val="007F4BEE"/>
    <w:rsid w:val="007F4E9F"/>
    <w:rsid w:val="007F5002"/>
    <w:rsid w:val="007F5093"/>
    <w:rsid w:val="007F5467"/>
    <w:rsid w:val="007F56AD"/>
    <w:rsid w:val="007F5702"/>
    <w:rsid w:val="007F571D"/>
    <w:rsid w:val="007F5800"/>
    <w:rsid w:val="007F5870"/>
    <w:rsid w:val="007F58C8"/>
    <w:rsid w:val="007F595B"/>
    <w:rsid w:val="007F5DDD"/>
    <w:rsid w:val="007F60A1"/>
    <w:rsid w:val="007F62EB"/>
    <w:rsid w:val="007F6513"/>
    <w:rsid w:val="007F658D"/>
    <w:rsid w:val="007F66C9"/>
    <w:rsid w:val="007F67F3"/>
    <w:rsid w:val="007F6AF9"/>
    <w:rsid w:val="007F6C74"/>
    <w:rsid w:val="007F6CE6"/>
    <w:rsid w:val="007F6E2D"/>
    <w:rsid w:val="007F6EFE"/>
    <w:rsid w:val="007F7088"/>
    <w:rsid w:val="007F70D1"/>
    <w:rsid w:val="007F713A"/>
    <w:rsid w:val="007F718E"/>
    <w:rsid w:val="007F732B"/>
    <w:rsid w:val="007F735F"/>
    <w:rsid w:val="007F7376"/>
    <w:rsid w:val="007F739A"/>
    <w:rsid w:val="007F7411"/>
    <w:rsid w:val="007F78AA"/>
    <w:rsid w:val="007F78ED"/>
    <w:rsid w:val="007F7A9F"/>
    <w:rsid w:val="007F7DB5"/>
    <w:rsid w:val="007F7F12"/>
    <w:rsid w:val="00800049"/>
    <w:rsid w:val="0080008E"/>
    <w:rsid w:val="00800379"/>
    <w:rsid w:val="008003A1"/>
    <w:rsid w:val="008004D9"/>
    <w:rsid w:val="00800566"/>
    <w:rsid w:val="00800809"/>
    <w:rsid w:val="00800E0D"/>
    <w:rsid w:val="00801029"/>
    <w:rsid w:val="00801115"/>
    <w:rsid w:val="00801147"/>
    <w:rsid w:val="00801701"/>
    <w:rsid w:val="0080171B"/>
    <w:rsid w:val="00801726"/>
    <w:rsid w:val="00801799"/>
    <w:rsid w:val="00801802"/>
    <w:rsid w:val="00801848"/>
    <w:rsid w:val="00801A5D"/>
    <w:rsid w:val="00801D45"/>
    <w:rsid w:val="00801E23"/>
    <w:rsid w:val="00801F58"/>
    <w:rsid w:val="00801F88"/>
    <w:rsid w:val="00801F94"/>
    <w:rsid w:val="008022CC"/>
    <w:rsid w:val="00802665"/>
    <w:rsid w:val="00802943"/>
    <w:rsid w:val="00802B04"/>
    <w:rsid w:val="00802B52"/>
    <w:rsid w:val="00802CA3"/>
    <w:rsid w:val="00802F16"/>
    <w:rsid w:val="008031C4"/>
    <w:rsid w:val="008031DC"/>
    <w:rsid w:val="008031E7"/>
    <w:rsid w:val="0080321B"/>
    <w:rsid w:val="008032AC"/>
    <w:rsid w:val="00803335"/>
    <w:rsid w:val="00803545"/>
    <w:rsid w:val="008036EF"/>
    <w:rsid w:val="008038DD"/>
    <w:rsid w:val="00803916"/>
    <w:rsid w:val="0080391B"/>
    <w:rsid w:val="00803D67"/>
    <w:rsid w:val="00803DC6"/>
    <w:rsid w:val="00803E4E"/>
    <w:rsid w:val="00804019"/>
    <w:rsid w:val="008040DC"/>
    <w:rsid w:val="0080430B"/>
    <w:rsid w:val="0080447F"/>
    <w:rsid w:val="0080498D"/>
    <w:rsid w:val="00804A54"/>
    <w:rsid w:val="00804CC6"/>
    <w:rsid w:val="008050A5"/>
    <w:rsid w:val="00805361"/>
    <w:rsid w:val="00805389"/>
    <w:rsid w:val="00805572"/>
    <w:rsid w:val="008055FE"/>
    <w:rsid w:val="00805816"/>
    <w:rsid w:val="008058C1"/>
    <w:rsid w:val="0080590D"/>
    <w:rsid w:val="00805A92"/>
    <w:rsid w:val="00805BF5"/>
    <w:rsid w:val="00805CA7"/>
    <w:rsid w:val="00805D50"/>
    <w:rsid w:val="00805E04"/>
    <w:rsid w:val="00806165"/>
    <w:rsid w:val="0080641B"/>
    <w:rsid w:val="00806491"/>
    <w:rsid w:val="0080653C"/>
    <w:rsid w:val="00806607"/>
    <w:rsid w:val="00806620"/>
    <w:rsid w:val="0080686E"/>
    <w:rsid w:val="00806890"/>
    <w:rsid w:val="0080694F"/>
    <w:rsid w:val="00806C98"/>
    <w:rsid w:val="00806ECA"/>
    <w:rsid w:val="00806EDD"/>
    <w:rsid w:val="00806F24"/>
    <w:rsid w:val="0080707B"/>
    <w:rsid w:val="008071A5"/>
    <w:rsid w:val="0080721E"/>
    <w:rsid w:val="008074DB"/>
    <w:rsid w:val="00807E54"/>
    <w:rsid w:val="00807FFD"/>
    <w:rsid w:val="00810176"/>
    <w:rsid w:val="00810367"/>
    <w:rsid w:val="0081046B"/>
    <w:rsid w:val="00810489"/>
    <w:rsid w:val="008107D2"/>
    <w:rsid w:val="00811120"/>
    <w:rsid w:val="00811265"/>
    <w:rsid w:val="008115DC"/>
    <w:rsid w:val="008118A3"/>
    <w:rsid w:val="008118D0"/>
    <w:rsid w:val="00811ABA"/>
    <w:rsid w:val="00811B50"/>
    <w:rsid w:val="00811E84"/>
    <w:rsid w:val="008121B9"/>
    <w:rsid w:val="0081224E"/>
    <w:rsid w:val="00812387"/>
    <w:rsid w:val="00812400"/>
    <w:rsid w:val="00812405"/>
    <w:rsid w:val="00812692"/>
    <w:rsid w:val="008126DD"/>
    <w:rsid w:val="00812AFB"/>
    <w:rsid w:val="00812CA1"/>
    <w:rsid w:val="00812E29"/>
    <w:rsid w:val="00812F94"/>
    <w:rsid w:val="0081309D"/>
    <w:rsid w:val="00813330"/>
    <w:rsid w:val="008134A9"/>
    <w:rsid w:val="00813592"/>
    <w:rsid w:val="008137A4"/>
    <w:rsid w:val="008137D8"/>
    <w:rsid w:val="00813805"/>
    <w:rsid w:val="008139FB"/>
    <w:rsid w:val="00813A1F"/>
    <w:rsid w:val="00813A95"/>
    <w:rsid w:val="00813D2A"/>
    <w:rsid w:val="00813DC8"/>
    <w:rsid w:val="00813E1F"/>
    <w:rsid w:val="00813E60"/>
    <w:rsid w:val="00813EE5"/>
    <w:rsid w:val="00813F20"/>
    <w:rsid w:val="00813F24"/>
    <w:rsid w:val="0081441A"/>
    <w:rsid w:val="008145CB"/>
    <w:rsid w:val="0081466C"/>
    <w:rsid w:val="0081480D"/>
    <w:rsid w:val="00814AA7"/>
    <w:rsid w:val="00814B39"/>
    <w:rsid w:val="00814E16"/>
    <w:rsid w:val="00814EAF"/>
    <w:rsid w:val="00814F13"/>
    <w:rsid w:val="00814F75"/>
    <w:rsid w:val="00814FD9"/>
    <w:rsid w:val="00815009"/>
    <w:rsid w:val="008153F2"/>
    <w:rsid w:val="008155F9"/>
    <w:rsid w:val="00815985"/>
    <w:rsid w:val="008159EC"/>
    <w:rsid w:val="00815A91"/>
    <w:rsid w:val="00815B4A"/>
    <w:rsid w:val="00815DA8"/>
    <w:rsid w:val="00815DD8"/>
    <w:rsid w:val="00815E00"/>
    <w:rsid w:val="00815E5C"/>
    <w:rsid w:val="0081604A"/>
    <w:rsid w:val="0081616B"/>
    <w:rsid w:val="008161B8"/>
    <w:rsid w:val="00816265"/>
    <w:rsid w:val="00816270"/>
    <w:rsid w:val="00816536"/>
    <w:rsid w:val="00816715"/>
    <w:rsid w:val="008169B3"/>
    <w:rsid w:val="00816A28"/>
    <w:rsid w:val="00816D5F"/>
    <w:rsid w:val="00816E6E"/>
    <w:rsid w:val="00816E91"/>
    <w:rsid w:val="008172CC"/>
    <w:rsid w:val="00817432"/>
    <w:rsid w:val="00817462"/>
    <w:rsid w:val="0081768C"/>
    <w:rsid w:val="00817AA5"/>
    <w:rsid w:val="00817C6C"/>
    <w:rsid w:val="00817D14"/>
    <w:rsid w:val="00817DE2"/>
    <w:rsid w:val="00817E0D"/>
    <w:rsid w:val="00817F86"/>
    <w:rsid w:val="00820052"/>
    <w:rsid w:val="00820183"/>
    <w:rsid w:val="008202CB"/>
    <w:rsid w:val="0082033A"/>
    <w:rsid w:val="00820373"/>
    <w:rsid w:val="008203C4"/>
    <w:rsid w:val="00820602"/>
    <w:rsid w:val="0082097B"/>
    <w:rsid w:val="00820994"/>
    <w:rsid w:val="00820A33"/>
    <w:rsid w:val="00820ADB"/>
    <w:rsid w:val="00820CE1"/>
    <w:rsid w:val="00820E3E"/>
    <w:rsid w:val="00820EA1"/>
    <w:rsid w:val="00820FC9"/>
    <w:rsid w:val="0082104A"/>
    <w:rsid w:val="00821183"/>
    <w:rsid w:val="008212A6"/>
    <w:rsid w:val="00821813"/>
    <w:rsid w:val="00821829"/>
    <w:rsid w:val="00821905"/>
    <w:rsid w:val="00821A71"/>
    <w:rsid w:val="00821B72"/>
    <w:rsid w:val="00821B8D"/>
    <w:rsid w:val="00821C58"/>
    <w:rsid w:val="00821CC8"/>
    <w:rsid w:val="00821DB3"/>
    <w:rsid w:val="00821EFB"/>
    <w:rsid w:val="00821F59"/>
    <w:rsid w:val="00822068"/>
    <w:rsid w:val="008220A4"/>
    <w:rsid w:val="008220B5"/>
    <w:rsid w:val="00822138"/>
    <w:rsid w:val="00822575"/>
    <w:rsid w:val="008226B1"/>
    <w:rsid w:val="0082271D"/>
    <w:rsid w:val="008227A6"/>
    <w:rsid w:val="008227BA"/>
    <w:rsid w:val="00822A6A"/>
    <w:rsid w:val="00822BFE"/>
    <w:rsid w:val="00822E39"/>
    <w:rsid w:val="00822EFA"/>
    <w:rsid w:val="00822F18"/>
    <w:rsid w:val="0082304C"/>
    <w:rsid w:val="008231BD"/>
    <w:rsid w:val="008232BB"/>
    <w:rsid w:val="008233C8"/>
    <w:rsid w:val="00823540"/>
    <w:rsid w:val="00823609"/>
    <w:rsid w:val="00823659"/>
    <w:rsid w:val="00823669"/>
    <w:rsid w:val="008236DE"/>
    <w:rsid w:val="00823989"/>
    <w:rsid w:val="00823F68"/>
    <w:rsid w:val="00824117"/>
    <w:rsid w:val="0082415C"/>
    <w:rsid w:val="00824233"/>
    <w:rsid w:val="008245DA"/>
    <w:rsid w:val="008245F7"/>
    <w:rsid w:val="008246E9"/>
    <w:rsid w:val="00824794"/>
    <w:rsid w:val="00824909"/>
    <w:rsid w:val="00824994"/>
    <w:rsid w:val="008249AD"/>
    <w:rsid w:val="00824AD0"/>
    <w:rsid w:val="00824B2C"/>
    <w:rsid w:val="00824C9F"/>
    <w:rsid w:val="00824E18"/>
    <w:rsid w:val="00825227"/>
    <w:rsid w:val="00825478"/>
    <w:rsid w:val="0082557E"/>
    <w:rsid w:val="008255E8"/>
    <w:rsid w:val="00825655"/>
    <w:rsid w:val="008256D2"/>
    <w:rsid w:val="008258D0"/>
    <w:rsid w:val="008258D5"/>
    <w:rsid w:val="00825D62"/>
    <w:rsid w:val="00825E18"/>
    <w:rsid w:val="00826083"/>
    <w:rsid w:val="00826087"/>
    <w:rsid w:val="0082618F"/>
    <w:rsid w:val="00826570"/>
    <w:rsid w:val="00826933"/>
    <w:rsid w:val="00826AD7"/>
    <w:rsid w:val="00826B78"/>
    <w:rsid w:val="00826E1D"/>
    <w:rsid w:val="00827031"/>
    <w:rsid w:val="00827237"/>
    <w:rsid w:val="00827519"/>
    <w:rsid w:val="008277CB"/>
    <w:rsid w:val="008278AA"/>
    <w:rsid w:val="008278EF"/>
    <w:rsid w:val="00827D5F"/>
    <w:rsid w:val="00827E21"/>
    <w:rsid w:val="008301AA"/>
    <w:rsid w:val="008303EE"/>
    <w:rsid w:val="0083060F"/>
    <w:rsid w:val="00830630"/>
    <w:rsid w:val="00830715"/>
    <w:rsid w:val="0083074B"/>
    <w:rsid w:val="00830ACB"/>
    <w:rsid w:val="00830C05"/>
    <w:rsid w:val="00830F43"/>
    <w:rsid w:val="00831344"/>
    <w:rsid w:val="00831507"/>
    <w:rsid w:val="008315A5"/>
    <w:rsid w:val="008315C8"/>
    <w:rsid w:val="00831626"/>
    <w:rsid w:val="00831974"/>
    <w:rsid w:val="00831AD9"/>
    <w:rsid w:val="00831BEE"/>
    <w:rsid w:val="00831FBA"/>
    <w:rsid w:val="00832062"/>
    <w:rsid w:val="00832285"/>
    <w:rsid w:val="00832374"/>
    <w:rsid w:val="008323C8"/>
    <w:rsid w:val="00832415"/>
    <w:rsid w:val="0083255E"/>
    <w:rsid w:val="008328EA"/>
    <w:rsid w:val="0083293C"/>
    <w:rsid w:val="008329C4"/>
    <w:rsid w:val="008329F5"/>
    <w:rsid w:val="00832B50"/>
    <w:rsid w:val="00832DA9"/>
    <w:rsid w:val="00832EBD"/>
    <w:rsid w:val="0083317E"/>
    <w:rsid w:val="008333A3"/>
    <w:rsid w:val="0083341C"/>
    <w:rsid w:val="0083341E"/>
    <w:rsid w:val="0083346D"/>
    <w:rsid w:val="0083352A"/>
    <w:rsid w:val="00833558"/>
    <w:rsid w:val="00833564"/>
    <w:rsid w:val="0083371C"/>
    <w:rsid w:val="00833902"/>
    <w:rsid w:val="0083391E"/>
    <w:rsid w:val="00833BA6"/>
    <w:rsid w:val="00834099"/>
    <w:rsid w:val="00834158"/>
    <w:rsid w:val="008346C5"/>
    <w:rsid w:val="00834939"/>
    <w:rsid w:val="00834AF8"/>
    <w:rsid w:val="008351CF"/>
    <w:rsid w:val="0083528F"/>
    <w:rsid w:val="0083536D"/>
    <w:rsid w:val="008354D9"/>
    <w:rsid w:val="0083577C"/>
    <w:rsid w:val="0083588C"/>
    <w:rsid w:val="00835A65"/>
    <w:rsid w:val="00835B9A"/>
    <w:rsid w:val="00835CA7"/>
    <w:rsid w:val="00835DBD"/>
    <w:rsid w:val="00835E55"/>
    <w:rsid w:val="00835E69"/>
    <w:rsid w:val="00835FBC"/>
    <w:rsid w:val="00835FDB"/>
    <w:rsid w:val="0083602B"/>
    <w:rsid w:val="0083631E"/>
    <w:rsid w:val="00836358"/>
    <w:rsid w:val="0083649A"/>
    <w:rsid w:val="0083660A"/>
    <w:rsid w:val="008368D0"/>
    <w:rsid w:val="008368E0"/>
    <w:rsid w:val="008368F6"/>
    <w:rsid w:val="00836A1B"/>
    <w:rsid w:val="008370BA"/>
    <w:rsid w:val="00837159"/>
    <w:rsid w:val="008371F8"/>
    <w:rsid w:val="0083724D"/>
    <w:rsid w:val="0083750D"/>
    <w:rsid w:val="00837661"/>
    <w:rsid w:val="00837677"/>
    <w:rsid w:val="00837829"/>
    <w:rsid w:val="00837E44"/>
    <w:rsid w:val="00837E5D"/>
    <w:rsid w:val="00837EBD"/>
    <w:rsid w:val="0084007F"/>
    <w:rsid w:val="008400F4"/>
    <w:rsid w:val="008402A4"/>
    <w:rsid w:val="0084070B"/>
    <w:rsid w:val="008408B5"/>
    <w:rsid w:val="00840951"/>
    <w:rsid w:val="008409B4"/>
    <w:rsid w:val="00840AD2"/>
    <w:rsid w:val="00840AE4"/>
    <w:rsid w:val="00840DE2"/>
    <w:rsid w:val="00840E67"/>
    <w:rsid w:val="00840F91"/>
    <w:rsid w:val="00841453"/>
    <w:rsid w:val="008416B5"/>
    <w:rsid w:val="008417F6"/>
    <w:rsid w:val="00841B43"/>
    <w:rsid w:val="00841BA8"/>
    <w:rsid w:val="00841BC1"/>
    <w:rsid w:val="00841C7B"/>
    <w:rsid w:val="00841CC4"/>
    <w:rsid w:val="00841EDF"/>
    <w:rsid w:val="00842158"/>
    <w:rsid w:val="00842335"/>
    <w:rsid w:val="0084244D"/>
    <w:rsid w:val="00842558"/>
    <w:rsid w:val="0084266E"/>
    <w:rsid w:val="0084274A"/>
    <w:rsid w:val="0084290C"/>
    <w:rsid w:val="00842B13"/>
    <w:rsid w:val="00842C53"/>
    <w:rsid w:val="00843001"/>
    <w:rsid w:val="00843080"/>
    <w:rsid w:val="008432EB"/>
    <w:rsid w:val="00843333"/>
    <w:rsid w:val="008433A3"/>
    <w:rsid w:val="00843497"/>
    <w:rsid w:val="008434F3"/>
    <w:rsid w:val="00843644"/>
    <w:rsid w:val="00843721"/>
    <w:rsid w:val="0084375D"/>
    <w:rsid w:val="008437BA"/>
    <w:rsid w:val="0084397D"/>
    <w:rsid w:val="00843D06"/>
    <w:rsid w:val="00843F4F"/>
    <w:rsid w:val="008445AA"/>
    <w:rsid w:val="008447D4"/>
    <w:rsid w:val="0084480A"/>
    <w:rsid w:val="00844A32"/>
    <w:rsid w:val="00844A7F"/>
    <w:rsid w:val="00844AA4"/>
    <w:rsid w:val="00844ACB"/>
    <w:rsid w:val="00844BA2"/>
    <w:rsid w:val="00844DF1"/>
    <w:rsid w:val="00845053"/>
    <w:rsid w:val="008450C4"/>
    <w:rsid w:val="00845296"/>
    <w:rsid w:val="008452B2"/>
    <w:rsid w:val="00845460"/>
    <w:rsid w:val="008459BB"/>
    <w:rsid w:val="00845B74"/>
    <w:rsid w:val="00845C38"/>
    <w:rsid w:val="00845E45"/>
    <w:rsid w:val="00846056"/>
    <w:rsid w:val="008462BE"/>
    <w:rsid w:val="00846330"/>
    <w:rsid w:val="008464F5"/>
    <w:rsid w:val="008465D6"/>
    <w:rsid w:val="008467F5"/>
    <w:rsid w:val="008469A3"/>
    <w:rsid w:val="00846A82"/>
    <w:rsid w:val="00846F7E"/>
    <w:rsid w:val="00847094"/>
    <w:rsid w:val="008473A3"/>
    <w:rsid w:val="008473E4"/>
    <w:rsid w:val="008473EE"/>
    <w:rsid w:val="0084759A"/>
    <w:rsid w:val="00847747"/>
    <w:rsid w:val="00847767"/>
    <w:rsid w:val="00847888"/>
    <w:rsid w:val="008478B0"/>
    <w:rsid w:val="00847965"/>
    <w:rsid w:val="00847B79"/>
    <w:rsid w:val="00847C92"/>
    <w:rsid w:val="00847F72"/>
    <w:rsid w:val="00847FA3"/>
    <w:rsid w:val="00850086"/>
    <w:rsid w:val="00850622"/>
    <w:rsid w:val="00850853"/>
    <w:rsid w:val="0085092A"/>
    <w:rsid w:val="008509C2"/>
    <w:rsid w:val="00850B14"/>
    <w:rsid w:val="00850D78"/>
    <w:rsid w:val="00850DD3"/>
    <w:rsid w:val="0085100C"/>
    <w:rsid w:val="008510A9"/>
    <w:rsid w:val="008513B1"/>
    <w:rsid w:val="008514E1"/>
    <w:rsid w:val="008516B8"/>
    <w:rsid w:val="008517FD"/>
    <w:rsid w:val="00851C55"/>
    <w:rsid w:val="00851CD6"/>
    <w:rsid w:val="00851DA3"/>
    <w:rsid w:val="008520BB"/>
    <w:rsid w:val="0085210B"/>
    <w:rsid w:val="0085222A"/>
    <w:rsid w:val="00852311"/>
    <w:rsid w:val="00852462"/>
    <w:rsid w:val="00852486"/>
    <w:rsid w:val="008524D9"/>
    <w:rsid w:val="008525B2"/>
    <w:rsid w:val="008525DB"/>
    <w:rsid w:val="008528D2"/>
    <w:rsid w:val="00852B0F"/>
    <w:rsid w:val="00852D8B"/>
    <w:rsid w:val="00852DE8"/>
    <w:rsid w:val="00852F13"/>
    <w:rsid w:val="008533AB"/>
    <w:rsid w:val="00853607"/>
    <w:rsid w:val="00853691"/>
    <w:rsid w:val="00853696"/>
    <w:rsid w:val="008539AB"/>
    <w:rsid w:val="00853A90"/>
    <w:rsid w:val="00853EA9"/>
    <w:rsid w:val="00853EDE"/>
    <w:rsid w:val="00853F18"/>
    <w:rsid w:val="0085425B"/>
    <w:rsid w:val="00854283"/>
    <w:rsid w:val="00854332"/>
    <w:rsid w:val="00854398"/>
    <w:rsid w:val="0085439F"/>
    <w:rsid w:val="008546C4"/>
    <w:rsid w:val="008547C5"/>
    <w:rsid w:val="0085508C"/>
    <w:rsid w:val="0085510F"/>
    <w:rsid w:val="0085519A"/>
    <w:rsid w:val="008553A2"/>
    <w:rsid w:val="008553E3"/>
    <w:rsid w:val="00855462"/>
    <w:rsid w:val="00855500"/>
    <w:rsid w:val="008557FF"/>
    <w:rsid w:val="008558C4"/>
    <w:rsid w:val="00855BBD"/>
    <w:rsid w:val="00855DF6"/>
    <w:rsid w:val="00855E0D"/>
    <w:rsid w:val="00855E9C"/>
    <w:rsid w:val="00855F55"/>
    <w:rsid w:val="008561BD"/>
    <w:rsid w:val="0085626C"/>
    <w:rsid w:val="00856427"/>
    <w:rsid w:val="00856579"/>
    <w:rsid w:val="00856C4F"/>
    <w:rsid w:val="00856EE8"/>
    <w:rsid w:val="00856EFA"/>
    <w:rsid w:val="00856EFE"/>
    <w:rsid w:val="00857356"/>
    <w:rsid w:val="008573E5"/>
    <w:rsid w:val="008574A4"/>
    <w:rsid w:val="00857595"/>
    <w:rsid w:val="008575F1"/>
    <w:rsid w:val="00857675"/>
    <w:rsid w:val="0085796C"/>
    <w:rsid w:val="00857AC2"/>
    <w:rsid w:val="00857D4B"/>
    <w:rsid w:val="00857D91"/>
    <w:rsid w:val="00857E74"/>
    <w:rsid w:val="00860272"/>
    <w:rsid w:val="00860569"/>
    <w:rsid w:val="00860636"/>
    <w:rsid w:val="0086092D"/>
    <w:rsid w:val="00860A82"/>
    <w:rsid w:val="00860ACE"/>
    <w:rsid w:val="00860D2C"/>
    <w:rsid w:val="00860DEC"/>
    <w:rsid w:val="008611CA"/>
    <w:rsid w:val="008611D9"/>
    <w:rsid w:val="008612C5"/>
    <w:rsid w:val="00861A11"/>
    <w:rsid w:val="00861A2E"/>
    <w:rsid w:val="00861B03"/>
    <w:rsid w:val="00861B63"/>
    <w:rsid w:val="00861C0E"/>
    <w:rsid w:val="00861D68"/>
    <w:rsid w:val="00861D9C"/>
    <w:rsid w:val="00861F18"/>
    <w:rsid w:val="00861F71"/>
    <w:rsid w:val="00862132"/>
    <w:rsid w:val="008624F9"/>
    <w:rsid w:val="00862666"/>
    <w:rsid w:val="008629D8"/>
    <w:rsid w:val="00862A74"/>
    <w:rsid w:val="00862C73"/>
    <w:rsid w:val="00862F1E"/>
    <w:rsid w:val="008632FF"/>
    <w:rsid w:val="00863808"/>
    <w:rsid w:val="00863FE4"/>
    <w:rsid w:val="00864283"/>
    <w:rsid w:val="008642A9"/>
    <w:rsid w:val="00864305"/>
    <w:rsid w:val="008643B2"/>
    <w:rsid w:val="0086458C"/>
    <w:rsid w:val="00864862"/>
    <w:rsid w:val="00864A2C"/>
    <w:rsid w:val="00864B07"/>
    <w:rsid w:val="00864D39"/>
    <w:rsid w:val="00864DB1"/>
    <w:rsid w:val="00864DD6"/>
    <w:rsid w:val="008650A9"/>
    <w:rsid w:val="008651BF"/>
    <w:rsid w:val="00865415"/>
    <w:rsid w:val="0086578E"/>
    <w:rsid w:val="0086582A"/>
    <w:rsid w:val="008658CB"/>
    <w:rsid w:val="00865B29"/>
    <w:rsid w:val="00865CDB"/>
    <w:rsid w:val="00865FFC"/>
    <w:rsid w:val="008660FB"/>
    <w:rsid w:val="008661D0"/>
    <w:rsid w:val="0086621E"/>
    <w:rsid w:val="00866277"/>
    <w:rsid w:val="0086645A"/>
    <w:rsid w:val="0086659F"/>
    <w:rsid w:val="0086687D"/>
    <w:rsid w:val="00866CAC"/>
    <w:rsid w:val="00866DF7"/>
    <w:rsid w:val="00866FF1"/>
    <w:rsid w:val="0086708B"/>
    <w:rsid w:val="00867149"/>
    <w:rsid w:val="00867198"/>
    <w:rsid w:val="0086728D"/>
    <w:rsid w:val="0086733B"/>
    <w:rsid w:val="0086738C"/>
    <w:rsid w:val="008676FC"/>
    <w:rsid w:val="00867723"/>
    <w:rsid w:val="00867C66"/>
    <w:rsid w:val="00867CFD"/>
    <w:rsid w:val="00867D01"/>
    <w:rsid w:val="00867DDF"/>
    <w:rsid w:val="00870110"/>
    <w:rsid w:val="0087027D"/>
    <w:rsid w:val="008702A7"/>
    <w:rsid w:val="008706F2"/>
    <w:rsid w:val="00870820"/>
    <w:rsid w:val="00870961"/>
    <w:rsid w:val="00870B03"/>
    <w:rsid w:val="00870B93"/>
    <w:rsid w:val="00870DB9"/>
    <w:rsid w:val="008710B7"/>
    <w:rsid w:val="00871124"/>
    <w:rsid w:val="0087123E"/>
    <w:rsid w:val="008712D7"/>
    <w:rsid w:val="008713B2"/>
    <w:rsid w:val="008713BB"/>
    <w:rsid w:val="008715FC"/>
    <w:rsid w:val="00871663"/>
    <w:rsid w:val="00871A65"/>
    <w:rsid w:val="00872091"/>
    <w:rsid w:val="00872126"/>
    <w:rsid w:val="008723CE"/>
    <w:rsid w:val="008724E8"/>
    <w:rsid w:val="00872603"/>
    <w:rsid w:val="008726DB"/>
    <w:rsid w:val="008727B8"/>
    <w:rsid w:val="00872857"/>
    <w:rsid w:val="00872AEC"/>
    <w:rsid w:val="00872B89"/>
    <w:rsid w:val="00872CC5"/>
    <w:rsid w:val="00872E28"/>
    <w:rsid w:val="00872E94"/>
    <w:rsid w:val="00873000"/>
    <w:rsid w:val="00873015"/>
    <w:rsid w:val="0087313C"/>
    <w:rsid w:val="00873211"/>
    <w:rsid w:val="00873374"/>
    <w:rsid w:val="008733AA"/>
    <w:rsid w:val="008733B1"/>
    <w:rsid w:val="0087366A"/>
    <w:rsid w:val="00873959"/>
    <w:rsid w:val="00873BB9"/>
    <w:rsid w:val="00873DFE"/>
    <w:rsid w:val="00873E7F"/>
    <w:rsid w:val="00873FEC"/>
    <w:rsid w:val="00874074"/>
    <w:rsid w:val="0087417C"/>
    <w:rsid w:val="0087420D"/>
    <w:rsid w:val="0087425C"/>
    <w:rsid w:val="008743EA"/>
    <w:rsid w:val="008746B7"/>
    <w:rsid w:val="008747F8"/>
    <w:rsid w:val="00874B70"/>
    <w:rsid w:val="00874BD0"/>
    <w:rsid w:val="00874DB4"/>
    <w:rsid w:val="00874FB0"/>
    <w:rsid w:val="00874FDA"/>
    <w:rsid w:val="00875224"/>
    <w:rsid w:val="0087543A"/>
    <w:rsid w:val="008758FA"/>
    <w:rsid w:val="00875A63"/>
    <w:rsid w:val="00875ED0"/>
    <w:rsid w:val="00875F6B"/>
    <w:rsid w:val="00876087"/>
    <w:rsid w:val="008760C0"/>
    <w:rsid w:val="008763C2"/>
    <w:rsid w:val="00876809"/>
    <w:rsid w:val="008768EE"/>
    <w:rsid w:val="00876A72"/>
    <w:rsid w:val="00876BD7"/>
    <w:rsid w:val="00876D41"/>
    <w:rsid w:val="00876D4C"/>
    <w:rsid w:val="00876D8B"/>
    <w:rsid w:val="00876E2A"/>
    <w:rsid w:val="00876ECC"/>
    <w:rsid w:val="00877381"/>
    <w:rsid w:val="008773C6"/>
    <w:rsid w:val="0087757A"/>
    <w:rsid w:val="00877750"/>
    <w:rsid w:val="00877C11"/>
    <w:rsid w:val="00877F0F"/>
    <w:rsid w:val="00877F85"/>
    <w:rsid w:val="00877FA1"/>
    <w:rsid w:val="0088015D"/>
    <w:rsid w:val="0088024D"/>
    <w:rsid w:val="0088030C"/>
    <w:rsid w:val="008803C7"/>
    <w:rsid w:val="0088058E"/>
    <w:rsid w:val="008806E2"/>
    <w:rsid w:val="00880746"/>
    <w:rsid w:val="00880774"/>
    <w:rsid w:val="0088077D"/>
    <w:rsid w:val="00880A99"/>
    <w:rsid w:val="00880AF1"/>
    <w:rsid w:val="00880D6E"/>
    <w:rsid w:val="00880ED9"/>
    <w:rsid w:val="008811D5"/>
    <w:rsid w:val="0088120B"/>
    <w:rsid w:val="00881381"/>
    <w:rsid w:val="008813C3"/>
    <w:rsid w:val="00881419"/>
    <w:rsid w:val="00881440"/>
    <w:rsid w:val="00881499"/>
    <w:rsid w:val="008814F8"/>
    <w:rsid w:val="00881510"/>
    <w:rsid w:val="0088188B"/>
    <w:rsid w:val="008819C9"/>
    <w:rsid w:val="00881D4D"/>
    <w:rsid w:val="00881E1B"/>
    <w:rsid w:val="00881FA2"/>
    <w:rsid w:val="00882199"/>
    <w:rsid w:val="008823AE"/>
    <w:rsid w:val="00882435"/>
    <w:rsid w:val="008824D2"/>
    <w:rsid w:val="00882771"/>
    <w:rsid w:val="00882895"/>
    <w:rsid w:val="00882BD3"/>
    <w:rsid w:val="00882BE8"/>
    <w:rsid w:val="00882C7F"/>
    <w:rsid w:val="008832DE"/>
    <w:rsid w:val="008833B2"/>
    <w:rsid w:val="008833DB"/>
    <w:rsid w:val="0088343E"/>
    <w:rsid w:val="00883609"/>
    <w:rsid w:val="0088366B"/>
    <w:rsid w:val="008837CF"/>
    <w:rsid w:val="00883DCF"/>
    <w:rsid w:val="0088406F"/>
    <w:rsid w:val="008840DD"/>
    <w:rsid w:val="00884488"/>
    <w:rsid w:val="0088455A"/>
    <w:rsid w:val="008846B2"/>
    <w:rsid w:val="0088471B"/>
    <w:rsid w:val="0088496F"/>
    <w:rsid w:val="0088499F"/>
    <w:rsid w:val="00884D02"/>
    <w:rsid w:val="00884D23"/>
    <w:rsid w:val="00884F61"/>
    <w:rsid w:val="00884F64"/>
    <w:rsid w:val="00885182"/>
    <w:rsid w:val="008851BE"/>
    <w:rsid w:val="00885601"/>
    <w:rsid w:val="0088564A"/>
    <w:rsid w:val="00885650"/>
    <w:rsid w:val="008856BC"/>
    <w:rsid w:val="008858F0"/>
    <w:rsid w:val="0088593A"/>
    <w:rsid w:val="00885EB6"/>
    <w:rsid w:val="0088609A"/>
    <w:rsid w:val="00886274"/>
    <w:rsid w:val="008863B2"/>
    <w:rsid w:val="00886407"/>
    <w:rsid w:val="00886484"/>
    <w:rsid w:val="00886641"/>
    <w:rsid w:val="008866A3"/>
    <w:rsid w:val="00886880"/>
    <w:rsid w:val="008869AF"/>
    <w:rsid w:val="008869DC"/>
    <w:rsid w:val="00886C5C"/>
    <w:rsid w:val="00886D13"/>
    <w:rsid w:val="00886D5F"/>
    <w:rsid w:val="00887116"/>
    <w:rsid w:val="0088718B"/>
    <w:rsid w:val="008874F3"/>
    <w:rsid w:val="0088774C"/>
    <w:rsid w:val="00887877"/>
    <w:rsid w:val="008879E4"/>
    <w:rsid w:val="00887ACD"/>
    <w:rsid w:val="00887B23"/>
    <w:rsid w:val="00887B26"/>
    <w:rsid w:val="00887CB5"/>
    <w:rsid w:val="00887E36"/>
    <w:rsid w:val="00890093"/>
    <w:rsid w:val="00890234"/>
    <w:rsid w:val="00890374"/>
    <w:rsid w:val="008906EE"/>
    <w:rsid w:val="008906F3"/>
    <w:rsid w:val="00890705"/>
    <w:rsid w:val="00890936"/>
    <w:rsid w:val="00890977"/>
    <w:rsid w:val="00890AC3"/>
    <w:rsid w:val="00890AD8"/>
    <w:rsid w:val="00890D8A"/>
    <w:rsid w:val="00890F20"/>
    <w:rsid w:val="00891070"/>
    <w:rsid w:val="008911E7"/>
    <w:rsid w:val="0089125B"/>
    <w:rsid w:val="008914E4"/>
    <w:rsid w:val="008916D4"/>
    <w:rsid w:val="00891749"/>
    <w:rsid w:val="008917A3"/>
    <w:rsid w:val="00891927"/>
    <w:rsid w:val="008919FD"/>
    <w:rsid w:val="00891BE0"/>
    <w:rsid w:val="00891C76"/>
    <w:rsid w:val="00891C8C"/>
    <w:rsid w:val="00891EFF"/>
    <w:rsid w:val="00891FD3"/>
    <w:rsid w:val="00892183"/>
    <w:rsid w:val="00892856"/>
    <w:rsid w:val="008934B0"/>
    <w:rsid w:val="00893903"/>
    <w:rsid w:val="00893A7E"/>
    <w:rsid w:val="00893B1A"/>
    <w:rsid w:val="00893E1F"/>
    <w:rsid w:val="00893FCA"/>
    <w:rsid w:val="00894014"/>
    <w:rsid w:val="008940DB"/>
    <w:rsid w:val="008941D5"/>
    <w:rsid w:val="008941E3"/>
    <w:rsid w:val="008942E6"/>
    <w:rsid w:val="008943D2"/>
    <w:rsid w:val="0089440C"/>
    <w:rsid w:val="008944BB"/>
    <w:rsid w:val="008945FB"/>
    <w:rsid w:val="00894857"/>
    <w:rsid w:val="00894E21"/>
    <w:rsid w:val="008950C8"/>
    <w:rsid w:val="008951B8"/>
    <w:rsid w:val="008951F3"/>
    <w:rsid w:val="008952DA"/>
    <w:rsid w:val="0089533B"/>
    <w:rsid w:val="008954A8"/>
    <w:rsid w:val="008954FC"/>
    <w:rsid w:val="0089579B"/>
    <w:rsid w:val="00895D7C"/>
    <w:rsid w:val="00895DCB"/>
    <w:rsid w:val="00895E1C"/>
    <w:rsid w:val="00895E84"/>
    <w:rsid w:val="00895F28"/>
    <w:rsid w:val="00895F5E"/>
    <w:rsid w:val="00895FE4"/>
    <w:rsid w:val="00896200"/>
    <w:rsid w:val="008962F0"/>
    <w:rsid w:val="00896515"/>
    <w:rsid w:val="008967D0"/>
    <w:rsid w:val="00896838"/>
    <w:rsid w:val="00896972"/>
    <w:rsid w:val="008970C7"/>
    <w:rsid w:val="008971BD"/>
    <w:rsid w:val="00897221"/>
    <w:rsid w:val="00897293"/>
    <w:rsid w:val="008973A4"/>
    <w:rsid w:val="008973E6"/>
    <w:rsid w:val="00897438"/>
    <w:rsid w:val="00897439"/>
    <w:rsid w:val="00897516"/>
    <w:rsid w:val="008977E2"/>
    <w:rsid w:val="008978D8"/>
    <w:rsid w:val="00897A6B"/>
    <w:rsid w:val="00897AA7"/>
    <w:rsid w:val="00897ED9"/>
    <w:rsid w:val="008A0549"/>
    <w:rsid w:val="008A05F1"/>
    <w:rsid w:val="008A07A0"/>
    <w:rsid w:val="008A07BB"/>
    <w:rsid w:val="008A0A37"/>
    <w:rsid w:val="008A0E13"/>
    <w:rsid w:val="008A0F1B"/>
    <w:rsid w:val="008A0FFC"/>
    <w:rsid w:val="008A11B3"/>
    <w:rsid w:val="008A11D8"/>
    <w:rsid w:val="008A11E8"/>
    <w:rsid w:val="008A1441"/>
    <w:rsid w:val="008A2183"/>
    <w:rsid w:val="008A21CB"/>
    <w:rsid w:val="008A21F0"/>
    <w:rsid w:val="008A2211"/>
    <w:rsid w:val="008A22F8"/>
    <w:rsid w:val="008A23D6"/>
    <w:rsid w:val="008A26AF"/>
    <w:rsid w:val="008A27A9"/>
    <w:rsid w:val="008A2A5C"/>
    <w:rsid w:val="008A2B7D"/>
    <w:rsid w:val="008A30C8"/>
    <w:rsid w:val="008A320E"/>
    <w:rsid w:val="008A3365"/>
    <w:rsid w:val="008A35ED"/>
    <w:rsid w:val="008A36E0"/>
    <w:rsid w:val="008A3858"/>
    <w:rsid w:val="008A389F"/>
    <w:rsid w:val="008A3BE1"/>
    <w:rsid w:val="008A3C0A"/>
    <w:rsid w:val="008A3EA8"/>
    <w:rsid w:val="008A3FCE"/>
    <w:rsid w:val="008A3FD8"/>
    <w:rsid w:val="008A4061"/>
    <w:rsid w:val="008A4212"/>
    <w:rsid w:val="008A4572"/>
    <w:rsid w:val="008A4A67"/>
    <w:rsid w:val="008A4E56"/>
    <w:rsid w:val="008A4E79"/>
    <w:rsid w:val="008A4E96"/>
    <w:rsid w:val="008A4F92"/>
    <w:rsid w:val="008A52F1"/>
    <w:rsid w:val="008A5386"/>
    <w:rsid w:val="008A5442"/>
    <w:rsid w:val="008A5458"/>
    <w:rsid w:val="008A545E"/>
    <w:rsid w:val="008A56B8"/>
    <w:rsid w:val="008A5955"/>
    <w:rsid w:val="008A5958"/>
    <w:rsid w:val="008A5AA7"/>
    <w:rsid w:val="008A5F69"/>
    <w:rsid w:val="008A6031"/>
    <w:rsid w:val="008A63FE"/>
    <w:rsid w:val="008A6601"/>
    <w:rsid w:val="008A6693"/>
    <w:rsid w:val="008A6760"/>
    <w:rsid w:val="008A6906"/>
    <w:rsid w:val="008A6932"/>
    <w:rsid w:val="008A6CDD"/>
    <w:rsid w:val="008A6DA5"/>
    <w:rsid w:val="008A6FF8"/>
    <w:rsid w:val="008A7022"/>
    <w:rsid w:val="008A70D5"/>
    <w:rsid w:val="008A72A2"/>
    <w:rsid w:val="008A7303"/>
    <w:rsid w:val="008A7336"/>
    <w:rsid w:val="008A77A5"/>
    <w:rsid w:val="008A7871"/>
    <w:rsid w:val="008A78AB"/>
    <w:rsid w:val="008A78F3"/>
    <w:rsid w:val="008A7AF1"/>
    <w:rsid w:val="008A7D9C"/>
    <w:rsid w:val="008A7E23"/>
    <w:rsid w:val="008A7E76"/>
    <w:rsid w:val="008B01F6"/>
    <w:rsid w:val="008B0361"/>
    <w:rsid w:val="008B05EC"/>
    <w:rsid w:val="008B08DA"/>
    <w:rsid w:val="008B0919"/>
    <w:rsid w:val="008B0AFC"/>
    <w:rsid w:val="008B0C05"/>
    <w:rsid w:val="008B0EC3"/>
    <w:rsid w:val="008B1014"/>
    <w:rsid w:val="008B1121"/>
    <w:rsid w:val="008B1136"/>
    <w:rsid w:val="008B1644"/>
    <w:rsid w:val="008B1839"/>
    <w:rsid w:val="008B185E"/>
    <w:rsid w:val="008B1B21"/>
    <w:rsid w:val="008B1C51"/>
    <w:rsid w:val="008B1EFC"/>
    <w:rsid w:val="008B219C"/>
    <w:rsid w:val="008B27F8"/>
    <w:rsid w:val="008B2806"/>
    <w:rsid w:val="008B2A00"/>
    <w:rsid w:val="008B340F"/>
    <w:rsid w:val="008B34FB"/>
    <w:rsid w:val="008B351F"/>
    <w:rsid w:val="008B38B4"/>
    <w:rsid w:val="008B3931"/>
    <w:rsid w:val="008B3A46"/>
    <w:rsid w:val="008B3BCA"/>
    <w:rsid w:val="008B3CAC"/>
    <w:rsid w:val="008B3E8B"/>
    <w:rsid w:val="008B3FAE"/>
    <w:rsid w:val="008B40C5"/>
    <w:rsid w:val="008B4137"/>
    <w:rsid w:val="008B449C"/>
    <w:rsid w:val="008B467F"/>
    <w:rsid w:val="008B499C"/>
    <w:rsid w:val="008B4B10"/>
    <w:rsid w:val="008B4E2F"/>
    <w:rsid w:val="008B4E83"/>
    <w:rsid w:val="008B502E"/>
    <w:rsid w:val="008B50E7"/>
    <w:rsid w:val="008B5207"/>
    <w:rsid w:val="008B55E6"/>
    <w:rsid w:val="008B587D"/>
    <w:rsid w:val="008B58B4"/>
    <w:rsid w:val="008B5911"/>
    <w:rsid w:val="008B5BF5"/>
    <w:rsid w:val="008B5D6C"/>
    <w:rsid w:val="008B5DE4"/>
    <w:rsid w:val="008B5EF6"/>
    <w:rsid w:val="008B6211"/>
    <w:rsid w:val="008B6373"/>
    <w:rsid w:val="008B639D"/>
    <w:rsid w:val="008B6634"/>
    <w:rsid w:val="008B668C"/>
    <w:rsid w:val="008B6908"/>
    <w:rsid w:val="008B6D1D"/>
    <w:rsid w:val="008B6DDD"/>
    <w:rsid w:val="008B6EE9"/>
    <w:rsid w:val="008B7023"/>
    <w:rsid w:val="008B703F"/>
    <w:rsid w:val="008B708A"/>
    <w:rsid w:val="008B7208"/>
    <w:rsid w:val="008B74AA"/>
    <w:rsid w:val="008B76B7"/>
    <w:rsid w:val="008B7857"/>
    <w:rsid w:val="008B7DC2"/>
    <w:rsid w:val="008C0245"/>
    <w:rsid w:val="008C04EE"/>
    <w:rsid w:val="008C052C"/>
    <w:rsid w:val="008C075F"/>
    <w:rsid w:val="008C08D0"/>
    <w:rsid w:val="008C0A57"/>
    <w:rsid w:val="008C0A8B"/>
    <w:rsid w:val="008C0A98"/>
    <w:rsid w:val="008C0AC3"/>
    <w:rsid w:val="008C0D31"/>
    <w:rsid w:val="008C0DFD"/>
    <w:rsid w:val="008C0FF2"/>
    <w:rsid w:val="008C1021"/>
    <w:rsid w:val="008C116F"/>
    <w:rsid w:val="008C1568"/>
    <w:rsid w:val="008C15D8"/>
    <w:rsid w:val="008C172E"/>
    <w:rsid w:val="008C1AD2"/>
    <w:rsid w:val="008C1C23"/>
    <w:rsid w:val="008C2071"/>
    <w:rsid w:val="008C236A"/>
    <w:rsid w:val="008C2AA9"/>
    <w:rsid w:val="008C2B81"/>
    <w:rsid w:val="008C312F"/>
    <w:rsid w:val="008C31DC"/>
    <w:rsid w:val="008C3357"/>
    <w:rsid w:val="008C35CE"/>
    <w:rsid w:val="008C36AA"/>
    <w:rsid w:val="008C3774"/>
    <w:rsid w:val="008C3879"/>
    <w:rsid w:val="008C38C8"/>
    <w:rsid w:val="008C3BA9"/>
    <w:rsid w:val="008C3E3E"/>
    <w:rsid w:val="008C3E70"/>
    <w:rsid w:val="008C3EA5"/>
    <w:rsid w:val="008C3FC3"/>
    <w:rsid w:val="008C4143"/>
    <w:rsid w:val="008C4376"/>
    <w:rsid w:val="008C4580"/>
    <w:rsid w:val="008C491A"/>
    <w:rsid w:val="008C49F7"/>
    <w:rsid w:val="008C4C1D"/>
    <w:rsid w:val="008C4CD8"/>
    <w:rsid w:val="008C4E14"/>
    <w:rsid w:val="008C4E36"/>
    <w:rsid w:val="008C4FF2"/>
    <w:rsid w:val="008C5157"/>
    <w:rsid w:val="008C52EC"/>
    <w:rsid w:val="008C531B"/>
    <w:rsid w:val="008C55FA"/>
    <w:rsid w:val="008C5C94"/>
    <w:rsid w:val="008C5D1E"/>
    <w:rsid w:val="008C5DF0"/>
    <w:rsid w:val="008C5E64"/>
    <w:rsid w:val="008C5E94"/>
    <w:rsid w:val="008C60EE"/>
    <w:rsid w:val="008C6120"/>
    <w:rsid w:val="008C6142"/>
    <w:rsid w:val="008C6266"/>
    <w:rsid w:val="008C6955"/>
    <w:rsid w:val="008C6997"/>
    <w:rsid w:val="008C6F77"/>
    <w:rsid w:val="008C6F7B"/>
    <w:rsid w:val="008C7013"/>
    <w:rsid w:val="008C722B"/>
    <w:rsid w:val="008C7477"/>
    <w:rsid w:val="008C76A3"/>
    <w:rsid w:val="008C772C"/>
    <w:rsid w:val="008C77CC"/>
    <w:rsid w:val="008C783B"/>
    <w:rsid w:val="008C78E8"/>
    <w:rsid w:val="008C7AAE"/>
    <w:rsid w:val="008C7B55"/>
    <w:rsid w:val="008C7D02"/>
    <w:rsid w:val="008C7DBD"/>
    <w:rsid w:val="008C7E6F"/>
    <w:rsid w:val="008C7F79"/>
    <w:rsid w:val="008C7FC5"/>
    <w:rsid w:val="008D011B"/>
    <w:rsid w:val="008D016D"/>
    <w:rsid w:val="008D044A"/>
    <w:rsid w:val="008D04CF"/>
    <w:rsid w:val="008D050A"/>
    <w:rsid w:val="008D07C5"/>
    <w:rsid w:val="008D0940"/>
    <w:rsid w:val="008D0B1F"/>
    <w:rsid w:val="008D0B43"/>
    <w:rsid w:val="008D0B6B"/>
    <w:rsid w:val="008D0B8A"/>
    <w:rsid w:val="008D0CA4"/>
    <w:rsid w:val="008D0CBB"/>
    <w:rsid w:val="008D0FBB"/>
    <w:rsid w:val="008D0FBD"/>
    <w:rsid w:val="008D111B"/>
    <w:rsid w:val="008D111C"/>
    <w:rsid w:val="008D1540"/>
    <w:rsid w:val="008D1A42"/>
    <w:rsid w:val="008D1AA1"/>
    <w:rsid w:val="008D1DDF"/>
    <w:rsid w:val="008D1F96"/>
    <w:rsid w:val="008D1FC4"/>
    <w:rsid w:val="008D21C7"/>
    <w:rsid w:val="008D21CB"/>
    <w:rsid w:val="008D2375"/>
    <w:rsid w:val="008D23D4"/>
    <w:rsid w:val="008D25AA"/>
    <w:rsid w:val="008D25C6"/>
    <w:rsid w:val="008D291E"/>
    <w:rsid w:val="008D2AA5"/>
    <w:rsid w:val="008D2ADA"/>
    <w:rsid w:val="008D2B76"/>
    <w:rsid w:val="008D2C58"/>
    <w:rsid w:val="008D3023"/>
    <w:rsid w:val="008D30A4"/>
    <w:rsid w:val="008D30F3"/>
    <w:rsid w:val="008D30F6"/>
    <w:rsid w:val="008D3334"/>
    <w:rsid w:val="008D3644"/>
    <w:rsid w:val="008D3BD1"/>
    <w:rsid w:val="008D3E97"/>
    <w:rsid w:val="008D3F6B"/>
    <w:rsid w:val="008D3F6E"/>
    <w:rsid w:val="008D3FD2"/>
    <w:rsid w:val="008D4396"/>
    <w:rsid w:val="008D43A6"/>
    <w:rsid w:val="008D4483"/>
    <w:rsid w:val="008D449C"/>
    <w:rsid w:val="008D470D"/>
    <w:rsid w:val="008D48A8"/>
    <w:rsid w:val="008D4AC1"/>
    <w:rsid w:val="008D4B7A"/>
    <w:rsid w:val="008D4B96"/>
    <w:rsid w:val="008D52CA"/>
    <w:rsid w:val="008D52FC"/>
    <w:rsid w:val="008D56E3"/>
    <w:rsid w:val="008D5ACF"/>
    <w:rsid w:val="008D5AD7"/>
    <w:rsid w:val="008D5C3C"/>
    <w:rsid w:val="008D5CA0"/>
    <w:rsid w:val="008D5EE7"/>
    <w:rsid w:val="008D5F65"/>
    <w:rsid w:val="008D61C7"/>
    <w:rsid w:val="008D6391"/>
    <w:rsid w:val="008D69F8"/>
    <w:rsid w:val="008D6B2D"/>
    <w:rsid w:val="008D6B36"/>
    <w:rsid w:val="008D6FA4"/>
    <w:rsid w:val="008D7070"/>
    <w:rsid w:val="008D7671"/>
    <w:rsid w:val="008D76E6"/>
    <w:rsid w:val="008D789C"/>
    <w:rsid w:val="008D7951"/>
    <w:rsid w:val="008D7D8D"/>
    <w:rsid w:val="008E033A"/>
    <w:rsid w:val="008E0442"/>
    <w:rsid w:val="008E0C62"/>
    <w:rsid w:val="008E1081"/>
    <w:rsid w:val="008E10B9"/>
    <w:rsid w:val="008E10F7"/>
    <w:rsid w:val="008E11A8"/>
    <w:rsid w:val="008E136E"/>
    <w:rsid w:val="008E14A2"/>
    <w:rsid w:val="008E158A"/>
    <w:rsid w:val="008E168A"/>
    <w:rsid w:val="008E1717"/>
    <w:rsid w:val="008E172B"/>
    <w:rsid w:val="008E17D2"/>
    <w:rsid w:val="008E1961"/>
    <w:rsid w:val="008E1A06"/>
    <w:rsid w:val="008E1A94"/>
    <w:rsid w:val="008E1AE0"/>
    <w:rsid w:val="008E1B28"/>
    <w:rsid w:val="008E201A"/>
    <w:rsid w:val="008E20BB"/>
    <w:rsid w:val="008E216D"/>
    <w:rsid w:val="008E23A3"/>
    <w:rsid w:val="008E24BE"/>
    <w:rsid w:val="008E2672"/>
    <w:rsid w:val="008E2720"/>
    <w:rsid w:val="008E2840"/>
    <w:rsid w:val="008E28F3"/>
    <w:rsid w:val="008E2992"/>
    <w:rsid w:val="008E2A99"/>
    <w:rsid w:val="008E2B98"/>
    <w:rsid w:val="008E2F0D"/>
    <w:rsid w:val="008E3057"/>
    <w:rsid w:val="008E310B"/>
    <w:rsid w:val="008E31C9"/>
    <w:rsid w:val="008E31F6"/>
    <w:rsid w:val="008E32A4"/>
    <w:rsid w:val="008E3542"/>
    <w:rsid w:val="008E3635"/>
    <w:rsid w:val="008E366E"/>
    <w:rsid w:val="008E39E9"/>
    <w:rsid w:val="008E40FC"/>
    <w:rsid w:val="008E4277"/>
    <w:rsid w:val="008E42A2"/>
    <w:rsid w:val="008E43EE"/>
    <w:rsid w:val="008E4A63"/>
    <w:rsid w:val="008E4BBC"/>
    <w:rsid w:val="008E4C6B"/>
    <w:rsid w:val="008E4E1C"/>
    <w:rsid w:val="008E519D"/>
    <w:rsid w:val="008E5422"/>
    <w:rsid w:val="008E5451"/>
    <w:rsid w:val="008E5511"/>
    <w:rsid w:val="008E5625"/>
    <w:rsid w:val="008E616D"/>
    <w:rsid w:val="008E6472"/>
    <w:rsid w:val="008E670B"/>
    <w:rsid w:val="008E6B2F"/>
    <w:rsid w:val="008E6C0C"/>
    <w:rsid w:val="008E6C4F"/>
    <w:rsid w:val="008E6D18"/>
    <w:rsid w:val="008E7298"/>
    <w:rsid w:val="008E739E"/>
    <w:rsid w:val="008E7764"/>
    <w:rsid w:val="008E78F1"/>
    <w:rsid w:val="008E793B"/>
    <w:rsid w:val="008E7992"/>
    <w:rsid w:val="008E7A06"/>
    <w:rsid w:val="008E7E7D"/>
    <w:rsid w:val="008E7F81"/>
    <w:rsid w:val="008F0683"/>
    <w:rsid w:val="008F09B7"/>
    <w:rsid w:val="008F0A64"/>
    <w:rsid w:val="008F0ACE"/>
    <w:rsid w:val="008F0B32"/>
    <w:rsid w:val="008F0B50"/>
    <w:rsid w:val="008F0C05"/>
    <w:rsid w:val="008F0CF1"/>
    <w:rsid w:val="008F0D34"/>
    <w:rsid w:val="008F0F41"/>
    <w:rsid w:val="008F1011"/>
    <w:rsid w:val="008F117A"/>
    <w:rsid w:val="008F13C0"/>
    <w:rsid w:val="008F156D"/>
    <w:rsid w:val="008F160A"/>
    <w:rsid w:val="008F16EB"/>
    <w:rsid w:val="008F199A"/>
    <w:rsid w:val="008F1AFC"/>
    <w:rsid w:val="008F1B58"/>
    <w:rsid w:val="008F1B9D"/>
    <w:rsid w:val="008F1E40"/>
    <w:rsid w:val="008F21C8"/>
    <w:rsid w:val="008F2228"/>
    <w:rsid w:val="008F2273"/>
    <w:rsid w:val="008F22A8"/>
    <w:rsid w:val="008F23B4"/>
    <w:rsid w:val="008F2464"/>
    <w:rsid w:val="008F24AD"/>
    <w:rsid w:val="008F2657"/>
    <w:rsid w:val="008F27EB"/>
    <w:rsid w:val="008F287B"/>
    <w:rsid w:val="008F29B4"/>
    <w:rsid w:val="008F2A78"/>
    <w:rsid w:val="008F2CB2"/>
    <w:rsid w:val="008F2F2C"/>
    <w:rsid w:val="008F2FD7"/>
    <w:rsid w:val="008F3028"/>
    <w:rsid w:val="008F33B3"/>
    <w:rsid w:val="008F348B"/>
    <w:rsid w:val="008F3503"/>
    <w:rsid w:val="008F365B"/>
    <w:rsid w:val="008F366F"/>
    <w:rsid w:val="008F38A8"/>
    <w:rsid w:val="008F3CD3"/>
    <w:rsid w:val="008F3F19"/>
    <w:rsid w:val="008F3F2C"/>
    <w:rsid w:val="008F3FA6"/>
    <w:rsid w:val="008F3FED"/>
    <w:rsid w:val="008F418D"/>
    <w:rsid w:val="008F425E"/>
    <w:rsid w:val="008F4289"/>
    <w:rsid w:val="008F45AA"/>
    <w:rsid w:val="008F46E2"/>
    <w:rsid w:val="008F4BAA"/>
    <w:rsid w:val="008F4DC2"/>
    <w:rsid w:val="008F5031"/>
    <w:rsid w:val="008F5041"/>
    <w:rsid w:val="008F50B6"/>
    <w:rsid w:val="008F5260"/>
    <w:rsid w:val="008F534C"/>
    <w:rsid w:val="008F55CE"/>
    <w:rsid w:val="008F56D9"/>
    <w:rsid w:val="008F5758"/>
    <w:rsid w:val="008F5763"/>
    <w:rsid w:val="008F5784"/>
    <w:rsid w:val="008F57A7"/>
    <w:rsid w:val="008F58A1"/>
    <w:rsid w:val="008F5AC0"/>
    <w:rsid w:val="008F5B10"/>
    <w:rsid w:val="008F5E98"/>
    <w:rsid w:val="008F5EDF"/>
    <w:rsid w:val="008F5FE1"/>
    <w:rsid w:val="008F5FFE"/>
    <w:rsid w:val="008F60BF"/>
    <w:rsid w:val="008F6152"/>
    <w:rsid w:val="008F62C9"/>
    <w:rsid w:val="008F63BA"/>
    <w:rsid w:val="008F68F2"/>
    <w:rsid w:val="008F6A2C"/>
    <w:rsid w:val="008F6A53"/>
    <w:rsid w:val="008F6AC1"/>
    <w:rsid w:val="008F6BA5"/>
    <w:rsid w:val="008F6C80"/>
    <w:rsid w:val="008F6D4A"/>
    <w:rsid w:val="008F6DFC"/>
    <w:rsid w:val="008F6FFD"/>
    <w:rsid w:val="008F71CE"/>
    <w:rsid w:val="008F7476"/>
    <w:rsid w:val="008F7617"/>
    <w:rsid w:val="008F764F"/>
    <w:rsid w:val="008F796B"/>
    <w:rsid w:val="008F7A3F"/>
    <w:rsid w:val="008F7B0F"/>
    <w:rsid w:val="008F7DBB"/>
    <w:rsid w:val="009001A3"/>
    <w:rsid w:val="00900331"/>
    <w:rsid w:val="0090052B"/>
    <w:rsid w:val="009005E9"/>
    <w:rsid w:val="00900731"/>
    <w:rsid w:val="00900897"/>
    <w:rsid w:val="009008A3"/>
    <w:rsid w:val="00900D69"/>
    <w:rsid w:val="00901901"/>
    <w:rsid w:val="009019FA"/>
    <w:rsid w:val="00901B97"/>
    <w:rsid w:val="00901C3A"/>
    <w:rsid w:val="00901DC2"/>
    <w:rsid w:val="00901E46"/>
    <w:rsid w:val="0090215D"/>
    <w:rsid w:val="009023AF"/>
    <w:rsid w:val="0090240B"/>
    <w:rsid w:val="00902468"/>
    <w:rsid w:val="0090250C"/>
    <w:rsid w:val="0090271B"/>
    <w:rsid w:val="0090294E"/>
    <w:rsid w:val="00902DC8"/>
    <w:rsid w:val="00902FFF"/>
    <w:rsid w:val="009031E1"/>
    <w:rsid w:val="009032CC"/>
    <w:rsid w:val="00903306"/>
    <w:rsid w:val="0090348F"/>
    <w:rsid w:val="009034F4"/>
    <w:rsid w:val="00903567"/>
    <w:rsid w:val="009037D2"/>
    <w:rsid w:val="00903D12"/>
    <w:rsid w:val="00903E26"/>
    <w:rsid w:val="009044DF"/>
    <w:rsid w:val="009045F3"/>
    <w:rsid w:val="009046ED"/>
    <w:rsid w:val="009048D1"/>
    <w:rsid w:val="009048FE"/>
    <w:rsid w:val="00904A0D"/>
    <w:rsid w:val="00904AF0"/>
    <w:rsid w:val="00904B13"/>
    <w:rsid w:val="00904DF3"/>
    <w:rsid w:val="0090509B"/>
    <w:rsid w:val="00905141"/>
    <w:rsid w:val="009053E7"/>
    <w:rsid w:val="009054B8"/>
    <w:rsid w:val="00905897"/>
    <w:rsid w:val="0090591F"/>
    <w:rsid w:val="0090594B"/>
    <w:rsid w:val="0090597C"/>
    <w:rsid w:val="00905A62"/>
    <w:rsid w:val="00905D53"/>
    <w:rsid w:val="00905D74"/>
    <w:rsid w:val="00905EF4"/>
    <w:rsid w:val="00905FB2"/>
    <w:rsid w:val="009060BF"/>
    <w:rsid w:val="00906171"/>
    <w:rsid w:val="0090618F"/>
    <w:rsid w:val="009063B8"/>
    <w:rsid w:val="009064AC"/>
    <w:rsid w:val="009066AE"/>
    <w:rsid w:val="00906745"/>
    <w:rsid w:val="009067EE"/>
    <w:rsid w:val="00906986"/>
    <w:rsid w:val="00906C36"/>
    <w:rsid w:val="00906CB9"/>
    <w:rsid w:val="00906E58"/>
    <w:rsid w:val="0090714E"/>
    <w:rsid w:val="00907184"/>
    <w:rsid w:val="00907253"/>
    <w:rsid w:val="009076AC"/>
    <w:rsid w:val="0090771B"/>
    <w:rsid w:val="00907807"/>
    <w:rsid w:val="00907BA5"/>
    <w:rsid w:val="00907CDB"/>
    <w:rsid w:val="00907D74"/>
    <w:rsid w:val="00907E8F"/>
    <w:rsid w:val="0091001B"/>
    <w:rsid w:val="009101B5"/>
    <w:rsid w:val="00910216"/>
    <w:rsid w:val="00910390"/>
    <w:rsid w:val="009103E8"/>
    <w:rsid w:val="0091050B"/>
    <w:rsid w:val="00910590"/>
    <w:rsid w:val="0091088D"/>
    <w:rsid w:val="00910ACA"/>
    <w:rsid w:val="00910BC9"/>
    <w:rsid w:val="00910E17"/>
    <w:rsid w:val="00911089"/>
    <w:rsid w:val="009111D3"/>
    <w:rsid w:val="00911853"/>
    <w:rsid w:val="00911A5B"/>
    <w:rsid w:val="00911AC9"/>
    <w:rsid w:val="00911D35"/>
    <w:rsid w:val="00911DB4"/>
    <w:rsid w:val="00911E12"/>
    <w:rsid w:val="00912724"/>
    <w:rsid w:val="0091279B"/>
    <w:rsid w:val="009127A6"/>
    <w:rsid w:val="009127C2"/>
    <w:rsid w:val="00912829"/>
    <w:rsid w:val="00912A11"/>
    <w:rsid w:val="00912AB1"/>
    <w:rsid w:val="00912E21"/>
    <w:rsid w:val="00912EA2"/>
    <w:rsid w:val="009132D8"/>
    <w:rsid w:val="00913380"/>
    <w:rsid w:val="00913644"/>
    <w:rsid w:val="009137A2"/>
    <w:rsid w:val="00913822"/>
    <w:rsid w:val="00913924"/>
    <w:rsid w:val="0091393D"/>
    <w:rsid w:val="00913C28"/>
    <w:rsid w:val="00913E2F"/>
    <w:rsid w:val="00913E78"/>
    <w:rsid w:val="00914267"/>
    <w:rsid w:val="009144B3"/>
    <w:rsid w:val="0091465B"/>
    <w:rsid w:val="00914715"/>
    <w:rsid w:val="00914724"/>
    <w:rsid w:val="00914A22"/>
    <w:rsid w:val="00914B80"/>
    <w:rsid w:val="00914B8B"/>
    <w:rsid w:val="00914DE7"/>
    <w:rsid w:val="0091551A"/>
    <w:rsid w:val="0091556C"/>
    <w:rsid w:val="009156AC"/>
    <w:rsid w:val="00915711"/>
    <w:rsid w:val="00915796"/>
    <w:rsid w:val="009159B6"/>
    <w:rsid w:val="00915DFF"/>
    <w:rsid w:val="00915EDB"/>
    <w:rsid w:val="00915FE7"/>
    <w:rsid w:val="0091602D"/>
    <w:rsid w:val="0091605D"/>
    <w:rsid w:val="009161B3"/>
    <w:rsid w:val="0091627C"/>
    <w:rsid w:val="0091641C"/>
    <w:rsid w:val="00916485"/>
    <w:rsid w:val="009165F2"/>
    <w:rsid w:val="009167A0"/>
    <w:rsid w:val="00916A4D"/>
    <w:rsid w:val="00916B8C"/>
    <w:rsid w:val="00916E25"/>
    <w:rsid w:val="00916E63"/>
    <w:rsid w:val="00917085"/>
    <w:rsid w:val="009171F8"/>
    <w:rsid w:val="00917260"/>
    <w:rsid w:val="009177E8"/>
    <w:rsid w:val="00917806"/>
    <w:rsid w:val="00917C63"/>
    <w:rsid w:val="00917CF1"/>
    <w:rsid w:val="00920188"/>
    <w:rsid w:val="009202FA"/>
    <w:rsid w:val="0092059B"/>
    <w:rsid w:val="009205AA"/>
    <w:rsid w:val="00920630"/>
    <w:rsid w:val="009206D0"/>
    <w:rsid w:val="00920705"/>
    <w:rsid w:val="00920724"/>
    <w:rsid w:val="00920A3A"/>
    <w:rsid w:val="00920F73"/>
    <w:rsid w:val="00920F76"/>
    <w:rsid w:val="009211A3"/>
    <w:rsid w:val="009211FF"/>
    <w:rsid w:val="009212EB"/>
    <w:rsid w:val="009213B1"/>
    <w:rsid w:val="009219E2"/>
    <w:rsid w:val="00921CD6"/>
    <w:rsid w:val="00921D55"/>
    <w:rsid w:val="00921E46"/>
    <w:rsid w:val="009220AF"/>
    <w:rsid w:val="0092219C"/>
    <w:rsid w:val="0092257A"/>
    <w:rsid w:val="00922702"/>
    <w:rsid w:val="0092278C"/>
    <w:rsid w:val="00922932"/>
    <w:rsid w:val="009229AA"/>
    <w:rsid w:val="00922EF8"/>
    <w:rsid w:val="00923373"/>
    <w:rsid w:val="0092338C"/>
    <w:rsid w:val="0092340C"/>
    <w:rsid w:val="0092367E"/>
    <w:rsid w:val="009236E6"/>
    <w:rsid w:val="00923703"/>
    <w:rsid w:val="0092379D"/>
    <w:rsid w:val="00923872"/>
    <w:rsid w:val="00923D22"/>
    <w:rsid w:val="00923FA4"/>
    <w:rsid w:val="00924243"/>
    <w:rsid w:val="0092446A"/>
    <w:rsid w:val="009244AE"/>
    <w:rsid w:val="0092454B"/>
    <w:rsid w:val="0092456E"/>
    <w:rsid w:val="00924585"/>
    <w:rsid w:val="00924759"/>
    <w:rsid w:val="00924771"/>
    <w:rsid w:val="00924A93"/>
    <w:rsid w:val="00924CFB"/>
    <w:rsid w:val="0092501D"/>
    <w:rsid w:val="00925093"/>
    <w:rsid w:val="0092529A"/>
    <w:rsid w:val="009254CF"/>
    <w:rsid w:val="009254D3"/>
    <w:rsid w:val="009254F2"/>
    <w:rsid w:val="00925517"/>
    <w:rsid w:val="00925682"/>
    <w:rsid w:val="009258F9"/>
    <w:rsid w:val="0092599A"/>
    <w:rsid w:val="00925A38"/>
    <w:rsid w:val="00925D38"/>
    <w:rsid w:val="00925E88"/>
    <w:rsid w:val="00925FE0"/>
    <w:rsid w:val="009260C7"/>
    <w:rsid w:val="009261D6"/>
    <w:rsid w:val="0092624E"/>
    <w:rsid w:val="00926299"/>
    <w:rsid w:val="00926486"/>
    <w:rsid w:val="009265F6"/>
    <w:rsid w:val="009267F7"/>
    <w:rsid w:val="0092694B"/>
    <w:rsid w:val="00926AB8"/>
    <w:rsid w:val="00926B78"/>
    <w:rsid w:val="00926CC8"/>
    <w:rsid w:val="00926DCD"/>
    <w:rsid w:val="00926DD3"/>
    <w:rsid w:val="00926E0C"/>
    <w:rsid w:val="00927149"/>
    <w:rsid w:val="00927309"/>
    <w:rsid w:val="0092748A"/>
    <w:rsid w:val="00927563"/>
    <w:rsid w:val="009275DB"/>
    <w:rsid w:val="0092789F"/>
    <w:rsid w:val="009278BB"/>
    <w:rsid w:val="009278BF"/>
    <w:rsid w:val="00927CAB"/>
    <w:rsid w:val="00927D5A"/>
    <w:rsid w:val="00927F84"/>
    <w:rsid w:val="009301F6"/>
    <w:rsid w:val="00930280"/>
    <w:rsid w:val="00930376"/>
    <w:rsid w:val="00930716"/>
    <w:rsid w:val="009307BD"/>
    <w:rsid w:val="0093084D"/>
    <w:rsid w:val="00930C81"/>
    <w:rsid w:val="00930C8A"/>
    <w:rsid w:val="00930CBD"/>
    <w:rsid w:val="00930D2E"/>
    <w:rsid w:val="00930F40"/>
    <w:rsid w:val="00930F7A"/>
    <w:rsid w:val="00930F91"/>
    <w:rsid w:val="00930FA5"/>
    <w:rsid w:val="00931189"/>
    <w:rsid w:val="0093125B"/>
    <w:rsid w:val="0093147C"/>
    <w:rsid w:val="009317BB"/>
    <w:rsid w:val="009319EC"/>
    <w:rsid w:val="00931A05"/>
    <w:rsid w:val="00931DCE"/>
    <w:rsid w:val="00931DE8"/>
    <w:rsid w:val="00932066"/>
    <w:rsid w:val="009323BD"/>
    <w:rsid w:val="009323C1"/>
    <w:rsid w:val="009324C4"/>
    <w:rsid w:val="009325DE"/>
    <w:rsid w:val="009326B4"/>
    <w:rsid w:val="00932A9E"/>
    <w:rsid w:val="00932B20"/>
    <w:rsid w:val="00932C2D"/>
    <w:rsid w:val="00932D23"/>
    <w:rsid w:val="00933174"/>
    <w:rsid w:val="0093397D"/>
    <w:rsid w:val="00933A4E"/>
    <w:rsid w:val="00933B69"/>
    <w:rsid w:val="00933C35"/>
    <w:rsid w:val="00933C5A"/>
    <w:rsid w:val="00933CFE"/>
    <w:rsid w:val="00933DA7"/>
    <w:rsid w:val="00933DD8"/>
    <w:rsid w:val="00934331"/>
    <w:rsid w:val="0093442E"/>
    <w:rsid w:val="00934565"/>
    <w:rsid w:val="0093476C"/>
    <w:rsid w:val="00934AC7"/>
    <w:rsid w:val="00934E39"/>
    <w:rsid w:val="00934E60"/>
    <w:rsid w:val="00934F07"/>
    <w:rsid w:val="00935267"/>
    <w:rsid w:val="00935336"/>
    <w:rsid w:val="009353E8"/>
    <w:rsid w:val="0093552B"/>
    <w:rsid w:val="0093555D"/>
    <w:rsid w:val="00935979"/>
    <w:rsid w:val="009359F5"/>
    <w:rsid w:val="00935A53"/>
    <w:rsid w:val="00935ABA"/>
    <w:rsid w:val="00935B0F"/>
    <w:rsid w:val="00935B94"/>
    <w:rsid w:val="00935C77"/>
    <w:rsid w:val="00935D09"/>
    <w:rsid w:val="00935D8A"/>
    <w:rsid w:val="00935DF5"/>
    <w:rsid w:val="00935E00"/>
    <w:rsid w:val="009362BA"/>
    <w:rsid w:val="009363E6"/>
    <w:rsid w:val="0093643B"/>
    <w:rsid w:val="009364DE"/>
    <w:rsid w:val="009365C4"/>
    <w:rsid w:val="00936857"/>
    <w:rsid w:val="009368CB"/>
    <w:rsid w:val="00936927"/>
    <w:rsid w:val="00936C57"/>
    <w:rsid w:val="00936CAE"/>
    <w:rsid w:val="00936EBD"/>
    <w:rsid w:val="00936F63"/>
    <w:rsid w:val="00936FC8"/>
    <w:rsid w:val="0093728F"/>
    <w:rsid w:val="009375DA"/>
    <w:rsid w:val="0093771C"/>
    <w:rsid w:val="009379AD"/>
    <w:rsid w:val="00937E17"/>
    <w:rsid w:val="00937ECF"/>
    <w:rsid w:val="00940102"/>
    <w:rsid w:val="009403E2"/>
    <w:rsid w:val="00940559"/>
    <w:rsid w:val="0094064A"/>
    <w:rsid w:val="009408F5"/>
    <w:rsid w:val="00940BA9"/>
    <w:rsid w:val="00940CD8"/>
    <w:rsid w:val="00941126"/>
    <w:rsid w:val="009412A9"/>
    <w:rsid w:val="00941326"/>
    <w:rsid w:val="009415AE"/>
    <w:rsid w:val="009416D4"/>
    <w:rsid w:val="009419B5"/>
    <w:rsid w:val="00941B43"/>
    <w:rsid w:val="00941C8B"/>
    <w:rsid w:val="00941D0B"/>
    <w:rsid w:val="00941D91"/>
    <w:rsid w:val="00941F2F"/>
    <w:rsid w:val="00941F65"/>
    <w:rsid w:val="00941FBA"/>
    <w:rsid w:val="00942171"/>
    <w:rsid w:val="0094233E"/>
    <w:rsid w:val="009424BD"/>
    <w:rsid w:val="00942A91"/>
    <w:rsid w:val="00942C54"/>
    <w:rsid w:val="00942CDC"/>
    <w:rsid w:val="00942D0A"/>
    <w:rsid w:val="00942DFA"/>
    <w:rsid w:val="009431CA"/>
    <w:rsid w:val="00943256"/>
    <w:rsid w:val="0094337F"/>
    <w:rsid w:val="0094360E"/>
    <w:rsid w:val="00943987"/>
    <w:rsid w:val="009439CE"/>
    <w:rsid w:val="00943C5C"/>
    <w:rsid w:val="00943C71"/>
    <w:rsid w:val="00943DF1"/>
    <w:rsid w:val="00943E2D"/>
    <w:rsid w:val="00944004"/>
    <w:rsid w:val="009440FB"/>
    <w:rsid w:val="00944215"/>
    <w:rsid w:val="00944264"/>
    <w:rsid w:val="00944276"/>
    <w:rsid w:val="0094433C"/>
    <w:rsid w:val="009443B3"/>
    <w:rsid w:val="00944417"/>
    <w:rsid w:val="009444DD"/>
    <w:rsid w:val="009448B0"/>
    <w:rsid w:val="009448BD"/>
    <w:rsid w:val="00944A49"/>
    <w:rsid w:val="00944C46"/>
    <w:rsid w:val="00944FC9"/>
    <w:rsid w:val="009452FF"/>
    <w:rsid w:val="009455D5"/>
    <w:rsid w:val="009455E7"/>
    <w:rsid w:val="00945657"/>
    <w:rsid w:val="00945686"/>
    <w:rsid w:val="009457D7"/>
    <w:rsid w:val="009458B2"/>
    <w:rsid w:val="009458CC"/>
    <w:rsid w:val="00945ADF"/>
    <w:rsid w:val="00945BE5"/>
    <w:rsid w:val="00945DE0"/>
    <w:rsid w:val="0094628C"/>
    <w:rsid w:val="0094657B"/>
    <w:rsid w:val="00946588"/>
    <w:rsid w:val="009468DE"/>
    <w:rsid w:val="0094698D"/>
    <w:rsid w:val="00946A97"/>
    <w:rsid w:val="00946B1E"/>
    <w:rsid w:val="00947222"/>
    <w:rsid w:val="00947261"/>
    <w:rsid w:val="0094728D"/>
    <w:rsid w:val="009472E4"/>
    <w:rsid w:val="0094739D"/>
    <w:rsid w:val="00947508"/>
    <w:rsid w:val="009475C5"/>
    <w:rsid w:val="00947939"/>
    <w:rsid w:val="00947989"/>
    <w:rsid w:val="00947A08"/>
    <w:rsid w:val="00947A48"/>
    <w:rsid w:val="00947CD8"/>
    <w:rsid w:val="00947F65"/>
    <w:rsid w:val="00950028"/>
    <w:rsid w:val="00950154"/>
    <w:rsid w:val="00950555"/>
    <w:rsid w:val="00950893"/>
    <w:rsid w:val="00950B13"/>
    <w:rsid w:val="00950BE1"/>
    <w:rsid w:val="00950F05"/>
    <w:rsid w:val="00950F19"/>
    <w:rsid w:val="00950FC7"/>
    <w:rsid w:val="00951040"/>
    <w:rsid w:val="0095114D"/>
    <w:rsid w:val="00951154"/>
    <w:rsid w:val="00951190"/>
    <w:rsid w:val="009511A7"/>
    <w:rsid w:val="009512EF"/>
    <w:rsid w:val="00951319"/>
    <w:rsid w:val="0095140A"/>
    <w:rsid w:val="009517A9"/>
    <w:rsid w:val="00951929"/>
    <w:rsid w:val="00951C6C"/>
    <w:rsid w:val="009523F5"/>
    <w:rsid w:val="00952540"/>
    <w:rsid w:val="0095269F"/>
    <w:rsid w:val="0095279D"/>
    <w:rsid w:val="00952963"/>
    <w:rsid w:val="009529F0"/>
    <w:rsid w:val="00952A44"/>
    <w:rsid w:val="00952BA7"/>
    <w:rsid w:val="00952D6C"/>
    <w:rsid w:val="00952E36"/>
    <w:rsid w:val="00952E91"/>
    <w:rsid w:val="00952F97"/>
    <w:rsid w:val="00953184"/>
    <w:rsid w:val="00953256"/>
    <w:rsid w:val="00953382"/>
    <w:rsid w:val="009533F6"/>
    <w:rsid w:val="009534AE"/>
    <w:rsid w:val="009534DE"/>
    <w:rsid w:val="00953721"/>
    <w:rsid w:val="009537C9"/>
    <w:rsid w:val="00953818"/>
    <w:rsid w:val="00953915"/>
    <w:rsid w:val="00953959"/>
    <w:rsid w:val="00953A2D"/>
    <w:rsid w:val="00953A73"/>
    <w:rsid w:val="00953CD7"/>
    <w:rsid w:val="00953E3A"/>
    <w:rsid w:val="00953F36"/>
    <w:rsid w:val="00954153"/>
    <w:rsid w:val="009547B0"/>
    <w:rsid w:val="0095486F"/>
    <w:rsid w:val="0095489A"/>
    <w:rsid w:val="009548F9"/>
    <w:rsid w:val="00954A2C"/>
    <w:rsid w:val="00954A80"/>
    <w:rsid w:val="00954AF6"/>
    <w:rsid w:val="00954BFE"/>
    <w:rsid w:val="00955198"/>
    <w:rsid w:val="00955269"/>
    <w:rsid w:val="009554BD"/>
    <w:rsid w:val="00955657"/>
    <w:rsid w:val="0095567A"/>
    <w:rsid w:val="009556FC"/>
    <w:rsid w:val="00955957"/>
    <w:rsid w:val="009559F5"/>
    <w:rsid w:val="00955C75"/>
    <w:rsid w:val="00955CA1"/>
    <w:rsid w:val="00955EAF"/>
    <w:rsid w:val="0095611B"/>
    <w:rsid w:val="00956379"/>
    <w:rsid w:val="009563EC"/>
    <w:rsid w:val="0095645E"/>
    <w:rsid w:val="00956462"/>
    <w:rsid w:val="009564B9"/>
    <w:rsid w:val="00956510"/>
    <w:rsid w:val="00956E42"/>
    <w:rsid w:val="00956E93"/>
    <w:rsid w:val="00956F94"/>
    <w:rsid w:val="00957077"/>
    <w:rsid w:val="009570A3"/>
    <w:rsid w:val="00957109"/>
    <w:rsid w:val="00957397"/>
    <w:rsid w:val="009573C8"/>
    <w:rsid w:val="00957510"/>
    <w:rsid w:val="00957762"/>
    <w:rsid w:val="0095778F"/>
    <w:rsid w:val="009577B9"/>
    <w:rsid w:val="009578A1"/>
    <w:rsid w:val="009579E3"/>
    <w:rsid w:val="00957B6D"/>
    <w:rsid w:val="00957E82"/>
    <w:rsid w:val="009601E4"/>
    <w:rsid w:val="00960532"/>
    <w:rsid w:val="009605E7"/>
    <w:rsid w:val="0096079C"/>
    <w:rsid w:val="009609DA"/>
    <w:rsid w:val="00960AD2"/>
    <w:rsid w:val="00960B71"/>
    <w:rsid w:val="00960B75"/>
    <w:rsid w:val="00960BA3"/>
    <w:rsid w:val="00960ED8"/>
    <w:rsid w:val="00960EDA"/>
    <w:rsid w:val="00960F75"/>
    <w:rsid w:val="00961208"/>
    <w:rsid w:val="009613F4"/>
    <w:rsid w:val="00961558"/>
    <w:rsid w:val="009616C8"/>
    <w:rsid w:val="009617C0"/>
    <w:rsid w:val="00961A45"/>
    <w:rsid w:val="00961A79"/>
    <w:rsid w:val="00962086"/>
    <w:rsid w:val="0096213B"/>
    <w:rsid w:val="00962537"/>
    <w:rsid w:val="00962696"/>
    <w:rsid w:val="00962793"/>
    <w:rsid w:val="0096299A"/>
    <w:rsid w:val="009629BB"/>
    <w:rsid w:val="00962A16"/>
    <w:rsid w:val="00962D0A"/>
    <w:rsid w:val="00962E44"/>
    <w:rsid w:val="00962E7D"/>
    <w:rsid w:val="009630DB"/>
    <w:rsid w:val="0096350C"/>
    <w:rsid w:val="009635C6"/>
    <w:rsid w:val="0096389C"/>
    <w:rsid w:val="0096392B"/>
    <w:rsid w:val="00963E9F"/>
    <w:rsid w:val="00963FA5"/>
    <w:rsid w:val="009642B2"/>
    <w:rsid w:val="00964542"/>
    <w:rsid w:val="00964587"/>
    <w:rsid w:val="009645C2"/>
    <w:rsid w:val="00964664"/>
    <w:rsid w:val="00964723"/>
    <w:rsid w:val="00964899"/>
    <w:rsid w:val="00964C22"/>
    <w:rsid w:val="00964DAD"/>
    <w:rsid w:val="00964E06"/>
    <w:rsid w:val="00964E0A"/>
    <w:rsid w:val="00964E8F"/>
    <w:rsid w:val="00964F98"/>
    <w:rsid w:val="009655E0"/>
    <w:rsid w:val="009656DC"/>
    <w:rsid w:val="00965702"/>
    <w:rsid w:val="00965B04"/>
    <w:rsid w:val="00965BF5"/>
    <w:rsid w:val="00965D96"/>
    <w:rsid w:val="00965F0D"/>
    <w:rsid w:val="00965F36"/>
    <w:rsid w:val="00966001"/>
    <w:rsid w:val="009662F8"/>
    <w:rsid w:val="009663BE"/>
    <w:rsid w:val="009663C4"/>
    <w:rsid w:val="0096657D"/>
    <w:rsid w:val="009667E2"/>
    <w:rsid w:val="009667F7"/>
    <w:rsid w:val="0096680B"/>
    <w:rsid w:val="00966880"/>
    <w:rsid w:val="009669ED"/>
    <w:rsid w:val="00966B04"/>
    <w:rsid w:val="00966DB7"/>
    <w:rsid w:val="00966EB2"/>
    <w:rsid w:val="0096746C"/>
    <w:rsid w:val="0096749F"/>
    <w:rsid w:val="009674F9"/>
    <w:rsid w:val="00967654"/>
    <w:rsid w:val="009676D8"/>
    <w:rsid w:val="0096778A"/>
    <w:rsid w:val="009677AE"/>
    <w:rsid w:val="00967BB6"/>
    <w:rsid w:val="00967FB3"/>
    <w:rsid w:val="009700E0"/>
    <w:rsid w:val="0097011F"/>
    <w:rsid w:val="00970588"/>
    <w:rsid w:val="0097058A"/>
    <w:rsid w:val="00970654"/>
    <w:rsid w:val="009708FE"/>
    <w:rsid w:val="00970A58"/>
    <w:rsid w:val="00970B11"/>
    <w:rsid w:val="00970B14"/>
    <w:rsid w:val="00970BE6"/>
    <w:rsid w:val="00970BF0"/>
    <w:rsid w:val="00970EDD"/>
    <w:rsid w:val="00970FF8"/>
    <w:rsid w:val="00971226"/>
    <w:rsid w:val="009712C1"/>
    <w:rsid w:val="0097184D"/>
    <w:rsid w:val="00971974"/>
    <w:rsid w:val="00971AB8"/>
    <w:rsid w:val="00971B4B"/>
    <w:rsid w:val="00971C0D"/>
    <w:rsid w:val="00971FA6"/>
    <w:rsid w:val="0097218F"/>
    <w:rsid w:val="009721FD"/>
    <w:rsid w:val="00972477"/>
    <w:rsid w:val="0097250D"/>
    <w:rsid w:val="009725B0"/>
    <w:rsid w:val="009725B7"/>
    <w:rsid w:val="0097266A"/>
    <w:rsid w:val="009726A6"/>
    <w:rsid w:val="00972751"/>
    <w:rsid w:val="009727D2"/>
    <w:rsid w:val="0097298E"/>
    <w:rsid w:val="00972C5F"/>
    <w:rsid w:val="00972CB4"/>
    <w:rsid w:val="00972DB8"/>
    <w:rsid w:val="00972EE5"/>
    <w:rsid w:val="00972F74"/>
    <w:rsid w:val="0097305A"/>
    <w:rsid w:val="009731A8"/>
    <w:rsid w:val="0097323C"/>
    <w:rsid w:val="00973292"/>
    <w:rsid w:val="009737EC"/>
    <w:rsid w:val="00973ECD"/>
    <w:rsid w:val="009741AB"/>
    <w:rsid w:val="00974664"/>
    <w:rsid w:val="00974863"/>
    <w:rsid w:val="00974951"/>
    <w:rsid w:val="00974BBB"/>
    <w:rsid w:val="00974E2E"/>
    <w:rsid w:val="00974EAD"/>
    <w:rsid w:val="0097527B"/>
    <w:rsid w:val="00975390"/>
    <w:rsid w:val="0097563D"/>
    <w:rsid w:val="009756A3"/>
    <w:rsid w:val="00975935"/>
    <w:rsid w:val="00975A47"/>
    <w:rsid w:val="00975A6C"/>
    <w:rsid w:val="00975E39"/>
    <w:rsid w:val="00975EC0"/>
    <w:rsid w:val="0097628B"/>
    <w:rsid w:val="0097643B"/>
    <w:rsid w:val="009765B8"/>
    <w:rsid w:val="009766C5"/>
    <w:rsid w:val="00976718"/>
    <w:rsid w:val="0097690C"/>
    <w:rsid w:val="00976B6C"/>
    <w:rsid w:val="00976C1D"/>
    <w:rsid w:val="00976E86"/>
    <w:rsid w:val="00976F5D"/>
    <w:rsid w:val="00977030"/>
    <w:rsid w:val="009771BF"/>
    <w:rsid w:val="0097726B"/>
    <w:rsid w:val="0097732E"/>
    <w:rsid w:val="00977995"/>
    <w:rsid w:val="0097799B"/>
    <w:rsid w:val="00977A82"/>
    <w:rsid w:val="00977D08"/>
    <w:rsid w:val="00980081"/>
    <w:rsid w:val="00980109"/>
    <w:rsid w:val="00980194"/>
    <w:rsid w:val="009805E0"/>
    <w:rsid w:val="009807CA"/>
    <w:rsid w:val="00980802"/>
    <w:rsid w:val="0098084C"/>
    <w:rsid w:val="0098092E"/>
    <w:rsid w:val="009809AC"/>
    <w:rsid w:val="00980B72"/>
    <w:rsid w:val="00980D14"/>
    <w:rsid w:val="00980E10"/>
    <w:rsid w:val="00980E9E"/>
    <w:rsid w:val="009812D0"/>
    <w:rsid w:val="009815AE"/>
    <w:rsid w:val="009815DF"/>
    <w:rsid w:val="009816E2"/>
    <w:rsid w:val="0098188D"/>
    <w:rsid w:val="00981A8F"/>
    <w:rsid w:val="00981AE9"/>
    <w:rsid w:val="00981B1C"/>
    <w:rsid w:val="00981B2C"/>
    <w:rsid w:val="00981B6C"/>
    <w:rsid w:val="00981C39"/>
    <w:rsid w:val="0098220D"/>
    <w:rsid w:val="00982347"/>
    <w:rsid w:val="0098237C"/>
    <w:rsid w:val="00982396"/>
    <w:rsid w:val="0098239D"/>
    <w:rsid w:val="00982520"/>
    <w:rsid w:val="009826AB"/>
    <w:rsid w:val="00982766"/>
    <w:rsid w:val="009828D4"/>
    <w:rsid w:val="00982B63"/>
    <w:rsid w:val="00982BA4"/>
    <w:rsid w:val="00982EBE"/>
    <w:rsid w:val="00982FCA"/>
    <w:rsid w:val="009830FB"/>
    <w:rsid w:val="0098310A"/>
    <w:rsid w:val="00983585"/>
    <w:rsid w:val="00983832"/>
    <w:rsid w:val="00983883"/>
    <w:rsid w:val="009839AE"/>
    <w:rsid w:val="009839B3"/>
    <w:rsid w:val="009839CC"/>
    <w:rsid w:val="00983A35"/>
    <w:rsid w:val="0098414D"/>
    <w:rsid w:val="009841AD"/>
    <w:rsid w:val="0098450B"/>
    <w:rsid w:val="0098462D"/>
    <w:rsid w:val="009848A7"/>
    <w:rsid w:val="00984B22"/>
    <w:rsid w:val="00984E2E"/>
    <w:rsid w:val="00984E44"/>
    <w:rsid w:val="0098517F"/>
    <w:rsid w:val="0098522B"/>
    <w:rsid w:val="00985249"/>
    <w:rsid w:val="0098528C"/>
    <w:rsid w:val="00985C27"/>
    <w:rsid w:val="00985CF3"/>
    <w:rsid w:val="00985FCC"/>
    <w:rsid w:val="00986156"/>
    <w:rsid w:val="009863C8"/>
    <w:rsid w:val="009866CD"/>
    <w:rsid w:val="00986769"/>
    <w:rsid w:val="00986B51"/>
    <w:rsid w:val="00986F59"/>
    <w:rsid w:val="00986FBD"/>
    <w:rsid w:val="00987079"/>
    <w:rsid w:val="0098761A"/>
    <w:rsid w:val="009876BE"/>
    <w:rsid w:val="00987750"/>
    <w:rsid w:val="00987AFE"/>
    <w:rsid w:val="00987B1C"/>
    <w:rsid w:val="00987B5E"/>
    <w:rsid w:val="00987E5C"/>
    <w:rsid w:val="00987E96"/>
    <w:rsid w:val="00987FEA"/>
    <w:rsid w:val="0099016A"/>
    <w:rsid w:val="0099026E"/>
    <w:rsid w:val="009906B3"/>
    <w:rsid w:val="00990F24"/>
    <w:rsid w:val="00991013"/>
    <w:rsid w:val="0099106C"/>
    <w:rsid w:val="009910AB"/>
    <w:rsid w:val="0099195B"/>
    <w:rsid w:val="0099198D"/>
    <w:rsid w:val="009919AB"/>
    <w:rsid w:val="00991ADC"/>
    <w:rsid w:val="00991CB6"/>
    <w:rsid w:val="00991DB4"/>
    <w:rsid w:val="00991E48"/>
    <w:rsid w:val="00991E6D"/>
    <w:rsid w:val="00991FDE"/>
    <w:rsid w:val="00992098"/>
    <w:rsid w:val="009920A2"/>
    <w:rsid w:val="00992100"/>
    <w:rsid w:val="00992257"/>
    <w:rsid w:val="009924F3"/>
    <w:rsid w:val="009929F0"/>
    <w:rsid w:val="00992A88"/>
    <w:rsid w:val="00992BC8"/>
    <w:rsid w:val="00992D21"/>
    <w:rsid w:val="00992D32"/>
    <w:rsid w:val="00992E52"/>
    <w:rsid w:val="00992F3D"/>
    <w:rsid w:val="009932E3"/>
    <w:rsid w:val="00993420"/>
    <w:rsid w:val="009934EF"/>
    <w:rsid w:val="00993948"/>
    <w:rsid w:val="00993A38"/>
    <w:rsid w:val="00993E5C"/>
    <w:rsid w:val="00994045"/>
    <w:rsid w:val="00994287"/>
    <w:rsid w:val="0099441F"/>
    <w:rsid w:val="00994486"/>
    <w:rsid w:val="009944C7"/>
    <w:rsid w:val="009945CE"/>
    <w:rsid w:val="0099475A"/>
    <w:rsid w:val="0099485A"/>
    <w:rsid w:val="00994A3F"/>
    <w:rsid w:val="00994BFF"/>
    <w:rsid w:val="00994CB7"/>
    <w:rsid w:val="00994CCC"/>
    <w:rsid w:val="00994D17"/>
    <w:rsid w:val="00994D3A"/>
    <w:rsid w:val="00994DE5"/>
    <w:rsid w:val="00995202"/>
    <w:rsid w:val="0099535F"/>
    <w:rsid w:val="009957B1"/>
    <w:rsid w:val="00995909"/>
    <w:rsid w:val="00995A21"/>
    <w:rsid w:val="00995ABE"/>
    <w:rsid w:val="00995B20"/>
    <w:rsid w:val="00995BE0"/>
    <w:rsid w:val="00995C5A"/>
    <w:rsid w:val="009960F2"/>
    <w:rsid w:val="009962B6"/>
    <w:rsid w:val="009962DA"/>
    <w:rsid w:val="009963AB"/>
    <w:rsid w:val="009968CD"/>
    <w:rsid w:val="00996A95"/>
    <w:rsid w:val="00996ABE"/>
    <w:rsid w:val="00996DC1"/>
    <w:rsid w:val="00996F47"/>
    <w:rsid w:val="0099738F"/>
    <w:rsid w:val="009973AD"/>
    <w:rsid w:val="0099740B"/>
    <w:rsid w:val="009975F7"/>
    <w:rsid w:val="009979DA"/>
    <w:rsid w:val="00997B56"/>
    <w:rsid w:val="00997C24"/>
    <w:rsid w:val="00997CDC"/>
    <w:rsid w:val="00997D43"/>
    <w:rsid w:val="00997D72"/>
    <w:rsid w:val="00997EC5"/>
    <w:rsid w:val="00997FA6"/>
    <w:rsid w:val="009A023F"/>
    <w:rsid w:val="009A026A"/>
    <w:rsid w:val="009A0318"/>
    <w:rsid w:val="009A0351"/>
    <w:rsid w:val="009A03E9"/>
    <w:rsid w:val="009A0529"/>
    <w:rsid w:val="009A0655"/>
    <w:rsid w:val="009A0781"/>
    <w:rsid w:val="009A07BB"/>
    <w:rsid w:val="009A084A"/>
    <w:rsid w:val="009A0CCB"/>
    <w:rsid w:val="009A0E5E"/>
    <w:rsid w:val="009A0E91"/>
    <w:rsid w:val="009A1033"/>
    <w:rsid w:val="009A138B"/>
    <w:rsid w:val="009A13AB"/>
    <w:rsid w:val="009A154D"/>
    <w:rsid w:val="009A163B"/>
    <w:rsid w:val="009A18D8"/>
    <w:rsid w:val="009A18DF"/>
    <w:rsid w:val="009A19DA"/>
    <w:rsid w:val="009A19E4"/>
    <w:rsid w:val="009A19FE"/>
    <w:rsid w:val="009A1B3F"/>
    <w:rsid w:val="009A1CC2"/>
    <w:rsid w:val="009A201B"/>
    <w:rsid w:val="009A211E"/>
    <w:rsid w:val="009A21A3"/>
    <w:rsid w:val="009A2222"/>
    <w:rsid w:val="009A2260"/>
    <w:rsid w:val="009A24AB"/>
    <w:rsid w:val="009A2884"/>
    <w:rsid w:val="009A2B73"/>
    <w:rsid w:val="009A2BF6"/>
    <w:rsid w:val="009A2CC2"/>
    <w:rsid w:val="009A2DA2"/>
    <w:rsid w:val="009A3237"/>
    <w:rsid w:val="009A3338"/>
    <w:rsid w:val="009A34EA"/>
    <w:rsid w:val="009A3AC7"/>
    <w:rsid w:val="009A3C33"/>
    <w:rsid w:val="009A4193"/>
    <w:rsid w:val="009A4202"/>
    <w:rsid w:val="009A4207"/>
    <w:rsid w:val="009A4325"/>
    <w:rsid w:val="009A43CD"/>
    <w:rsid w:val="009A44CF"/>
    <w:rsid w:val="009A4636"/>
    <w:rsid w:val="009A4887"/>
    <w:rsid w:val="009A499B"/>
    <w:rsid w:val="009A4A64"/>
    <w:rsid w:val="009A4AFF"/>
    <w:rsid w:val="009A4BD2"/>
    <w:rsid w:val="009A4C18"/>
    <w:rsid w:val="009A4E16"/>
    <w:rsid w:val="009A4E59"/>
    <w:rsid w:val="009A4ECB"/>
    <w:rsid w:val="009A4F47"/>
    <w:rsid w:val="009A4F53"/>
    <w:rsid w:val="009A5046"/>
    <w:rsid w:val="009A507A"/>
    <w:rsid w:val="009A515D"/>
    <w:rsid w:val="009A53D5"/>
    <w:rsid w:val="009A5745"/>
    <w:rsid w:val="009A5B25"/>
    <w:rsid w:val="009A5DDF"/>
    <w:rsid w:val="009A5DED"/>
    <w:rsid w:val="009A5E5A"/>
    <w:rsid w:val="009A6028"/>
    <w:rsid w:val="009A6302"/>
    <w:rsid w:val="009A64C0"/>
    <w:rsid w:val="009A670D"/>
    <w:rsid w:val="009A6B33"/>
    <w:rsid w:val="009A6DDA"/>
    <w:rsid w:val="009A6EB2"/>
    <w:rsid w:val="009A70EA"/>
    <w:rsid w:val="009A71F4"/>
    <w:rsid w:val="009A749E"/>
    <w:rsid w:val="009A74BC"/>
    <w:rsid w:val="009A79AD"/>
    <w:rsid w:val="009A7CC4"/>
    <w:rsid w:val="009A7D0D"/>
    <w:rsid w:val="009A7D19"/>
    <w:rsid w:val="009A7DDD"/>
    <w:rsid w:val="009A7FAD"/>
    <w:rsid w:val="009B02C5"/>
    <w:rsid w:val="009B0387"/>
    <w:rsid w:val="009B0486"/>
    <w:rsid w:val="009B0942"/>
    <w:rsid w:val="009B09D9"/>
    <w:rsid w:val="009B0A10"/>
    <w:rsid w:val="009B0DFE"/>
    <w:rsid w:val="009B0EC1"/>
    <w:rsid w:val="009B0F1A"/>
    <w:rsid w:val="009B0F30"/>
    <w:rsid w:val="009B10CF"/>
    <w:rsid w:val="009B1224"/>
    <w:rsid w:val="009B12DC"/>
    <w:rsid w:val="009B13E3"/>
    <w:rsid w:val="009B1782"/>
    <w:rsid w:val="009B1A52"/>
    <w:rsid w:val="009B1C39"/>
    <w:rsid w:val="009B1F21"/>
    <w:rsid w:val="009B2307"/>
    <w:rsid w:val="009B24AA"/>
    <w:rsid w:val="009B2A66"/>
    <w:rsid w:val="009B2BE6"/>
    <w:rsid w:val="009B2ED2"/>
    <w:rsid w:val="009B2EE1"/>
    <w:rsid w:val="009B318D"/>
    <w:rsid w:val="009B31B2"/>
    <w:rsid w:val="009B3272"/>
    <w:rsid w:val="009B327A"/>
    <w:rsid w:val="009B35ED"/>
    <w:rsid w:val="009B36BF"/>
    <w:rsid w:val="009B36C7"/>
    <w:rsid w:val="009B3816"/>
    <w:rsid w:val="009B3986"/>
    <w:rsid w:val="009B3A2A"/>
    <w:rsid w:val="009B3A44"/>
    <w:rsid w:val="009B3A89"/>
    <w:rsid w:val="009B3C0F"/>
    <w:rsid w:val="009B3E90"/>
    <w:rsid w:val="009B3E9C"/>
    <w:rsid w:val="009B3EE4"/>
    <w:rsid w:val="009B3FD3"/>
    <w:rsid w:val="009B3FF4"/>
    <w:rsid w:val="009B426E"/>
    <w:rsid w:val="009B44F5"/>
    <w:rsid w:val="009B4684"/>
    <w:rsid w:val="009B4752"/>
    <w:rsid w:val="009B4831"/>
    <w:rsid w:val="009B4956"/>
    <w:rsid w:val="009B495A"/>
    <w:rsid w:val="009B4993"/>
    <w:rsid w:val="009B49E6"/>
    <w:rsid w:val="009B4A6A"/>
    <w:rsid w:val="009B4D97"/>
    <w:rsid w:val="009B4DD6"/>
    <w:rsid w:val="009B4E05"/>
    <w:rsid w:val="009B516B"/>
    <w:rsid w:val="009B51D2"/>
    <w:rsid w:val="009B522B"/>
    <w:rsid w:val="009B5249"/>
    <w:rsid w:val="009B5323"/>
    <w:rsid w:val="009B5447"/>
    <w:rsid w:val="009B5555"/>
    <w:rsid w:val="009B557D"/>
    <w:rsid w:val="009B5818"/>
    <w:rsid w:val="009B5A87"/>
    <w:rsid w:val="009B5B75"/>
    <w:rsid w:val="009B5C69"/>
    <w:rsid w:val="009B5DC8"/>
    <w:rsid w:val="009B5E28"/>
    <w:rsid w:val="009B5FCA"/>
    <w:rsid w:val="009B5FCE"/>
    <w:rsid w:val="009B60B7"/>
    <w:rsid w:val="009B626F"/>
    <w:rsid w:val="009B684B"/>
    <w:rsid w:val="009B6877"/>
    <w:rsid w:val="009B6D0B"/>
    <w:rsid w:val="009B7186"/>
    <w:rsid w:val="009B7301"/>
    <w:rsid w:val="009B7338"/>
    <w:rsid w:val="009B742D"/>
    <w:rsid w:val="009B74CD"/>
    <w:rsid w:val="009B752B"/>
    <w:rsid w:val="009B762A"/>
    <w:rsid w:val="009B765F"/>
    <w:rsid w:val="009B7727"/>
    <w:rsid w:val="009B7755"/>
    <w:rsid w:val="009B782A"/>
    <w:rsid w:val="009B7B83"/>
    <w:rsid w:val="009C02B5"/>
    <w:rsid w:val="009C04E9"/>
    <w:rsid w:val="009C0A55"/>
    <w:rsid w:val="009C0CF6"/>
    <w:rsid w:val="009C0F25"/>
    <w:rsid w:val="009C0F71"/>
    <w:rsid w:val="009C15A6"/>
    <w:rsid w:val="009C1658"/>
    <w:rsid w:val="009C17D0"/>
    <w:rsid w:val="009C17DB"/>
    <w:rsid w:val="009C1BB9"/>
    <w:rsid w:val="009C1BE7"/>
    <w:rsid w:val="009C1D3E"/>
    <w:rsid w:val="009C1F1A"/>
    <w:rsid w:val="009C1F8A"/>
    <w:rsid w:val="009C221B"/>
    <w:rsid w:val="009C22D7"/>
    <w:rsid w:val="009C260A"/>
    <w:rsid w:val="009C261C"/>
    <w:rsid w:val="009C2843"/>
    <w:rsid w:val="009C28F7"/>
    <w:rsid w:val="009C2AA1"/>
    <w:rsid w:val="009C2B6B"/>
    <w:rsid w:val="009C2B70"/>
    <w:rsid w:val="009C2B95"/>
    <w:rsid w:val="009C36EB"/>
    <w:rsid w:val="009C3736"/>
    <w:rsid w:val="009C3A27"/>
    <w:rsid w:val="009C3BCC"/>
    <w:rsid w:val="009C3C5E"/>
    <w:rsid w:val="009C3CDF"/>
    <w:rsid w:val="009C3DB0"/>
    <w:rsid w:val="009C3DDF"/>
    <w:rsid w:val="009C3EB3"/>
    <w:rsid w:val="009C40AD"/>
    <w:rsid w:val="009C41CC"/>
    <w:rsid w:val="009C4214"/>
    <w:rsid w:val="009C426D"/>
    <w:rsid w:val="009C4319"/>
    <w:rsid w:val="009C4349"/>
    <w:rsid w:val="009C44DC"/>
    <w:rsid w:val="009C451B"/>
    <w:rsid w:val="009C46AA"/>
    <w:rsid w:val="009C46C5"/>
    <w:rsid w:val="009C485A"/>
    <w:rsid w:val="009C4941"/>
    <w:rsid w:val="009C4A3A"/>
    <w:rsid w:val="009C4A4D"/>
    <w:rsid w:val="009C4B75"/>
    <w:rsid w:val="009C4BA4"/>
    <w:rsid w:val="009C4C15"/>
    <w:rsid w:val="009C4CED"/>
    <w:rsid w:val="009C4FEC"/>
    <w:rsid w:val="009C51C4"/>
    <w:rsid w:val="009C52F0"/>
    <w:rsid w:val="009C531D"/>
    <w:rsid w:val="009C5364"/>
    <w:rsid w:val="009C538E"/>
    <w:rsid w:val="009C54F8"/>
    <w:rsid w:val="009C56DF"/>
    <w:rsid w:val="009C577C"/>
    <w:rsid w:val="009C57F3"/>
    <w:rsid w:val="009C5C47"/>
    <w:rsid w:val="009C5C9F"/>
    <w:rsid w:val="009C5E31"/>
    <w:rsid w:val="009C6096"/>
    <w:rsid w:val="009C61C3"/>
    <w:rsid w:val="009C61C5"/>
    <w:rsid w:val="009C6334"/>
    <w:rsid w:val="009C658E"/>
    <w:rsid w:val="009C65D8"/>
    <w:rsid w:val="009C66A0"/>
    <w:rsid w:val="009C6714"/>
    <w:rsid w:val="009C6823"/>
    <w:rsid w:val="009C6838"/>
    <w:rsid w:val="009C683B"/>
    <w:rsid w:val="009C690C"/>
    <w:rsid w:val="009C69C3"/>
    <w:rsid w:val="009C6A24"/>
    <w:rsid w:val="009C6AD2"/>
    <w:rsid w:val="009C6FFC"/>
    <w:rsid w:val="009C711B"/>
    <w:rsid w:val="009C73C4"/>
    <w:rsid w:val="009C751A"/>
    <w:rsid w:val="009C7845"/>
    <w:rsid w:val="009C7B3A"/>
    <w:rsid w:val="009C7BE7"/>
    <w:rsid w:val="009C7E4D"/>
    <w:rsid w:val="009C7F43"/>
    <w:rsid w:val="009C7FC1"/>
    <w:rsid w:val="009D00C9"/>
    <w:rsid w:val="009D01FE"/>
    <w:rsid w:val="009D0514"/>
    <w:rsid w:val="009D05B8"/>
    <w:rsid w:val="009D0603"/>
    <w:rsid w:val="009D0607"/>
    <w:rsid w:val="009D0719"/>
    <w:rsid w:val="009D09EB"/>
    <w:rsid w:val="009D0A3E"/>
    <w:rsid w:val="009D0FA9"/>
    <w:rsid w:val="009D1332"/>
    <w:rsid w:val="009D1352"/>
    <w:rsid w:val="009D1500"/>
    <w:rsid w:val="009D15C1"/>
    <w:rsid w:val="009D1734"/>
    <w:rsid w:val="009D18F7"/>
    <w:rsid w:val="009D1A04"/>
    <w:rsid w:val="009D1DBD"/>
    <w:rsid w:val="009D1DF7"/>
    <w:rsid w:val="009D1E8E"/>
    <w:rsid w:val="009D1FCA"/>
    <w:rsid w:val="009D213F"/>
    <w:rsid w:val="009D21BB"/>
    <w:rsid w:val="009D2278"/>
    <w:rsid w:val="009D2286"/>
    <w:rsid w:val="009D22F9"/>
    <w:rsid w:val="009D247A"/>
    <w:rsid w:val="009D26D3"/>
    <w:rsid w:val="009D296A"/>
    <w:rsid w:val="009D298F"/>
    <w:rsid w:val="009D2AE6"/>
    <w:rsid w:val="009D2B57"/>
    <w:rsid w:val="009D2BC2"/>
    <w:rsid w:val="009D2C4F"/>
    <w:rsid w:val="009D2E27"/>
    <w:rsid w:val="009D35B8"/>
    <w:rsid w:val="009D3CEB"/>
    <w:rsid w:val="009D3D92"/>
    <w:rsid w:val="009D3E28"/>
    <w:rsid w:val="009D4105"/>
    <w:rsid w:val="009D4169"/>
    <w:rsid w:val="009D418D"/>
    <w:rsid w:val="009D4192"/>
    <w:rsid w:val="009D43D2"/>
    <w:rsid w:val="009D449A"/>
    <w:rsid w:val="009D4540"/>
    <w:rsid w:val="009D467F"/>
    <w:rsid w:val="009D46D2"/>
    <w:rsid w:val="009D472D"/>
    <w:rsid w:val="009D4BFD"/>
    <w:rsid w:val="009D4ED5"/>
    <w:rsid w:val="009D4F1C"/>
    <w:rsid w:val="009D4FBB"/>
    <w:rsid w:val="009D5250"/>
    <w:rsid w:val="009D53E7"/>
    <w:rsid w:val="009D5453"/>
    <w:rsid w:val="009D55D1"/>
    <w:rsid w:val="009D5682"/>
    <w:rsid w:val="009D5745"/>
    <w:rsid w:val="009D58C2"/>
    <w:rsid w:val="009D58C6"/>
    <w:rsid w:val="009D612E"/>
    <w:rsid w:val="009D64B5"/>
    <w:rsid w:val="009D6802"/>
    <w:rsid w:val="009D6A0B"/>
    <w:rsid w:val="009D6A18"/>
    <w:rsid w:val="009D6BE2"/>
    <w:rsid w:val="009D6C21"/>
    <w:rsid w:val="009D6DA1"/>
    <w:rsid w:val="009D6DD1"/>
    <w:rsid w:val="009D6E66"/>
    <w:rsid w:val="009D7037"/>
    <w:rsid w:val="009D71EA"/>
    <w:rsid w:val="009D727F"/>
    <w:rsid w:val="009D7354"/>
    <w:rsid w:val="009D7512"/>
    <w:rsid w:val="009D751B"/>
    <w:rsid w:val="009D75E5"/>
    <w:rsid w:val="009D76E4"/>
    <w:rsid w:val="009D7A59"/>
    <w:rsid w:val="009D7E67"/>
    <w:rsid w:val="009D7EB5"/>
    <w:rsid w:val="009D7EF0"/>
    <w:rsid w:val="009E00C1"/>
    <w:rsid w:val="009E0217"/>
    <w:rsid w:val="009E02A5"/>
    <w:rsid w:val="009E03F0"/>
    <w:rsid w:val="009E04D2"/>
    <w:rsid w:val="009E04EC"/>
    <w:rsid w:val="009E060C"/>
    <w:rsid w:val="009E0652"/>
    <w:rsid w:val="009E074A"/>
    <w:rsid w:val="009E0A56"/>
    <w:rsid w:val="009E0CC4"/>
    <w:rsid w:val="009E0DB3"/>
    <w:rsid w:val="009E0E52"/>
    <w:rsid w:val="009E0EC3"/>
    <w:rsid w:val="009E1072"/>
    <w:rsid w:val="009E1394"/>
    <w:rsid w:val="009E14B0"/>
    <w:rsid w:val="009E14C8"/>
    <w:rsid w:val="009E1741"/>
    <w:rsid w:val="009E194D"/>
    <w:rsid w:val="009E1B4A"/>
    <w:rsid w:val="009E1C01"/>
    <w:rsid w:val="009E1C83"/>
    <w:rsid w:val="009E1CEC"/>
    <w:rsid w:val="009E1D5F"/>
    <w:rsid w:val="009E1F3E"/>
    <w:rsid w:val="009E1F43"/>
    <w:rsid w:val="009E23C9"/>
    <w:rsid w:val="009E2560"/>
    <w:rsid w:val="009E25E2"/>
    <w:rsid w:val="009E2647"/>
    <w:rsid w:val="009E27E3"/>
    <w:rsid w:val="009E2867"/>
    <w:rsid w:val="009E29C4"/>
    <w:rsid w:val="009E29DE"/>
    <w:rsid w:val="009E2A29"/>
    <w:rsid w:val="009E2B40"/>
    <w:rsid w:val="009E2BF8"/>
    <w:rsid w:val="009E2C4E"/>
    <w:rsid w:val="009E2D39"/>
    <w:rsid w:val="009E2DC5"/>
    <w:rsid w:val="009E2DF1"/>
    <w:rsid w:val="009E2E27"/>
    <w:rsid w:val="009E2E77"/>
    <w:rsid w:val="009E318D"/>
    <w:rsid w:val="009E31F1"/>
    <w:rsid w:val="009E3260"/>
    <w:rsid w:val="009E3502"/>
    <w:rsid w:val="009E3650"/>
    <w:rsid w:val="009E36C8"/>
    <w:rsid w:val="009E37AF"/>
    <w:rsid w:val="009E37C4"/>
    <w:rsid w:val="009E3804"/>
    <w:rsid w:val="009E3878"/>
    <w:rsid w:val="009E38BF"/>
    <w:rsid w:val="009E39A8"/>
    <w:rsid w:val="009E3A93"/>
    <w:rsid w:val="009E3B73"/>
    <w:rsid w:val="009E3F75"/>
    <w:rsid w:val="009E409B"/>
    <w:rsid w:val="009E41F3"/>
    <w:rsid w:val="009E431F"/>
    <w:rsid w:val="009E4345"/>
    <w:rsid w:val="009E4396"/>
    <w:rsid w:val="009E5062"/>
    <w:rsid w:val="009E51FB"/>
    <w:rsid w:val="009E5215"/>
    <w:rsid w:val="009E5775"/>
    <w:rsid w:val="009E5799"/>
    <w:rsid w:val="009E5889"/>
    <w:rsid w:val="009E5C1A"/>
    <w:rsid w:val="009E5C3D"/>
    <w:rsid w:val="009E5C5B"/>
    <w:rsid w:val="009E5D67"/>
    <w:rsid w:val="009E5D7A"/>
    <w:rsid w:val="009E5DBB"/>
    <w:rsid w:val="009E607D"/>
    <w:rsid w:val="009E6113"/>
    <w:rsid w:val="009E6190"/>
    <w:rsid w:val="009E620F"/>
    <w:rsid w:val="009E631D"/>
    <w:rsid w:val="009E639E"/>
    <w:rsid w:val="009E63F7"/>
    <w:rsid w:val="009E655D"/>
    <w:rsid w:val="009E664C"/>
    <w:rsid w:val="009E672E"/>
    <w:rsid w:val="009E6759"/>
    <w:rsid w:val="009E6880"/>
    <w:rsid w:val="009E6BC5"/>
    <w:rsid w:val="009E6C48"/>
    <w:rsid w:val="009E6F12"/>
    <w:rsid w:val="009E7212"/>
    <w:rsid w:val="009E7220"/>
    <w:rsid w:val="009E767D"/>
    <w:rsid w:val="009E77B2"/>
    <w:rsid w:val="009E784B"/>
    <w:rsid w:val="009E7876"/>
    <w:rsid w:val="009E7A98"/>
    <w:rsid w:val="009E7AC2"/>
    <w:rsid w:val="009E7B78"/>
    <w:rsid w:val="009E7BC8"/>
    <w:rsid w:val="009E7C9E"/>
    <w:rsid w:val="009E7EAA"/>
    <w:rsid w:val="009E7EEC"/>
    <w:rsid w:val="009E7F08"/>
    <w:rsid w:val="009F0433"/>
    <w:rsid w:val="009F05BA"/>
    <w:rsid w:val="009F075E"/>
    <w:rsid w:val="009F0760"/>
    <w:rsid w:val="009F0A8B"/>
    <w:rsid w:val="009F0D54"/>
    <w:rsid w:val="009F103D"/>
    <w:rsid w:val="009F142B"/>
    <w:rsid w:val="009F157F"/>
    <w:rsid w:val="009F159C"/>
    <w:rsid w:val="009F168D"/>
    <w:rsid w:val="009F1754"/>
    <w:rsid w:val="009F1AA8"/>
    <w:rsid w:val="009F1D2E"/>
    <w:rsid w:val="009F1DF3"/>
    <w:rsid w:val="009F1E5D"/>
    <w:rsid w:val="009F2085"/>
    <w:rsid w:val="009F21D3"/>
    <w:rsid w:val="009F22F8"/>
    <w:rsid w:val="009F242D"/>
    <w:rsid w:val="009F24C7"/>
    <w:rsid w:val="009F25C2"/>
    <w:rsid w:val="009F2661"/>
    <w:rsid w:val="009F2CF0"/>
    <w:rsid w:val="009F2CF6"/>
    <w:rsid w:val="009F2E8A"/>
    <w:rsid w:val="009F2ED2"/>
    <w:rsid w:val="009F2F04"/>
    <w:rsid w:val="009F30BA"/>
    <w:rsid w:val="009F31F4"/>
    <w:rsid w:val="009F334B"/>
    <w:rsid w:val="009F3838"/>
    <w:rsid w:val="009F3B9C"/>
    <w:rsid w:val="009F3DC2"/>
    <w:rsid w:val="009F3E24"/>
    <w:rsid w:val="009F3F1C"/>
    <w:rsid w:val="009F4009"/>
    <w:rsid w:val="009F4280"/>
    <w:rsid w:val="009F42C4"/>
    <w:rsid w:val="009F431A"/>
    <w:rsid w:val="009F4343"/>
    <w:rsid w:val="009F444A"/>
    <w:rsid w:val="009F4461"/>
    <w:rsid w:val="009F481D"/>
    <w:rsid w:val="009F48C1"/>
    <w:rsid w:val="009F4C21"/>
    <w:rsid w:val="009F4D36"/>
    <w:rsid w:val="009F4DA4"/>
    <w:rsid w:val="009F4E61"/>
    <w:rsid w:val="009F4FAE"/>
    <w:rsid w:val="009F5120"/>
    <w:rsid w:val="009F5EAE"/>
    <w:rsid w:val="009F6254"/>
    <w:rsid w:val="009F63AA"/>
    <w:rsid w:val="009F65FF"/>
    <w:rsid w:val="009F674C"/>
    <w:rsid w:val="009F688B"/>
    <w:rsid w:val="009F6A7A"/>
    <w:rsid w:val="009F6B2B"/>
    <w:rsid w:val="009F6B53"/>
    <w:rsid w:val="009F6BFD"/>
    <w:rsid w:val="009F6D4A"/>
    <w:rsid w:val="009F72E8"/>
    <w:rsid w:val="009F7324"/>
    <w:rsid w:val="009F73AB"/>
    <w:rsid w:val="009F73DA"/>
    <w:rsid w:val="009F7552"/>
    <w:rsid w:val="009F7651"/>
    <w:rsid w:val="009F7678"/>
    <w:rsid w:val="009F7700"/>
    <w:rsid w:val="009F774E"/>
    <w:rsid w:val="009F780E"/>
    <w:rsid w:val="009F7A1F"/>
    <w:rsid w:val="009F7B3F"/>
    <w:rsid w:val="009F7BE9"/>
    <w:rsid w:val="009F7C0C"/>
    <w:rsid w:val="009F7D2C"/>
    <w:rsid w:val="009F7F7C"/>
    <w:rsid w:val="00A00045"/>
    <w:rsid w:val="00A00BFE"/>
    <w:rsid w:val="00A00C4D"/>
    <w:rsid w:val="00A00F6F"/>
    <w:rsid w:val="00A010E7"/>
    <w:rsid w:val="00A01209"/>
    <w:rsid w:val="00A0136B"/>
    <w:rsid w:val="00A014AA"/>
    <w:rsid w:val="00A0155F"/>
    <w:rsid w:val="00A0158E"/>
    <w:rsid w:val="00A01696"/>
    <w:rsid w:val="00A01719"/>
    <w:rsid w:val="00A01803"/>
    <w:rsid w:val="00A0185E"/>
    <w:rsid w:val="00A019F4"/>
    <w:rsid w:val="00A01BAD"/>
    <w:rsid w:val="00A01F38"/>
    <w:rsid w:val="00A01F67"/>
    <w:rsid w:val="00A020C6"/>
    <w:rsid w:val="00A02261"/>
    <w:rsid w:val="00A02430"/>
    <w:rsid w:val="00A024C3"/>
    <w:rsid w:val="00A02908"/>
    <w:rsid w:val="00A029E9"/>
    <w:rsid w:val="00A02C31"/>
    <w:rsid w:val="00A02CEB"/>
    <w:rsid w:val="00A02CFA"/>
    <w:rsid w:val="00A02D22"/>
    <w:rsid w:val="00A02E9C"/>
    <w:rsid w:val="00A02EA3"/>
    <w:rsid w:val="00A02EB8"/>
    <w:rsid w:val="00A030EE"/>
    <w:rsid w:val="00A03124"/>
    <w:rsid w:val="00A03183"/>
    <w:rsid w:val="00A03670"/>
    <w:rsid w:val="00A0396C"/>
    <w:rsid w:val="00A039EA"/>
    <w:rsid w:val="00A03A24"/>
    <w:rsid w:val="00A03AFF"/>
    <w:rsid w:val="00A03B37"/>
    <w:rsid w:val="00A03C46"/>
    <w:rsid w:val="00A03E28"/>
    <w:rsid w:val="00A03E54"/>
    <w:rsid w:val="00A03F40"/>
    <w:rsid w:val="00A04204"/>
    <w:rsid w:val="00A04310"/>
    <w:rsid w:val="00A0431B"/>
    <w:rsid w:val="00A043CB"/>
    <w:rsid w:val="00A043D3"/>
    <w:rsid w:val="00A0452D"/>
    <w:rsid w:val="00A046D8"/>
    <w:rsid w:val="00A049F6"/>
    <w:rsid w:val="00A04C0B"/>
    <w:rsid w:val="00A050A2"/>
    <w:rsid w:val="00A0514C"/>
    <w:rsid w:val="00A05207"/>
    <w:rsid w:val="00A052C4"/>
    <w:rsid w:val="00A057BA"/>
    <w:rsid w:val="00A05A03"/>
    <w:rsid w:val="00A05D38"/>
    <w:rsid w:val="00A05D9D"/>
    <w:rsid w:val="00A05DD4"/>
    <w:rsid w:val="00A05E0E"/>
    <w:rsid w:val="00A05E1D"/>
    <w:rsid w:val="00A05EA3"/>
    <w:rsid w:val="00A05F9B"/>
    <w:rsid w:val="00A062E0"/>
    <w:rsid w:val="00A06464"/>
    <w:rsid w:val="00A064F9"/>
    <w:rsid w:val="00A06670"/>
    <w:rsid w:val="00A0674E"/>
    <w:rsid w:val="00A06858"/>
    <w:rsid w:val="00A06968"/>
    <w:rsid w:val="00A06F1A"/>
    <w:rsid w:val="00A06F2E"/>
    <w:rsid w:val="00A06F40"/>
    <w:rsid w:val="00A06F9C"/>
    <w:rsid w:val="00A07227"/>
    <w:rsid w:val="00A0723F"/>
    <w:rsid w:val="00A072C5"/>
    <w:rsid w:val="00A07655"/>
    <w:rsid w:val="00A07C44"/>
    <w:rsid w:val="00A07F83"/>
    <w:rsid w:val="00A104F1"/>
    <w:rsid w:val="00A10668"/>
    <w:rsid w:val="00A108D1"/>
    <w:rsid w:val="00A10919"/>
    <w:rsid w:val="00A1094D"/>
    <w:rsid w:val="00A10B2D"/>
    <w:rsid w:val="00A10C7B"/>
    <w:rsid w:val="00A10E72"/>
    <w:rsid w:val="00A10E86"/>
    <w:rsid w:val="00A10F29"/>
    <w:rsid w:val="00A10F2E"/>
    <w:rsid w:val="00A1114A"/>
    <w:rsid w:val="00A1146F"/>
    <w:rsid w:val="00A1151E"/>
    <w:rsid w:val="00A1155A"/>
    <w:rsid w:val="00A11903"/>
    <w:rsid w:val="00A11A85"/>
    <w:rsid w:val="00A11A93"/>
    <w:rsid w:val="00A11CEA"/>
    <w:rsid w:val="00A11CF0"/>
    <w:rsid w:val="00A11E42"/>
    <w:rsid w:val="00A11F19"/>
    <w:rsid w:val="00A1208C"/>
    <w:rsid w:val="00A122BC"/>
    <w:rsid w:val="00A12334"/>
    <w:rsid w:val="00A12403"/>
    <w:rsid w:val="00A12481"/>
    <w:rsid w:val="00A124D6"/>
    <w:rsid w:val="00A12666"/>
    <w:rsid w:val="00A12729"/>
    <w:rsid w:val="00A1287E"/>
    <w:rsid w:val="00A129AC"/>
    <w:rsid w:val="00A12ACB"/>
    <w:rsid w:val="00A12DEA"/>
    <w:rsid w:val="00A12E8A"/>
    <w:rsid w:val="00A13286"/>
    <w:rsid w:val="00A13722"/>
    <w:rsid w:val="00A13B8B"/>
    <w:rsid w:val="00A13CA4"/>
    <w:rsid w:val="00A13EEE"/>
    <w:rsid w:val="00A13F9F"/>
    <w:rsid w:val="00A140E5"/>
    <w:rsid w:val="00A14427"/>
    <w:rsid w:val="00A144C1"/>
    <w:rsid w:val="00A14614"/>
    <w:rsid w:val="00A1470C"/>
    <w:rsid w:val="00A14781"/>
    <w:rsid w:val="00A14899"/>
    <w:rsid w:val="00A14A4C"/>
    <w:rsid w:val="00A14AF9"/>
    <w:rsid w:val="00A14BDF"/>
    <w:rsid w:val="00A14D17"/>
    <w:rsid w:val="00A14EAC"/>
    <w:rsid w:val="00A151B5"/>
    <w:rsid w:val="00A1520D"/>
    <w:rsid w:val="00A152B8"/>
    <w:rsid w:val="00A1538D"/>
    <w:rsid w:val="00A155D5"/>
    <w:rsid w:val="00A15607"/>
    <w:rsid w:val="00A1570A"/>
    <w:rsid w:val="00A157C6"/>
    <w:rsid w:val="00A1582D"/>
    <w:rsid w:val="00A158A9"/>
    <w:rsid w:val="00A15B49"/>
    <w:rsid w:val="00A15C49"/>
    <w:rsid w:val="00A15D3F"/>
    <w:rsid w:val="00A15E1C"/>
    <w:rsid w:val="00A15FE9"/>
    <w:rsid w:val="00A16045"/>
    <w:rsid w:val="00A16056"/>
    <w:rsid w:val="00A16567"/>
    <w:rsid w:val="00A165F2"/>
    <w:rsid w:val="00A16670"/>
    <w:rsid w:val="00A1670F"/>
    <w:rsid w:val="00A169F6"/>
    <w:rsid w:val="00A16CDC"/>
    <w:rsid w:val="00A16CED"/>
    <w:rsid w:val="00A16D94"/>
    <w:rsid w:val="00A16FC3"/>
    <w:rsid w:val="00A17033"/>
    <w:rsid w:val="00A170C9"/>
    <w:rsid w:val="00A1718B"/>
    <w:rsid w:val="00A17393"/>
    <w:rsid w:val="00A1742A"/>
    <w:rsid w:val="00A2029D"/>
    <w:rsid w:val="00A20457"/>
    <w:rsid w:val="00A205FC"/>
    <w:rsid w:val="00A20DC7"/>
    <w:rsid w:val="00A20DEC"/>
    <w:rsid w:val="00A20F8E"/>
    <w:rsid w:val="00A21290"/>
    <w:rsid w:val="00A21529"/>
    <w:rsid w:val="00A217B3"/>
    <w:rsid w:val="00A217E4"/>
    <w:rsid w:val="00A21A14"/>
    <w:rsid w:val="00A21BBE"/>
    <w:rsid w:val="00A220D3"/>
    <w:rsid w:val="00A220F4"/>
    <w:rsid w:val="00A2225E"/>
    <w:rsid w:val="00A2247B"/>
    <w:rsid w:val="00A22A9F"/>
    <w:rsid w:val="00A22AC9"/>
    <w:rsid w:val="00A22B0E"/>
    <w:rsid w:val="00A22BCC"/>
    <w:rsid w:val="00A22C84"/>
    <w:rsid w:val="00A22CA7"/>
    <w:rsid w:val="00A22E80"/>
    <w:rsid w:val="00A2307D"/>
    <w:rsid w:val="00A23162"/>
    <w:rsid w:val="00A231A1"/>
    <w:rsid w:val="00A232E1"/>
    <w:rsid w:val="00A23370"/>
    <w:rsid w:val="00A23472"/>
    <w:rsid w:val="00A23607"/>
    <w:rsid w:val="00A23BAC"/>
    <w:rsid w:val="00A23DAB"/>
    <w:rsid w:val="00A243BF"/>
    <w:rsid w:val="00A24850"/>
    <w:rsid w:val="00A24CE3"/>
    <w:rsid w:val="00A24CE7"/>
    <w:rsid w:val="00A24D16"/>
    <w:rsid w:val="00A24E12"/>
    <w:rsid w:val="00A24ED1"/>
    <w:rsid w:val="00A2520B"/>
    <w:rsid w:val="00A2520C"/>
    <w:rsid w:val="00A252E3"/>
    <w:rsid w:val="00A252E5"/>
    <w:rsid w:val="00A25361"/>
    <w:rsid w:val="00A25372"/>
    <w:rsid w:val="00A254A6"/>
    <w:rsid w:val="00A25532"/>
    <w:rsid w:val="00A25730"/>
    <w:rsid w:val="00A2583B"/>
    <w:rsid w:val="00A259FF"/>
    <w:rsid w:val="00A25C30"/>
    <w:rsid w:val="00A25C72"/>
    <w:rsid w:val="00A25C91"/>
    <w:rsid w:val="00A25D1C"/>
    <w:rsid w:val="00A25D56"/>
    <w:rsid w:val="00A262DE"/>
    <w:rsid w:val="00A264D3"/>
    <w:rsid w:val="00A26533"/>
    <w:rsid w:val="00A26596"/>
    <w:rsid w:val="00A26681"/>
    <w:rsid w:val="00A2678E"/>
    <w:rsid w:val="00A2682D"/>
    <w:rsid w:val="00A2699E"/>
    <w:rsid w:val="00A26CC2"/>
    <w:rsid w:val="00A26E6D"/>
    <w:rsid w:val="00A26F64"/>
    <w:rsid w:val="00A2708C"/>
    <w:rsid w:val="00A272EE"/>
    <w:rsid w:val="00A2734D"/>
    <w:rsid w:val="00A27368"/>
    <w:rsid w:val="00A273E2"/>
    <w:rsid w:val="00A27478"/>
    <w:rsid w:val="00A2750B"/>
    <w:rsid w:val="00A27523"/>
    <w:rsid w:val="00A27635"/>
    <w:rsid w:val="00A27642"/>
    <w:rsid w:val="00A2765D"/>
    <w:rsid w:val="00A277EB"/>
    <w:rsid w:val="00A27BFD"/>
    <w:rsid w:val="00A27C08"/>
    <w:rsid w:val="00A27E62"/>
    <w:rsid w:val="00A27EEF"/>
    <w:rsid w:val="00A27EFD"/>
    <w:rsid w:val="00A27F15"/>
    <w:rsid w:val="00A27FAB"/>
    <w:rsid w:val="00A30155"/>
    <w:rsid w:val="00A301E9"/>
    <w:rsid w:val="00A302C3"/>
    <w:rsid w:val="00A3040B"/>
    <w:rsid w:val="00A30693"/>
    <w:rsid w:val="00A30895"/>
    <w:rsid w:val="00A30B4E"/>
    <w:rsid w:val="00A30C54"/>
    <w:rsid w:val="00A30E72"/>
    <w:rsid w:val="00A31075"/>
    <w:rsid w:val="00A31113"/>
    <w:rsid w:val="00A31156"/>
    <w:rsid w:val="00A31567"/>
    <w:rsid w:val="00A31613"/>
    <w:rsid w:val="00A31A39"/>
    <w:rsid w:val="00A31A44"/>
    <w:rsid w:val="00A31DC8"/>
    <w:rsid w:val="00A32058"/>
    <w:rsid w:val="00A32077"/>
    <w:rsid w:val="00A32126"/>
    <w:rsid w:val="00A321AE"/>
    <w:rsid w:val="00A32221"/>
    <w:rsid w:val="00A324BE"/>
    <w:rsid w:val="00A327FE"/>
    <w:rsid w:val="00A32823"/>
    <w:rsid w:val="00A32933"/>
    <w:rsid w:val="00A32935"/>
    <w:rsid w:val="00A329A3"/>
    <w:rsid w:val="00A32C1F"/>
    <w:rsid w:val="00A32DEF"/>
    <w:rsid w:val="00A3306E"/>
    <w:rsid w:val="00A334E9"/>
    <w:rsid w:val="00A33800"/>
    <w:rsid w:val="00A33B0F"/>
    <w:rsid w:val="00A33CF1"/>
    <w:rsid w:val="00A33DBD"/>
    <w:rsid w:val="00A33EFB"/>
    <w:rsid w:val="00A342A6"/>
    <w:rsid w:val="00A34670"/>
    <w:rsid w:val="00A3481C"/>
    <w:rsid w:val="00A34D46"/>
    <w:rsid w:val="00A34FA6"/>
    <w:rsid w:val="00A3519B"/>
    <w:rsid w:val="00A351ED"/>
    <w:rsid w:val="00A352F3"/>
    <w:rsid w:val="00A35562"/>
    <w:rsid w:val="00A3574D"/>
    <w:rsid w:val="00A35B2C"/>
    <w:rsid w:val="00A35B3F"/>
    <w:rsid w:val="00A35C4C"/>
    <w:rsid w:val="00A35C96"/>
    <w:rsid w:val="00A35CB0"/>
    <w:rsid w:val="00A35D84"/>
    <w:rsid w:val="00A35E5B"/>
    <w:rsid w:val="00A35F5F"/>
    <w:rsid w:val="00A36022"/>
    <w:rsid w:val="00A36144"/>
    <w:rsid w:val="00A36315"/>
    <w:rsid w:val="00A3650E"/>
    <w:rsid w:val="00A36668"/>
    <w:rsid w:val="00A36A63"/>
    <w:rsid w:val="00A36A69"/>
    <w:rsid w:val="00A36D66"/>
    <w:rsid w:val="00A36FA4"/>
    <w:rsid w:val="00A37296"/>
    <w:rsid w:val="00A37303"/>
    <w:rsid w:val="00A374AA"/>
    <w:rsid w:val="00A374B1"/>
    <w:rsid w:val="00A374D0"/>
    <w:rsid w:val="00A37674"/>
    <w:rsid w:val="00A37764"/>
    <w:rsid w:val="00A37BE3"/>
    <w:rsid w:val="00A37C1D"/>
    <w:rsid w:val="00A37CE1"/>
    <w:rsid w:val="00A37CE9"/>
    <w:rsid w:val="00A37E21"/>
    <w:rsid w:val="00A37E77"/>
    <w:rsid w:val="00A40083"/>
    <w:rsid w:val="00A40297"/>
    <w:rsid w:val="00A402C9"/>
    <w:rsid w:val="00A402CE"/>
    <w:rsid w:val="00A4037A"/>
    <w:rsid w:val="00A4039F"/>
    <w:rsid w:val="00A40484"/>
    <w:rsid w:val="00A40592"/>
    <w:rsid w:val="00A405F3"/>
    <w:rsid w:val="00A40638"/>
    <w:rsid w:val="00A40822"/>
    <w:rsid w:val="00A408FC"/>
    <w:rsid w:val="00A4099E"/>
    <w:rsid w:val="00A40A07"/>
    <w:rsid w:val="00A40A86"/>
    <w:rsid w:val="00A40AB4"/>
    <w:rsid w:val="00A40DCD"/>
    <w:rsid w:val="00A41017"/>
    <w:rsid w:val="00A4111D"/>
    <w:rsid w:val="00A41568"/>
    <w:rsid w:val="00A41580"/>
    <w:rsid w:val="00A415DF"/>
    <w:rsid w:val="00A4180B"/>
    <w:rsid w:val="00A4186D"/>
    <w:rsid w:val="00A4217A"/>
    <w:rsid w:val="00A42484"/>
    <w:rsid w:val="00A424A0"/>
    <w:rsid w:val="00A424C3"/>
    <w:rsid w:val="00A4251D"/>
    <w:rsid w:val="00A425E9"/>
    <w:rsid w:val="00A42775"/>
    <w:rsid w:val="00A42B62"/>
    <w:rsid w:val="00A42D5C"/>
    <w:rsid w:val="00A42EEA"/>
    <w:rsid w:val="00A42FF7"/>
    <w:rsid w:val="00A4374C"/>
    <w:rsid w:val="00A43793"/>
    <w:rsid w:val="00A43931"/>
    <w:rsid w:val="00A43AAE"/>
    <w:rsid w:val="00A43BAB"/>
    <w:rsid w:val="00A43CCB"/>
    <w:rsid w:val="00A43CCC"/>
    <w:rsid w:val="00A43D06"/>
    <w:rsid w:val="00A43D9D"/>
    <w:rsid w:val="00A43F90"/>
    <w:rsid w:val="00A443F4"/>
    <w:rsid w:val="00A443FC"/>
    <w:rsid w:val="00A446EC"/>
    <w:rsid w:val="00A447C2"/>
    <w:rsid w:val="00A44CED"/>
    <w:rsid w:val="00A44E9F"/>
    <w:rsid w:val="00A4508E"/>
    <w:rsid w:val="00A4519F"/>
    <w:rsid w:val="00A4520F"/>
    <w:rsid w:val="00A452BE"/>
    <w:rsid w:val="00A4531A"/>
    <w:rsid w:val="00A4543A"/>
    <w:rsid w:val="00A45565"/>
    <w:rsid w:val="00A45976"/>
    <w:rsid w:val="00A45B6E"/>
    <w:rsid w:val="00A45B79"/>
    <w:rsid w:val="00A45C0C"/>
    <w:rsid w:val="00A45C3E"/>
    <w:rsid w:val="00A45C7D"/>
    <w:rsid w:val="00A45E13"/>
    <w:rsid w:val="00A45F1D"/>
    <w:rsid w:val="00A45F3E"/>
    <w:rsid w:val="00A46171"/>
    <w:rsid w:val="00A46488"/>
    <w:rsid w:val="00A46523"/>
    <w:rsid w:val="00A46595"/>
    <w:rsid w:val="00A46794"/>
    <w:rsid w:val="00A46A84"/>
    <w:rsid w:val="00A46BFF"/>
    <w:rsid w:val="00A46D95"/>
    <w:rsid w:val="00A46FAE"/>
    <w:rsid w:val="00A46FC3"/>
    <w:rsid w:val="00A47012"/>
    <w:rsid w:val="00A4725E"/>
    <w:rsid w:val="00A4731F"/>
    <w:rsid w:val="00A475FA"/>
    <w:rsid w:val="00A476E0"/>
    <w:rsid w:val="00A476F9"/>
    <w:rsid w:val="00A4787F"/>
    <w:rsid w:val="00A47976"/>
    <w:rsid w:val="00A47A77"/>
    <w:rsid w:val="00A47AB7"/>
    <w:rsid w:val="00A47B68"/>
    <w:rsid w:val="00A47B99"/>
    <w:rsid w:val="00A47BA6"/>
    <w:rsid w:val="00A50404"/>
    <w:rsid w:val="00A50690"/>
    <w:rsid w:val="00A50764"/>
    <w:rsid w:val="00A50C3C"/>
    <w:rsid w:val="00A50C85"/>
    <w:rsid w:val="00A50D08"/>
    <w:rsid w:val="00A50D8B"/>
    <w:rsid w:val="00A50DA6"/>
    <w:rsid w:val="00A51299"/>
    <w:rsid w:val="00A514B8"/>
    <w:rsid w:val="00A51734"/>
    <w:rsid w:val="00A5183E"/>
    <w:rsid w:val="00A51AB5"/>
    <w:rsid w:val="00A51D76"/>
    <w:rsid w:val="00A52042"/>
    <w:rsid w:val="00A52588"/>
    <w:rsid w:val="00A52699"/>
    <w:rsid w:val="00A52733"/>
    <w:rsid w:val="00A52AF0"/>
    <w:rsid w:val="00A52CD1"/>
    <w:rsid w:val="00A52EC0"/>
    <w:rsid w:val="00A5335B"/>
    <w:rsid w:val="00A533D5"/>
    <w:rsid w:val="00A5344E"/>
    <w:rsid w:val="00A53451"/>
    <w:rsid w:val="00A538DA"/>
    <w:rsid w:val="00A53922"/>
    <w:rsid w:val="00A5394C"/>
    <w:rsid w:val="00A53A25"/>
    <w:rsid w:val="00A53B42"/>
    <w:rsid w:val="00A53C09"/>
    <w:rsid w:val="00A53C1C"/>
    <w:rsid w:val="00A53C36"/>
    <w:rsid w:val="00A53D62"/>
    <w:rsid w:val="00A53E14"/>
    <w:rsid w:val="00A5403D"/>
    <w:rsid w:val="00A54412"/>
    <w:rsid w:val="00A54446"/>
    <w:rsid w:val="00A54502"/>
    <w:rsid w:val="00A5457E"/>
    <w:rsid w:val="00A5467A"/>
    <w:rsid w:val="00A546FF"/>
    <w:rsid w:val="00A549AC"/>
    <w:rsid w:val="00A54C15"/>
    <w:rsid w:val="00A54EDD"/>
    <w:rsid w:val="00A54F74"/>
    <w:rsid w:val="00A54FF2"/>
    <w:rsid w:val="00A5523C"/>
    <w:rsid w:val="00A55584"/>
    <w:rsid w:val="00A55714"/>
    <w:rsid w:val="00A55733"/>
    <w:rsid w:val="00A559F9"/>
    <w:rsid w:val="00A55C92"/>
    <w:rsid w:val="00A55E09"/>
    <w:rsid w:val="00A55F43"/>
    <w:rsid w:val="00A56088"/>
    <w:rsid w:val="00A560F6"/>
    <w:rsid w:val="00A561E8"/>
    <w:rsid w:val="00A562BC"/>
    <w:rsid w:val="00A562FB"/>
    <w:rsid w:val="00A564FD"/>
    <w:rsid w:val="00A5657C"/>
    <w:rsid w:val="00A56719"/>
    <w:rsid w:val="00A56A31"/>
    <w:rsid w:val="00A56A5E"/>
    <w:rsid w:val="00A56B64"/>
    <w:rsid w:val="00A56C1C"/>
    <w:rsid w:val="00A56E8C"/>
    <w:rsid w:val="00A57254"/>
    <w:rsid w:val="00A5734E"/>
    <w:rsid w:val="00A5756A"/>
    <w:rsid w:val="00A576AB"/>
    <w:rsid w:val="00A576E2"/>
    <w:rsid w:val="00A577C9"/>
    <w:rsid w:val="00A57991"/>
    <w:rsid w:val="00A579CA"/>
    <w:rsid w:val="00A57A2D"/>
    <w:rsid w:val="00A57AAF"/>
    <w:rsid w:val="00A57F48"/>
    <w:rsid w:val="00A6004F"/>
    <w:rsid w:val="00A60674"/>
    <w:rsid w:val="00A6096A"/>
    <w:rsid w:val="00A609CB"/>
    <w:rsid w:val="00A60C2A"/>
    <w:rsid w:val="00A60C64"/>
    <w:rsid w:val="00A60EAD"/>
    <w:rsid w:val="00A60EBC"/>
    <w:rsid w:val="00A6112D"/>
    <w:rsid w:val="00A6127D"/>
    <w:rsid w:val="00A6152A"/>
    <w:rsid w:val="00A61709"/>
    <w:rsid w:val="00A61740"/>
    <w:rsid w:val="00A61749"/>
    <w:rsid w:val="00A6190E"/>
    <w:rsid w:val="00A62066"/>
    <w:rsid w:val="00A6208B"/>
    <w:rsid w:val="00A621A7"/>
    <w:rsid w:val="00A622BC"/>
    <w:rsid w:val="00A62337"/>
    <w:rsid w:val="00A623D4"/>
    <w:rsid w:val="00A623F9"/>
    <w:rsid w:val="00A62433"/>
    <w:rsid w:val="00A625E2"/>
    <w:rsid w:val="00A625E6"/>
    <w:rsid w:val="00A62B73"/>
    <w:rsid w:val="00A62F01"/>
    <w:rsid w:val="00A62FCD"/>
    <w:rsid w:val="00A630F9"/>
    <w:rsid w:val="00A63765"/>
    <w:rsid w:val="00A63A98"/>
    <w:rsid w:val="00A63C8A"/>
    <w:rsid w:val="00A640CA"/>
    <w:rsid w:val="00A641DB"/>
    <w:rsid w:val="00A64484"/>
    <w:rsid w:val="00A647D3"/>
    <w:rsid w:val="00A64805"/>
    <w:rsid w:val="00A6491D"/>
    <w:rsid w:val="00A64D5E"/>
    <w:rsid w:val="00A6520B"/>
    <w:rsid w:val="00A65301"/>
    <w:rsid w:val="00A6548E"/>
    <w:rsid w:val="00A65579"/>
    <w:rsid w:val="00A65689"/>
    <w:rsid w:val="00A6570D"/>
    <w:rsid w:val="00A659F9"/>
    <w:rsid w:val="00A662ED"/>
    <w:rsid w:val="00A66511"/>
    <w:rsid w:val="00A66556"/>
    <w:rsid w:val="00A667B2"/>
    <w:rsid w:val="00A6690B"/>
    <w:rsid w:val="00A66924"/>
    <w:rsid w:val="00A66B59"/>
    <w:rsid w:val="00A66C2B"/>
    <w:rsid w:val="00A66C68"/>
    <w:rsid w:val="00A66E52"/>
    <w:rsid w:val="00A66F78"/>
    <w:rsid w:val="00A66FCB"/>
    <w:rsid w:val="00A670A5"/>
    <w:rsid w:val="00A67674"/>
    <w:rsid w:val="00A67701"/>
    <w:rsid w:val="00A67AA5"/>
    <w:rsid w:val="00A70034"/>
    <w:rsid w:val="00A70203"/>
    <w:rsid w:val="00A7021D"/>
    <w:rsid w:val="00A7032D"/>
    <w:rsid w:val="00A70452"/>
    <w:rsid w:val="00A705FF"/>
    <w:rsid w:val="00A70601"/>
    <w:rsid w:val="00A7080B"/>
    <w:rsid w:val="00A70C50"/>
    <w:rsid w:val="00A70D80"/>
    <w:rsid w:val="00A71048"/>
    <w:rsid w:val="00A7115F"/>
    <w:rsid w:val="00A71518"/>
    <w:rsid w:val="00A7151C"/>
    <w:rsid w:val="00A715C5"/>
    <w:rsid w:val="00A718C9"/>
    <w:rsid w:val="00A71EA5"/>
    <w:rsid w:val="00A71F24"/>
    <w:rsid w:val="00A71FD0"/>
    <w:rsid w:val="00A72244"/>
    <w:rsid w:val="00A722E1"/>
    <w:rsid w:val="00A72375"/>
    <w:rsid w:val="00A7257D"/>
    <w:rsid w:val="00A7269C"/>
    <w:rsid w:val="00A726FC"/>
    <w:rsid w:val="00A7288C"/>
    <w:rsid w:val="00A728B6"/>
    <w:rsid w:val="00A729B4"/>
    <w:rsid w:val="00A72A6E"/>
    <w:rsid w:val="00A72D2C"/>
    <w:rsid w:val="00A72DFF"/>
    <w:rsid w:val="00A73045"/>
    <w:rsid w:val="00A73178"/>
    <w:rsid w:val="00A731DC"/>
    <w:rsid w:val="00A7347A"/>
    <w:rsid w:val="00A73AC5"/>
    <w:rsid w:val="00A73AFD"/>
    <w:rsid w:val="00A73C28"/>
    <w:rsid w:val="00A73C43"/>
    <w:rsid w:val="00A74225"/>
    <w:rsid w:val="00A74250"/>
    <w:rsid w:val="00A744FD"/>
    <w:rsid w:val="00A747B5"/>
    <w:rsid w:val="00A74814"/>
    <w:rsid w:val="00A74A88"/>
    <w:rsid w:val="00A74D04"/>
    <w:rsid w:val="00A74D21"/>
    <w:rsid w:val="00A74FC2"/>
    <w:rsid w:val="00A751E6"/>
    <w:rsid w:val="00A7543D"/>
    <w:rsid w:val="00A75467"/>
    <w:rsid w:val="00A75678"/>
    <w:rsid w:val="00A75938"/>
    <w:rsid w:val="00A75A08"/>
    <w:rsid w:val="00A75D34"/>
    <w:rsid w:val="00A75EC8"/>
    <w:rsid w:val="00A762B5"/>
    <w:rsid w:val="00A7654B"/>
    <w:rsid w:val="00A76665"/>
    <w:rsid w:val="00A76843"/>
    <w:rsid w:val="00A76861"/>
    <w:rsid w:val="00A76864"/>
    <w:rsid w:val="00A76AD8"/>
    <w:rsid w:val="00A76B55"/>
    <w:rsid w:val="00A76B73"/>
    <w:rsid w:val="00A76C5F"/>
    <w:rsid w:val="00A76E27"/>
    <w:rsid w:val="00A76F0C"/>
    <w:rsid w:val="00A76F89"/>
    <w:rsid w:val="00A7726F"/>
    <w:rsid w:val="00A772A8"/>
    <w:rsid w:val="00A77418"/>
    <w:rsid w:val="00A77B34"/>
    <w:rsid w:val="00A77BC4"/>
    <w:rsid w:val="00A77C96"/>
    <w:rsid w:val="00A77D79"/>
    <w:rsid w:val="00A801AD"/>
    <w:rsid w:val="00A80268"/>
    <w:rsid w:val="00A803D9"/>
    <w:rsid w:val="00A80449"/>
    <w:rsid w:val="00A8054B"/>
    <w:rsid w:val="00A80570"/>
    <w:rsid w:val="00A805BA"/>
    <w:rsid w:val="00A80B0E"/>
    <w:rsid w:val="00A80BA8"/>
    <w:rsid w:val="00A80C13"/>
    <w:rsid w:val="00A80C5C"/>
    <w:rsid w:val="00A80ED2"/>
    <w:rsid w:val="00A810BD"/>
    <w:rsid w:val="00A816E7"/>
    <w:rsid w:val="00A8186E"/>
    <w:rsid w:val="00A81AF0"/>
    <w:rsid w:val="00A81AF3"/>
    <w:rsid w:val="00A81BFE"/>
    <w:rsid w:val="00A81C63"/>
    <w:rsid w:val="00A81D90"/>
    <w:rsid w:val="00A81DA2"/>
    <w:rsid w:val="00A82046"/>
    <w:rsid w:val="00A8223C"/>
    <w:rsid w:val="00A822B0"/>
    <w:rsid w:val="00A82341"/>
    <w:rsid w:val="00A82517"/>
    <w:rsid w:val="00A82519"/>
    <w:rsid w:val="00A826C7"/>
    <w:rsid w:val="00A82BC3"/>
    <w:rsid w:val="00A82D98"/>
    <w:rsid w:val="00A82DA2"/>
    <w:rsid w:val="00A82F7D"/>
    <w:rsid w:val="00A83116"/>
    <w:rsid w:val="00A831D8"/>
    <w:rsid w:val="00A8349F"/>
    <w:rsid w:val="00A83620"/>
    <w:rsid w:val="00A8366A"/>
    <w:rsid w:val="00A83714"/>
    <w:rsid w:val="00A83973"/>
    <w:rsid w:val="00A83C50"/>
    <w:rsid w:val="00A83E03"/>
    <w:rsid w:val="00A83F48"/>
    <w:rsid w:val="00A84008"/>
    <w:rsid w:val="00A84112"/>
    <w:rsid w:val="00A84764"/>
    <w:rsid w:val="00A84890"/>
    <w:rsid w:val="00A84A02"/>
    <w:rsid w:val="00A84AC2"/>
    <w:rsid w:val="00A84C54"/>
    <w:rsid w:val="00A84D61"/>
    <w:rsid w:val="00A84FBC"/>
    <w:rsid w:val="00A8511A"/>
    <w:rsid w:val="00A851C8"/>
    <w:rsid w:val="00A852BB"/>
    <w:rsid w:val="00A853F3"/>
    <w:rsid w:val="00A8549E"/>
    <w:rsid w:val="00A854B8"/>
    <w:rsid w:val="00A856A4"/>
    <w:rsid w:val="00A857B2"/>
    <w:rsid w:val="00A857E1"/>
    <w:rsid w:val="00A85813"/>
    <w:rsid w:val="00A85A39"/>
    <w:rsid w:val="00A85D59"/>
    <w:rsid w:val="00A86094"/>
    <w:rsid w:val="00A860E1"/>
    <w:rsid w:val="00A86108"/>
    <w:rsid w:val="00A86172"/>
    <w:rsid w:val="00A861B0"/>
    <w:rsid w:val="00A8620D"/>
    <w:rsid w:val="00A8628F"/>
    <w:rsid w:val="00A8644A"/>
    <w:rsid w:val="00A8663B"/>
    <w:rsid w:val="00A8666A"/>
    <w:rsid w:val="00A867DC"/>
    <w:rsid w:val="00A868D9"/>
    <w:rsid w:val="00A86F09"/>
    <w:rsid w:val="00A86FF2"/>
    <w:rsid w:val="00A870A8"/>
    <w:rsid w:val="00A871BA"/>
    <w:rsid w:val="00A8724A"/>
    <w:rsid w:val="00A87473"/>
    <w:rsid w:val="00A87555"/>
    <w:rsid w:val="00A878F9"/>
    <w:rsid w:val="00A87CCB"/>
    <w:rsid w:val="00A87DBE"/>
    <w:rsid w:val="00A87E14"/>
    <w:rsid w:val="00A90207"/>
    <w:rsid w:val="00A90326"/>
    <w:rsid w:val="00A9072D"/>
    <w:rsid w:val="00A90DB4"/>
    <w:rsid w:val="00A90E21"/>
    <w:rsid w:val="00A9104B"/>
    <w:rsid w:val="00A9117E"/>
    <w:rsid w:val="00A91185"/>
    <w:rsid w:val="00A912AF"/>
    <w:rsid w:val="00A9134B"/>
    <w:rsid w:val="00A913D8"/>
    <w:rsid w:val="00A91718"/>
    <w:rsid w:val="00A917B4"/>
    <w:rsid w:val="00A917E7"/>
    <w:rsid w:val="00A918FE"/>
    <w:rsid w:val="00A919A0"/>
    <w:rsid w:val="00A91AEA"/>
    <w:rsid w:val="00A91B20"/>
    <w:rsid w:val="00A91CD4"/>
    <w:rsid w:val="00A91E16"/>
    <w:rsid w:val="00A9200A"/>
    <w:rsid w:val="00A92185"/>
    <w:rsid w:val="00A921C1"/>
    <w:rsid w:val="00A9226B"/>
    <w:rsid w:val="00A92381"/>
    <w:rsid w:val="00A92554"/>
    <w:rsid w:val="00A92583"/>
    <w:rsid w:val="00A92899"/>
    <w:rsid w:val="00A92A83"/>
    <w:rsid w:val="00A92B22"/>
    <w:rsid w:val="00A92C87"/>
    <w:rsid w:val="00A930F6"/>
    <w:rsid w:val="00A93196"/>
    <w:rsid w:val="00A933A9"/>
    <w:rsid w:val="00A933DE"/>
    <w:rsid w:val="00A93445"/>
    <w:rsid w:val="00A934F2"/>
    <w:rsid w:val="00A937F4"/>
    <w:rsid w:val="00A938B1"/>
    <w:rsid w:val="00A93A48"/>
    <w:rsid w:val="00A93B56"/>
    <w:rsid w:val="00A93E2F"/>
    <w:rsid w:val="00A93EDB"/>
    <w:rsid w:val="00A93FA2"/>
    <w:rsid w:val="00A9477E"/>
    <w:rsid w:val="00A9484D"/>
    <w:rsid w:val="00A94A14"/>
    <w:rsid w:val="00A94ACE"/>
    <w:rsid w:val="00A94B23"/>
    <w:rsid w:val="00A94B46"/>
    <w:rsid w:val="00A94B86"/>
    <w:rsid w:val="00A94E98"/>
    <w:rsid w:val="00A94E9A"/>
    <w:rsid w:val="00A94ED0"/>
    <w:rsid w:val="00A951BE"/>
    <w:rsid w:val="00A952B4"/>
    <w:rsid w:val="00A952C1"/>
    <w:rsid w:val="00A95380"/>
    <w:rsid w:val="00A9542F"/>
    <w:rsid w:val="00A95639"/>
    <w:rsid w:val="00A956E2"/>
    <w:rsid w:val="00A95727"/>
    <w:rsid w:val="00A95795"/>
    <w:rsid w:val="00A957D8"/>
    <w:rsid w:val="00A95B7D"/>
    <w:rsid w:val="00A95CE7"/>
    <w:rsid w:val="00A95CEE"/>
    <w:rsid w:val="00A95DD2"/>
    <w:rsid w:val="00A95E30"/>
    <w:rsid w:val="00A95EED"/>
    <w:rsid w:val="00A961B8"/>
    <w:rsid w:val="00A965E4"/>
    <w:rsid w:val="00A9662A"/>
    <w:rsid w:val="00A96636"/>
    <w:rsid w:val="00A96652"/>
    <w:rsid w:val="00A96719"/>
    <w:rsid w:val="00A967E0"/>
    <w:rsid w:val="00A96A0A"/>
    <w:rsid w:val="00A96AF1"/>
    <w:rsid w:val="00A96C10"/>
    <w:rsid w:val="00A96CA7"/>
    <w:rsid w:val="00A96FE0"/>
    <w:rsid w:val="00A970DE"/>
    <w:rsid w:val="00A971E4"/>
    <w:rsid w:val="00A97255"/>
    <w:rsid w:val="00A97258"/>
    <w:rsid w:val="00A9752C"/>
    <w:rsid w:val="00A9754E"/>
    <w:rsid w:val="00A977BA"/>
    <w:rsid w:val="00A97871"/>
    <w:rsid w:val="00A9799C"/>
    <w:rsid w:val="00A979D4"/>
    <w:rsid w:val="00A979D7"/>
    <w:rsid w:val="00A97B46"/>
    <w:rsid w:val="00A97E34"/>
    <w:rsid w:val="00A97EEE"/>
    <w:rsid w:val="00A97F0B"/>
    <w:rsid w:val="00A97FE6"/>
    <w:rsid w:val="00AA0070"/>
    <w:rsid w:val="00AA00F7"/>
    <w:rsid w:val="00AA0154"/>
    <w:rsid w:val="00AA07B8"/>
    <w:rsid w:val="00AA08F5"/>
    <w:rsid w:val="00AA09A0"/>
    <w:rsid w:val="00AA0B9D"/>
    <w:rsid w:val="00AA0DAF"/>
    <w:rsid w:val="00AA0DB3"/>
    <w:rsid w:val="00AA0DDE"/>
    <w:rsid w:val="00AA1085"/>
    <w:rsid w:val="00AA11B9"/>
    <w:rsid w:val="00AA13FB"/>
    <w:rsid w:val="00AA14B6"/>
    <w:rsid w:val="00AA17F6"/>
    <w:rsid w:val="00AA1A70"/>
    <w:rsid w:val="00AA1BBC"/>
    <w:rsid w:val="00AA1D5C"/>
    <w:rsid w:val="00AA2035"/>
    <w:rsid w:val="00AA20CE"/>
    <w:rsid w:val="00AA2113"/>
    <w:rsid w:val="00AA233B"/>
    <w:rsid w:val="00AA2455"/>
    <w:rsid w:val="00AA263F"/>
    <w:rsid w:val="00AA26B4"/>
    <w:rsid w:val="00AA26D3"/>
    <w:rsid w:val="00AA290C"/>
    <w:rsid w:val="00AA2A2F"/>
    <w:rsid w:val="00AA2B39"/>
    <w:rsid w:val="00AA2CA0"/>
    <w:rsid w:val="00AA2EB5"/>
    <w:rsid w:val="00AA3058"/>
    <w:rsid w:val="00AA31DE"/>
    <w:rsid w:val="00AA320E"/>
    <w:rsid w:val="00AA32AD"/>
    <w:rsid w:val="00AA375C"/>
    <w:rsid w:val="00AA3A21"/>
    <w:rsid w:val="00AA3C40"/>
    <w:rsid w:val="00AA3D1C"/>
    <w:rsid w:val="00AA3D20"/>
    <w:rsid w:val="00AA3E8F"/>
    <w:rsid w:val="00AA3FDB"/>
    <w:rsid w:val="00AA4134"/>
    <w:rsid w:val="00AA42C3"/>
    <w:rsid w:val="00AA437D"/>
    <w:rsid w:val="00AA437E"/>
    <w:rsid w:val="00AA4517"/>
    <w:rsid w:val="00AA4656"/>
    <w:rsid w:val="00AA4793"/>
    <w:rsid w:val="00AA486E"/>
    <w:rsid w:val="00AA4B87"/>
    <w:rsid w:val="00AA4C1B"/>
    <w:rsid w:val="00AA4DE1"/>
    <w:rsid w:val="00AA4E99"/>
    <w:rsid w:val="00AA4F70"/>
    <w:rsid w:val="00AA508B"/>
    <w:rsid w:val="00AA5156"/>
    <w:rsid w:val="00AA5176"/>
    <w:rsid w:val="00AA51EF"/>
    <w:rsid w:val="00AA52CA"/>
    <w:rsid w:val="00AA54C8"/>
    <w:rsid w:val="00AA553D"/>
    <w:rsid w:val="00AA5890"/>
    <w:rsid w:val="00AA592E"/>
    <w:rsid w:val="00AA5A0E"/>
    <w:rsid w:val="00AA5DFD"/>
    <w:rsid w:val="00AA5FCE"/>
    <w:rsid w:val="00AA5FE6"/>
    <w:rsid w:val="00AA60F8"/>
    <w:rsid w:val="00AA6208"/>
    <w:rsid w:val="00AA632E"/>
    <w:rsid w:val="00AA6575"/>
    <w:rsid w:val="00AA667B"/>
    <w:rsid w:val="00AA67D7"/>
    <w:rsid w:val="00AA687B"/>
    <w:rsid w:val="00AA69BE"/>
    <w:rsid w:val="00AA6A28"/>
    <w:rsid w:val="00AA6A52"/>
    <w:rsid w:val="00AA6AC6"/>
    <w:rsid w:val="00AA6C63"/>
    <w:rsid w:val="00AA6E90"/>
    <w:rsid w:val="00AA6EC1"/>
    <w:rsid w:val="00AA7017"/>
    <w:rsid w:val="00AA714F"/>
    <w:rsid w:val="00AA720F"/>
    <w:rsid w:val="00AA7595"/>
    <w:rsid w:val="00AA763A"/>
    <w:rsid w:val="00AA78AE"/>
    <w:rsid w:val="00AA7A39"/>
    <w:rsid w:val="00AA7CE3"/>
    <w:rsid w:val="00AA7D07"/>
    <w:rsid w:val="00AA7F81"/>
    <w:rsid w:val="00AB00E3"/>
    <w:rsid w:val="00AB01BF"/>
    <w:rsid w:val="00AB0206"/>
    <w:rsid w:val="00AB0965"/>
    <w:rsid w:val="00AB0CB0"/>
    <w:rsid w:val="00AB0DB6"/>
    <w:rsid w:val="00AB0DDC"/>
    <w:rsid w:val="00AB0E9E"/>
    <w:rsid w:val="00AB1113"/>
    <w:rsid w:val="00AB11D7"/>
    <w:rsid w:val="00AB12A5"/>
    <w:rsid w:val="00AB1768"/>
    <w:rsid w:val="00AB1835"/>
    <w:rsid w:val="00AB191D"/>
    <w:rsid w:val="00AB197A"/>
    <w:rsid w:val="00AB1A6C"/>
    <w:rsid w:val="00AB1CEB"/>
    <w:rsid w:val="00AB1D17"/>
    <w:rsid w:val="00AB1D3E"/>
    <w:rsid w:val="00AB1E79"/>
    <w:rsid w:val="00AB2598"/>
    <w:rsid w:val="00AB26E4"/>
    <w:rsid w:val="00AB272A"/>
    <w:rsid w:val="00AB2806"/>
    <w:rsid w:val="00AB295C"/>
    <w:rsid w:val="00AB2973"/>
    <w:rsid w:val="00AB2E6E"/>
    <w:rsid w:val="00AB3131"/>
    <w:rsid w:val="00AB31F1"/>
    <w:rsid w:val="00AB337E"/>
    <w:rsid w:val="00AB354A"/>
    <w:rsid w:val="00AB35AA"/>
    <w:rsid w:val="00AB36E5"/>
    <w:rsid w:val="00AB3759"/>
    <w:rsid w:val="00AB37B1"/>
    <w:rsid w:val="00AB37D1"/>
    <w:rsid w:val="00AB3883"/>
    <w:rsid w:val="00AB3905"/>
    <w:rsid w:val="00AB3BFC"/>
    <w:rsid w:val="00AB3E6B"/>
    <w:rsid w:val="00AB4070"/>
    <w:rsid w:val="00AB4264"/>
    <w:rsid w:val="00AB4295"/>
    <w:rsid w:val="00AB42DC"/>
    <w:rsid w:val="00AB4504"/>
    <w:rsid w:val="00AB452B"/>
    <w:rsid w:val="00AB45C1"/>
    <w:rsid w:val="00AB482F"/>
    <w:rsid w:val="00AB499C"/>
    <w:rsid w:val="00AB49AF"/>
    <w:rsid w:val="00AB4D6B"/>
    <w:rsid w:val="00AB506E"/>
    <w:rsid w:val="00AB522A"/>
    <w:rsid w:val="00AB5394"/>
    <w:rsid w:val="00AB54E2"/>
    <w:rsid w:val="00AB569C"/>
    <w:rsid w:val="00AB571C"/>
    <w:rsid w:val="00AB58D5"/>
    <w:rsid w:val="00AB591B"/>
    <w:rsid w:val="00AB59A0"/>
    <w:rsid w:val="00AB5D6B"/>
    <w:rsid w:val="00AB5E30"/>
    <w:rsid w:val="00AB5ED6"/>
    <w:rsid w:val="00AB5F40"/>
    <w:rsid w:val="00AB6080"/>
    <w:rsid w:val="00AB615F"/>
    <w:rsid w:val="00AB61A4"/>
    <w:rsid w:val="00AB61DB"/>
    <w:rsid w:val="00AB61F2"/>
    <w:rsid w:val="00AB6412"/>
    <w:rsid w:val="00AB644F"/>
    <w:rsid w:val="00AB6517"/>
    <w:rsid w:val="00AB665A"/>
    <w:rsid w:val="00AB6B50"/>
    <w:rsid w:val="00AB6F2A"/>
    <w:rsid w:val="00AB72CE"/>
    <w:rsid w:val="00AB734F"/>
    <w:rsid w:val="00AB7502"/>
    <w:rsid w:val="00AB7798"/>
    <w:rsid w:val="00AB77C6"/>
    <w:rsid w:val="00AB7858"/>
    <w:rsid w:val="00AB78D2"/>
    <w:rsid w:val="00AB78EB"/>
    <w:rsid w:val="00AB7929"/>
    <w:rsid w:val="00AB7A9F"/>
    <w:rsid w:val="00AB7C1D"/>
    <w:rsid w:val="00AB7C69"/>
    <w:rsid w:val="00AB7CD7"/>
    <w:rsid w:val="00AB7E0E"/>
    <w:rsid w:val="00AB7E2D"/>
    <w:rsid w:val="00AB7F64"/>
    <w:rsid w:val="00AC000F"/>
    <w:rsid w:val="00AC0041"/>
    <w:rsid w:val="00AC016C"/>
    <w:rsid w:val="00AC01EB"/>
    <w:rsid w:val="00AC0548"/>
    <w:rsid w:val="00AC0612"/>
    <w:rsid w:val="00AC0720"/>
    <w:rsid w:val="00AC074C"/>
    <w:rsid w:val="00AC08EE"/>
    <w:rsid w:val="00AC0925"/>
    <w:rsid w:val="00AC0950"/>
    <w:rsid w:val="00AC0A53"/>
    <w:rsid w:val="00AC0F74"/>
    <w:rsid w:val="00AC10FE"/>
    <w:rsid w:val="00AC125E"/>
    <w:rsid w:val="00AC13FF"/>
    <w:rsid w:val="00AC14EA"/>
    <w:rsid w:val="00AC162A"/>
    <w:rsid w:val="00AC16A3"/>
    <w:rsid w:val="00AC195D"/>
    <w:rsid w:val="00AC19DA"/>
    <w:rsid w:val="00AC1C66"/>
    <w:rsid w:val="00AC1DD1"/>
    <w:rsid w:val="00AC1DD4"/>
    <w:rsid w:val="00AC1EB3"/>
    <w:rsid w:val="00AC1F1D"/>
    <w:rsid w:val="00AC22A6"/>
    <w:rsid w:val="00AC264E"/>
    <w:rsid w:val="00AC26CB"/>
    <w:rsid w:val="00AC26EE"/>
    <w:rsid w:val="00AC2B2C"/>
    <w:rsid w:val="00AC2D0E"/>
    <w:rsid w:val="00AC2D22"/>
    <w:rsid w:val="00AC2FE2"/>
    <w:rsid w:val="00AC3010"/>
    <w:rsid w:val="00AC33B0"/>
    <w:rsid w:val="00AC36EB"/>
    <w:rsid w:val="00AC3857"/>
    <w:rsid w:val="00AC3B4A"/>
    <w:rsid w:val="00AC3B75"/>
    <w:rsid w:val="00AC3B9F"/>
    <w:rsid w:val="00AC3BCB"/>
    <w:rsid w:val="00AC3D28"/>
    <w:rsid w:val="00AC3E2C"/>
    <w:rsid w:val="00AC4031"/>
    <w:rsid w:val="00AC49E0"/>
    <w:rsid w:val="00AC4D59"/>
    <w:rsid w:val="00AC4DB4"/>
    <w:rsid w:val="00AC5107"/>
    <w:rsid w:val="00AC513F"/>
    <w:rsid w:val="00AC51C1"/>
    <w:rsid w:val="00AC549D"/>
    <w:rsid w:val="00AC54E8"/>
    <w:rsid w:val="00AC5A92"/>
    <w:rsid w:val="00AC5CBB"/>
    <w:rsid w:val="00AC5ECE"/>
    <w:rsid w:val="00AC623D"/>
    <w:rsid w:val="00AC629A"/>
    <w:rsid w:val="00AC631E"/>
    <w:rsid w:val="00AC646C"/>
    <w:rsid w:val="00AC6690"/>
    <w:rsid w:val="00AC6984"/>
    <w:rsid w:val="00AC6B80"/>
    <w:rsid w:val="00AC6C3F"/>
    <w:rsid w:val="00AC7118"/>
    <w:rsid w:val="00AC74EE"/>
    <w:rsid w:val="00AC7627"/>
    <w:rsid w:val="00AC763A"/>
    <w:rsid w:val="00AC76E6"/>
    <w:rsid w:val="00AC78CC"/>
    <w:rsid w:val="00AC79F0"/>
    <w:rsid w:val="00AC7CCC"/>
    <w:rsid w:val="00AC7D39"/>
    <w:rsid w:val="00AC7E50"/>
    <w:rsid w:val="00AD01BE"/>
    <w:rsid w:val="00AD0334"/>
    <w:rsid w:val="00AD0429"/>
    <w:rsid w:val="00AD0608"/>
    <w:rsid w:val="00AD061B"/>
    <w:rsid w:val="00AD07FF"/>
    <w:rsid w:val="00AD0BA8"/>
    <w:rsid w:val="00AD0C3A"/>
    <w:rsid w:val="00AD0FB0"/>
    <w:rsid w:val="00AD119B"/>
    <w:rsid w:val="00AD154C"/>
    <w:rsid w:val="00AD17C3"/>
    <w:rsid w:val="00AD1896"/>
    <w:rsid w:val="00AD1A4C"/>
    <w:rsid w:val="00AD1D53"/>
    <w:rsid w:val="00AD1D83"/>
    <w:rsid w:val="00AD200B"/>
    <w:rsid w:val="00AD2059"/>
    <w:rsid w:val="00AD2574"/>
    <w:rsid w:val="00AD2675"/>
    <w:rsid w:val="00AD28C5"/>
    <w:rsid w:val="00AD2A5F"/>
    <w:rsid w:val="00AD2A95"/>
    <w:rsid w:val="00AD2EC4"/>
    <w:rsid w:val="00AD313C"/>
    <w:rsid w:val="00AD3287"/>
    <w:rsid w:val="00AD3390"/>
    <w:rsid w:val="00AD33D1"/>
    <w:rsid w:val="00AD3610"/>
    <w:rsid w:val="00AD3765"/>
    <w:rsid w:val="00AD37E6"/>
    <w:rsid w:val="00AD39DF"/>
    <w:rsid w:val="00AD3B3D"/>
    <w:rsid w:val="00AD3CE8"/>
    <w:rsid w:val="00AD3EDA"/>
    <w:rsid w:val="00AD42DA"/>
    <w:rsid w:val="00AD448A"/>
    <w:rsid w:val="00AD4644"/>
    <w:rsid w:val="00AD4846"/>
    <w:rsid w:val="00AD4876"/>
    <w:rsid w:val="00AD48DB"/>
    <w:rsid w:val="00AD4A96"/>
    <w:rsid w:val="00AD4ADB"/>
    <w:rsid w:val="00AD4B69"/>
    <w:rsid w:val="00AD4C97"/>
    <w:rsid w:val="00AD4CA9"/>
    <w:rsid w:val="00AD4CF1"/>
    <w:rsid w:val="00AD4D7D"/>
    <w:rsid w:val="00AD4DE3"/>
    <w:rsid w:val="00AD4EF3"/>
    <w:rsid w:val="00AD4FB9"/>
    <w:rsid w:val="00AD4FEC"/>
    <w:rsid w:val="00AD5288"/>
    <w:rsid w:val="00AD554D"/>
    <w:rsid w:val="00AD5AC0"/>
    <w:rsid w:val="00AD5AE8"/>
    <w:rsid w:val="00AD5C9A"/>
    <w:rsid w:val="00AD5C9B"/>
    <w:rsid w:val="00AD5CF4"/>
    <w:rsid w:val="00AD6264"/>
    <w:rsid w:val="00AD64CA"/>
    <w:rsid w:val="00AD6511"/>
    <w:rsid w:val="00AD66AB"/>
    <w:rsid w:val="00AD6938"/>
    <w:rsid w:val="00AD6AD0"/>
    <w:rsid w:val="00AD6DF5"/>
    <w:rsid w:val="00AD7069"/>
    <w:rsid w:val="00AD711C"/>
    <w:rsid w:val="00AD7123"/>
    <w:rsid w:val="00AD72D1"/>
    <w:rsid w:val="00AD7556"/>
    <w:rsid w:val="00AD7750"/>
    <w:rsid w:val="00AD7E47"/>
    <w:rsid w:val="00AD7EE4"/>
    <w:rsid w:val="00AD7EFD"/>
    <w:rsid w:val="00AD7F48"/>
    <w:rsid w:val="00AE00AB"/>
    <w:rsid w:val="00AE05A4"/>
    <w:rsid w:val="00AE07F7"/>
    <w:rsid w:val="00AE0B80"/>
    <w:rsid w:val="00AE0E5E"/>
    <w:rsid w:val="00AE0F44"/>
    <w:rsid w:val="00AE104E"/>
    <w:rsid w:val="00AE1066"/>
    <w:rsid w:val="00AE11F8"/>
    <w:rsid w:val="00AE13B3"/>
    <w:rsid w:val="00AE1498"/>
    <w:rsid w:val="00AE1559"/>
    <w:rsid w:val="00AE16FD"/>
    <w:rsid w:val="00AE1998"/>
    <w:rsid w:val="00AE1A3A"/>
    <w:rsid w:val="00AE1B05"/>
    <w:rsid w:val="00AE1B4D"/>
    <w:rsid w:val="00AE1D73"/>
    <w:rsid w:val="00AE2188"/>
    <w:rsid w:val="00AE2257"/>
    <w:rsid w:val="00AE2403"/>
    <w:rsid w:val="00AE241F"/>
    <w:rsid w:val="00AE246F"/>
    <w:rsid w:val="00AE25D5"/>
    <w:rsid w:val="00AE2692"/>
    <w:rsid w:val="00AE274C"/>
    <w:rsid w:val="00AE277E"/>
    <w:rsid w:val="00AE27B2"/>
    <w:rsid w:val="00AE2861"/>
    <w:rsid w:val="00AE2965"/>
    <w:rsid w:val="00AE2977"/>
    <w:rsid w:val="00AE2C04"/>
    <w:rsid w:val="00AE2E55"/>
    <w:rsid w:val="00AE2E9A"/>
    <w:rsid w:val="00AE3146"/>
    <w:rsid w:val="00AE3204"/>
    <w:rsid w:val="00AE341F"/>
    <w:rsid w:val="00AE3421"/>
    <w:rsid w:val="00AE3496"/>
    <w:rsid w:val="00AE361A"/>
    <w:rsid w:val="00AE369F"/>
    <w:rsid w:val="00AE3789"/>
    <w:rsid w:val="00AE37B2"/>
    <w:rsid w:val="00AE3BCE"/>
    <w:rsid w:val="00AE3D18"/>
    <w:rsid w:val="00AE3D43"/>
    <w:rsid w:val="00AE3E3F"/>
    <w:rsid w:val="00AE445C"/>
    <w:rsid w:val="00AE4541"/>
    <w:rsid w:val="00AE4655"/>
    <w:rsid w:val="00AE4886"/>
    <w:rsid w:val="00AE4A74"/>
    <w:rsid w:val="00AE4BB8"/>
    <w:rsid w:val="00AE4BD3"/>
    <w:rsid w:val="00AE4D7A"/>
    <w:rsid w:val="00AE4E79"/>
    <w:rsid w:val="00AE52A9"/>
    <w:rsid w:val="00AE52C0"/>
    <w:rsid w:val="00AE5376"/>
    <w:rsid w:val="00AE53E8"/>
    <w:rsid w:val="00AE549B"/>
    <w:rsid w:val="00AE5502"/>
    <w:rsid w:val="00AE560F"/>
    <w:rsid w:val="00AE568E"/>
    <w:rsid w:val="00AE5807"/>
    <w:rsid w:val="00AE5902"/>
    <w:rsid w:val="00AE592A"/>
    <w:rsid w:val="00AE5991"/>
    <w:rsid w:val="00AE5B2F"/>
    <w:rsid w:val="00AE5D12"/>
    <w:rsid w:val="00AE5E78"/>
    <w:rsid w:val="00AE62E6"/>
    <w:rsid w:val="00AE6723"/>
    <w:rsid w:val="00AE67C6"/>
    <w:rsid w:val="00AE68A3"/>
    <w:rsid w:val="00AE6989"/>
    <w:rsid w:val="00AE6A4B"/>
    <w:rsid w:val="00AE6B61"/>
    <w:rsid w:val="00AE6BFC"/>
    <w:rsid w:val="00AE6F35"/>
    <w:rsid w:val="00AE7052"/>
    <w:rsid w:val="00AE70F3"/>
    <w:rsid w:val="00AE7304"/>
    <w:rsid w:val="00AE7452"/>
    <w:rsid w:val="00AE7614"/>
    <w:rsid w:val="00AE7743"/>
    <w:rsid w:val="00AE77AC"/>
    <w:rsid w:val="00AE7886"/>
    <w:rsid w:val="00AE78FC"/>
    <w:rsid w:val="00AE7A10"/>
    <w:rsid w:val="00AE7A37"/>
    <w:rsid w:val="00AE7C0C"/>
    <w:rsid w:val="00AE7C20"/>
    <w:rsid w:val="00AE7D13"/>
    <w:rsid w:val="00AE7D62"/>
    <w:rsid w:val="00AF006F"/>
    <w:rsid w:val="00AF00C8"/>
    <w:rsid w:val="00AF016A"/>
    <w:rsid w:val="00AF0193"/>
    <w:rsid w:val="00AF0261"/>
    <w:rsid w:val="00AF032D"/>
    <w:rsid w:val="00AF06A7"/>
    <w:rsid w:val="00AF0844"/>
    <w:rsid w:val="00AF09EC"/>
    <w:rsid w:val="00AF0BD8"/>
    <w:rsid w:val="00AF0CF5"/>
    <w:rsid w:val="00AF0F16"/>
    <w:rsid w:val="00AF101D"/>
    <w:rsid w:val="00AF11D8"/>
    <w:rsid w:val="00AF13D3"/>
    <w:rsid w:val="00AF145A"/>
    <w:rsid w:val="00AF18F0"/>
    <w:rsid w:val="00AF199B"/>
    <w:rsid w:val="00AF1B6E"/>
    <w:rsid w:val="00AF1BB3"/>
    <w:rsid w:val="00AF1CF5"/>
    <w:rsid w:val="00AF1DD3"/>
    <w:rsid w:val="00AF1EFE"/>
    <w:rsid w:val="00AF2117"/>
    <w:rsid w:val="00AF2137"/>
    <w:rsid w:val="00AF22CC"/>
    <w:rsid w:val="00AF2323"/>
    <w:rsid w:val="00AF256F"/>
    <w:rsid w:val="00AF2626"/>
    <w:rsid w:val="00AF2854"/>
    <w:rsid w:val="00AF29DF"/>
    <w:rsid w:val="00AF2C52"/>
    <w:rsid w:val="00AF2CC9"/>
    <w:rsid w:val="00AF2DCB"/>
    <w:rsid w:val="00AF30C8"/>
    <w:rsid w:val="00AF3257"/>
    <w:rsid w:val="00AF3471"/>
    <w:rsid w:val="00AF34FD"/>
    <w:rsid w:val="00AF360A"/>
    <w:rsid w:val="00AF388D"/>
    <w:rsid w:val="00AF3AC1"/>
    <w:rsid w:val="00AF3B19"/>
    <w:rsid w:val="00AF3C2C"/>
    <w:rsid w:val="00AF3CD9"/>
    <w:rsid w:val="00AF4077"/>
    <w:rsid w:val="00AF4096"/>
    <w:rsid w:val="00AF42CE"/>
    <w:rsid w:val="00AF43D7"/>
    <w:rsid w:val="00AF45B5"/>
    <w:rsid w:val="00AF469D"/>
    <w:rsid w:val="00AF46FA"/>
    <w:rsid w:val="00AF4712"/>
    <w:rsid w:val="00AF486A"/>
    <w:rsid w:val="00AF4A39"/>
    <w:rsid w:val="00AF4AE8"/>
    <w:rsid w:val="00AF4FCA"/>
    <w:rsid w:val="00AF53B0"/>
    <w:rsid w:val="00AF553C"/>
    <w:rsid w:val="00AF55FE"/>
    <w:rsid w:val="00AF5A24"/>
    <w:rsid w:val="00AF6088"/>
    <w:rsid w:val="00AF60F1"/>
    <w:rsid w:val="00AF62D7"/>
    <w:rsid w:val="00AF6358"/>
    <w:rsid w:val="00AF64F8"/>
    <w:rsid w:val="00AF6568"/>
    <w:rsid w:val="00AF66C1"/>
    <w:rsid w:val="00AF67E1"/>
    <w:rsid w:val="00AF6B15"/>
    <w:rsid w:val="00AF6CB5"/>
    <w:rsid w:val="00AF72EA"/>
    <w:rsid w:val="00AF7570"/>
    <w:rsid w:val="00AF7593"/>
    <w:rsid w:val="00AF75F7"/>
    <w:rsid w:val="00AF76AA"/>
    <w:rsid w:val="00AF7873"/>
    <w:rsid w:val="00AF7A32"/>
    <w:rsid w:val="00AF7BB8"/>
    <w:rsid w:val="00AF7CA0"/>
    <w:rsid w:val="00AF7D23"/>
    <w:rsid w:val="00AF7D8A"/>
    <w:rsid w:val="00AF7DF5"/>
    <w:rsid w:val="00AF7F66"/>
    <w:rsid w:val="00AF7FE2"/>
    <w:rsid w:val="00B002C1"/>
    <w:rsid w:val="00B00790"/>
    <w:rsid w:val="00B00BA4"/>
    <w:rsid w:val="00B00D1C"/>
    <w:rsid w:val="00B00D36"/>
    <w:rsid w:val="00B00E3E"/>
    <w:rsid w:val="00B01045"/>
    <w:rsid w:val="00B01220"/>
    <w:rsid w:val="00B012B4"/>
    <w:rsid w:val="00B0145E"/>
    <w:rsid w:val="00B01576"/>
    <w:rsid w:val="00B019D1"/>
    <w:rsid w:val="00B01C3F"/>
    <w:rsid w:val="00B01CBB"/>
    <w:rsid w:val="00B02148"/>
    <w:rsid w:val="00B02210"/>
    <w:rsid w:val="00B022CB"/>
    <w:rsid w:val="00B02331"/>
    <w:rsid w:val="00B02403"/>
    <w:rsid w:val="00B0268E"/>
    <w:rsid w:val="00B02E8C"/>
    <w:rsid w:val="00B02F3A"/>
    <w:rsid w:val="00B031BF"/>
    <w:rsid w:val="00B03541"/>
    <w:rsid w:val="00B03658"/>
    <w:rsid w:val="00B0366A"/>
    <w:rsid w:val="00B03702"/>
    <w:rsid w:val="00B03BBA"/>
    <w:rsid w:val="00B03C40"/>
    <w:rsid w:val="00B03C62"/>
    <w:rsid w:val="00B03D97"/>
    <w:rsid w:val="00B03F02"/>
    <w:rsid w:val="00B03FDD"/>
    <w:rsid w:val="00B04138"/>
    <w:rsid w:val="00B04470"/>
    <w:rsid w:val="00B044A0"/>
    <w:rsid w:val="00B046CA"/>
    <w:rsid w:val="00B046EC"/>
    <w:rsid w:val="00B048A8"/>
    <w:rsid w:val="00B04B03"/>
    <w:rsid w:val="00B04F63"/>
    <w:rsid w:val="00B05043"/>
    <w:rsid w:val="00B050CE"/>
    <w:rsid w:val="00B051B4"/>
    <w:rsid w:val="00B05259"/>
    <w:rsid w:val="00B05683"/>
    <w:rsid w:val="00B056FC"/>
    <w:rsid w:val="00B0589A"/>
    <w:rsid w:val="00B05953"/>
    <w:rsid w:val="00B05DDF"/>
    <w:rsid w:val="00B05E42"/>
    <w:rsid w:val="00B05EDB"/>
    <w:rsid w:val="00B05F90"/>
    <w:rsid w:val="00B05FB6"/>
    <w:rsid w:val="00B061A3"/>
    <w:rsid w:val="00B06240"/>
    <w:rsid w:val="00B0635D"/>
    <w:rsid w:val="00B06580"/>
    <w:rsid w:val="00B065B9"/>
    <w:rsid w:val="00B069AB"/>
    <w:rsid w:val="00B06D71"/>
    <w:rsid w:val="00B071C5"/>
    <w:rsid w:val="00B071EB"/>
    <w:rsid w:val="00B0724A"/>
    <w:rsid w:val="00B0739C"/>
    <w:rsid w:val="00B073A1"/>
    <w:rsid w:val="00B07BA5"/>
    <w:rsid w:val="00B1006A"/>
    <w:rsid w:val="00B100CC"/>
    <w:rsid w:val="00B10181"/>
    <w:rsid w:val="00B1021A"/>
    <w:rsid w:val="00B1044E"/>
    <w:rsid w:val="00B10489"/>
    <w:rsid w:val="00B1049D"/>
    <w:rsid w:val="00B104F8"/>
    <w:rsid w:val="00B105CA"/>
    <w:rsid w:val="00B106CC"/>
    <w:rsid w:val="00B10714"/>
    <w:rsid w:val="00B1093A"/>
    <w:rsid w:val="00B109BE"/>
    <w:rsid w:val="00B10A57"/>
    <w:rsid w:val="00B10B8F"/>
    <w:rsid w:val="00B10CAB"/>
    <w:rsid w:val="00B10CC2"/>
    <w:rsid w:val="00B10D87"/>
    <w:rsid w:val="00B10EED"/>
    <w:rsid w:val="00B11250"/>
    <w:rsid w:val="00B113D6"/>
    <w:rsid w:val="00B1163E"/>
    <w:rsid w:val="00B119B7"/>
    <w:rsid w:val="00B119E2"/>
    <w:rsid w:val="00B11AA5"/>
    <w:rsid w:val="00B11B4E"/>
    <w:rsid w:val="00B11D10"/>
    <w:rsid w:val="00B11DEB"/>
    <w:rsid w:val="00B12166"/>
    <w:rsid w:val="00B1220D"/>
    <w:rsid w:val="00B12896"/>
    <w:rsid w:val="00B12C98"/>
    <w:rsid w:val="00B12E61"/>
    <w:rsid w:val="00B130FA"/>
    <w:rsid w:val="00B13306"/>
    <w:rsid w:val="00B1332B"/>
    <w:rsid w:val="00B1377F"/>
    <w:rsid w:val="00B138BB"/>
    <w:rsid w:val="00B13940"/>
    <w:rsid w:val="00B13A69"/>
    <w:rsid w:val="00B13E6E"/>
    <w:rsid w:val="00B13E9E"/>
    <w:rsid w:val="00B13ED5"/>
    <w:rsid w:val="00B140C2"/>
    <w:rsid w:val="00B1433F"/>
    <w:rsid w:val="00B14427"/>
    <w:rsid w:val="00B144D6"/>
    <w:rsid w:val="00B146A6"/>
    <w:rsid w:val="00B1499B"/>
    <w:rsid w:val="00B14C1D"/>
    <w:rsid w:val="00B14C84"/>
    <w:rsid w:val="00B14D31"/>
    <w:rsid w:val="00B14F52"/>
    <w:rsid w:val="00B14F7B"/>
    <w:rsid w:val="00B1531E"/>
    <w:rsid w:val="00B155D4"/>
    <w:rsid w:val="00B15630"/>
    <w:rsid w:val="00B15940"/>
    <w:rsid w:val="00B15985"/>
    <w:rsid w:val="00B1598C"/>
    <w:rsid w:val="00B15C33"/>
    <w:rsid w:val="00B15E1D"/>
    <w:rsid w:val="00B15F11"/>
    <w:rsid w:val="00B15F60"/>
    <w:rsid w:val="00B15FBF"/>
    <w:rsid w:val="00B160A3"/>
    <w:rsid w:val="00B160B4"/>
    <w:rsid w:val="00B16304"/>
    <w:rsid w:val="00B163FB"/>
    <w:rsid w:val="00B16535"/>
    <w:rsid w:val="00B16732"/>
    <w:rsid w:val="00B167BD"/>
    <w:rsid w:val="00B16E16"/>
    <w:rsid w:val="00B16FBB"/>
    <w:rsid w:val="00B170DB"/>
    <w:rsid w:val="00B17129"/>
    <w:rsid w:val="00B17195"/>
    <w:rsid w:val="00B173D0"/>
    <w:rsid w:val="00B175A0"/>
    <w:rsid w:val="00B17788"/>
    <w:rsid w:val="00B179E8"/>
    <w:rsid w:val="00B17BB3"/>
    <w:rsid w:val="00B17BED"/>
    <w:rsid w:val="00B17D24"/>
    <w:rsid w:val="00B17EBD"/>
    <w:rsid w:val="00B17F1B"/>
    <w:rsid w:val="00B17FC8"/>
    <w:rsid w:val="00B2005A"/>
    <w:rsid w:val="00B20305"/>
    <w:rsid w:val="00B203A1"/>
    <w:rsid w:val="00B2051B"/>
    <w:rsid w:val="00B20664"/>
    <w:rsid w:val="00B20818"/>
    <w:rsid w:val="00B20870"/>
    <w:rsid w:val="00B208EF"/>
    <w:rsid w:val="00B208F5"/>
    <w:rsid w:val="00B20C27"/>
    <w:rsid w:val="00B20D54"/>
    <w:rsid w:val="00B20D55"/>
    <w:rsid w:val="00B20ED8"/>
    <w:rsid w:val="00B212C2"/>
    <w:rsid w:val="00B212FB"/>
    <w:rsid w:val="00B21452"/>
    <w:rsid w:val="00B21675"/>
    <w:rsid w:val="00B216B8"/>
    <w:rsid w:val="00B216DB"/>
    <w:rsid w:val="00B21892"/>
    <w:rsid w:val="00B2191E"/>
    <w:rsid w:val="00B21945"/>
    <w:rsid w:val="00B2195A"/>
    <w:rsid w:val="00B21B80"/>
    <w:rsid w:val="00B21C6D"/>
    <w:rsid w:val="00B22134"/>
    <w:rsid w:val="00B22464"/>
    <w:rsid w:val="00B227AA"/>
    <w:rsid w:val="00B22892"/>
    <w:rsid w:val="00B22B15"/>
    <w:rsid w:val="00B22BB6"/>
    <w:rsid w:val="00B22DA3"/>
    <w:rsid w:val="00B22E3F"/>
    <w:rsid w:val="00B23759"/>
    <w:rsid w:val="00B239AA"/>
    <w:rsid w:val="00B23DF1"/>
    <w:rsid w:val="00B23F1A"/>
    <w:rsid w:val="00B24056"/>
    <w:rsid w:val="00B2435F"/>
    <w:rsid w:val="00B244D9"/>
    <w:rsid w:val="00B2474C"/>
    <w:rsid w:val="00B2478E"/>
    <w:rsid w:val="00B2484F"/>
    <w:rsid w:val="00B24854"/>
    <w:rsid w:val="00B2498D"/>
    <w:rsid w:val="00B24C06"/>
    <w:rsid w:val="00B24C81"/>
    <w:rsid w:val="00B24CE3"/>
    <w:rsid w:val="00B25114"/>
    <w:rsid w:val="00B251C6"/>
    <w:rsid w:val="00B251EF"/>
    <w:rsid w:val="00B254DF"/>
    <w:rsid w:val="00B25532"/>
    <w:rsid w:val="00B2556A"/>
    <w:rsid w:val="00B259F3"/>
    <w:rsid w:val="00B25D10"/>
    <w:rsid w:val="00B25E63"/>
    <w:rsid w:val="00B25F63"/>
    <w:rsid w:val="00B2608B"/>
    <w:rsid w:val="00B260D2"/>
    <w:rsid w:val="00B2618E"/>
    <w:rsid w:val="00B261C6"/>
    <w:rsid w:val="00B26386"/>
    <w:rsid w:val="00B26570"/>
    <w:rsid w:val="00B26974"/>
    <w:rsid w:val="00B26C07"/>
    <w:rsid w:val="00B26C84"/>
    <w:rsid w:val="00B26D98"/>
    <w:rsid w:val="00B270D9"/>
    <w:rsid w:val="00B271F9"/>
    <w:rsid w:val="00B273A5"/>
    <w:rsid w:val="00B2741D"/>
    <w:rsid w:val="00B276FB"/>
    <w:rsid w:val="00B277BD"/>
    <w:rsid w:val="00B27946"/>
    <w:rsid w:val="00B2796A"/>
    <w:rsid w:val="00B27A5F"/>
    <w:rsid w:val="00B27BA9"/>
    <w:rsid w:val="00B27F36"/>
    <w:rsid w:val="00B27F97"/>
    <w:rsid w:val="00B27F9F"/>
    <w:rsid w:val="00B30429"/>
    <w:rsid w:val="00B304B7"/>
    <w:rsid w:val="00B304C1"/>
    <w:rsid w:val="00B304E5"/>
    <w:rsid w:val="00B305BC"/>
    <w:rsid w:val="00B306D9"/>
    <w:rsid w:val="00B306FD"/>
    <w:rsid w:val="00B308D5"/>
    <w:rsid w:val="00B30BDF"/>
    <w:rsid w:val="00B30BEA"/>
    <w:rsid w:val="00B30D9F"/>
    <w:rsid w:val="00B30E9A"/>
    <w:rsid w:val="00B30EBD"/>
    <w:rsid w:val="00B30F1F"/>
    <w:rsid w:val="00B30F55"/>
    <w:rsid w:val="00B31081"/>
    <w:rsid w:val="00B3109C"/>
    <w:rsid w:val="00B3156F"/>
    <w:rsid w:val="00B3175B"/>
    <w:rsid w:val="00B318FF"/>
    <w:rsid w:val="00B31AB5"/>
    <w:rsid w:val="00B31B58"/>
    <w:rsid w:val="00B32073"/>
    <w:rsid w:val="00B32152"/>
    <w:rsid w:val="00B322F3"/>
    <w:rsid w:val="00B328F5"/>
    <w:rsid w:val="00B32A3E"/>
    <w:rsid w:val="00B32D20"/>
    <w:rsid w:val="00B32DD6"/>
    <w:rsid w:val="00B32E00"/>
    <w:rsid w:val="00B32E8D"/>
    <w:rsid w:val="00B32F4D"/>
    <w:rsid w:val="00B32FA1"/>
    <w:rsid w:val="00B33410"/>
    <w:rsid w:val="00B33532"/>
    <w:rsid w:val="00B33734"/>
    <w:rsid w:val="00B3391D"/>
    <w:rsid w:val="00B33B47"/>
    <w:rsid w:val="00B33CB8"/>
    <w:rsid w:val="00B33F32"/>
    <w:rsid w:val="00B33FB9"/>
    <w:rsid w:val="00B3407B"/>
    <w:rsid w:val="00B340ED"/>
    <w:rsid w:val="00B34179"/>
    <w:rsid w:val="00B3421C"/>
    <w:rsid w:val="00B3431F"/>
    <w:rsid w:val="00B34333"/>
    <w:rsid w:val="00B34458"/>
    <w:rsid w:val="00B344A9"/>
    <w:rsid w:val="00B34768"/>
    <w:rsid w:val="00B34824"/>
    <w:rsid w:val="00B3496F"/>
    <w:rsid w:val="00B3499D"/>
    <w:rsid w:val="00B34B7B"/>
    <w:rsid w:val="00B34E70"/>
    <w:rsid w:val="00B34E82"/>
    <w:rsid w:val="00B351BA"/>
    <w:rsid w:val="00B35323"/>
    <w:rsid w:val="00B35570"/>
    <w:rsid w:val="00B35887"/>
    <w:rsid w:val="00B358AA"/>
    <w:rsid w:val="00B35915"/>
    <w:rsid w:val="00B359C3"/>
    <w:rsid w:val="00B35C90"/>
    <w:rsid w:val="00B3606C"/>
    <w:rsid w:val="00B36070"/>
    <w:rsid w:val="00B36283"/>
    <w:rsid w:val="00B36347"/>
    <w:rsid w:val="00B3654A"/>
    <w:rsid w:val="00B365D8"/>
    <w:rsid w:val="00B3661F"/>
    <w:rsid w:val="00B36711"/>
    <w:rsid w:val="00B369BB"/>
    <w:rsid w:val="00B36B29"/>
    <w:rsid w:val="00B36F78"/>
    <w:rsid w:val="00B37343"/>
    <w:rsid w:val="00B37438"/>
    <w:rsid w:val="00B37624"/>
    <w:rsid w:val="00B376F7"/>
    <w:rsid w:val="00B377E7"/>
    <w:rsid w:val="00B37924"/>
    <w:rsid w:val="00B379C7"/>
    <w:rsid w:val="00B37AC7"/>
    <w:rsid w:val="00B37C31"/>
    <w:rsid w:val="00B37FB7"/>
    <w:rsid w:val="00B40228"/>
    <w:rsid w:val="00B406A4"/>
    <w:rsid w:val="00B40760"/>
    <w:rsid w:val="00B40806"/>
    <w:rsid w:val="00B408F9"/>
    <w:rsid w:val="00B40947"/>
    <w:rsid w:val="00B40A87"/>
    <w:rsid w:val="00B40C7C"/>
    <w:rsid w:val="00B40E00"/>
    <w:rsid w:val="00B40FAE"/>
    <w:rsid w:val="00B41095"/>
    <w:rsid w:val="00B41272"/>
    <w:rsid w:val="00B41331"/>
    <w:rsid w:val="00B413DC"/>
    <w:rsid w:val="00B4148A"/>
    <w:rsid w:val="00B414F7"/>
    <w:rsid w:val="00B4151E"/>
    <w:rsid w:val="00B417D8"/>
    <w:rsid w:val="00B41DF9"/>
    <w:rsid w:val="00B41FBC"/>
    <w:rsid w:val="00B42328"/>
    <w:rsid w:val="00B42376"/>
    <w:rsid w:val="00B428C7"/>
    <w:rsid w:val="00B42C3B"/>
    <w:rsid w:val="00B42CEE"/>
    <w:rsid w:val="00B42E55"/>
    <w:rsid w:val="00B43069"/>
    <w:rsid w:val="00B430B8"/>
    <w:rsid w:val="00B434FF"/>
    <w:rsid w:val="00B435AA"/>
    <w:rsid w:val="00B4366F"/>
    <w:rsid w:val="00B43A6E"/>
    <w:rsid w:val="00B43BBC"/>
    <w:rsid w:val="00B43CA6"/>
    <w:rsid w:val="00B43CB6"/>
    <w:rsid w:val="00B43D03"/>
    <w:rsid w:val="00B43E42"/>
    <w:rsid w:val="00B43E66"/>
    <w:rsid w:val="00B44133"/>
    <w:rsid w:val="00B4426D"/>
    <w:rsid w:val="00B442DF"/>
    <w:rsid w:val="00B4438A"/>
    <w:rsid w:val="00B4459C"/>
    <w:rsid w:val="00B445B9"/>
    <w:rsid w:val="00B44949"/>
    <w:rsid w:val="00B44AA8"/>
    <w:rsid w:val="00B44D3A"/>
    <w:rsid w:val="00B44DC7"/>
    <w:rsid w:val="00B44F37"/>
    <w:rsid w:val="00B44F77"/>
    <w:rsid w:val="00B45042"/>
    <w:rsid w:val="00B45385"/>
    <w:rsid w:val="00B456C9"/>
    <w:rsid w:val="00B45A52"/>
    <w:rsid w:val="00B45BB4"/>
    <w:rsid w:val="00B45CEF"/>
    <w:rsid w:val="00B45EB7"/>
    <w:rsid w:val="00B4634F"/>
    <w:rsid w:val="00B46B06"/>
    <w:rsid w:val="00B46BD5"/>
    <w:rsid w:val="00B46C8C"/>
    <w:rsid w:val="00B46C8E"/>
    <w:rsid w:val="00B46D40"/>
    <w:rsid w:val="00B46D82"/>
    <w:rsid w:val="00B46DEE"/>
    <w:rsid w:val="00B46EB5"/>
    <w:rsid w:val="00B46F6C"/>
    <w:rsid w:val="00B46F76"/>
    <w:rsid w:val="00B46F7C"/>
    <w:rsid w:val="00B47278"/>
    <w:rsid w:val="00B478B4"/>
    <w:rsid w:val="00B478F6"/>
    <w:rsid w:val="00B479DE"/>
    <w:rsid w:val="00B479F2"/>
    <w:rsid w:val="00B47B0C"/>
    <w:rsid w:val="00B47CC5"/>
    <w:rsid w:val="00B47EF2"/>
    <w:rsid w:val="00B503F9"/>
    <w:rsid w:val="00B50660"/>
    <w:rsid w:val="00B50996"/>
    <w:rsid w:val="00B50E0C"/>
    <w:rsid w:val="00B512F7"/>
    <w:rsid w:val="00B516EB"/>
    <w:rsid w:val="00B517BD"/>
    <w:rsid w:val="00B51AAB"/>
    <w:rsid w:val="00B51B86"/>
    <w:rsid w:val="00B51D5F"/>
    <w:rsid w:val="00B51F53"/>
    <w:rsid w:val="00B520C6"/>
    <w:rsid w:val="00B521A9"/>
    <w:rsid w:val="00B524E9"/>
    <w:rsid w:val="00B52628"/>
    <w:rsid w:val="00B5264E"/>
    <w:rsid w:val="00B52823"/>
    <w:rsid w:val="00B52B5C"/>
    <w:rsid w:val="00B52C42"/>
    <w:rsid w:val="00B52CB8"/>
    <w:rsid w:val="00B52DCB"/>
    <w:rsid w:val="00B52ECB"/>
    <w:rsid w:val="00B534D8"/>
    <w:rsid w:val="00B5378B"/>
    <w:rsid w:val="00B53808"/>
    <w:rsid w:val="00B538DE"/>
    <w:rsid w:val="00B53979"/>
    <w:rsid w:val="00B53B04"/>
    <w:rsid w:val="00B53B99"/>
    <w:rsid w:val="00B53C0F"/>
    <w:rsid w:val="00B53C48"/>
    <w:rsid w:val="00B53C6B"/>
    <w:rsid w:val="00B540E2"/>
    <w:rsid w:val="00B54173"/>
    <w:rsid w:val="00B5417C"/>
    <w:rsid w:val="00B542CE"/>
    <w:rsid w:val="00B54326"/>
    <w:rsid w:val="00B545DC"/>
    <w:rsid w:val="00B547BE"/>
    <w:rsid w:val="00B54868"/>
    <w:rsid w:val="00B54B64"/>
    <w:rsid w:val="00B54C1F"/>
    <w:rsid w:val="00B54CEA"/>
    <w:rsid w:val="00B54EE4"/>
    <w:rsid w:val="00B54F84"/>
    <w:rsid w:val="00B550B1"/>
    <w:rsid w:val="00B55356"/>
    <w:rsid w:val="00B554DC"/>
    <w:rsid w:val="00B55694"/>
    <w:rsid w:val="00B55B77"/>
    <w:rsid w:val="00B55BCC"/>
    <w:rsid w:val="00B55C2F"/>
    <w:rsid w:val="00B55D0A"/>
    <w:rsid w:val="00B55D36"/>
    <w:rsid w:val="00B55F45"/>
    <w:rsid w:val="00B56080"/>
    <w:rsid w:val="00B563C7"/>
    <w:rsid w:val="00B563EB"/>
    <w:rsid w:val="00B563FA"/>
    <w:rsid w:val="00B56525"/>
    <w:rsid w:val="00B565B1"/>
    <w:rsid w:val="00B566D9"/>
    <w:rsid w:val="00B56712"/>
    <w:rsid w:val="00B56AF9"/>
    <w:rsid w:val="00B56D03"/>
    <w:rsid w:val="00B56D82"/>
    <w:rsid w:val="00B56D84"/>
    <w:rsid w:val="00B56E9B"/>
    <w:rsid w:val="00B57007"/>
    <w:rsid w:val="00B5708C"/>
    <w:rsid w:val="00B57153"/>
    <w:rsid w:val="00B5742C"/>
    <w:rsid w:val="00B575AF"/>
    <w:rsid w:val="00B575D5"/>
    <w:rsid w:val="00B5776C"/>
    <w:rsid w:val="00B5778F"/>
    <w:rsid w:val="00B57994"/>
    <w:rsid w:val="00B579BA"/>
    <w:rsid w:val="00B579C5"/>
    <w:rsid w:val="00B57B01"/>
    <w:rsid w:val="00B57BF5"/>
    <w:rsid w:val="00B57F45"/>
    <w:rsid w:val="00B57F6B"/>
    <w:rsid w:val="00B600FE"/>
    <w:rsid w:val="00B60603"/>
    <w:rsid w:val="00B6069D"/>
    <w:rsid w:val="00B60824"/>
    <w:rsid w:val="00B60997"/>
    <w:rsid w:val="00B60B62"/>
    <w:rsid w:val="00B60E21"/>
    <w:rsid w:val="00B60E65"/>
    <w:rsid w:val="00B60EBA"/>
    <w:rsid w:val="00B60F9F"/>
    <w:rsid w:val="00B60FE4"/>
    <w:rsid w:val="00B60FF2"/>
    <w:rsid w:val="00B613BB"/>
    <w:rsid w:val="00B61788"/>
    <w:rsid w:val="00B6190E"/>
    <w:rsid w:val="00B619ED"/>
    <w:rsid w:val="00B61A01"/>
    <w:rsid w:val="00B61CBD"/>
    <w:rsid w:val="00B61FC0"/>
    <w:rsid w:val="00B620A9"/>
    <w:rsid w:val="00B622F1"/>
    <w:rsid w:val="00B62341"/>
    <w:rsid w:val="00B62483"/>
    <w:rsid w:val="00B624B5"/>
    <w:rsid w:val="00B627C2"/>
    <w:rsid w:val="00B6280A"/>
    <w:rsid w:val="00B628EB"/>
    <w:rsid w:val="00B62B66"/>
    <w:rsid w:val="00B62CDB"/>
    <w:rsid w:val="00B62D03"/>
    <w:rsid w:val="00B62D1E"/>
    <w:rsid w:val="00B62EA4"/>
    <w:rsid w:val="00B63018"/>
    <w:rsid w:val="00B63029"/>
    <w:rsid w:val="00B6325A"/>
    <w:rsid w:val="00B632DA"/>
    <w:rsid w:val="00B634DE"/>
    <w:rsid w:val="00B636EC"/>
    <w:rsid w:val="00B6388D"/>
    <w:rsid w:val="00B639F7"/>
    <w:rsid w:val="00B64159"/>
    <w:rsid w:val="00B64205"/>
    <w:rsid w:val="00B642EE"/>
    <w:rsid w:val="00B6434B"/>
    <w:rsid w:val="00B644BE"/>
    <w:rsid w:val="00B644F1"/>
    <w:rsid w:val="00B6450E"/>
    <w:rsid w:val="00B6460E"/>
    <w:rsid w:val="00B64935"/>
    <w:rsid w:val="00B64A6D"/>
    <w:rsid w:val="00B64A88"/>
    <w:rsid w:val="00B64AD7"/>
    <w:rsid w:val="00B64BB6"/>
    <w:rsid w:val="00B64C75"/>
    <w:rsid w:val="00B64C86"/>
    <w:rsid w:val="00B64E07"/>
    <w:rsid w:val="00B64EB5"/>
    <w:rsid w:val="00B64FFB"/>
    <w:rsid w:val="00B65005"/>
    <w:rsid w:val="00B65088"/>
    <w:rsid w:val="00B650CC"/>
    <w:rsid w:val="00B6523B"/>
    <w:rsid w:val="00B65633"/>
    <w:rsid w:val="00B65A0B"/>
    <w:rsid w:val="00B65BC0"/>
    <w:rsid w:val="00B65BDF"/>
    <w:rsid w:val="00B65C94"/>
    <w:rsid w:val="00B65F5B"/>
    <w:rsid w:val="00B66011"/>
    <w:rsid w:val="00B66227"/>
    <w:rsid w:val="00B664AF"/>
    <w:rsid w:val="00B664C6"/>
    <w:rsid w:val="00B66668"/>
    <w:rsid w:val="00B66676"/>
    <w:rsid w:val="00B66760"/>
    <w:rsid w:val="00B6694B"/>
    <w:rsid w:val="00B67269"/>
    <w:rsid w:val="00B67A42"/>
    <w:rsid w:val="00B67AC3"/>
    <w:rsid w:val="00B67B69"/>
    <w:rsid w:val="00B67BC2"/>
    <w:rsid w:val="00B67CAB"/>
    <w:rsid w:val="00B67CD3"/>
    <w:rsid w:val="00B67D6B"/>
    <w:rsid w:val="00B67F38"/>
    <w:rsid w:val="00B67F48"/>
    <w:rsid w:val="00B70203"/>
    <w:rsid w:val="00B70329"/>
    <w:rsid w:val="00B703D8"/>
    <w:rsid w:val="00B70551"/>
    <w:rsid w:val="00B70A06"/>
    <w:rsid w:val="00B71872"/>
    <w:rsid w:val="00B71AF2"/>
    <w:rsid w:val="00B71BF9"/>
    <w:rsid w:val="00B71C2A"/>
    <w:rsid w:val="00B71CD1"/>
    <w:rsid w:val="00B71D70"/>
    <w:rsid w:val="00B71DDA"/>
    <w:rsid w:val="00B7218B"/>
    <w:rsid w:val="00B721BB"/>
    <w:rsid w:val="00B7225F"/>
    <w:rsid w:val="00B7230C"/>
    <w:rsid w:val="00B723D3"/>
    <w:rsid w:val="00B72428"/>
    <w:rsid w:val="00B724CB"/>
    <w:rsid w:val="00B725F2"/>
    <w:rsid w:val="00B7260D"/>
    <w:rsid w:val="00B72877"/>
    <w:rsid w:val="00B72D52"/>
    <w:rsid w:val="00B73005"/>
    <w:rsid w:val="00B73157"/>
    <w:rsid w:val="00B733A1"/>
    <w:rsid w:val="00B7353D"/>
    <w:rsid w:val="00B73C4D"/>
    <w:rsid w:val="00B73F8F"/>
    <w:rsid w:val="00B7417A"/>
    <w:rsid w:val="00B745C8"/>
    <w:rsid w:val="00B74660"/>
    <w:rsid w:val="00B746E9"/>
    <w:rsid w:val="00B7490B"/>
    <w:rsid w:val="00B7493B"/>
    <w:rsid w:val="00B749A0"/>
    <w:rsid w:val="00B74B32"/>
    <w:rsid w:val="00B74B9C"/>
    <w:rsid w:val="00B750F5"/>
    <w:rsid w:val="00B751AA"/>
    <w:rsid w:val="00B7530A"/>
    <w:rsid w:val="00B75468"/>
    <w:rsid w:val="00B75B69"/>
    <w:rsid w:val="00B75CA5"/>
    <w:rsid w:val="00B75D6A"/>
    <w:rsid w:val="00B7600C"/>
    <w:rsid w:val="00B7626C"/>
    <w:rsid w:val="00B76397"/>
    <w:rsid w:val="00B76425"/>
    <w:rsid w:val="00B765A2"/>
    <w:rsid w:val="00B7671F"/>
    <w:rsid w:val="00B76888"/>
    <w:rsid w:val="00B76B01"/>
    <w:rsid w:val="00B7728F"/>
    <w:rsid w:val="00B774D6"/>
    <w:rsid w:val="00B776BC"/>
    <w:rsid w:val="00B777CD"/>
    <w:rsid w:val="00B777F7"/>
    <w:rsid w:val="00B779CF"/>
    <w:rsid w:val="00B77B03"/>
    <w:rsid w:val="00B77E8F"/>
    <w:rsid w:val="00B77ED9"/>
    <w:rsid w:val="00B80257"/>
    <w:rsid w:val="00B802D0"/>
    <w:rsid w:val="00B8033F"/>
    <w:rsid w:val="00B8055E"/>
    <w:rsid w:val="00B80571"/>
    <w:rsid w:val="00B80931"/>
    <w:rsid w:val="00B809BA"/>
    <w:rsid w:val="00B80A24"/>
    <w:rsid w:val="00B80D17"/>
    <w:rsid w:val="00B80D5A"/>
    <w:rsid w:val="00B80F95"/>
    <w:rsid w:val="00B81037"/>
    <w:rsid w:val="00B812EF"/>
    <w:rsid w:val="00B81316"/>
    <w:rsid w:val="00B81A99"/>
    <w:rsid w:val="00B81B03"/>
    <w:rsid w:val="00B81ED7"/>
    <w:rsid w:val="00B81F5E"/>
    <w:rsid w:val="00B82216"/>
    <w:rsid w:val="00B82232"/>
    <w:rsid w:val="00B8249C"/>
    <w:rsid w:val="00B825E8"/>
    <w:rsid w:val="00B82696"/>
    <w:rsid w:val="00B82699"/>
    <w:rsid w:val="00B82939"/>
    <w:rsid w:val="00B82AAE"/>
    <w:rsid w:val="00B82BE2"/>
    <w:rsid w:val="00B82CED"/>
    <w:rsid w:val="00B82DC6"/>
    <w:rsid w:val="00B82E6B"/>
    <w:rsid w:val="00B82FBC"/>
    <w:rsid w:val="00B830DD"/>
    <w:rsid w:val="00B83110"/>
    <w:rsid w:val="00B83138"/>
    <w:rsid w:val="00B8314B"/>
    <w:rsid w:val="00B831F8"/>
    <w:rsid w:val="00B8338E"/>
    <w:rsid w:val="00B8389D"/>
    <w:rsid w:val="00B83AB1"/>
    <w:rsid w:val="00B83ED6"/>
    <w:rsid w:val="00B8400C"/>
    <w:rsid w:val="00B8405B"/>
    <w:rsid w:val="00B841C0"/>
    <w:rsid w:val="00B8425D"/>
    <w:rsid w:val="00B844B3"/>
    <w:rsid w:val="00B84604"/>
    <w:rsid w:val="00B84680"/>
    <w:rsid w:val="00B8482B"/>
    <w:rsid w:val="00B84E44"/>
    <w:rsid w:val="00B84ED7"/>
    <w:rsid w:val="00B8500B"/>
    <w:rsid w:val="00B85145"/>
    <w:rsid w:val="00B851B5"/>
    <w:rsid w:val="00B852DE"/>
    <w:rsid w:val="00B85402"/>
    <w:rsid w:val="00B8549B"/>
    <w:rsid w:val="00B85779"/>
    <w:rsid w:val="00B85791"/>
    <w:rsid w:val="00B85B69"/>
    <w:rsid w:val="00B85C5E"/>
    <w:rsid w:val="00B85D55"/>
    <w:rsid w:val="00B85DFA"/>
    <w:rsid w:val="00B85EBF"/>
    <w:rsid w:val="00B85F4A"/>
    <w:rsid w:val="00B85FF8"/>
    <w:rsid w:val="00B863FD"/>
    <w:rsid w:val="00B86582"/>
    <w:rsid w:val="00B866AA"/>
    <w:rsid w:val="00B86800"/>
    <w:rsid w:val="00B86BC8"/>
    <w:rsid w:val="00B86D3E"/>
    <w:rsid w:val="00B86F0A"/>
    <w:rsid w:val="00B87148"/>
    <w:rsid w:val="00B871BA"/>
    <w:rsid w:val="00B87215"/>
    <w:rsid w:val="00B87436"/>
    <w:rsid w:val="00B874CC"/>
    <w:rsid w:val="00B8758F"/>
    <w:rsid w:val="00B875B8"/>
    <w:rsid w:val="00B875F4"/>
    <w:rsid w:val="00B8785C"/>
    <w:rsid w:val="00B878BE"/>
    <w:rsid w:val="00B879E2"/>
    <w:rsid w:val="00B879F0"/>
    <w:rsid w:val="00B87C44"/>
    <w:rsid w:val="00B87D6A"/>
    <w:rsid w:val="00B87EA9"/>
    <w:rsid w:val="00B87FF8"/>
    <w:rsid w:val="00B90070"/>
    <w:rsid w:val="00B9021F"/>
    <w:rsid w:val="00B9022B"/>
    <w:rsid w:val="00B90298"/>
    <w:rsid w:val="00B902A1"/>
    <w:rsid w:val="00B90833"/>
    <w:rsid w:val="00B90939"/>
    <w:rsid w:val="00B90BF1"/>
    <w:rsid w:val="00B90DD1"/>
    <w:rsid w:val="00B90DDF"/>
    <w:rsid w:val="00B90E3E"/>
    <w:rsid w:val="00B90F0C"/>
    <w:rsid w:val="00B90FA8"/>
    <w:rsid w:val="00B91326"/>
    <w:rsid w:val="00B914E8"/>
    <w:rsid w:val="00B91628"/>
    <w:rsid w:val="00B917C0"/>
    <w:rsid w:val="00B91974"/>
    <w:rsid w:val="00B91C33"/>
    <w:rsid w:val="00B91CB4"/>
    <w:rsid w:val="00B91D25"/>
    <w:rsid w:val="00B91FFA"/>
    <w:rsid w:val="00B92171"/>
    <w:rsid w:val="00B92179"/>
    <w:rsid w:val="00B9225F"/>
    <w:rsid w:val="00B92571"/>
    <w:rsid w:val="00B92765"/>
    <w:rsid w:val="00B92D9D"/>
    <w:rsid w:val="00B92DE0"/>
    <w:rsid w:val="00B93518"/>
    <w:rsid w:val="00B939C3"/>
    <w:rsid w:val="00B93A80"/>
    <w:rsid w:val="00B93D53"/>
    <w:rsid w:val="00B93F8E"/>
    <w:rsid w:val="00B94053"/>
    <w:rsid w:val="00B942C0"/>
    <w:rsid w:val="00B9444E"/>
    <w:rsid w:val="00B946AC"/>
    <w:rsid w:val="00B946DA"/>
    <w:rsid w:val="00B9474B"/>
    <w:rsid w:val="00B94972"/>
    <w:rsid w:val="00B94A29"/>
    <w:rsid w:val="00B94DE5"/>
    <w:rsid w:val="00B94F10"/>
    <w:rsid w:val="00B9506E"/>
    <w:rsid w:val="00B9524B"/>
    <w:rsid w:val="00B95294"/>
    <w:rsid w:val="00B95317"/>
    <w:rsid w:val="00B95401"/>
    <w:rsid w:val="00B9543C"/>
    <w:rsid w:val="00B95591"/>
    <w:rsid w:val="00B95603"/>
    <w:rsid w:val="00B9562D"/>
    <w:rsid w:val="00B956F8"/>
    <w:rsid w:val="00B9574D"/>
    <w:rsid w:val="00B95756"/>
    <w:rsid w:val="00B958D9"/>
    <w:rsid w:val="00B95995"/>
    <w:rsid w:val="00B95B02"/>
    <w:rsid w:val="00B95E71"/>
    <w:rsid w:val="00B95E81"/>
    <w:rsid w:val="00B95F0A"/>
    <w:rsid w:val="00B96223"/>
    <w:rsid w:val="00B9622C"/>
    <w:rsid w:val="00B96377"/>
    <w:rsid w:val="00B963F3"/>
    <w:rsid w:val="00B96759"/>
    <w:rsid w:val="00B9689F"/>
    <w:rsid w:val="00B96A1C"/>
    <w:rsid w:val="00B96A98"/>
    <w:rsid w:val="00B96AE5"/>
    <w:rsid w:val="00B96BBA"/>
    <w:rsid w:val="00B96CC9"/>
    <w:rsid w:val="00B96E0A"/>
    <w:rsid w:val="00B96E0C"/>
    <w:rsid w:val="00B9711D"/>
    <w:rsid w:val="00B97307"/>
    <w:rsid w:val="00B975B7"/>
    <w:rsid w:val="00B976B3"/>
    <w:rsid w:val="00B97936"/>
    <w:rsid w:val="00B97AA5"/>
    <w:rsid w:val="00B97B29"/>
    <w:rsid w:val="00B97B96"/>
    <w:rsid w:val="00B97C94"/>
    <w:rsid w:val="00B97DC7"/>
    <w:rsid w:val="00BA0156"/>
    <w:rsid w:val="00BA020D"/>
    <w:rsid w:val="00BA02F6"/>
    <w:rsid w:val="00BA034D"/>
    <w:rsid w:val="00BA05BE"/>
    <w:rsid w:val="00BA06B2"/>
    <w:rsid w:val="00BA0819"/>
    <w:rsid w:val="00BA0A21"/>
    <w:rsid w:val="00BA0AF8"/>
    <w:rsid w:val="00BA0C16"/>
    <w:rsid w:val="00BA0C2E"/>
    <w:rsid w:val="00BA0E0B"/>
    <w:rsid w:val="00BA1174"/>
    <w:rsid w:val="00BA12C5"/>
    <w:rsid w:val="00BA14D5"/>
    <w:rsid w:val="00BA14F6"/>
    <w:rsid w:val="00BA176E"/>
    <w:rsid w:val="00BA1829"/>
    <w:rsid w:val="00BA1A94"/>
    <w:rsid w:val="00BA1E6F"/>
    <w:rsid w:val="00BA22E2"/>
    <w:rsid w:val="00BA2723"/>
    <w:rsid w:val="00BA2BB5"/>
    <w:rsid w:val="00BA2BCC"/>
    <w:rsid w:val="00BA2D61"/>
    <w:rsid w:val="00BA2EF1"/>
    <w:rsid w:val="00BA302D"/>
    <w:rsid w:val="00BA3203"/>
    <w:rsid w:val="00BA3388"/>
    <w:rsid w:val="00BA345F"/>
    <w:rsid w:val="00BA353D"/>
    <w:rsid w:val="00BA358F"/>
    <w:rsid w:val="00BA37BE"/>
    <w:rsid w:val="00BA3BB5"/>
    <w:rsid w:val="00BA3E25"/>
    <w:rsid w:val="00BA3E9F"/>
    <w:rsid w:val="00BA3EE3"/>
    <w:rsid w:val="00BA3F57"/>
    <w:rsid w:val="00BA4180"/>
    <w:rsid w:val="00BA41D5"/>
    <w:rsid w:val="00BA4263"/>
    <w:rsid w:val="00BA4341"/>
    <w:rsid w:val="00BA43E9"/>
    <w:rsid w:val="00BA48EE"/>
    <w:rsid w:val="00BA4AFF"/>
    <w:rsid w:val="00BA4E4E"/>
    <w:rsid w:val="00BA51C9"/>
    <w:rsid w:val="00BA51CF"/>
    <w:rsid w:val="00BA5481"/>
    <w:rsid w:val="00BA5482"/>
    <w:rsid w:val="00BA54CE"/>
    <w:rsid w:val="00BA559F"/>
    <w:rsid w:val="00BA55C4"/>
    <w:rsid w:val="00BA5604"/>
    <w:rsid w:val="00BA56B2"/>
    <w:rsid w:val="00BA56DF"/>
    <w:rsid w:val="00BA5713"/>
    <w:rsid w:val="00BA5737"/>
    <w:rsid w:val="00BA5756"/>
    <w:rsid w:val="00BA597E"/>
    <w:rsid w:val="00BA59CD"/>
    <w:rsid w:val="00BA5BBB"/>
    <w:rsid w:val="00BA5D19"/>
    <w:rsid w:val="00BA5D69"/>
    <w:rsid w:val="00BA5E06"/>
    <w:rsid w:val="00BA61A5"/>
    <w:rsid w:val="00BA62D2"/>
    <w:rsid w:val="00BA6354"/>
    <w:rsid w:val="00BA63FF"/>
    <w:rsid w:val="00BA6688"/>
    <w:rsid w:val="00BA66ED"/>
    <w:rsid w:val="00BA6AE2"/>
    <w:rsid w:val="00BA6BF4"/>
    <w:rsid w:val="00BA6DE0"/>
    <w:rsid w:val="00BA6EA0"/>
    <w:rsid w:val="00BA6F9A"/>
    <w:rsid w:val="00BA700E"/>
    <w:rsid w:val="00BA7039"/>
    <w:rsid w:val="00BA711F"/>
    <w:rsid w:val="00BA73DF"/>
    <w:rsid w:val="00BA7676"/>
    <w:rsid w:val="00BA773E"/>
    <w:rsid w:val="00BA78BF"/>
    <w:rsid w:val="00BA7930"/>
    <w:rsid w:val="00BA7996"/>
    <w:rsid w:val="00BA7B1C"/>
    <w:rsid w:val="00BA7B75"/>
    <w:rsid w:val="00BA7B98"/>
    <w:rsid w:val="00BA7D55"/>
    <w:rsid w:val="00BA7E0F"/>
    <w:rsid w:val="00BA7EC6"/>
    <w:rsid w:val="00BA7F95"/>
    <w:rsid w:val="00BB0119"/>
    <w:rsid w:val="00BB05A0"/>
    <w:rsid w:val="00BB0947"/>
    <w:rsid w:val="00BB09AC"/>
    <w:rsid w:val="00BB09DB"/>
    <w:rsid w:val="00BB0BEA"/>
    <w:rsid w:val="00BB0C60"/>
    <w:rsid w:val="00BB0D26"/>
    <w:rsid w:val="00BB0D27"/>
    <w:rsid w:val="00BB0D4B"/>
    <w:rsid w:val="00BB0D57"/>
    <w:rsid w:val="00BB0DA8"/>
    <w:rsid w:val="00BB0E1C"/>
    <w:rsid w:val="00BB0EE1"/>
    <w:rsid w:val="00BB0F00"/>
    <w:rsid w:val="00BB1014"/>
    <w:rsid w:val="00BB1050"/>
    <w:rsid w:val="00BB1265"/>
    <w:rsid w:val="00BB1274"/>
    <w:rsid w:val="00BB1431"/>
    <w:rsid w:val="00BB1522"/>
    <w:rsid w:val="00BB154D"/>
    <w:rsid w:val="00BB1574"/>
    <w:rsid w:val="00BB1B51"/>
    <w:rsid w:val="00BB1B9F"/>
    <w:rsid w:val="00BB1C4A"/>
    <w:rsid w:val="00BB2112"/>
    <w:rsid w:val="00BB21B5"/>
    <w:rsid w:val="00BB2240"/>
    <w:rsid w:val="00BB22B8"/>
    <w:rsid w:val="00BB23DB"/>
    <w:rsid w:val="00BB2642"/>
    <w:rsid w:val="00BB2897"/>
    <w:rsid w:val="00BB2949"/>
    <w:rsid w:val="00BB29D9"/>
    <w:rsid w:val="00BB2A44"/>
    <w:rsid w:val="00BB2A5E"/>
    <w:rsid w:val="00BB2DFF"/>
    <w:rsid w:val="00BB2F0E"/>
    <w:rsid w:val="00BB303B"/>
    <w:rsid w:val="00BB312B"/>
    <w:rsid w:val="00BB325A"/>
    <w:rsid w:val="00BB32A7"/>
    <w:rsid w:val="00BB3590"/>
    <w:rsid w:val="00BB35C8"/>
    <w:rsid w:val="00BB36E3"/>
    <w:rsid w:val="00BB3A58"/>
    <w:rsid w:val="00BB3B89"/>
    <w:rsid w:val="00BB3FA8"/>
    <w:rsid w:val="00BB410A"/>
    <w:rsid w:val="00BB414B"/>
    <w:rsid w:val="00BB4303"/>
    <w:rsid w:val="00BB4548"/>
    <w:rsid w:val="00BB481B"/>
    <w:rsid w:val="00BB491B"/>
    <w:rsid w:val="00BB49FF"/>
    <w:rsid w:val="00BB4E33"/>
    <w:rsid w:val="00BB4F43"/>
    <w:rsid w:val="00BB5031"/>
    <w:rsid w:val="00BB50E8"/>
    <w:rsid w:val="00BB538F"/>
    <w:rsid w:val="00BB5795"/>
    <w:rsid w:val="00BB57D0"/>
    <w:rsid w:val="00BB5B71"/>
    <w:rsid w:val="00BB5C34"/>
    <w:rsid w:val="00BB5D3E"/>
    <w:rsid w:val="00BB5D60"/>
    <w:rsid w:val="00BB5FAB"/>
    <w:rsid w:val="00BB5FEC"/>
    <w:rsid w:val="00BB601C"/>
    <w:rsid w:val="00BB6240"/>
    <w:rsid w:val="00BB6275"/>
    <w:rsid w:val="00BB62E9"/>
    <w:rsid w:val="00BB63A7"/>
    <w:rsid w:val="00BB65F7"/>
    <w:rsid w:val="00BB66FB"/>
    <w:rsid w:val="00BB6712"/>
    <w:rsid w:val="00BB6749"/>
    <w:rsid w:val="00BB678F"/>
    <w:rsid w:val="00BB67FF"/>
    <w:rsid w:val="00BB685E"/>
    <w:rsid w:val="00BB69FC"/>
    <w:rsid w:val="00BB6C40"/>
    <w:rsid w:val="00BB6F05"/>
    <w:rsid w:val="00BB708F"/>
    <w:rsid w:val="00BB7759"/>
    <w:rsid w:val="00BB777F"/>
    <w:rsid w:val="00BB78E9"/>
    <w:rsid w:val="00BB7AA7"/>
    <w:rsid w:val="00BB7BC4"/>
    <w:rsid w:val="00BB7C39"/>
    <w:rsid w:val="00BB7CD6"/>
    <w:rsid w:val="00BB7D0A"/>
    <w:rsid w:val="00BB7F67"/>
    <w:rsid w:val="00BC002C"/>
    <w:rsid w:val="00BC01A1"/>
    <w:rsid w:val="00BC0220"/>
    <w:rsid w:val="00BC022B"/>
    <w:rsid w:val="00BC0262"/>
    <w:rsid w:val="00BC02E8"/>
    <w:rsid w:val="00BC02FA"/>
    <w:rsid w:val="00BC0611"/>
    <w:rsid w:val="00BC0981"/>
    <w:rsid w:val="00BC0B0C"/>
    <w:rsid w:val="00BC0CD4"/>
    <w:rsid w:val="00BC102F"/>
    <w:rsid w:val="00BC104F"/>
    <w:rsid w:val="00BC1214"/>
    <w:rsid w:val="00BC12B2"/>
    <w:rsid w:val="00BC14C8"/>
    <w:rsid w:val="00BC15A8"/>
    <w:rsid w:val="00BC15FE"/>
    <w:rsid w:val="00BC16F4"/>
    <w:rsid w:val="00BC17A7"/>
    <w:rsid w:val="00BC18F5"/>
    <w:rsid w:val="00BC1A2D"/>
    <w:rsid w:val="00BC1B53"/>
    <w:rsid w:val="00BC20D3"/>
    <w:rsid w:val="00BC23D2"/>
    <w:rsid w:val="00BC2638"/>
    <w:rsid w:val="00BC2651"/>
    <w:rsid w:val="00BC26D6"/>
    <w:rsid w:val="00BC2754"/>
    <w:rsid w:val="00BC27C3"/>
    <w:rsid w:val="00BC29C1"/>
    <w:rsid w:val="00BC2D2A"/>
    <w:rsid w:val="00BC30AC"/>
    <w:rsid w:val="00BC33B7"/>
    <w:rsid w:val="00BC34BA"/>
    <w:rsid w:val="00BC360A"/>
    <w:rsid w:val="00BC379E"/>
    <w:rsid w:val="00BC3812"/>
    <w:rsid w:val="00BC38CC"/>
    <w:rsid w:val="00BC40B3"/>
    <w:rsid w:val="00BC423B"/>
    <w:rsid w:val="00BC44D1"/>
    <w:rsid w:val="00BC46A9"/>
    <w:rsid w:val="00BC4ADF"/>
    <w:rsid w:val="00BC4BED"/>
    <w:rsid w:val="00BC4ECE"/>
    <w:rsid w:val="00BC4F11"/>
    <w:rsid w:val="00BC5005"/>
    <w:rsid w:val="00BC500A"/>
    <w:rsid w:val="00BC50A8"/>
    <w:rsid w:val="00BC5165"/>
    <w:rsid w:val="00BC5198"/>
    <w:rsid w:val="00BC51CB"/>
    <w:rsid w:val="00BC529F"/>
    <w:rsid w:val="00BC541C"/>
    <w:rsid w:val="00BC55AA"/>
    <w:rsid w:val="00BC5984"/>
    <w:rsid w:val="00BC5B91"/>
    <w:rsid w:val="00BC5BD4"/>
    <w:rsid w:val="00BC5BEB"/>
    <w:rsid w:val="00BC5C36"/>
    <w:rsid w:val="00BC5CE3"/>
    <w:rsid w:val="00BC5CF1"/>
    <w:rsid w:val="00BC5D03"/>
    <w:rsid w:val="00BC5DB8"/>
    <w:rsid w:val="00BC606C"/>
    <w:rsid w:val="00BC61F8"/>
    <w:rsid w:val="00BC6283"/>
    <w:rsid w:val="00BC6333"/>
    <w:rsid w:val="00BC63BE"/>
    <w:rsid w:val="00BC645B"/>
    <w:rsid w:val="00BC65FF"/>
    <w:rsid w:val="00BC666F"/>
    <w:rsid w:val="00BC67B7"/>
    <w:rsid w:val="00BC6A5E"/>
    <w:rsid w:val="00BC71B8"/>
    <w:rsid w:val="00BC71D0"/>
    <w:rsid w:val="00BC7253"/>
    <w:rsid w:val="00BC727A"/>
    <w:rsid w:val="00BC72E2"/>
    <w:rsid w:val="00BC740F"/>
    <w:rsid w:val="00BC75C7"/>
    <w:rsid w:val="00BC7617"/>
    <w:rsid w:val="00BC782E"/>
    <w:rsid w:val="00BC7856"/>
    <w:rsid w:val="00BC7989"/>
    <w:rsid w:val="00BC7B53"/>
    <w:rsid w:val="00BD0017"/>
    <w:rsid w:val="00BD01CE"/>
    <w:rsid w:val="00BD0488"/>
    <w:rsid w:val="00BD0542"/>
    <w:rsid w:val="00BD07C1"/>
    <w:rsid w:val="00BD07F5"/>
    <w:rsid w:val="00BD0A13"/>
    <w:rsid w:val="00BD0AD1"/>
    <w:rsid w:val="00BD0C12"/>
    <w:rsid w:val="00BD0DB6"/>
    <w:rsid w:val="00BD10AA"/>
    <w:rsid w:val="00BD1515"/>
    <w:rsid w:val="00BD1A5F"/>
    <w:rsid w:val="00BD1CC0"/>
    <w:rsid w:val="00BD1FD8"/>
    <w:rsid w:val="00BD1FE2"/>
    <w:rsid w:val="00BD2036"/>
    <w:rsid w:val="00BD2129"/>
    <w:rsid w:val="00BD22C2"/>
    <w:rsid w:val="00BD23E3"/>
    <w:rsid w:val="00BD2403"/>
    <w:rsid w:val="00BD2507"/>
    <w:rsid w:val="00BD27E5"/>
    <w:rsid w:val="00BD2884"/>
    <w:rsid w:val="00BD28D2"/>
    <w:rsid w:val="00BD298B"/>
    <w:rsid w:val="00BD2DFE"/>
    <w:rsid w:val="00BD319B"/>
    <w:rsid w:val="00BD34E4"/>
    <w:rsid w:val="00BD3685"/>
    <w:rsid w:val="00BD3824"/>
    <w:rsid w:val="00BD3941"/>
    <w:rsid w:val="00BD3989"/>
    <w:rsid w:val="00BD3997"/>
    <w:rsid w:val="00BD3B4F"/>
    <w:rsid w:val="00BD3B9B"/>
    <w:rsid w:val="00BD3BCA"/>
    <w:rsid w:val="00BD3D02"/>
    <w:rsid w:val="00BD3D08"/>
    <w:rsid w:val="00BD3EED"/>
    <w:rsid w:val="00BD3FD0"/>
    <w:rsid w:val="00BD408C"/>
    <w:rsid w:val="00BD421B"/>
    <w:rsid w:val="00BD426B"/>
    <w:rsid w:val="00BD42D6"/>
    <w:rsid w:val="00BD467A"/>
    <w:rsid w:val="00BD47F2"/>
    <w:rsid w:val="00BD484C"/>
    <w:rsid w:val="00BD4A4A"/>
    <w:rsid w:val="00BD4D3F"/>
    <w:rsid w:val="00BD4D87"/>
    <w:rsid w:val="00BD4DCA"/>
    <w:rsid w:val="00BD4F6D"/>
    <w:rsid w:val="00BD51B9"/>
    <w:rsid w:val="00BD53CA"/>
    <w:rsid w:val="00BD540C"/>
    <w:rsid w:val="00BD54E6"/>
    <w:rsid w:val="00BD5A50"/>
    <w:rsid w:val="00BD5B6E"/>
    <w:rsid w:val="00BD5FE2"/>
    <w:rsid w:val="00BD6252"/>
    <w:rsid w:val="00BD655F"/>
    <w:rsid w:val="00BD6565"/>
    <w:rsid w:val="00BD6694"/>
    <w:rsid w:val="00BD66C8"/>
    <w:rsid w:val="00BD6729"/>
    <w:rsid w:val="00BD6BA7"/>
    <w:rsid w:val="00BD6CD7"/>
    <w:rsid w:val="00BD6D11"/>
    <w:rsid w:val="00BD6DB6"/>
    <w:rsid w:val="00BD6E28"/>
    <w:rsid w:val="00BD73BA"/>
    <w:rsid w:val="00BD7470"/>
    <w:rsid w:val="00BD7761"/>
    <w:rsid w:val="00BD7808"/>
    <w:rsid w:val="00BD785A"/>
    <w:rsid w:val="00BD78A7"/>
    <w:rsid w:val="00BD7B08"/>
    <w:rsid w:val="00BD7DF4"/>
    <w:rsid w:val="00BD7E97"/>
    <w:rsid w:val="00BE00A3"/>
    <w:rsid w:val="00BE0177"/>
    <w:rsid w:val="00BE022A"/>
    <w:rsid w:val="00BE03CD"/>
    <w:rsid w:val="00BE04C9"/>
    <w:rsid w:val="00BE078B"/>
    <w:rsid w:val="00BE08C3"/>
    <w:rsid w:val="00BE0A1F"/>
    <w:rsid w:val="00BE0B0C"/>
    <w:rsid w:val="00BE0BE9"/>
    <w:rsid w:val="00BE0CAD"/>
    <w:rsid w:val="00BE0DCE"/>
    <w:rsid w:val="00BE0E6D"/>
    <w:rsid w:val="00BE0FC5"/>
    <w:rsid w:val="00BE12C5"/>
    <w:rsid w:val="00BE1360"/>
    <w:rsid w:val="00BE1441"/>
    <w:rsid w:val="00BE1692"/>
    <w:rsid w:val="00BE1694"/>
    <w:rsid w:val="00BE17AC"/>
    <w:rsid w:val="00BE17C0"/>
    <w:rsid w:val="00BE17F2"/>
    <w:rsid w:val="00BE18DB"/>
    <w:rsid w:val="00BE19B6"/>
    <w:rsid w:val="00BE1A6D"/>
    <w:rsid w:val="00BE1AF3"/>
    <w:rsid w:val="00BE1BAB"/>
    <w:rsid w:val="00BE1CA9"/>
    <w:rsid w:val="00BE1DD1"/>
    <w:rsid w:val="00BE1E09"/>
    <w:rsid w:val="00BE1E38"/>
    <w:rsid w:val="00BE1EDD"/>
    <w:rsid w:val="00BE21BF"/>
    <w:rsid w:val="00BE22A9"/>
    <w:rsid w:val="00BE2407"/>
    <w:rsid w:val="00BE241F"/>
    <w:rsid w:val="00BE24E2"/>
    <w:rsid w:val="00BE24F2"/>
    <w:rsid w:val="00BE25C7"/>
    <w:rsid w:val="00BE2CCC"/>
    <w:rsid w:val="00BE2CFF"/>
    <w:rsid w:val="00BE2D1D"/>
    <w:rsid w:val="00BE2D64"/>
    <w:rsid w:val="00BE2DEA"/>
    <w:rsid w:val="00BE32D3"/>
    <w:rsid w:val="00BE35E4"/>
    <w:rsid w:val="00BE3807"/>
    <w:rsid w:val="00BE3945"/>
    <w:rsid w:val="00BE39BE"/>
    <w:rsid w:val="00BE3D60"/>
    <w:rsid w:val="00BE4004"/>
    <w:rsid w:val="00BE44BF"/>
    <w:rsid w:val="00BE45A0"/>
    <w:rsid w:val="00BE47E7"/>
    <w:rsid w:val="00BE4865"/>
    <w:rsid w:val="00BE4881"/>
    <w:rsid w:val="00BE4A7D"/>
    <w:rsid w:val="00BE4B2F"/>
    <w:rsid w:val="00BE4C43"/>
    <w:rsid w:val="00BE4D11"/>
    <w:rsid w:val="00BE4F1D"/>
    <w:rsid w:val="00BE5062"/>
    <w:rsid w:val="00BE5175"/>
    <w:rsid w:val="00BE51CA"/>
    <w:rsid w:val="00BE51E7"/>
    <w:rsid w:val="00BE528F"/>
    <w:rsid w:val="00BE53D3"/>
    <w:rsid w:val="00BE5647"/>
    <w:rsid w:val="00BE56F5"/>
    <w:rsid w:val="00BE57BA"/>
    <w:rsid w:val="00BE5913"/>
    <w:rsid w:val="00BE595C"/>
    <w:rsid w:val="00BE596F"/>
    <w:rsid w:val="00BE5ADB"/>
    <w:rsid w:val="00BE5B4A"/>
    <w:rsid w:val="00BE5BC9"/>
    <w:rsid w:val="00BE5D93"/>
    <w:rsid w:val="00BE6138"/>
    <w:rsid w:val="00BE61BA"/>
    <w:rsid w:val="00BE6473"/>
    <w:rsid w:val="00BE670E"/>
    <w:rsid w:val="00BE69D8"/>
    <w:rsid w:val="00BE6BC1"/>
    <w:rsid w:val="00BE6E57"/>
    <w:rsid w:val="00BE6F75"/>
    <w:rsid w:val="00BE70EC"/>
    <w:rsid w:val="00BE713B"/>
    <w:rsid w:val="00BE71D8"/>
    <w:rsid w:val="00BE742B"/>
    <w:rsid w:val="00BE7530"/>
    <w:rsid w:val="00BE7559"/>
    <w:rsid w:val="00BE7669"/>
    <w:rsid w:val="00BE76B5"/>
    <w:rsid w:val="00BE76B7"/>
    <w:rsid w:val="00BE7970"/>
    <w:rsid w:val="00BE7999"/>
    <w:rsid w:val="00BE7AF3"/>
    <w:rsid w:val="00BE7CA2"/>
    <w:rsid w:val="00BE7CB4"/>
    <w:rsid w:val="00BE7E1C"/>
    <w:rsid w:val="00BE7F9E"/>
    <w:rsid w:val="00BF005C"/>
    <w:rsid w:val="00BF02E1"/>
    <w:rsid w:val="00BF03ED"/>
    <w:rsid w:val="00BF05E5"/>
    <w:rsid w:val="00BF061D"/>
    <w:rsid w:val="00BF0664"/>
    <w:rsid w:val="00BF0987"/>
    <w:rsid w:val="00BF0B37"/>
    <w:rsid w:val="00BF0F14"/>
    <w:rsid w:val="00BF1183"/>
    <w:rsid w:val="00BF12C9"/>
    <w:rsid w:val="00BF12D0"/>
    <w:rsid w:val="00BF131C"/>
    <w:rsid w:val="00BF15AB"/>
    <w:rsid w:val="00BF179D"/>
    <w:rsid w:val="00BF17C1"/>
    <w:rsid w:val="00BF1A87"/>
    <w:rsid w:val="00BF1B6B"/>
    <w:rsid w:val="00BF1BEF"/>
    <w:rsid w:val="00BF1D32"/>
    <w:rsid w:val="00BF1ED7"/>
    <w:rsid w:val="00BF1F7B"/>
    <w:rsid w:val="00BF21CA"/>
    <w:rsid w:val="00BF2265"/>
    <w:rsid w:val="00BF232C"/>
    <w:rsid w:val="00BF2843"/>
    <w:rsid w:val="00BF288B"/>
    <w:rsid w:val="00BF2924"/>
    <w:rsid w:val="00BF29B0"/>
    <w:rsid w:val="00BF29CB"/>
    <w:rsid w:val="00BF2A3F"/>
    <w:rsid w:val="00BF2A5F"/>
    <w:rsid w:val="00BF2B8A"/>
    <w:rsid w:val="00BF2D3C"/>
    <w:rsid w:val="00BF2E8B"/>
    <w:rsid w:val="00BF317A"/>
    <w:rsid w:val="00BF3185"/>
    <w:rsid w:val="00BF33A7"/>
    <w:rsid w:val="00BF354E"/>
    <w:rsid w:val="00BF35FA"/>
    <w:rsid w:val="00BF368D"/>
    <w:rsid w:val="00BF39BD"/>
    <w:rsid w:val="00BF3B7A"/>
    <w:rsid w:val="00BF3DD6"/>
    <w:rsid w:val="00BF4057"/>
    <w:rsid w:val="00BF4109"/>
    <w:rsid w:val="00BF417E"/>
    <w:rsid w:val="00BF41DF"/>
    <w:rsid w:val="00BF4457"/>
    <w:rsid w:val="00BF448E"/>
    <w:rsid w:val="00BF458B"/>
    <w:rsid w:val="00BF46FC"/>
    <w:rsid w:val="00BF47B9"/>
    <w:rsid w:val="00BF47D2"/>
    <w:rsid w:val="00BF47E5"/>
    <w:rsid w:val="00BF4937"/>
    <w:rsid w:val="00BF4A33"/>
    <w:rsid w:val="00BF4A72"/>
    <w:rsid w:val="00BF4ADA"/>
    <w:rsid w:val="00BF4C10"/>
    <w:rsid w:val="00BF4CB1"/>
    <w:rsid w:val="00BF4CFB"/>
    <w:rsid w:val="00BF4E33"/>
    <w:rsid w:val="00BF4FF5"/>
    <w:rsid w:val="00BF527F"/>
    <w:rsid w:val="00BF58E7"/>
    <w:rsid w:val="00BF59A6"/>
    <w:rsid w:val="00BF5A9A"/>
    <w:rsid w:val="00BF5BE9"/>
    <w:rsid w:val="00BF5C21"/>
    <w:rsid w:val="00BF5C6C"/>
    <w:rsid w:val="00BF5CF6"/>
    <w:rsid w:val="00BF5E1C"/>
    <w:rsid w:val="00BF6179"/>
    <w:rsid w:val="00BF620D"/>
    <w:rsid w:val="00BF6504"/>
    <w:rsid w:val="00BF651A"/>
    <w:rsid w:val="00BF65AF"/>
    <w:rsid w:val="00BF6630"/>
    <w:rsid w:val="00BF6711"/>
    <w:rsid w:val="00BF67EF"/>
    <w:rsid w:val="00BF6880"/>
    <w:rsid w:val="00BF698D"/>
    <w:rsid w:val="00BF6A8B"/>
    <w:rsid w:val="00BF6E88"/>
    <w:rsid w:val="00BF7503"/>
    <w:rsid w:val="00BF7817"/>
    <w:rsid w:val="00BF7866"/>
    <w:rsid w:val="00BF789B"/>
    <w:rsid w:val="00BF791A"/>
    <w:rsid w:val="00BF7B75"/>
    <w:rsid w:val="00BF7C6F"/>
    <w:rsid w:val="00BF7D4F"/>
    <w:rsid w:val="00BF7E2E"/>
    <w:rsid w:val="00C0018B"/>
    <w:rsid w:val="00C00197"/>
    <w:rsid w:val="00C00213"/>
    <w:rsid w:val="00C0063E"/>
    <w:rsid w:val="00C00642"/>
    <w:rsid w:val="00C00832"/>
    <w:rsid w:val="00C0095E"/>
    <w:rsid w:val="00C009F9"/>
    <w:rsid w:val="00C00A93"/>
    <w:rsid w:val="00C00B58"/>
    <w:rsid w:val="00C00C0B"/>
    <w:rsid w:val="00C00CC8"/>
    <w:rsid w:val="00C00D4D"/>
    <w:rsid w:val="00C00E06"/>
    <w:rsid w:val="00C010F7"/>
    <w:rsid w:val="00C0112B"/>
    <w:rsid w:val="00C01133"/>
    <w:rsid w:val="00C014C6"/>
    <w:rsid w:val="00C01547"/>
    <w:rsid w:val="00C015D1"/>
    <w:rsid w:val="00C01B97"/>
    <w:rsid w:val="00C01BE0"/>
    <w:rsid w:val="00C02101"/>
    <w:rsid w:val="00C0223F"/>
    <w:rsid w:val="00C02262"/>
    <w:rsid w:val="00C0250E"/>
    <w:rsid w:val="00C02736"/>
    <w:rsid w:val="00C0285A"/>
    <w:rsid w:val="00C02863"/>
    <w:rsid w:val="00C02B12"/>
    <w:rsid w:val="00C02F58"/>
    <w:rsid w:val="00C02FB2"/>
    <w:rsid w:val="00C03040"/>
    <w:rsid w:val="00C030EB"/>
    <w:rsid w:val="00C031A4"/>
    <w:rsid w:val="00C031D9"/>
    <w:rsid w:val="00C032A5"/>
    <w:rsid w:val="00C034CD"/>
    <w:rsid w:val="00C035FC"/>
    <w:rsid w:val="00C036CF"/>
    <w:rsid w:val="00C036DF"/>
    <w:rsid w:val="00C036E0"/>
    <w:rsid w:val="00C03753"/>
    <w:rsid w:val="00C03ABB"/>
    <w:rsid w:val="00C03BB8"/>
    <w:rsid w:val="00C03E25"/>
    <w:rsid w:val="00C04650"/>
    <w:rsid w:val="00C0467B"/>
    <w:rsid w:val="00C04920"/>
    <w:rsid w:val="00C0496F"/>
    <w:rsid w:val="00C049B6"/>
    <w:rsid w:val="00C04A4B"/>
    <w:rsid w:val="00C04B3B"/>
    <w:rsid w:val="00C04D4E"/>
    <w:rsid w:val="00C05105"/>
    <w:rsid w:val="00C05113"/>
    <w:rsid w:val="00C052C2"/>
    <w:rsid w:val="00C05496"/>
    <w:rsid w:val="00C05EC2"/>
    <w:rsid w:val="00C05F79"/>
    <w:rsid w:val="00C05FE9"/>
    <w:rsid w:val="00C060D8"/>
    <w:rsid w:val="00C06298"/>
    <w:rsid w:val="00C062E8"/>
    <w:rsid w:val="00C0642E"/>
    <w:rsid w:val="00C06487"/>
    <w:rsid w:val="00C06545"/>
    <w:rsid w:val="00C065BE"/>
    <w:rsid w:val="00C06730"/>
    <w:rsid w:val="00C068D2"/>
    <w:rsid w:val="00C06AD6"/>
    <w:rsid w:val="00C06CAB"/>
    <w:rsid w:val="00C06E6B"/>
    <w:rsid w:val="00C06F64"/>
    <w:rsid w:val="00C06FC5"/>
    <w:rsid w:val="00C0705D"/>
    <w:rsid w:val="00C0720B"/>
    <w:rsid w:val="00C073D5"/>
    <w:rsid w:val="00C07677"/>
    <w:rsid w:val="00C07903"/>
    <w:rsid w:val="00C07B30"/>
    <w:rsid w:val="00C07D69"/>
    <w:rsid w:val="00C07E76"/>
    <w:rsid w:val="00C1008F"/>
    <w:rsid w:val="00C101B3"/>
    <w:rsid w:val="00C105AE"/>
    <w:rsid w:val="00C10723"/>
    <w:rsid w:val="00C10734"/>
    <w:rsid w:val="00C10794"/>
    <w:rsid w:val="00C10906"/>
    <w:rsid w:val="00C109C8"/>
    <w:rsid w:val="00C109DB"/>
    <w:rsid w:val="00C10B8F"/>
    <w:rsid w:val="00C10C19"/>
    <w:rsid w:val="00C10D66"/>
    <w:rsid w:val="00C10E48"/>
    <w:rsid w:val="00C10EA6"/>
    <w:rsid w:val="00C10FF2"/>
    <w:rsid w:val="00C110BA"/>
    <w:rsid w:val="00C11293"/>
    <w:rsid w:val="00C1131E"/>
    <w:rsid w:val="00C11571"/>
    <w:rsid w:val="00C117AE"/>
    <w:rsid w:val="00C1183E"/>
    <w:rsid w:val="00C119A7"/>
    <w:rsid w:val="00C11A6A"/>
    <w:rsid w:val="00C11B28"/>
    <w:rsid w:val="00C120A3"/>
    <w:rsid w:val="00C120FB"/>
    <w:rsid w:val="00C12343"/>
    <w:rsid w:val="00C12470"/>
    <w:rsid w:val="00C12531"/>
    <w:rsid w:val="00C125AE"/>
    <w:rsid w:val="00C12A97"/>
    <w:rsid w:val="00C12BDE"/>
    <w:rsid w:val="00C12DAF"/>
    <w:rsid w:val="00C12E24"/>
    <w:rsid w:val="00C130D4"/>
    <w:rsid w:val="00C1311E"/>
    <w:rsid w:val="00C13240"/>
    <w:rsid w:val="00C137B6"/>
    <w:rsid w:val="00C137FF"/>
    <w:rsid w:val="00C13B32"/>
    <w:rsid w:val="00C13BB1"/>
    <w:rsid w:val="00C13C6B"/>
    <w:rsid w:val="00C13EAB"/>
    <w:rsid w:val="00C13F56"/>
    <w:rsid w:val="00C13F76"/>
    <w:rsid w:val="00C14080"/>
    <w:rsid w:val="00C141B0"/>
    <w:rsid w:val="00C14252"/>
    <w:rsid w:val="00C1454E"/>
    <w:rsid w:val="00C14873"/>
    <w:rsid w:val="00C148B8"/>
    <w:rsid w:val="00C14E6D"/>
    <w:rsid w:val="00C15469"/>
    <w:rsid w:val="00C15594"/>
    <w:rsid w:val="00C1562A"/>
    <w:rsid w:val="00C15717"/>
    <w:rsid w:val="00C1588F"/>
    <w:rsid w:val="00C15943"/>
    <w:rsid w:val="00C15A09"/>
    <w:rsid w:val="00C15A64"/>
    <w:rsid w:val="00C15BB5"/>
    <w:rsid w:val="00C15DE1"/>
    <w:rsid w:val="00C15E2C"/>
    <w:rsid w:val="00C1650E"/>
    <w:rsid w:val="00C16681"/>
    <w:rsid w:val="00C166EC"/>
    <w:rsid w:val="00C16716"/>
    <w:rsid w:val="00C1685D"/>
    <w:rsid w:val="00C169E8"/>
    <w:rsid w:val="00C16BF7"/>
    <w:rsid w:val="00C16C2E"/>
    <w:rsid w:val="00C16E0F"/>
    <w:rsid w:val="00C16E4A"/>
    <w:rsid w:val="00C16F8A"/>
    <w:rsid w:val="00C170AD"/>
    <w:rsid w:val="00C170E8"/>
    <w:rsid w:val="00C17175"/>
    <w:rsid w:val="00C1722A"/>
    <w:rsid w:val="00C173A5"/>
    <w:rsid w:val="00C17464"/>
    <w:rsid w:val="00C17475"/>
    <w:rsid w:val="00C174D2"/>
    <w:rsid w:val="00C17525"/>
    <w:rsid w:val="00C1752C"/>
    <w:rsid w:val="00C175B1"/>
    <w:rsid w:val="00C176D7"/>
    <w:rsid w:val="00C176EC"/>
    <w:rsid w:val="00C1771D"/>
    <w:rsid w:val="00C1775B"/>
    <w:rsid w:val="00C178DD"/>
    <w:rsid w:val="00C17909"/>
    <w:rsid w:val="00C17A28"/>
    <w:rsid w:val="00C17EA0"/>
    <w:rsid w:val="00C17F80"/>
    <w:rsid w:val="00C2005F"/>
    <w:rsid w:val="00C2010C"/>
    <w:rsid w:val="00C201F7"/>
    <w:rsid w:val="00C20317"/>
    <w:rsid w:val="00C203E3"/>
    <w:rsid w:val="00C20445"/>
    <w:rsid w:val="00C20463"/>
    <w:rsid w:val="00C204AB"/>
    <w:rsid w:val="00C205CB"/>
    <w:rsid w:val="00C206D0"/>
    <w:rsid w:val="00C2070C"/>
    <w:rsid w:val="00C20982"/>
    <w:rsid w:val="00C209B3"/>
    <w:rsid w:val="00C20A91"/>
    <w:rsid w:val="00C20EC5"/>
    <w:rsid w:val="00C20FAF"/>
    <w:rsid w:val="00C212DE"/>
    <w:rsid w:val="00C21658"/>
    <w:rsid w:val="00C21764"/>
    <w:rsid w:val="00C217CE"/>
    <w:rsid w:val="00C2184C"/>
    <w:rsid w:val="00C219A9"/>
    <w:rsid w:val="00C21A40"/>
    <w:rsid w:val="00C21D53"/>
    <w:rsid w:val="00C21F93"/>
    <w:rsid w:val="00C220DB"/>
    <w:rsid w:val="00C22161"/>
    <w:rsid w:val="00C221F1"/>
    <w:rsid w:val="00C22349"/>
    <w:rsid w:val="00C22763"/>
    <w:rsid w:val="00C2286D"/>
    <w:rsid w:val="00C22A18"/>
    <w:rsid w:val="00C22B0A"/>
    <w:rsid w:val="00C22B77"/>
    <w:rsid w:val="00C22B7A"/>
    <w:rsid w:val="00C22C39"/>
    <w:rsid w:val="00C22EF3"/>
    <w:rsid w:val="00C22FDB"/>
    <w:rsid w:val="00C2305C"/>
    <w:rsid w:val="00C2309E"/>
    <w:rsid w:val="00C231EB"/>
    <w:rsid w:val="00C235DD"/>
    <w:rsid w:val="00C2368C"/>
    <w:rsid w:val="00C23777"/>
    <w:rsid w:val="00C23778"/>
    <w:rsid w:val="00C238D6"/>
    <w:rsid w:val="00C23948"/>
    <w:rsid w:val="00C23AC9"/>
    <w:rsid w:val="00C23B85"/>
    <w:rsid w:val="00C23B99"/>
    <w:rsid w:val="00C23C21"/>
    <w:rsid w:val="00C23D6C"/>
    <w:rsid w:val="00C23F54"/>
    <w:rsid w:val="00C240FF"/>
    <w:rsid w:val="00C24222"/>
    <w:rsid w:val="00C24245"/>
    <w:rsid w:val="00C2427D"/>
    <w:rsid w:val="00C246B3"/>
    <w:rsid w:val="00C24CF1"/>
    <w:rsid w:val="00C24E69"/>
    <w:rsid w:val="00C24FF6"/>
    <w:rsid w:val="00C25167"/>
    <w:rsid w:val="00C2524D"/>
    <w:rsid w:val="00C257BD"/>
    <w:rsid w:val="00C25839"/>
    <w:rsid w:val="00C25842"/>
    <w:rsid w:val="00C259B5"/>
    <w:rsid w:val="00C25AE6"/>
    <w:rsid w:val="00C25CD4"/>
    <w:rsid w:val="00C25D94"/>
    <w:rsid w:val="00C26184"/>
    <w:rsid w:val="00C26307"/>
    <w:rsid w:val="00C2635A"/>
    <w:rsid w:val="00C26376"/>
    <w:rsid w:val="00C263CE"/>
    <w:rsid w:val="00C265BB"/>
    <w:rsid w:val="00C267B6"/>
    <w:rsid w:val="00C26847"/>
    <w:rsid w:val="00C2693B"/>
    <w:rsid w:val="00C26C03"/>
    <w:rsid w:val="00C26DC6"/>
    <w:rsid w:val="00C26E38"/>
    <w:rsid w:val="00C26EA0"/>
    <w:rsid w:val="00C26EE2"/>
    <w:rsid w:val="00C26F44"/>
    <w:rsid w:val="00C26F93"/>
    <w:rsid w:val="00C27086"/>
    <w:rsid w:val="00C27536"/>
    <w:rsid w:val="00C27729"/>
    <w:rsid w:val="00C277EC"/>
    <w:rsid w:val="00C27879"/>
    <w:rsid w:val="00C27AB7"/>
    <w:rsid w:val="00C27C7F"/>
    <w:rsid w:val="00C27CFD"/>
    <w:rsid w:val="00C300FB"/>
    <w:rsid w:val="00C302C0"/>
    <w:rsid w:val="00C30370"/>
    <w:rsid w:val="00C303D1"/>
    <w:rsid w:val="00C30422"/>
    <w:rsid w:val="00C30885"/>
    <w:rsid w:val="00C30897"/>
    <w:rsid w:val="00C30CA0"/>
    <w:rsid w:val="00C30ECA"/>
    <w:rsid w:val="00C30F4D"/>
    <w:rsid w:val="00C30FEF"/>
    <w:rsid w:val="00C31097"/>
    <w:rsid w:val="00C313C9"/>
    <w:rsid w:val="00C31447"/>
    <w:rsid w:val="00C3156C"/>
    <w:rsid w:val="00C315A1"/>
    <w:rsid w:val="00C316A9"/>
    <w:rsid w:val="00C3179D"/>
    <w:rsid w:val="00C317C5"/>
    <w:rsid w:val="00C31DAE"/>
    <w:rsid w:val="00C31DF6"/>
    <w:rsid w:val="00C3209B"/>
    <w:rsid w:val="00C321C2"/>
    <w:rsid w:val="00C32578"/>
    <w:rsid w:val="00C327B5"/>
    <w:rsid w:val="00C327BA"/>
    <w:rsid w:val="00C3297B"/>
    <w:rsid w:val="00C32D60"/>
    <w:rsid w:val="00C32FF1"/>
    <w:rsid w:val="00C32FFD"/>
    <w:rsid w:val="00C332C9"/>
    <w:rsid w:val="00C333D0"/>
    <w:rsid w:val="00C333E0"/>
    <w:rsid w:val="00C33488"/>
    <w:rsid w:val="00C334E8"/>
    <w:rsid w:val="00C33595"/>
    <w:rsid w:val="00C336B9"/>
    <w:rsid w:val="00C33784"/>
    <w:rsid w:val="00C337E3"/>
    <w:rsid w:val="00C33C31"/>
    <w:rsid w:val="00C33D72"/>
    <w:rsid w:val="00C33DB1"/>
    <w:rsid w:val="00C33F5B"/>
    <w:rsid w:val="00C340BF"/>
    <w:rsid w:val="00C3427D"/>
    <w:rsid w:val="00C3430F"/>
    <w:rsid w:val="00C3442D"/>
    <w:rsid w:val="00C3465E"/>
    <w:rsid w:val="00C34AA7"/>
    <w:rsid w:val="00C34B56"/>
    <w:rsid w:val="00C34C8D"/>
    <w:rsid w:val="00C34F96"/>
    <w:rsid w:val="00C35013"/>
    <w:rsid w:val="00C350EA"/>
    <w:rsid w:val="00C351B1"/>
    <w:rsid w:val="00C35276"/>
    <w:rsid w:val="00C35394"/>
    <w:rsid w:val="00C353B5"/>
    <w:rsid w:val="00C353C8"/>
    <w:rsid w:val="00C35540"/>
    <w:rsid w:val="00C357F4"/>
    <w:rsid w:val="00C35A39"/>
    <w:rsid w:val="00C36073"/>
    <w:rsid w:val="00C36111"/>
    <w:rsid w:val="00C36158"/>
    <w:rsid w:val="00C361A6"/>
    <w:rsid w:val="00C36348"/>
    <w:rsid w:val="00C3648F"/>
    <w:rsid w:val="00C364B2"/>
    <w:rsid w:val="00C364C5"/>
    <w:rsid w:val="00C36683"/>
    <w:rsid w:val="00C3677A"/>
    <w:rsid w:val="00C3690B"/>
    <w:rsid w:val="00C36937"/>
    <w:rsid w:val="00C36AB7"/>
    <w:rsid w:val="00C36BD0"/>
    <w:rsid w:val="00C36C77"/>
    <w:rsid w:val="00C36D90"/>
    <w:rsid w:val="00C36E15"/>
    <w:rsid w:val="00C36E9E"/>
    <w:rsid w:val="00C36FE8"/>
    <w:rsid w:val="00C372D8"/>
    <w:rsid w:val="00C374C4"/>
    <w:rsid w:val="00C3758E"/>
    <w:rsid w:val="00C376A8"/>
    <w:rsid w:val="00C37988"/>
    <w:rsid w:val="00C37A76"/>
    <w:rsid w:val="00C37BBF"/>
    <w:rsid w:val="00C37EF3"/>
    <w:rsid w:val="00C37FF4"/>
    <w:rsid w:val="00C400C4"/>
    <w:rsid w:val="00C4012B"/>
    <w:rsid w:val="00C40209"/>
    <w:rsid w:val="00C40242"/>
    <w:rsid w:val="00C40260"/>
    <w:rsid w:val="00C403D4"/>
    <w:rsid w:val="00C4061F"/>
    <w:rsid w:val="00C40C53"/>
    <w:rsid w:val="00C40CBA"/>
    <w:rsid w:val="00C40DEA"/>
    <w:rsid w:val="00C41317"/>
    <w:rsid w:val="00C41411"/>
    <w:rsid w:val="00C4146F"/>
    <w:rsid w:val="00C4152C"/>
    <w:rsid w:val="00C415E0"/>
    <w:rsid w:val="00C41659"/>
    <w:rsid w:val="00C418BD"/>
    <w:rsid w:val="00C41DFD"/>
    <w:rsid w:val="00C41E9E"/>
    <w:rsid w:val="00C41F18"/>
    <w:rsid w:val="00C42104"/>
    <w:rsid w:val="00C42187"/>
    <w:rsid w:val="00C422F3"/>
    <w:rsid w:val="00C423D6"/>
    <w:rsid w:val="00C424B7"/>
    <w:rsid w:val="00C42683"/>
    <w:rsid w:val="00C428C8"/>
    <w:rsid w:val="00C4299C"/>
    <w:rsid w:val="00C42ACA"/>
    <w:rsid w:val="00C42C4E"/>
    <w:rsid w:val="00C42CEF"/>
    <w:rsid w:val="00C42E22"/>
    <w:rsid w:val="00C42E23"/>
    <w:rsid w:val="00C42EEA"/>
    <w:rsid w:val="00C431C0"/>
    <w:rsid w:val="00C43243"/>
    <w:rsid w:val="00C4348A"/>
    <w:rsid w:val="00C43637"/>
    <w:rsid w:val="00C4370F"/>
    <w:rsid w:val="00C437CC"/>
    <w:rsid w:val="00C43974"/>
    <w:rsid w:val="00C43CA2"/>
    <w:rsid w:val="00C43CCB"/>
    <w:rsid w:val="00C44153"/>
    <w:rsid w:val="00C44202"/>
    <w:rsid w:val="00C44256"/>
    <w:rsid w:val="00C4425D"/>
    <w:rsid w:val="00C4434D"/>
    <w:rsid w:val="00C4449F"/>
    <w:rsid w:val="00C444F1"/>
    <w:rsid w:val="00C44684"/>
    <w:rsid w:val="00C4494E"/>
    <w:rsid w:val="00C44B0D"/>
    <w:rsid w:val="00C44D4E"/>
    <w:rsid w:val="00C44F0C"/>
    <w:rsid w:val="00C45143"/>
    <w:rsid w:val="00C45418"/>
    <w:rsid w:val="00C45516"/>
    <w:rsid w:val="00C4556E"/>
    <w:rsid w:val="00C45A1D"/>
    <w:rsid w:val="00C45DB3"/>
    <w:rsid w:val="00C461AF"/>
    <w:rsid w:val="00C46280"/>
    <w:rsid w:val="00C465E9"/>
    <w:rsid w:val="00C4683B"/>
    <w:rsid w:val="00C46929"/>
    <w:rsid w:val="00C46936"/>
    <w:rsid w:val="00C469CE"/>
    <w:rsid w:val="00C46D60"/>
    <w:rsid w:val="00C46E49"/>
    <w:rsid w:val="00C46E9C"/>
    <w:rsid w:val="00C46F46"/>
    <w:rsid w:val="00C470B9"/>
    <w:rsid w:val="00C47144"/>
    <w:rsid w:val="00C47154"/>
    <w:rsid w:val="00C471D8"/>
    <w:rsid w:val="00C473DC"/>
    <w:rsid w:val="00C47440"/>
    <w:rsid w:val="00C4765A"/>
    <w:rsid w:val="00C47AAF"/>
    <w:rsid w:val="00C47D96"/>
    <w:rsid w:val="00C47E0E"/>
    <w:rsid w:val="00C47EF7"/>
    <w:rsid w:val="00C50037"/>
    <w:rsid w:val="00C500AC"/>
    <w:rsid w:val="00C501D1"/>
    <w:rsid w:val="00C5024F"/>
    <w:rsid w:val="00C502C6"/>
    <w:rsid w:val="00C503D1"/>
    <w:rsid w:val="00C5066F"/>
    <w:rsid w:val="00C506DA"/>
    <w:rsid w:val="00C509C2"/>
    <w:rsid w:val="00C50A77"/>
    <w:rsid w:val="00C50B2C"/>
    <w:rsid w:val="00C50D75"/>
    <w:rsid w:val="00C50F03"/>
    <w:rsid w:val="00C51232"/>
    <w:rsid w:val="00C51266"/>
    <w:rsid w:val="00C51519"/>
    <w:rsid w:val="00C515C1"/>
    <w:rsid w:val="00C517E4"/>
    <w:rsid w:val="00C51ABB"/>
    <w:rsid w:val="00C51B19"/>
    <w:rsid w:val="00C51B45"/>
    <w:rsid w:val="00C51CF5"/>
    <w:rsid w:val="00C51DBE"/>
    <w:rsid w:val="00C51FAD"/>
    <w:rsid w:val="00C52095"/>
    <w:rsid w:val="00C52197"/>
    <w:rsid w:val="00C522C1"/>
    <w:rsid w:val="00C523B0"/>
    <w:rsid w:val="00C52509"/>
    <w:rsid w:val="00C52731"/>
    <w:rsid w:val="00C5277A"/>
    <w:rsid w:val="00C527D8"/>
    <w:rsid w:val="00C52B37"/>
    <w:rsid w:val="00C52D8C"/>
    <w:rsid w:val="00C52DE1"/>
    <w:rsid w:val="00C53186"/>
    <w:rsid w:val="00C53276"/>
    <w:rsid w:val="00C532F1"/>
    <w:rsid w:val="00C53303"/>
    <w:rsid w:val="00C53345"/>
    <w:rsid w:val="00C53887"/>
    <w:rsid w:val="00C53A75"/>
    <w:rsid w:val="00C53B24"/>
    <w:rsid w:val="00C53CE3"/>
    <w:rsid w:val="00C53DB0"/>
    <w:rsid w:val="00C53F1C"/>
    <w:rsid w:val="00C54021"/>
    <w:rsid w:val="00C5417C"/>
    <w:rsid w:val="00C5418B"/>
    <w:rsid w:val="00C546FA"/>
    <w:rsid w:val="00C549AD"/>
    <w:rsid w:val="00C54D27"/>
    <w:rsid w:val="00C54EAE"/>
    <w:rsid w:val="00C54F08"/>
    <w:rsid w:val="00C55165"/>
    <w:rsid w:val="00C551B4"/>
    <w:rsid w:val="00C552AA"/>
    <w:rsid w:val="00C55306"/>
    <w:rsid w:val="00C5581D"/>
    <w:rsid w:val="00C55A0F"/>
    <w:rsid w:val="00C55B15"/>
    <w:rsid w:val="00C55DE0"/>
    <w:rsid w:val="00C55FC4"/>
    <w:rsid w:val="00C561DF"/>
    <w:rsid w:val="00C56447"/>
    <w:rsid w:val="00C56467"/>
    <w:rsid w:val="00C564E5"/>
    <w:rsid w:val="00C5667E"/>
    <w:rsid w:val="00C5670F"/>
    <w:rsid w:val="00C568A1"/>
    <w:rsid w:val="00C56911"/>
    <w:rsid w:val="00C56963"/>
    <w:rsid w:val="00C56970"/>
    <w:rsid w:val="00C5698E"/>
    <w:rsid w:val="00C569CE"/>
    <w:rsid w:val="00C56CDC"/>
    <w:rsid w:val="00C56DF0"/>
    <w:rsid w:val="00C57118"/>
    <w:rsid w:val="00C5713C"/>
    <w:rsid w:val="00C57365"/>
    <w:rsid w:val="00C573BF"/>
    <w:rsid w:val="00C573C7"/>
    <w:rsid w:val="00C573FE"/>
    <w:rsid w:val="00C57428"/>
    <w:rsid w:val="00C5743A"/>
    <w:rsid w:val="00C5745C"/>
    <w:rsid w:val="00C5752F"/>
    <w:rsid w:val="00C57844"/>
    <w:rsid w:val="00C57A8E"/>
    <w:rsid w:val="00C57AC4"/>
    <w:rsid w:val="00C57B81"/>
    <w:rsid w:val="00C57D29"/>
    <w:rsid w:val="00C57DC7"/>
    <w:rsid w:val="00C57F35"/>
    <w:rsid w:val="00C60181"/>
    <w:rsid w:val="00C6026B"/>
    <w:rsid w:val="00C6038E"/>
    <w:rsid w:val="00C60450"/>
    <w:rsid w:val="00C60480"/>
    <w:rsid w:val="00C6051E"/>
    <w:rsid w:val="00C60568"/>
    <w:rsid w:val="00C60572"/>
    <w:rsid w:val="00C605B1"/>
    <w:rsid w:val="00C6064E"/>
    <w:rsid w:val="00C60726"/>
    <w:rsid w:val="00C608E1"/>
    <w:rsid w:val="00C60C52"/>
    <w:rsid w:val="00C60D70"/>
    <w:rsid w:val="00C60E0C"/>
    <w:rsid w:val="00C610CD"/>
    <w:rsid w:val="00C61726"/>
    <w:rsid w:val="00C617C0"/>
    <w:rsid w:val="00C61942"/>
    <w:rsid w:val="00C619D2"/>
    <w:rsid w:val="00C61AD6"/>
    <w:rsid w:val="00C61B03"/>
    <w:rsid w:val="00C61B68"/>
    <w:rsid w:val="00C61BF1"/>
    <w:rsid w:val="00C61E99"/>
    <w:rsid w:val="00C61F8B"/>
    <w:rsid w:val="00C620FA"/>
    <w:rsid w:val="00C623C8"/>
    <w:rsid w:val="00C623CE"/>
    <w:rsid w:val="00C62471"/>
    <w:rsid w:val="00C62518"/>
    <w:rsid w:val="00C62538"/>
    <w:rsid w:val="00C62550"/>
    <w:rsid w:val="00C62660"/>
    <w:rsid w:val="00C626C2"/>
    <w:rsid w:val="00C627F8"/>
    <w:rsid w:val="00C627FD"/>
    <w:rsid w:val="00C6289A"/>
    <w:rsid w:val="00C62A7D"/>
    <w:rsid w:val="00C62D30"/>
    <w:rsid w:val="00C62F35"/>
    <w:rsid w:val="00C62FEF"/>
    <w:rsid w:val="00C6318F"/>
    <w:rsid w:val="00C6342A"/>
    <w:rsid w:val="00C63897"/>
    <w:rsid w:val="00C639DE"/>
    <w:rsid w:val="00C63A65"/>
    <w:rsid w:val="00C63B8C"/>
    <w:rsid w:val="00C63B9B"/>
    <w:rsid w:val="00C64039"/>
    <w:rsid w:val="00C6406A"/>
    <w:rsid w:val="00C64405"/>
    <w:rsid w:val="00C64604"/>
    <w:rsid w:val="00C648C6"/>
    <w:rsid w:val="00C64991"/>
    <w:rsid w:val="00C649E9"/>
    <w:rsid w:val="00C64AAB"/>
    <w:rsid w:val="00C65100"/>
    <w:rsid w:val="00C65634"/>
    <w:rsid w:val="00C659F5"/>
    <w:rsid w:val="00C65A91"/>
    <w:rsid w:val="00C65BC5"/>
    <w:rsid w:val="00C65FA8"/>
    <w:rsid w:val="00C65FEB"/>
    <w:rsid w:val="00C660CD"/>
    <w:rsid w:val="00C6650F"/>
    <w:rsid w:val="00C6690D"/>
    <w:rsid w:val="00C66A09"/>
    <w:rsid w:val="00C66C6E"/>
    <w:rsid w:val="00C66DD9"/>
    <w:rsid w:val="00C66F94"/>
    <w:rsid w:val="00C67028"/>
    <w:rsid w:val="00C670A9"/>
    <w:rsid w:val="00C670AA"/>
    <w:rsid w:val="00C67174"/>
    <w:rsid w:val="00C6728B"/>
    <w:rsid w:val="00C674FE"/>
    <w:rsid w:val="00C67644"/>
    <w:rsid w:val="00C67AD4"/>
    <w:rsid w:val="00C67B2A"/>
    <w:rsid w:val="00C67C01"/>
    <w:rsid w:val="00C703CC"/>
    <w:rsid w:val="00C70414"/>
    <w:rsid w:val="00C704E0"/>
    <w:rsid w:val="00C7062F"/>
    <w:rsid w:val="00C70669"/>
    <w:rsid w:val="00C70824"/>
    <w:rsid w:val="00C70913"/>
    <w:rsid w:val="00C70A6F"/>
    <w:rsid w:val="00C70B5A"/>
    <w:rsid w:val="00C70BCC"/>
    <w:rsid w:val="00C70C12"/>
    <w:rsid w:val="00C70ECA"/>
    <w:rsid w:val="00C71122"/>
    <w:rsid w:val="00C71280"/>
    <w:rsid w:val="00C712A1"/>
    <w:rsid w:val="00C712F0"/>
    <w:rsid w:val="00C71568"/>
    <w:rsid w:val="00C71735"/>
    <w:rsid w:val="00C71777"/>
    <w:rsid w:val="00C71B47"/>
    <w:rsid w:val="00C71EC1"/>
    <w:rsid w:val="00C71F32"/>
    <w:rsid w:val="00C72180"/>
    <w:rsid w:val="00C7244C"/>
    <w:rsid w:val="00C72992"/>
    <w:rsid w:val="00C72A79"/>
    <w:rsid w:val="00C72ACF"/>
    <w:rsid w:val="00C72B24"/>
    <w:rsid w:val="00C72CDF"/>
    <w:rsid w:val="00C73198"/>
    <w:rsid w:val="00C73428"/>
    <w:rsid w:val="00C73745"/>
    <w:rsid w:val="00C73853"/>
    <w:rsid w:val="00C7390E"/>
    <w:rsid w:val="00C73B2B"/>
    <w:rsid w:val="00C73DD0"/>
    <w:rsid w:val="00C73EBD"/>
    <w:rsid w:val="00C73FF4"/>
    <w:rsid w:val="00C743B9"/>
    <w:rsid w:val="00C74560"/>
    <w:rsid w:val="00C7464B"/>
    <w:rsid w:val="00C74710"/>
    <w:rsid w:val="00C7475C"/>
    <w:rsid w:val="00C747E9"/>
    <w:rsid w:val="00C7490F"/>
    <w:rsid w:val="00C74A82"/>
    <w:rsid w:val="00C74B67"/>
    <w:rsid w:val="00C74DE2"/>
    <w:rsid w:val="00C74DF1"/>
    <w:rsid w:val="00C75048"/>
    <w:rsid w:val="00C750D7"/>
    <w:rsid w:val="00C752A5"/>
    <w:rsid w:val="00C75443"/>
    <w:rsid w:val="00C755F9"/>
    <w:rsid w:val="00C75A9D"/>
    <w:rsid w:val="00C75B13"/>
    <w:rsid w:val="00C75C56"/>
    <w:rsid w:val="00C75C7A"/>
    <w:rsid w:val="00C75FC2"/>
    <w:rsid w:val="00C75FD9"/>
    <w:rsid w:val="00C76385"/>
    <w:rsid w:val="00C7644F"/>
    <w:rsid w:val="00C76764"/>
    <w:rsid w:val="00C76792"/>
    <w:rsid w:val="00C769B4"/>
    <w:rsid w:val="00C76B15"/>
    <w:rsid w:val="00C76EC2"/>
    <w:rsid w:val="00C7760C"/>
    <w:rsid w:val="00C77991"/>
    <w:rsid w:val="00C779A6"/>
    <w:rsid w:val="00C77A04"/>
    <w:rsid w:val="00C77AB1"/>
    <w:rsid w:val="00C77AE2"/>
    <w:rsid w:val="00C77CB1"/>
    <w:rsid w:val="00C77D22"/>
    <w:rsid w:val="00C77E5C"/>
    <w:rsid w:val="00C8025E"/>
    <w:rsid w:val="00C80595"/>
    <w:rsid w:val="00C806BD"/>
    <w:rsid w:val="00C8075A"/>
    <w:rsid w:val="00C8078A"/>
    <w:rsid w:val="00C80838"/>
    <w:rsid w:val="00C80C41"/>
    <w:rsid w:val="00C80C62"/>
    <w:rsid w:val="00C80CEA"/>
    <w:rsid w:val="00C80CFA"/>
    <w:rsid w:val="00C80E1A"/>
    <w:rsid w:val="00C80F79"/>
    <w:rsid w:val="00C81510"/>
    <w:rsid w:val="00C815F2"/>
    <w:rsid w:val="00C81619"/>
    <w:rsid w:val="00C8171C"/>
    <w:rsid w:val="00C81949"/>
    <w:rsid w:val="00C81965"/>
    <w:rsid w:val="00C81CF2"/>
    <w:rsid w:val="00C81F1B"/>
    <w:rsid w:val="00C81F22"/>
    <w:rsid w:val="00C8210D"/>
    <w:rsid w:val="00C82144"/>
    <w:rsid w:val="00C821AE"/>
    <w:rsid w:val="00C82251"/>
    <w:rsid w:val="00C8252B"/>
    <w:rsid w:val="00C826A0"/>
    <w:rsid w:val="00C82714"/>
    <w:rsid w:val="00C82883"/>
    <w:rsid w:val="00C82C5B"/>
    <w:rsid w:val="00C82E07"/>
    <w:rsid w:val="00C82E47"/>
    <w:rsid w:val="00C82F82"/>
    <w:rsid w:val="00C830C8"/>
    <w:rsid w:val="00C837A1"/>
    <w:rsid w:val="00C83A8C"/>
    <w:rsid w:val="00C83CAE"/>
    <w:rsid w:val="00C83DC5"/>
    <w:rsid w:val="00C84012"/>
    <w:rsid w:val="00C8421D"/>
    <w:rsid w:val="00C8429F"/>
    <w:rsid w:val="00C842D8"/>
    <w:rsid w:val="00C84497"/>
    <w:rsid w:val="00C846EF"/>
    <w:rsid w:val="00C84843"/>
    <w:rsid w:val="00C84BB7"/>
    <w:rsid w:val="00C85142"/>
    <w:rsid w:val="00C85151"/>
    <w:rsid w:val="00C852F9"/>
    <w:rsid w:val="00C85311"/>
    <w:rsid w:val="00C85325"/>
    <w:rsid w:val="00C8544F"/>
    <w:rsid w:val="00C85616"/>
    <w:rsid w:val="00C85D25"/>
    <w:rsid w:val="00C86376"/>
    <w:rsid w:val="00C8661D"/>
    <w:rsid w:val="00C86677"/>
    <w:rsid w:val="00C8698C"/>
    <w:rsid w:val="00C86E67"/>
    <w:rsid w:val="00C87401"/>
    <w:rsid w:val="00C87483"/>
    <w:rsid w:val="00C874B6"/>
    <w:rsid w:val="00C87598"/>
    <w:rsid w:val="00C875E6"/>
    <w:rsid w:val="00C876B9"/>
    <w:rsid w:val="00C8771B"/>
    <w:rsid w:val="00C877C8"/>
    <w:rsid w:val="00C877FC"/>
    <w:rsid w:val="00C87B73"/>
    <w:rsid w:val="00C87F75"/>
    <w:rsid w:val="00C901BA"/>
    <w:rsid w:val="00C902C8"/>
    <w:rsid w:val="00C907B6"/>
    <w:rsid w:val="00C90960"/>
    <w:rsid w:val="00C90A77"/>
    <w:rsid w:val="00C90AB7"/>
    <w:rsid w:val="00C90AB9"/>
    <w:rsid w:val="00C90C8F"/>
    <w:rsid w:val="00C90DA5"/>
    <w:rsid w:val="00C90E03"/>
    <w:rsid w:val="00C90E2A"/>
    <w:rsid w:val="00C90EB7"/>
    <w:rsid w:val="00C9102D"/>
    <w:rsid w:val="00C910F6"/>
    <w:rsid w:val="00C9115D"/>
    <w:rsid w:val="00C9128D"/>
    <w:rsid w:val="00C91304"/>
    <w:rsid w:val="00C91453"/>
    <w:rsid w:val="00C91509"/>
    <w:rsid w:val="00C91529"/>
    <w:rsid w:val="00C919D2"/>
    <w:rsid w:val="00C91C99"/>
    <w:rsid w:val="00C91D40"/>
    <w:rsid w:val="00C91E15"/>
    <w:rsid w:val="00C91F6D"/>
    <w:rsid w:val="00C91F81"/>
    <w:rsid w:val="00C92139"/>
    <w:rsid w:val="00C923AB"/>
    <w:rsid w:val="00C9240D"/>
    <w:rsid w:val="00C924EC"/>
    <w:rsid w:val="00C9257A"/>
    <w:rsid w:val="00C9260C"/>
    <w:rsid w:val="00C92727"/>
    <w:rsid w:val="00C92861"/>
    <w:rsid w:val="00C92C2C"/>
    <w:rsid w:val="00C92D2B"/>
    <w:rsid w:val="00C92D66"/>
    <w:rsid w:val="00C92DA5"/>
    <w:rsid w:val="00C92E7E"/>
    <w:rsid w:val="00C92EFD"/>
    <w:rsid w:val="00C930B2"/>
    <w:rsid w:val="00C93257"/>
    <w:rsid w:val="00C93264"/>
    <w:rsid w:val="00C9338A"/>
    <w:rsid w:val="00C9347C"/>
    <w:rsid w:val="00C934F2"/>
    <w:rsid w:val="00C93509"/>
    <w:rsid w:val="00C93601"/>
    <w:rsid w:val="00C936F9"/>
    <w:rsid w:val="00C938B7"/>
    <w:rsid w:val="00C93B6F"/>
    <w:rsid w:val="00C93D76"/>
    <w:rsid w:val="00C93E2D"/>
    <w:rsid w:val="00C93EFE"/>
    <w:rsid w:val="00C9405C"/>
    <w:rsid w:val="00C941AE"/>
    <w:rsid w:val="00C9444F"/>
    <w:rsid w:val="00C9448C"/>
    <w:rsid w:val="00C94752"/>
    <w:rsid w:val="00C947C8"/>
    <w:rsid w:val="00C948E6"/>
    <w:rsid w:val="00C94A31"/>
    <w:rsid w:val="00C94EDF"/>
    <w:rsid w:val="00C94F5D"/>
    <w:rsid w:val="00C95086"/>
    <w:rsid w:val="00C95142"/>
    <w:rsid w:val="00C9538F"/>
    <w:rsid w:val="00C95446"/>
    <w:rsid w:val="00C954FC"/>
    <w:rsid w:val="00C9565B"/>
    <w:rsid w:val="00C95935"/>
    <w:rsid w:val="00C95AAC"/>
    <w:rsid w:val="00C95E65"/>
    <w:rsid w:val="00C95F05"/>
    <w:rsid w:val="00C95FD0"/>
    <w:rsid w:val="00C961B7"/>
    <w:rsid w:val="00C961D5"/>
    <w:rsid w:val="00C9626A"/>
    <w:rsid w:val="00C96284"/>
    <w:rsid w:val="00C962BB"/>
    <w:rsid w:val="00C96568"/>
    <w:rsid w:val="00C966D4"/>
    <w:rsid w:val="00C96931"/>
    <w:rsid w:val="00C969BE"/>
    <w:rsid w:val="00C96A38"/>
    <w:rsid w:val="00C96ABB"/>
    <w:rsid w:val="00C96B19"/>
    <w:rsid w:val="00C96BAE"/>
    <w:rsid w:val="00C96D13"/>
    <w:rsid w:val="00C97124"/>
    <w:rsid w:val="00C97199"/>
    <w:rsid w:val="00C972EC"/>
    <w:rsid w:val="00C97514"/>
    <w:rsid w:val="00C975D3"/>
    <w:rsid w:val="00C97606"/>
    <w:rsid w:val="00C97805"/>
    <w:rsid w:val="00C97981"/>
    <w:rsid w:val="00CA0360"/>
    <w:rsid w:val="00CA0487"/>
    <w:rsid w:val="00CA049E"/>
    <w:rsid w:val="00CA052A"/>
    <w:rsid w:val="00CA05D1"/>
    <w:rsid w:val="00CA0722"/>
    <w:rsid w:val="00CA0BDA"/>
    <w:rsid w:val="00CA0C96"/>
    <w:rsid w:val="00CA0D60"/>
    <w:rsid w:val="00CA0E98"/>
    <w:rsid w:val="00CA132F"/>
    <w:rsid w:val="00CA13A3"/>
    <w:rsid w:val="00CA1473"/>
    <w:rsid w:val="00CA175D"/>
    <w:rsid w:val="00CA184D"/>
    <w:rsid w:val="00CA1AB0"/>
    <w:rsid w:val="00CA1B63"/>
    <w:rsid w:val="00CA1DAE"/>
    <w:rsid w:val="00CA215C"/>
    <w:rsid w:val="00CA21EF"/>
    <w:rsid w:val="00CA2204"/>
    <w:rsid w:val="00CA2456"/>
    <w:rsid w:val="00CA245D"/>
    <w:rsid w:val="00CA2626"/>
    <w:rsid w:val="00CA268D"/>
    <w:rsid w:val="00CA26F8"/>
    <w:rsid w:val="00CA2826"/>
    <w:rsid w:val="00CA28FA"/>
    <w:rsid w:val="00CA2B55"/>
    <w:rsid w:val="00CA2C52"/>
    <w:rsid w:val="00CA2FC8"/>
    <w:rsid w:val="00CA30A7"/>
    <w:rsid w:val="00CA33AB"/>
    <w:rsid w:val="00CA3424"/>
    <w:rsid w:val="00CA3A21"/>
    <w:rsid w:val="00CA3A4B"/>
    <w:rsid w:val="00CA3B1D"/>
    <w:rsid w:val="00CA3C6E"/>
    <w:rsid w:val="00CA3CCA"/>
    <w:rsid w:val="00CA3DBB"/>
    <w:rsid w:val="00CA3E46"/>
    <w:rsid w:val="00CA3E73"/>
    <w:rsid w:val="00CA432C"/>
    <w:rsid w:val="00CA4548"/>
    <w:rsid w:val="00CA468D"/>
    <w:rsid w:val="00CA46BF"/>
    <w:rsid w:val="00CA46F8"/>
    <w:rsid w:val="00CA4A80"/>
    <w:rsid w:val="00CA4A9C"/>
    <w:rsid w:val="00CA4D91"/>
    <w:rsid w:val="00CA4F26"/>
    <w:rsid w:val="00CA5137"/>
    <w:rsid w:val="00CA516A"/>
    <w:rsid w:val="00CA52ED"/>
    <w:rsid w:val="00CA5391"/>
    <w:rsid w:val="00CA5600"/>
    <w:rsid w:val="00CA5982"/>
    <w:rsid w:val="00CA5A8A"/>
    <w:rsid w:val="00CA5B56"/>
    <w:rsid w:val="00CA5BEB"/>
    <w:rsid w:val="00CA5ECD"/>
    <w:rsid w:val="00CA6427"/>
    <w:rsid w:val="00CA64B4"/>
    <w:rsid w:val="00CA65E8"/>
    <w:rsid w:val="00CA661B"/>
    <w:rsid w:val="00CA666F"/>
    <w:rsid w:val="00CA676B"/>
    <w:rsid w:val="00CA6BB3"/>
    <w:rsid w:val="00CA6DBC"/>
    <w:rsid w:val="00CA6E9E"/>
    <w:rsid w:val="00CA7164"/>
    <w:rsid w:val="00CA71E5"/>
    <w:rsid w:val="00CA7270"/>
    <w:rsid w:val="00CA7291"/>
    <w:rsid w:val="00CA73B3"/>
    <w:rsid w:val="00CA748B"/>
    <w:rsid w:val="00CA7872"/>
    <w:rsid w:val="00CA7D58"/>
    <w:rsid w:val="00CB0043"/>
    <w:rsid w:val="00CB005E"/>
    <w:rsid w:val="00CB0085"/>
    <w:rsid w:val="00CB008B"/>
    <w:rsid w:val="00CB010C"/>
    <w:rsid w:val="00CB0469"/>
    <w:rsid w:val="00CB055A"/>
    <w:rsid w:val="00CB07A4"/>
    <w:rsid w:val="00CB07AE"/>
    <w:rsid w:val="00CB08C8"/>
    <w:rsid w:val="00CB0A0E"/>
    <w:rsid w:val="00CB0F1C"/>
    <w:rsid w:val="00CB0F69"/>
    <w:rsid w:val="00CB0F6C"/>
    <w:rsid w:val="00CB11AC"/>
    <w:rsid w:val="00CB1497"/>
    <w:rsid w:val="00CB164A"/>
    <w:rsid w:val="00CB17B5"/>
    <w:rsid w:val="00CB188C"/>
    <w:rsid w:val="00CB18C5"/>
    <w:rsid w:val="00CB19A0"/>
    <w:rsid w:val="00CB1B19"/>
    <w:rsid w:val="00CB1B1A"/>
    <w:rsid w:val="00CB1B96"/>
    <w:rsid w:val="00CB1C39"/>
    <w:rsid w:val="00CB1EB3"/>
    <w:rsid w:val="00CB1ECC"/>
    <w:rsid w:val="00CB2B31"/>
    <w:rsid w:val="00CB2B8D"/>
    <w:rsid w:val="00CB2C12"/>
    <w:rsid w:val="00CB2CCD"/>
    <w:rsid w:val="00CB2D5B"/>
    <w:rsid w:val="00CB2E19"/>
    <w:rsid w:val="00CB3703"/>
    <w:rsid w:val="00CB3841"/>
    <w:rsid w:val="00CB39B6"/>
    <w:rsid w:val="00CB3C57"/>
    <w:rsid w:val="00CB3CD5"/>
    <w:rsid w:val="00CB3D9D"/>
    <w:rsid w:val="00CB424D"/>
    <w:rsid w:val="00CB4A56"/>
    <w:rsid w:val="00CB4B5B"/>
    <w:rsid w:val="00CB4D6F"/>
    <w:rsid w:val="00CB4DE9"/>
    <w:rsid w:val="00CB5188"/>
    <w:rsid w:val="00CB5195"/>
    <w:rsid w:val="00CB52F4"/>
    <w:rsid w:val="00CB5403"/>
    <w:rsid w:val="00CB5535"/>
    <w:rsid w:val="00CB55DA"/>
    <w:rsid w:val="00CB56B4"/>
    <w:rsid w:val="00CB58BF"/>
    <w:rsid w:val="00CB5CE0"/>
    <w:rsid w:val="00CB5DFE"/>
    <w:rsid w:val="00CB5EAF"/>
    <w:rsid w:val="00CB5ED7"/>
    <w:rsid w:val="00CB60EA"/>
    <w:rsid w:val="00CB6293"/>
    <w:rsid w:val="00CB633B"/>
    <w:rsid w:val="00CB663C"/>
    <w:rsid w:val="00CB6982"/>
    <w:rsid w:val="00CB6995"/>
    <w:rsid w:val="00CB69C0"/>
    <w:rsid w:val="00CB6A08"/>
    <w:rsid w:val="00CB6BED"/>
    <w:rsid w:val="00CB6E44"/>
    <w:rsid w:val="00CB6FF0"/>
    <w:rsid w:val="00CB722F"/>
    <w:rsid w:val="00CB7296"/>
    <w:rsid w:val="00CB73BD"/>
    <w:rsid w:val="00CB748B"/>
    <w:rsid w:val="00CB74E9"/>
    <w:rsid w:val="00CB786C"/>
    <w:rsid w:val="00CB78C2"/>
    <w:rsid w:val="00CB7B42"/>
    <w:rsid w:val="00CB7C62"/>
    <w:rsid w:val="00CC0021"/>
    <w:rsid w:val="00CC0241"/>
    <w:rsid w:val="00CC024D"/>
    <w:rsid w:val="00CC035D"/>
    <w:rsid w:val="00CC0416"/>
    <w:rsid w:val="00CC04F3"/>
    <w:rsid w:val="00CC0602"/>
    <w:rsid w:val="00CC06AD"/>
    <w:rsid w:val="00CC0873"/>
    <w:rsid w:val="00CC0A62"/>
    <w:rsid w:val="00CC10DC"/>
    <w:rsid w:val="00CC10EE"/>
    <w:rsid w:val="00CC11FE"/>
    <w:rsid w:val="00CC133C"/>
    <w:rsid w:val="00CC1350"/>
    <w:rsid w:val="00CC1384"/>
    <w:rsid w:val="00CC157A"/>
    <w:rsid w:val="00CC1762"/>
    <w:rsid w:val="00CC1B1B"/>
    <w:rsid w:val="00CC1B23"/>
    <w:rsid w:val="00CC1FC2"/>
    <w:rsid w:val="00CC2036"/>
    <w:rsid w:val="00CC2208"/>
    <w:rsid w:val="00CC2605"/>
    <w:rsid w:val="00CC26C8"/>
    <w:rsid w:val="00CC280E"/>
    <w:rsid w:val="00CC2951"/>
    <w:rsid w:val="00CC299E"/>
    <w:rsid w:val="00CC2AB6"/>
    <w:rsid w:val="00CC2B18"/>
    <w:rsid w:val="00CC2C38"/>
    <w:rsid w:val="00CC2CCF"/>
    <w:rsid w:val="00CC318D"/>
    <w:rsid w:val="00CC330E"/>
    <w:rsid w:val="00CC33EE"/>
    <w:rsid w:val="00CC3461"/>
    <w:rsid w:val="00CC3729"/>
    <w:rsid w:val="00CC38C2"/>
    <w:rsid w:val="00CC3A77"/>
    <w:rsid w:val="00CC3C75"/>
    <w:rsid w:val="00CC3D6B"/>
    <w:rsid w:val="00CC3DC9"/>
    <w:rsid w:val="00CC4016"/>
    <w:rsid w:val="00CC4127"/>
    <w:rsid w:val="00CC4498"/>
    <w:rsid w:val="00CC47A1"/>
    <w:rsid w:val="00CC4823"/>
    <w:rsid w:val="00CC49C4"/>
    <w:rsid w:val="00CC4B88"/>
    <w:rsid w:val="00CC4E08"/>
    <w:rsid w:val="00CC53B9"/>
    <w:rsid w:val="00CC54A9"/>
    <w:rsid w:val="00CC5564"/>
    <w:rsid w:val="00CC5595"/>
    <w:rsid w:val="00CC5661"/>
    <w:rsid w:val="00CC5849"/>
    <w:rsid w:val="00CC5E6D"/>
    <w:rsid w:val="00CC61F0"/>
    <w:rsid w:val="00CC631D"/>
    <w:rsid w:val="00CC6575"/>
    <w:rsid w:val="00CC65BE"/>
    <w:rsid w:val="00CC6604"/>
    <w:rsid w:val="00CC692A"/>
    <w:rsid w:val="00CC69DD"/>
    <w:rsid w:val="00CC6BA6"/>
    <w:rsid w:val="00CC6CE6"/>
    <w:rsid w:val="00CC6D9D"/>
    <w:rsid w:val="00CC7236"/>
    <w:rsid w:val="00CC72DB"/>
    <w:rsid w:val="00CC7342"/>
    <w:rsid w:val="00CC75B7"/>
    <w:rsid w:val="00CC7856"/>
    <w:rsid w:val="00CC7896"/>
    <w:rsid w:val="00CC78AE"/>
    <w:rsid w:val="00CC7B0E"/>
    <w:rsid w:val="00CC7D39"/>
    <w:rsid w:val="00CC7EBC"/>
    <w:rsid w:val="00CD0095"/>
    <w:rsid w:val="00CD00D8"/>
    <w:rsid w:val="00CD0571"/>
    <w:rsid w:val="00CD0621"/>
    <w:rsid w:val="00CD0738"/>
    <w:rsid w:val="00CD0797"/>
    <w:rsid w:val="00CD07DC"/>
    <w:rsid w:val="00CD089D"/>
    <w:rsid w:val="00CD0935"/>
    <w:rsid w:val="00CD0A8C"/>
    <w:rsid w:val="00CD0D74"/>
    <w:rsid w:val="00CD0E14"/>
    <w:rsid w:val="00CD0EE8"/>
    <w:rsid w:val="00CD11A2"/>
    <w:rsid w:val="00CD1553"/>
    <w:rsid w:val="00CD1601"/>
    <w:rsid w:val="00CD1703"/>
    <w:rsid w:val="00CD186F"/>
    <w:rsid w:val="00CD1B3C"/>
    <w:rsid w:val="00CD1C05"/>
    <w:rsid w:val="00CD1D08"/>
    <w:rsid w:val="00CD238C"/>
    <w:rsid w:val="00CD2514"/>
    <w:rsid w:val="00CD255E"/>
    <w:rsid w:val="00CD282A"/>
    <w:rsid w:val="00CD2942"/>
    <w:rsid w:val="00CD2A84"/>
    <w:rsid w:val="00CD2CE3"/>
    <w:rsid w:val="00CD2E41"/>
    <w:rsid w:val="00CD305D"/>
    <w:rsid w:val="00CD3175"/>
    <w:rsid w:val="00CD319B"/>
    <w:rsid w:val="00CD31A6"/>
    <w:rsid w:val="00CD329A"/>
    <w:rsid w:val="00CD3391"/>
    <w:rsid w:val="00CD3479"/>
    <w:rsid w:val="00CD3710"/>
    <w:rsid w:val="00CD375A"/>
    <w:rsid w:val="00CD3909"/>
    <w:rsid w:val="00CD3A99"/>
    <w:rsid w:val="00CD3B9F"/>
    <w:rsid w:val="00CD3D0A"/>
    <w:rsid w:val="00CD3E06"/>
    <w:rsid w:val="00CD3F33"/>
    <w:rsid w:val="00CD40CD"/>
    <w:rsid w:val="00CD460D"/>
    <w:rsid w:val="00CD4688"/>
    <w:rsid w:val="00CD472B"/>
    <w:rsid w:val="00CD4730"/>
    <w:rsid w:val="00CD4800"/>
    <w:rsid w:val="00CD4992"/>
    <w:rsid w:val="00CD4BCA"/>
    <w:rsid w:val="00CD4E6B"/>
    <w:rsid w:val="00CD4E8E"/>
    <w:rsid w:val="00CD4EFA"/>
    <w:rsid w:val="00CD4FC1"/>
    <w:rsid w:val="00CD5142"/>
    <w:rsid w:val="00CD51DD"/>
    <w:rsid w:val="00CD51E0"/>
    <w:rsid w:val="00CD5324"/>
    <w:rsid w:val="00CD5371"/>
    <w:rsid w:val="00CD54B8"/>
    <w:rsid w:val="00CD5649"/>
    <w:rsid w:val="00CD580A"/>
    <w:rsid w:val="00CD5835"/>
    <w:rsid w:val="00CD5917"/>
    <w:rsid w:val="00CD5F78"/>
    <w:rsid w:val="00CD6125"/>
    <w:rsid w:val="00CD63E6"/>
    <w:rsid w:val="00CD64C8"/>
    <w:rsid w:val="00CD6573"/>
    <w:rsid w:val="00CD6610"/>
    <w:rsid w:val="00CD672E"/>
    <w:rsid w:val="00CD6917"/>
    <w:rsid w:val="00CD6972"/>
    <w:rsid w:val="00CD69E7"/>
    <w:rsid w:val="00CD6CF1"/>
    <w:rsid w:val="00CD6CF6"/>
    <w:rsid w:val="00CD6CFB"/>
    <w:rsid w:val="00CD6F53"/>
    <w:rsid w:val="00CD709B"/>
    <w:rsid w:val="00CD712C"/>
    <w:rsid w:val="00CD7526"/>
    <w:rsid w:val="00CD7601"/>
    <w:rsid w:val="00CD77B8"/>
    <w:rsid w:val="00CD77DB"/>
    <w:rsid w:val="00CD7808"/>
    <w:rsid w:val="00CD78B7"/>
    <w:rsid w:val="00CD7ACF"/>
    <w:rsid w:val="00CD7D51"/>
    <w:rsid w:val="00CE0127"/>
    <w:rsid w:val="00CE01B7"/>
    <w:rsid w:val="00CE02AF"/>
    <w:rsid w:val="00CE02C4"/>
    <w:rsid w:val="00CE04E2"/>
    <w:rsid w:val="00CE0667"/>
    <w:rsid w:val="00CE0777"/>
    <w:rsid w:val="00CE07E4"/>
    <w:rsid w:val="00CE081F"/>
    <w:rsid w:val="00CE0E64"/>
    <w:rsid w:val="00CE0E95"/>
    <w:rsid w:val="00CE1076"/>
    <w:rsid w:val="00CE1250"/>
    <w:rsid w:val="00CE14E6"/>
    <w:rsid w:val="00CE154F"/>
    <w:rsid w:val="00CE162E"/>
    <w:rsid w:val="00CE16A9"/>
    <w:rsid w:val="00CE184E"/>
    <w:rsid w:val="00CE1B11"/>
    <w:rsid w:val="00CE1D37"/>
    <w:rsid w:val="00CE1EDE"/>
    <w:rsid w:val="00CE1FCB"/>
    <w:rsid w:val="00CE216A"/>
    <w:rsid w:val="00CE23D3"/>
    <w:rsid w:val="00CE242A"/>
    <w:rsid w:val="00CE2542"/>
    <w:rsid w:val="00CE254D"/>
    <w:rsid w:val="00CE26D8"/>
    <w:rsid w:val="00CE299A"/>
    <w:rsid w:val="00CE29E0"/>
    <w:rsid w:val="00CE2CF5"/>
    <w:rsid w:val="00CE2D63"/>
    <w:rsid w:val="00CE2E28"/>
    <w:rsid w:val="00CE2E49"/>
    <w:rsid w:val="00CE2F0B"/>
    <w:rsid w:val="00CE2FF1"/>
    <w:rsid w:val="00CE32C3"/>
    <w:rsid w:val="00CE32E3"/>
    <w:rsid w:val="00CE34F6"/>
    <w:rsid w:val="00CE3506"/>
    <w:rsid w:val="00CE36EB"/>
    <w:rsid w:val="00CE3803"/>
    <w:rsid w:val="00CE3804"/>
    <w:rsid w:val="00CE3C20"/>
    <w:rsid w:val="00CE3C92"/>
    <w:rsid w:val="00CE3D5E"/>
    <w:rsid w:val="00CE3DD1"/>
    <w:rsid w:val="00CE3E3B"/>
    <w:rsid w:val="00CE41E7"/>
    <w:rsid w:val="00CE42AC"/>
    <w:rsid w:val="00CE42D0"/>
    <w:rsid w:val="00CE43D0"/>
    <w:rsid w:val="00CE4416"/>
    <w:rsid w:val="00CE4569"/>
    <w:rsid w:val="00CE48F6"/>
    <w:rsid w:val="00CE4909"/>
    <w:rsid w:val="00CE49CA"/>
    <w:rsid w:val="00CE4A8F"/>
    <w:rsid w:val="00CE4AB4"/>
    <w:rsid w:val="00CE4BB5"/>
    <w:rsid w:val="00CE4C7B"/>
    <w:rsid w:val="00CE4C85"/>
    <w:rsid w:val="00CE4EB5"/>
    <w:rsid w:val="00CE4EB6"/>
    <w:rsid w:val="00CE4ED8"/>
    <w:rsid w:val="00CE50CB"/>
    <w:rsid w:val="00CE5189"/>
    <w:rsid w:val="00CE5389"/>
    <w:rsid w:val="00CE53E5"/>
    <w:rsid w:val="00CE54C9"/>
    <w:rsid w:val="00CE55D8"/>
    <w:rsid w:val="00CE5605"/>
    <w:rsid w:val="00CE57D9"/>
    <w:rsid w:val="00CE5859"/>
    <w:rsid w:val="00CE587C"/>
    <w:rsid w:val="00CE5969"/>
    <w:rsid w:val="00CE5B0E"/>
    <w:rsid w:val="00CE5E72"/>
    <w:rsid w:val="00CE5F45"/>
    <w:rsid w:val="00CE619E"/>
    <w:rsid w:val="00CE672E"/>
    <w:rsid w:val="00CE69F7"/>
    <w:rsid w:val="00CE6A79"/>
    <w:rsid w:val="00CE6BEA"/>
    <w:rsid w:val="00CE6F2C"/>
    <w:rsid w:val="00CE753F"/>
    <w:rsid w:val="00CE758E"/>
    <w:rsid w:val="00CE75F4"/>
    <w:rsid w:val="00CF01F4"/>
    <w:rsid w:val="00CF0261"/>
    <w:rsid w:val="00CF0294"/>
    <w:rsid w:val="00CF030D"/>
    <w:rsid w:val="00CF039D"/>
    <w:rsid w:val="00CF04C8"/>
    <w:rsid w:val="00CF0503"/>
    <w:rsid w:val="00CF0A3D"/>
    <w:rsid w:val="00CF0B2B"/>
    <w:rsid w:val="00CF0E24"/>
    <w:rsid w:val="00CF1033"/>
    <w:rsid w:val="00CF13AC"/>
    <w:rsid w:val="00CF1895"/>
    <w:rsid w:val="00CF1B46"/>
    <w:rsid w:val="00CF1BCF"/>
    <w:rsid w:val="00CF1C69"/>
    <w:rsid w:val="00CF1CAB"/>
    <w:rsid w:val="00CF205E"/>
    <w:rsid w:val="00CF2072"/>
    <w:rsid w:val="00CF225A"/>
    <w:rsid w:val="00CF24C5"/>
    <w:rsid w:val="00CF25BB"/>
    <w:rsid w:val="00CF2727"/>
    <w:rsid w:val="00CF27B1"/>
    <w:rsid w:val="00CF27B9"/>
    <w:rsid w:val="00CF2A29"/>
    <w:rsid w:val="00CF2A4D"/>
    <w:rsid w:val="00CF2A97"/>
    <w:rsid w:val="00CF2B03"/>
    <w:rsid w:val="00CF2C59"/>
    <w:rsid w:val="00CF3080"/>
    <w:rsid w:val="00CF31BF"/>
    <w:rsid w:val="00CF3285"/>
    <w:rsid w:val="00CF3288"/>
    <w:rsid w:val="00CF33E6"/>
    <w:rsid w:val="00CF3696"/>
    <w:rsid w:val="00CF391B"/>
    <w:rsid w:val="00CF3A6D"/>
    <w:rsid w:val="00CF3AA9"/>
    <w:rsid w:val="00CF3C5A"/>
    <w:rsid w:val="00CF40F7"/>
    <w:rsid w:val="00CF4128"/>
    <w:rsid w:val="00CF43C1"/>
    <w:rsid w:val="00CF444B"/>
    <w:rsid w:val="00CF44D9"/>
    <w:rsid w:val="00CF455A"/>
    <w:rsid w:val="00CF4C06"/>
    <w:rsid w:val="00CF4E27"/>
    <w:rsid w:val="00CF4F2E"/>
    <w:rsid w:val="00CF5098"/>
    <w:rsid w:val="00CF5250"/>
    <w:rsid w:val="00CF53B3"/>
    <w:rsid w:val="00CF56FE"/>
    <w:rsid w:val="00CF570D"/>
    <w:rsid w:val="00CF58AD"/>
    <w:rsid w:val="00CF598F"/>
    <w:rsid w:val="00CF5AF8"/>
    <w:rsid w:val="00CF5BC8"/>
    <w:rsid w:val="00CF5CCC"/>
    <w:rsid w:val="00CF5EBC"/>
    <w:rsid w:val="00CF5F82"/>
    <w:rsid w:val="00CF610F"/>
    <w:rsid w:val="00CF614C"/>
    <w:rsid w:val="00CF64F5"/>
    <w:rsid w:val="00CF66D3"/>
    <w:rsid w:val="00CF678E"/>
    <w:rsid w:val="00CF69EC"/>
    <w:rsid w:val="00CF6AB5"/>
    <w:rsid w:val="00CF6E11"/>
    <w:rsid w:val="00CF6E46"/>
    <w:rsid w:val="00CF6E4A"/>
    <w:rsid w:val="00CF6EB8"/>
    <w:rsid w:val="00CF775C"/>
    <w:rsid w:val="00CF7C27"/>
    <w:rsid w:val="00CF7C62"/>
    <w:rsid w:val="00CF7EC1"/>
    <w:rsid w:val="00D00026"/>
    <w:rsid w:val="00D000F8"/>
    <w:rsid w:val="00D00232"/>
    <w:rsid w:val="00D003FA"/>
    <w:rsid w:val="00D00639"/>
    <w:rsid w:val="00D00694"/>
    <w:rsid w:val="00D00736"/>
    <w:rsid w:val="00D00917"/>
    <w:rsid w:val="00D00A98"/>
    <w:rsid w:val="00D00B12"/>
    <w:rsid w:val="00D00BFF"/>
    <w:rsid w:val="00D00C8E"/>
    <w:rsid w:val="00D00CD5"/>
    <w:rsid w:val="00D010F5"/>
    <w:rsid w:val="00D0119D"/>
    <w:rsid w:val="00D01252"/>
    <w:rsid w:val="00D013AD"/>
    <w:rsid w:val="00D0150B"/>
    <w:rsid w:val="00D01688"/>
    <w:rsid w:val="00D018BC"/>
    <w:rsid w:val="00D01A0C"/>
    <w:rsid w:val="00D01AFB"/>
    <w:rsid w:val="00D01CDB"/>
    <w:rsid w:val="00D01D99"/>
    <w:rsid w:val="00D01DE4"/>
    <w:rsid w:val="00D01EE8"/>
    <w:rsid w:val="00D01F41"/>
    <w:rsid w:val="00D01F68"/>
    <w:rsid w:val="00D02314"/>
    <w:rsid w:val="00D023C3"/>
    <w:rsid w:val="00D0244B"/>
    <w:rsid w:val="00D02A62"/>
    <w:rsid w:val="00D02A72"/>
    <w:rsid w:val="00D02C1A"/>
    <w:rsid w:val="00D02CBE"/>
    <w:rsid w:val="00D02CF6"/>
    <w:rsid w:val="00D02DA0"/>
    <w:rsid w:val="00D02DC3"/>
    <w:rsid w:val="00D02F38"/>
    <w:rsid w:val="00D02F84"/>
    <w:rsid w:val="00D02F95"/>
    <w:rsid w:val="00D030A8"/>
    <w:rsid w:val="00D03381"/>
    <w:rsid w:val="00D03475"/>
    <w:rsid w:val="00D03818"/>
    <w:rsid w:val="00D03996"/>
    <w:rsid w:val="00D03B82"/>
    <w:rsid w:val="00D03CA2"/>
    <w:rsid w:val="00D03E20"/>
    <w:rsid w:val="00D03E32"/>
    <w:rsid w:val="00D045FF"/>
    <w:rsid w:val="00D04C7D"/>
    <w:rsid w:val="00D04DD2"/>
    <w:rsid w:val="00D051EF"/>
    <w:rsid w:val="00D0523C"/>
    <w:rsid w:val="00D052B8"/>
    <w:rsid w:val="00D053F5"/>
    <w:rsid w:val="00D05457"/>
    <w:rsid w:val="00D055AC"/>
    <w:rsid w:val="00D0576E"/>
    <w:rsid w:val="00D05801"/>
    <w:rsid w:val="00D05902"/>
    <w:rsid w:val="00D059C3"/>
    <w:rsid w:val="00D05C0E"/>
    <w:rsid w:val="00D05D3C"/>
    <w:rsid w:val="00D05F08"/>
    <w:rsid w:val="00D06180"/>
    <w:rsid w:val="00D061F1"/>
    <w:rsid w:val="00D06313"/>
    <w:rsid w:val="00D065A8"/>
    <w:rsid w:val="00D06632"/>
    <w:rsid w:val="00D067BD"/>
    <w:rsid w:val="00D06ABF"/>
    <w:rsid w:val="00D06D3F"/>
    <w:rsid w:val="00D06EEB"/>
    <w:rsid w:val="00D071BF"/>
    <w:rsid w:val="00D073FE"/>
    <w:rsid w:val="00D07407"/>
    <w:rsid w:val="00D07734"/>
    <w:rsid w:val="00D078BE"/>
    <w:rsid w:val="00D07972"/>
    <w:rsid w:val="00D079A0"/>
    <w:rsid w:val="00D07B97"/>
    <w:rsid w:val="00D07DA4"/>
    <w:rsid w:val="00D07F54"/>
    <w:rsid w:val="00D10044"/>
    <w:rsid w:val="00D100B2"/>
    <w:rsid w:val="00D106AD"/>
    <w:rsid w:val="00D108BB"/>
    <w:rsid w:val="00D10DD5"/>
    <w:rsid w:val="00D10ECD"/>
    <w:rsid w:val="00D1134F"/>
    <w:rsid w:val="00D11497"/>
    <w:rsid w:val="00D114FA"/>
    <w:rsid w:val="00D116B9"/>
    <w:rsid w:val="00D11B87"/>
    <w:rsid w:val="00D11CC0"/>
    <w:rsid w:val="00D11E07"/>
    <w:rsid w:val="00D1237D"/>
    <w:rsid w:val="00D123F9"/>
    <w:rsid w:val="00D12508"/>
    <w:rsid w:val="00D12571"/>
    <w:rsid w:val="00D12615"/>
    <w:rsid w:val="00D12893"/>
    <w:rsid w:val="00D1292B"/>
    <w:rsid w:val="00D12D8A"/>
    <w:rsid w:val="00D12E1D"/>
    <w:rsid w:val="00D134A5"/>
    <w:rsid w:val="00D13512"/>
    <w:rsid w:val="00D138AE"/>
    <w:rsid w:val="00D13AA9"/>
    <w:rsid w:val="00D13B6C"/>
    <w:rsid w:val="00D142E6"/>
    <w:rsid w:val="00D1459C"/>
    <w:rsid w:val="00D14610"/>
    <w:rsid w:val="00D148F9"/>
    <w:rsid w:val="00D14912"/>
    <w:rsid w:val="00D14A78"/>
    <w:rsid w:val="00D14B10"/>
    <w:rsid w:val="00D14CC9"/>
    <w:rsid w:val="00D14D46"/>
    <w:rsid w:val="00D14EDA"/>
    <w:rsid w:val="00D14F5E"/>
    <w:rsid w:val="00D15067"/>
    <w:rsid w:val="00D150FB"/>
    <w:rsid w:val="00D1527E"/>
    <w:rsid w:val="00D1530A"/>
    <w:rsid w:val="00D15543"/>
    <w:rsid w:val="00D15783"/>
    <w:rsid w:val="00D157DA"/>
    <w:rsid w:val="00D15996"/>
    <w:rsid w:val="00D159F4"/>
    <w:rsid w:val="00D15C96"/>
    <w:rsid w:val="00D15DAF"/>
    <w:rsid w:val="00D1608A"/>
    <w:rsid w:val="00D1620F"/>
    <w:rsid w:val="00D16354"/>
    <w:rsid w:val="00D1645F"/>
    <w:rsid w:val="00D165BB"/>
    <w:rsid w:val="00D166FA"/>
    <w:rsid w:val="00D167E4"/>
    <w:rsid w:val="00D16806"/>
    <w:rsid w:val="00D16F19"/>
    <w:rsid w:val="00D1712C"/>
    <w:rsid w:val="00D174A2"/>
    <w:rsid w:val="00D176C2"/>
    <w:rsid w:val="00D1779C"/>
    <w:rsid w:val="00D177BE"/>
    <w:rsid w:val="00D17B1E"/>
    <w:rsid w:val="00D17C52"/>
    <w:rsid w:val="00D17CC1"/>
    <w:rsid w:val="00D17F7E"/>
    <w:rsid w:val="00D2001F"/>
    <w:rsid w:val="00D2019F"/>
    <w:rsid w:val="00D2033F"/>
    <w:rsid w:val="00D203FE"/>
    <w:rsid w:val="00D204BD"/>
    <w:rsid w:val="00D20680"/>
    <w:rsid w:val="00D207C6"/>
    <w:rsid w:val="00D2085F"/>
    <w:rsid w:val="00D208EE"/>
    <w:rsid w:val="00D20A87"/>
    <w:rsid w:val="00D20BF7"/>
    <w:rsid w:val="00D20D6B"/>
    <w:rsid w:val="00D20DF1"/>
    <w:rsid w:val="00D210DA"/>
    <w:rsid w:val="00D21247"/>
    <w:rsid w:val="00D21627"/>
    <w:rsid w:val="00D216AE"/>
    <w:rsid w:val="00D21715"/>
    <w:rsid w:val="00D21755"/>
    <w:rsid w:val="00D21830"/>
    <w:rsid w:val="00D21A80"/>
    <w:rsid w:val="00D21B33"/>
    <w:rsid w:val="00D21C46"/>
    <w:rsid w:val="00D21CD4"/>
    <w:rsid w:val="00D2229F"/>
    <w:rsid w:val="00D222A8"/>
    <w:rsid w:val="00D224DB"/>
    <w:rsid w:val="00D22561"/>
    <w:rsid w:val="00D22A32"/>
    <w:rsid w:val="00D22A54"/>
    <w:rsid w:val="00D22AA1"/>
    <w:rsid w:val="00D22B17"/>
    <w:rsid w:val="00D22C6F"/>
    <w:rsid w:val="00D2327B"/>
    <w:rsid w:val="00D2346A"/>
    <w:rsid w:val="00D23494"/>
    <w:rsid w:val="00D23708"/>
    <w:rsid w:val="00D23A33"/>
    <w:rsid w:val="00D242CB"/>
    <w:rsid w:val="00D2431F"/>
    <w:rsid w:val="00D2485C"/>
    <w:rsid w:val="00D24B12"/>
    <w:rsid w:val="00D24D5F"/>
    <w:rsid w:val="00D24D95"/>
    <w:rsid w:val="00D24E33"/>
    <w:rsid w:val="00D24EBE"/>
    <w:rsid w:val="00D2545E"/>
    <w:rsid w:val="00D25811"/>
    <w:rsid w:val="00D25856"/>
    <w:rsid w:val="00D25A63"/>
    <w:rsid w:val="00D260BA"/>
    <w:rsid w:val="00D26132"/>
    <w:rsid w:val="00D26173"/>
    <w:rsid w:val="00D261CF"/>
    <w:rsid w:val="00D26225"/>
    <w:rsid w:val="00D263C2"/>
    <w:rsid w:val="00D263EA"/>
    <w:rsid w:val="00D26724"/>
    <w:rsid w:val="00D268BC"/>
    <w:rsid w:val="00D269BA"/>
    <w:rsid w:val="00D26AC7"/>
    <w:rsid w:val="00D26BD1"/>
    <w:rsid w:val="00D26CAF"/>
    <w:rsid w:val="00D26D7F"/>
    <w:rsid w:val="00D26E71"/>
    <w:rsid w:val="00D270AA"/>
    <w:rsid w:val="00D274D2"/>
    <w:rsid w:val="00D2766D"/>
    <w:rsid w:val="00D277B9"/>
    <w:rsid w:val="00D277C7"/>
    <w:rsid w:val="00D27831"/>
    <w:rsid w:val="00D27857"/>
    <w:rsid w:val="00D27EAE"/>
    <w:rsid w:val="00D3007B"/>
    <w:rsid w:val="00D3017D"/>
    <w:rsid w:val="00D3022F"/>
    <w:rsid w:val="00D30298"/>
    <w:rsid w:val="00D30509"/>
    <w:rsid w:val="00D30BC5"/>
    <w:rsid w:val="00D30CD1"/>
    <w:rsid w:val="00D30D1F"/>
    <w:rsid w:val="00D30D6B"/>
    <w:rsid w:val="00D30E02"/>
    <w:rsid w:val="00D30E44"/>
    <w:rsid w:val="00D30E63"/>
    <w:rsid w:val="00D30F41"/>
    <w:rsid w:val="00D31002"/>
    <w:rsid w:val="00D310DB"/>
    <w:rsid w:val="00D31247"/>
    <w:rsid w:val="00D3134C"/>
    <w:rsid w:val="00D314DB"/>
    <w:rsid w:val="00D31B2C"/>
    <w:rsid w:val="00D31D52"/>
    <w:rsid w:val="00D31E6D"/>
    <w:rsid w:val="00D31E6E"/>
    <w:rsid w:val="00D320B3"/>
    <w:rsid w:val="00D3215C"/>
    <w:rsid w:val="00D3222F"/>
    <w:rsid w:val="00D32283"/>
    <w:rsid w:val="00D3251C"/>
    <w:rsid w:val="00D32699"/>
    <w:rsid w:val="00D3282A"/>
    <w:rsid w:val="00D328E3"/>
    <w:rsid w:val="00D32AF9"/>
    <w:rsid w:val="00D32C15"/>
    <w:rsid w:val="00D32C56"/>
    <w:rsid w:val="00D32FA8"/>
    <w:rsid w:val="00D32FBC"/>
    <w:rsid w:val="00D33079"/>
    <w:rsid w:val="00D33095"/>
    <w:rsid w:val="00D3316B"/>
    <w:rsid w:val="00D33211"/>
    <w:rsid w:val="00D33229"/>
    <w:rsid w:val="00D33402"/>
    <w:rsid w:val="00D334A2"/>
    <w:rsid w:val="00D33585"/>
    <w:rsid w:val="00D3364D"/>
    <w:rsid w:val="00D33984"/>
    <w:rsid w:val="00D33AB9"/>
    <w:rsid w:val="00D33ADB"/>
    <w:rsid w:val="00D33BA9"/>
    <w:rsid w:val="00D33D64"/>
    <w:rsid w:val="00D33EC8"/>
    <w:rsid w:val="00D340DE"/>
    <w:rsid w:val="00D34159"/>
    <w:rsid w:val="00D34719"/>
    <w:rsid w:val="00D34AA9"/>
    <w:rsid w:val="00D34AC1"/>
    <w:rsid w:val="00D34C1F"/>
    <w:rsid w:val="00D34F5F"/>
    <w:rsid w:val="00D35231"/>
    <w:rsid w:val="00D35363"/>
    <w:rsid w:val="00D3555F"/>
    <w:rsid w:val="00D355EB"/>
    <w:rsid w:val="00D35768"/>
    <w:rsid w:val="00D358F7"/>
    <w:rsid w:val="00D35A57"/>
    <w:rsid w:val="00D35A5B"/>
    <w:rsid w:val="00D35CD2"/>
    <w:rsid w:val="00D35D6B"/>
    <w:rsid w:val="00D35DDB"/>
    <w:rsid w:val="00D360A7"/>
    <w:rsid w:val="00D361E0"/>
    <w:rsid w:val="00D36303"/>
    <w:rsid w:val="00D364BA"/>
    <w:rsid w:val="00D364F0"/>
    <w:rsid w:val="00D3689C"/>
    <w:rsid w:val="00D36958"/>
    <w:rsid w:val="00D36CDC"/>
    <w:rsid w:val="00D36F52"/>
    <w:rsid w:val="00D3701B"/>
    <w:rsid w:val="00D3716B"/>
    <w:rsid w:val="00D373A8"/>
    <w:rsid w:val="00D377D8"/>
    <w:rsid w:val="00D37838"/>
    <w:rsid w:val="00D3792E"/>
    <w:rsid w:val="00D37AD7"/>
    <w:rsid w:val="00D37B17"/>
    <w:rsid w:val="00D37EC4"/>
    <w:rsid w:val="00D40054"/>
    <w:rsid w:val="00D400B0"/>
    <w:rsid w:val="00D401BC"/>
    <w:rsid w:val="00D4028F"/>
    <w:rsid w:val="00D40394"/>
    <w:rsid w:val="00D40457"/>
    <w:rsid w:val="00D404F5"/>
    <w:rsid w:val="00D40690"/>
    <w:rsid w:val="00D4087D"/>
    <w:rsid w:val="00D40A1A"/>
    <w:rsid w:val="00D40A90"/>
    <w:rsid w:val="00D40BC4"/>
    <w:rsid w:val="00D40BF8"/>
    <w:rsid w:val="00D411E3"/>
    <w:rsid w:val="00D41226"/>
    <w:rsid w:val="00D41686"/>
    <w:rsid w:val="00D41992"/>
    <w:rsid w:val="00D41B08"/>
    <w:rsid w:val="00D41B7F"/>
    <w:rsid w:val="00D41DE5"/>
    <w:rsid w:val="00D42197"/>
    <w:rsid w:val="00D42440"/>
    <w:rsid w:val="00D4256D"/>
    <w:rsid w:val="00D42714"/>
    <w:rsid w:val="00D42755"/>
    <w:rsid w:val="00D427BE"/>
    <w:rsid w:val="00D42846"/>
    <w:rsid w:val="00D4289D"/>
    <w:rsid w:val="00D42914"/>
    <w:rsid w:val="00D429F9"/>
    <w:rsid w:val="00D42A9A"/>
    <w:rsid w:val="00D42B8B"/>
    <w:rsid w:val="00D42C6F"/>
    <w:rsid w:val="00D42C72"/>
    <w:rsid w:val="00D42E2E"/>
    <w:rsid w:val="00D42E5A"/>
    <w:rsid w:val="00D42F36"/>
    <w:rsid w:val="00D431A0"/>
    <w:rsid w:val="00D4323B"/>
    <w:rsid w:val="00D43301"/>
    <w:rsid w:val="00D43453"/>
    <w:rsid w:val="00D4346A"/>
    <w:rsid w:val="00D434E5"/>
    <w:rsid w:val="00D43514"/>
    <w:rsid w:val="00D436C9"/>
    <w:rsid w:val="00D436D7"/>
    <w:rsid w:val="00D436D8"/>
    <w:rsid w:val="00D436FA"/>
    <w:rsid w:val="00D43909"/>
    <w:rsid w:val="00D43A1A"/>
    <w:rsid w:val="00D43AA5"/>
    <w:rsid w:val="00D43BA0"/>
    <w:rsid w:val="00D43BEC"/>
    <w:rsid w:val="00D43C60"/>
    <w:rsid w:val="00D43C6A"/>
    <w:rsid w:val="00D440BA"/>
    <w:rsid w:val="00D44160"/>
    <w:rsid w:val="00D441BA"/>
    <w:rsid w:val="00D4450A"/>
    <w:rsid w:val="00D44804"/>
    <w:rsid w:val="00D44AA3"/>
    <w:rsid w:val="00D44E1C"/>
    <w:rsid w:val="00D44FF1"/>
    <w:rsid w:val="00D44FFC"/>
    <w:rsid w:val="00D45237"/>
    <w:rsid w:val="00D456CF"/>
    <w:rsid w:val="00D459F7"/>
    <w:rsid w:val="00D45B4D"/>
    <w:rsid w:val="00D45C34"/>
    <w:rsid w:val="00D45C52"/>
    <w:rsid w:val="00D45C7D"/>
    <w:rsid w:val="00D45E09"/>
    <w:rsid w:val="00D464DC"/>
    <w:rsid w:val="00D46596"/>
    <w:rsid w:val="00D46A25"/>
    <w:rsid w:val="00D46DC7"/>
    <w:rsid w:val="00D46E7F"/>
    <w:rsid w:val="00D46F2D"/>
    <w:rsid w:val="00D46FA1"/>
    <w:rsid w:val="00D47003"/>
    <w:rsid w:val="00D47017"/>
    <w:rsid w:val="00D47040"/>
    <w:rsid w:val="00D471FA"/>
    <w:rsid w:val="00D47320"/>
    <w:rsid w:val="00D475AA"/>
    <w:rsid w:val="00D475C4"/>
    <w:rsid w:val="00D47698"/>
    <w:rsid w:val="00D479B7"/>
    <w:rsid w:val="00D479C3"/>
    <w:rsid w:val="00D47B3C"/>
    <w:rsid w:val="00D47D58"/>
    <w:rsid w:val="00D47F11"/>
    <w:rsid w:val="00D50392"/>
    <w:rsid w:val="00D5064D"/>
    <w:rsid w:val="00D50681"/>
    <w:rsid w:val="00D50730"/>
    <w:rsid w:val="00D50791"/>
    <w:rsid w:val="00D507B8"/>
    <w:rsid w:val="00D50BD6"/>
    <w:rsid w:val="00D50C85"/>
    <w:rsid w:val="00D50E09"/>
    <w:rsid w:val="00D51065"/>
    <w:rsid w:val="00D51218"/>
    <w:rsid w:val="00D512CC"/>
    <w:rsid w:val="00D51703"/>
    <w:rsid w:val="00D5177C"/>
    <w:rsid w:val="00D517C2"/>
    <w:rsid w:val="00D51A8C"/>
    <w:rsid w:val="00D51D48"/>
    <w:rsid w:val="00D51E4E"/>
    <w:rsid w:val="00D51FC4"/>
    <w:rsid w:val="00D52066"/>
    <w:rsid w:val="00D52093"/>
    <w:rsid w:val="00D5246C"/>
    <w:rsid w:val="00D52487"/>
    <w:rsid w:val="00D524C5"/>
    <w:rsid w:val="00D52672"/>
    <w:rsid w:val="00D5275B"/>
    <w:rsid w:val="00D52820"/>
    <w:rsid w:val="00D52DB7"/>
    <w:rsid w:val="00D531A7"/>
    <w:rsid w:val="00D532FF"/>
    <w:rsid w:val="00D5336D"/>
    <w:rsid w:val="00D53546"/>
    <w:rsid w:val="00D53642"/>
    <w:rsid w:val="00D538BB"/>
    <w:rsid w:val="00D54374"/>
    <w:rsid w:val="00D543A2"/>
    <w:rsid w:val="00D543E5"/>
    <w:rsid w:val="00D544FC"/>
    <w:rsid w:val="00D545ED"/>
    <w:rsid w:val="00D54652"/>
    <w:rsid w:val="00D5478B"/>
    <w:rsid w:val="00D54997"/>
    <w:rsid w:val="00D54B3D"/>
    <w:rsid w:val="00D54B7F"/>
    <w:rsid w:val="00D54B8C"/>
    <w:rsid w:val="00D54D90"/>
    <w:rsid w:val="00D5501A"/>
    <w:rsid w:val="00D55109"/>
    <w:rsid w:val="00D551BB"/>
    <w:rsid w:val="00D552AB"/>
    <w:rsid w:val="00D5530A"/>
    <w:rsid w:val="00D5541B"/>
    <w:rsid w:val="00D55582"/>
    <w:rsid w:val="00D55690"/>
    <w:rsid w:val="00D55A8B"/>
    <w:rsid w:val="00D55A90"/>
    <w:rsid w:val="00D55B23"/>
    <w:rsid w:val="00D55B39"/>
    <w:rsid w:val="00D56243"/>
    <w:rsid w:val="00D56345"/>
    <w:rsid w:val="00D563C2"/>
    <w:rsid w:val="00D5645F"/>
    <w:rsid w:val="00D5653C"/>
    <w:rsid w:val="00D565A2"/>
    <w:rsid w:val="00D56B8B"/>
    <w:rsid w:val="00D56D2F"/>
    <w:rsid w:val="00D56DB8"/>
    <w:rsid w:val="00D56DD2"/>
    <w:rsid w:val="00D5707A"/>
    <w:rsid w:val="00D570B2"/>
    <w:rsid w:val="00D57200"/>
    <w:rsid w:val="00D57621"/>
    <w:rsid w:val="00D57642"/>
    <w:rsid w:val="00D5776F"/>
    <w:rsid w:val="00D57795"/>
    <w:rsid w:val="00D577BF"/>
    <w:rsid w:val="00D578CA"/>
    <w:rsid w:val="00D5791F"/>
    <w:rsid w:val="00D57A5C"/>
    <w:rsid w:val="00D57AA7"/>
    <w:rsid w:val="00D57D96"/>
    <w:rsid w:val="00D57DCE"/>
    <w:rsid w:val="00D57EDC"/>
    <w:rsid w:val="00D57FC2"/>
    <w:rsid w:val="00D6012E"/>
    <w:rsid w:val="00D60137"/>
    <w:rsid w:val="00D601EB"/>
    <w:rsid w:val="00D601F7"/>
    <w:rsid w:val="00D60529"/>
    <w:rsid w:val="00D60BD7"/>
    <w:rsid w:val="00D60DEA"/>
    <w:rsid w:val="00D60E1B"/>
    <w:rsid w:val="00D610EA"/>
    <w:rsid w:val="00D61281"/>
    <w:rsid w:val="00D6139E"/>
    <w:rsid w:val="00D6141F"/>
    <w:rsid w:val="00D6154E"/>
    <w:rsid w:val="00D61725"/>
    <w:rsid w:val="00D6179F"/>
    <w:rsid w:val="00D618BA"/>
    <w:rsid w:val="00D61931"/>
    <w:rsid w:val="00D62060"/>
    <w:rsid w:val="00D6221F"/>
    <w:rsid w:val="00D622E8"/>
    <w:rsid w:val="00D62323"/>
    <w:rsid w:val="00D62AE2"/>
    <w:rsid w:val="00D62AE6"/>
    <w:rsid w:val="00D62E80"/>
    <w:rsid w:val="00D62EDF"/>
    <w:rsid w:val="00D6312B"/>
    <w:rsid w:val="00D63186"/>
    <w:rsid w:val="00D631FF"/>
    <w:rsid w:val="00D6336E"/>
    <w:rsid w:val="00D636E8"/>
    <w:rsid w:val="00D6371B"/>
    <w:rsid w:val="00D63807"/>
    <w:rsid w:val="00D6399C"/>
    <w:rsid w:val="00D63A02"/>
    <w:rsid w:val="00D63A93"/>
    <w:rsid w:val="00D63B1A"/>
    <w:rsid w:val="00D63B8E"/>
    <w:rsid w:val="00D63CEB"/>
    <w:rsid w:val="00D63E6C"/>
    <w:rsid w:val="00D63FC3"/>
    <w:rsid w:val="00D63FD1"/>
    <w:rsid w:val="00D645D7"/>
    <w:rsid w:val="00D6465B"/>
    <w:rsid w:val="00D64740"/>
    <w:rsid w:val="00D64A8A"/>
    <w:rsid w:val="00D64B16"/>
    <w:rsid w:val="00D64BCB"/>
    <w:rsid w:val="00D64CA9"/>
    <w:rsid w:val="00D64D27"/>
    <w:rsid w:val="00D64EBB"/>
    <w:rsid w:val="00D64FD3"/>
    <w:rsid w:val="00D65445"/>
    <w:rsid w:val="00D654F9"/>
    <w:rsid w:val="00D6550C"/>
    <w:rsid w:val="00D657B2"/>
    <w:rsid w:val="00D65A85"/>
    <w:rsid w:val="00D65D49"/>
    <w:rsid w:val="00D65DD7"/>
    <w:rsid w:val="00D65F07"/>
    <w:rsid w:val="00D660D7"/>
    <w:rsid w:val="00D6640B"/>
    <w:rsid w:val="00D66422"/>
    <w:rsid w:val="00D667DA"/>
    <w:rsid w:val="00D66C25"/>
    <w:rsid w:val="00D66CA1"/>
    <w:rsid w:val="00D66ED6"/>
    <w:rsid w:val="00D66F96"/>
    <w:rsid w:val="00D6706E"/>
    <w:rsid w:val="00D67078"/>
    <w:rsid w:val="00D671A3"/>
    <w:rsid w:val="00D673DE"/>
    <w:rsid w:val="00D673FC"/>
    <w:rsid w:val="00D675DC"/>
    <w:rsid w:val="00D67900"/>
    <w:rsid w:val="00D67909"/>
    <w:rsid w:val="00D67AE7"/>
    <w:rsid w:val="00D67C1A"/>
    <w:rsid w:val="00D67D81"/>
    <w:rsid w:val="00D67E39"/>
    <w:rsid w:val="00D67E5C"/>
    <w:rsid w:val="00D67E7C"/>
    <w:rsid w:val="00D67EAE"/>
    <w:rsid w:val="00D704BE"/>
    <w:rsid w:val="00D7052F"/>
    <w:rsid w:val="00D70728"/>
    <w:rsid w:val="00D70827"/>
    <w:rsid w:val="00D7099C"/>
    <w:rsid w:val="00D70BA0"/>
    <w:rsid w:val="00D70BDA"/>
    <w:rsid w:val="00D70F4A"/>
    <w:rsid w:val="00D710DA"/>
    <w:rsid w:val="00D7138D"/>
    <w:rsid w:val="00D713DA"/>
    <w:rsid w:val="00D7149D"/>
    <w:rsid w:val="00D7186A"/>
    <w:rsid w:val="00D718E7"/>
    <w:rsid w:val="00D71C56"/>
    <w:rsid w:val="00D71C62"/>
    <w:rsid w:val="00D71CF0"/>
    <w:rsid w:val="00D71D9A"/>
    <w:rsid w:val="00D71F0D"/>
    <w:rsid w:val="00D71F10"/>
    <w:rsid w:val="00D71FD9"/>
    <w:rsid w:val="00D72239"/>
    <w:rsid w:val="00D7228F"/>
    <w:rsid w:val="00D723F5"/>
    <w:rsid w:val="00D724A2"/>
    <w:rsid w:val="00D72587"/>
    <w:rsid w:val="00D726E5"/>
    <w:rsid w:val="00D72787"/>
    <w:rsid w:val="00D728C7"/>
    <w:rsid w:val="00D72A18"/>
    <w:rsid w:val="00D72B3E"/>
    <w:rsid w:val="00D72D9C"/>
    <w:rsid w:val="00D72DC1"/>
    <w:rsid w:val="00D7304F"/>
    <w:rsid w:val="00D731EB"/>
    <w:rsid w:val="00D734D4"/>
    <w:rsid w:val="00D7358F"/>
    <w:rsid w:val="00D735BA"/>
    <w:rsid w:val="00D7362A"/>
    <w:rsid w:val="00D73801"/>
    <w:rsid w:val="00D74044"/>
    <w:rsid w:val="00D7404B"/>
    <w:rsid w:val="00D7413A"/>
    <w:rsid w:val="00D741B2"/>
    <w:rsid w:val="00D74230"/>
    <w:rsid w:val="00D744E7"/>
    <w:rsid w:val="00D7450A"/>
    <w:rsid w:val="00D7497E"/>
    <w:rsid w:val="00D74A63"/>
    <w:rsid w:val="00D74B76"/>
    <w:rsid w:val="00D74D2F"/>
    <w:rsid w:val="00D74D61"/>
    <w:rsid w:val="00D74E54"/>
    <w:rsid w:val="00D74F40"/>
    <w:rsid w:val="00D75080"/>
    <w:rsid w:val="00D7516F"/>
    <w:rsid w:val="00D7534D"/>
    <w:rsid w:val="00D75465"/>
    <w:rsid w:val="00D7560F"/>
    <w:rsid w:val="00D75863"/>
    <w:rsid w:val="00D758E3"/>
    <w:rsid w:val="00D75980"/>
    <w:rsid w:val="00D75ACE"/>
    <w:rsid w:val="00D75E68"/>
    <w:rsid w:val="00D760D0"/>
    <w:rsid w:val="00D76101"/>
    <w:rsid w:val="00D76184"/>
    <w:rsid w:val="00D76197"/>
    <w:rsid w:val="00D76604"/>
    <w:rsid w:val="00D76A27"/>
    <w:rsid w:val="00D76BAB"/>
    <w:rsid w:val="00D76BB7"/>
    <w:rsid w:val="00D76BC6"/>
    <w:rsid w:val="00D77306"/>
    <w:rsid w:val="00D77482"/>
    <w:rsid w:val="00D774F5"/>
    <w:rsid w:val="00D7753F"/>
    <w:rsid w:val="00D776A3"/>
    <w:rsid w:val="00D77764"/>
    <w:rsid w:val="00D77CAD"/>
    <w:rsid w:val="00D77DE6"/>
    <w:rsid w:val="00D77DE9"/>
    <w:rsid w:val="00D77E79"/>
    <w:rsid w:val="00D77E7A"/>
    <w:rsid w:val="00D77F9C"/>
    <w:rsid w:val="00D77FE8"/>
    <w:rsid w:val="00D801F8"/>
    <w:rsid w:val="00D80246"/>
    <w:rsid w:val="00D8055D"/>
    <w:rsid w:val="00D80938"/>
    <w:rsid w:val="00D80BFB"/>
    <w:rsid w:val="00D80D15"/>
    <w:rsid w:val="00D80ED5"/>
    <w:rsid w:val="00D81060"/>
    <w:rsid w:val="00D81101"/>
    <w:rsid w:val="00D81183"/>
    <w:rsid w:val="00D815C7"/>
    <w:rsid w:val="00D81A16"/>
    <w:rsid w:val="00D81B48"/>
    <w:rsid w:val="00D81C64"/>
    <w:rsid w:val="00D821F5"/>
    <w:rsid w:val="00D821FD"/>
    <w:rsid w:val="00D8221A"/>
    <w:rsid w:val="00D822F8"/>
    <w:rsid w:val="00D82393"/>
    <w:rsid w:val="00D823EC"/>
    <w:rsid w:val="00D82456"/>
    <w:rsid w:val="00D82849"/>
    <w:rsid w:val="00D828E2"/>
    <w:rsid w:val="00D82976"/>
    <w:rsid w:val="00D82993"/>
    <w:rsid w:val="00D82C9F"/>
    <w:rsid w:val="00D82F5D"/>
    <w:rsid w:val="00D8339C"/>
    <w:rsid w:val="00D834AE"/>
    <w:rsid w:val="00D83537"/>
    <w:rsid w:val="00D83547"/>
    <w:rsid w:val="00D83627"/>
    <w:rsid w:val="00D83639"/>
    <w:rsid w:val="00D8364A"/>
    <w:rsid w:val="00D83917"/>
    <w:rsid w:val="00D8393C"/>
    <w:rsid w:val="00D83B8C"/>
    <w:rsid w:val="00D83D49"/>
    <w:rsid w:val="00D83E30"/>
    <w:rsid w:val="00D83E37"/>
    <w:rsid w:val="00D84180"/>
    <w:rsid w:val="00D841BD"/>
    <w:rsid w:val="00D84539"/>
    <w:rsid w:val="00D845B9"/>
    <w:rsid w:val="00D84798"/>
    <w:rsid w:val="00D84802"/>
    <w:rsid w:val="00D8493C"/>
    <w:rsid w:val="00D84A9F"/>
    <w:rsid w:val="00D84B30"/>
    <w:rsid w:val="00D84BE9"/>
    <w:rsid w:val="00D84D2C"/>
    <w:rsid w:val="00D84F94"/>
    <w:rsid w:val="00D850FB"/>
    <w:rsid w:val="00D852AB"/>
    <w:rsid w:val="00D85669"/>
    <w:rsid w:val="00D857AF"/>
    <w:rsid w:val="00D857FA"/>
    <w:rsid w:val="00D858D4"/>
    <w:rsid w:val="00D859AB"/>
    <w:rsid w:val="00D85AFF"/>
    <w:rsid w:val="00D85BAE"/>
    <w:rsid w:val="00D85CA1"/>
    <w:rsid w:val="00D86167"/>
    <w:rsid w:val="00D86185"/>
    <w:rsid w:val="00D8685C"/>
    <w:rsid w:val="00D869F5"/>
    <w:rsid w:val="00D86A37"/>
    <w:rsid w:val="00D86B16"/>
    <w:rsid w:val="00D86F0A"/>
    <w:rsid w:val="00D87040"/>
    <w:rsid w:val="00D870C5"/>
    <w:rsid w:val="00D87695"/>
    <w:rsid w:val="00D878BE"/>
    <w:rsid w:val="00D879DD"/>
    <w:rsid w:val="00D879DF"/>
    <w:rsid w:val="00D879F8"/>
    <w:rsid w:val="00D87B42"/>
    <w:rsid w:val="00D87D8E"/>
    <w:rsid w:val="00D87E92"/>
    <w:rsid w:val="00D9004B"/>
    <w:rsid w:val="00D900DF"/>
    <w:rsid w:val="00D90122"/>
    <w:rsid w:val="00D9012E"/>
    <w:rsid w:val="00D90254"/>
    <w:rsid w:val="00D902E2"/>
    <w:rsid w:val="00D902EE"/>
    <w:rsid w:val="00D90313"/>
    <w:rsid w:val="00D904C7"/>
    <w:rsid w:val="00D90556"/>
    <w:rsid w:val="00D9060E"/>
    <w:rsid w:val="00D9073F"/>
    <w:rsid w:val="00D908A0"/>
    <w:rsid w:val="00D90B08"/>
    <w:rsid w:val="00D90BB9"/>
    <w:rsid w:val="00D90DAF"/>
    <w:rsid w:val="00D90F4D"/>
    <w:rsid w:val="00D91215"/>
    <w:rsid w:val="00D91379"/>
    <w:rsid w:val="00D913F3"/>
    <w:rsid w:val="00D9152C"/>
    <w:rsid w:val="00D919F0"/>
    <w:rsid w:val="00D91C32"/>
    <w:rsid w:val="00D91F72"/>
    <w:rsid w:val="00D91FA6"/>
    <w:rsid w:val="00D91FE0"/>
    <w:rsid w:val="00D923C7"/>
    <w:rsid w:val="00D9244C"/>
    <w:rsid w:val="00D924AF"/>
    <w:rsid w:val="00D92657"/>
    <w:rsid w:val="00D9269E"/>
    <w:rsid w:val="00D92748"/>
    <w:rsid w:val="00D927EE"/>
    <w:rsid w:val="00D92838"/>
    <w:rsid w:val="00D92AB6"/>
    <w:rsid w:val="00D92BA5"/>
    <w:rsid w:val="00D9317C"/>
    <w:rsid w:val="00D934C9"/>
    <w:rsid w:val="00D934EA"/>
    <w:rsid w:val="00D93863"/>
    <w:rsid w:val="00D93A20"/>
    <w:rsid w:val="00D93A58"/>
    <w:rsid w:val="00D93BBB"/>
    <w:rsid w:val="00D93D3C"/>
    <w:rsid w:val="00D93D51"/>
    <w:rsid w:val="00D93D5D"/>
    <w:rsid w:val="00D93DCD"/>
    <w:rsid w:val="00D93E5B"/>
    <w:rsid w:val="00D9414F"/>
    <w:rsid w:val="00D9429A"/>
    <w:rsid w:val="00D94324"/>
    <w:rsid w:val="00D943B6"/>
    <w:rsid w:val="00D94479"/>
    <w:rsid w:val="00D9458F"/>
    <w:rsid w:val="00D94646"/>
    <w:rsid w:val="00D94742"/>
    <w:rsid w:val="00D947E2"/>
    <w:rsid w:val="00D94A4A"/>
    <w:rsid w:val="00D94A63"/>
    <w:rsid w:val="00D94AA0"/>
    <w:rsid w:val="00D94AF7"/>
    <w:rsid w:val="00D94B6D"/>
    <w:rsid w:val="00D94D45"/>
    <w:rsid w:val="00D94F0C"/>
    <w:rsid w:val="00D9548F"/>
    <w:rsid w:val="00D9550B"/>
    <w:rsid w:val="00D95866"/>
    <w:rsid w:val="00D95A49"/>
    <w:rsid w:val="00D95BFF"/>
    <w:rsid w:val="00D9604F"/>
    <w:rsid w:val="00D961B4"/>
    <w:rsid w:val="00D9629C"/>
    <w:rsid w:val="00D96300"/>
    <w:rsid w:val="00D969B3"/>
    <w:rsid w:val="00D96A1E"/>
    <w:rsid w:val="00D96BBE"/>
    <w:rsid w:val="00D96CE0"/>
    <w:rsid w:val="00D96D19"/>
    <w:rsid w:val="00D96D58"/>
    <w:rsid w:val="00D970FF"/>
    <w:rsid w:val="00D9743E"/>
    <w:rsid w:val="00D97735"/>
    <w:rsid w:val="00D97EC3"/>
    <w:rsid w:val="00D97F7F"/>
    <w:rsid w:val="00D97FBF"/>
    <w:rsid w:val="00DA0138"/>
    <w:rsid w:val="00DA0190"/>
    <w:rsid w:val="00DA042F"/>
    <w:rsid w:val="00DA07CC"/>
    <w:rsid w:val="00DA0C01"/>
    <w:rsid w:val="00DA0EE2"/>
    <w:rsid w:val="00DA0F65"/>
    <w:rsid w:val="00DA0FDB"/>
    <w:rsid w:val="00DA107C"/>
    <w:rsid w:val="00DA10DB"/>
    <w:rsid w:val="00DA1289"/>
    <w:rsid w:val="00DA131C"/>
    <w:rsid w:val="00DA13B5"/>
    <w:rsid w:val="00DA17AF"/>
    <w:rsid w:val="00DA1955"/>
    <w:rsid w:val="00DA1A46"/>
    <w:rsid w:val="00DA1AFB"/>
    <w:rsid w:val="00DA1D33"/>
    <w:rsid w:val="00DA1E51"/>
    <w:rsid w:val="00DA1EE0"/>
    <w:rsid w:val="00DA209C"/>
    <w:rsid w:val="00DA21CE"/>
    <w:rsid w:val="00DA2229"/>
    <w:rsid w:val="00DA2375"/>
    <w:rsid w:val="00DA2BA5"/>
    <w:rsid w:val="00DA2BD4"/>
    <w:rsid w:val="00DA2EC3"/>
    <w:rsid w:val="00DA3027"/>
    <w:rsid w:val="00DA32B0"/>
    <w:rsid w:val="00DA335B"/>
    <w:rsid w:val="00DA3377"/>
    <w:rsid w:val="00DA353E"/>
    <w:rsid w:val="00DA377A"/>
    <w:rsid w:val="00DA37BB"/>
    <w:rsid w:val="00DA381C"/>
    <w:rsid w:val="00DA39A8"/>
    <w:rsid w:val="00DA3C67"/>
    <w:rsid w:val="00DA3D11"/>
    <w:rsid w:val="00DA3E87"/>
    <w:rsid w:val="00DA4060"/>
    <w:rsid w:val="00DA4135"/>
    <w:rsid w:val="00DA41F6"/>
    <w:rsid w:val="00DA4296"/>
    <w:rsid w:val="00DA4384"/>
    <w:rsid w:val="00DA456D"/>
    <w:rsid w:val="00DA4593"/>
    <w:rsid w:val="00DA46B2"/>
    <w:rsid w:val="00DA4EC9"/>
    <w:rsid w:val="00DA4FA3"/>
    <w:rsid w:val="00DA50C7"/>
    <w:rsid w:val="00DA51AD"/>
    <w:rsid w:val="00DA54B6"/>
    <w:rsid w:val="00DA5527"/>
    <w:rsid w:val="00DA592B"/>
    <w:rsid w:val="00DA5CEC"/>
    <w:rsid w:val="00DA5EE8"/>
    <w:rsid w:val="00DA602D"/>
    <w:rsid w:val="00DA6109"/>
    <w:rsid w:val="00DA632B"/>
    <w:rsid w:val="00DA637F"/>
    <w:rsid w:val="00DA63F8"/>
    <w:rsid w:val="00DA6811"/>
    <w:rsid w:val="00DA6A00"/>
    <w:rsid w:val="00DA6B6D"/>
    <w:rsid w:val="00DA6E8C"/>
    <w:rsid w:val="00DA6EF7"/>
    <w:rsid w:val="00DA6F41"/>
    <w:rsid w:val="00DA6FF4"/>
    <w:rsid w:val="00DA7099"/>
    <w:rsid w:val="00DA70B7"/>
    <w:rsid w:val="00DA73AB"/>
    <w:rsid w:val="00DA7471"/>
    <w:rsid w:val="00DA74AB"/>
    <w:rsid w:val="00DA7773"/>
    <w:rsid w:val="00DA7945"/>
    <w:rsid w:val="00DA7B63"/>
    <w:rsid w:val="00DA7EA4"/>
    <w:rsid w:val="00DA7EEB"/>
    <w:rsid w:val="00DA7FC0"/>
    <w:rsid w:val="00DA7FDF"/>
    <w:rsid w:val="00DB00DE"/>
    <w:rsid w:val="00DB02AD"/>
    <w:rsid w:val="00DB02D3"/>
    <w:rsid w:val="00DB02E3"/>
    <w:rsid w:val="00DB045C"/>
    <w:rsid w:val="00DB047E"/>
    <w:rsid w:val="00DB09DF"/>
    <w:rsid w:val="00DB0A1B"/>
    <w:rsid w:val="00DB0BE8"/>
    <w:rsid w:val="00DB0CA1"/>
    <w:rsid w:val="00DB0D0C"/>
    <w:rsid w:val="00DB0F32"/>
    <w:rsid w:val="00DB12F6"/>
    <w:rsid w:val="00DB13B4"/>
    <w:rsid w:val="00DB15E6"/>
    <w:rsid w:val="00DB1812"/>
    <w:rsid w:val="00DB1989"/>
    <w:rsid w:val="00DB1ABA"/>
    <w:rsid w:val="00DB1AF1"/>
    <w:rsid w:val="00DB1BDA"/>
    <w:rsid w:val="00DB1CF4"/>
    <w:rsid w:val="00DB1F08"/>
    <w:rsid w:val="00DB20F6"/>
    <w:rsid w:val="00DB2933"/>
    <w:rsid w:val="00DB29D2"/>
    <w:rsid w:val="00DB3122"/>
    <w:rsid w:val="00DB335F"/>
    <w:rsid w:val="00DB34E3"/>
    <w:rsid w:val="00DB35D4"/>
    <w:rsid w:val="00DB3994"/>
    <w:rsid w:val="00DB3E6F"/>
    <w:rsid w:val="00DB3EC1"/>
    <w:rsid w:val="00DB3EC2"/>
    <w:rsid w:val="00DB3F3A"/>
    <w:rsid w:val="00DB3FD5"/>
    <w:rsid w:val="00DB40C4"/>
    <w:rsid w:val="00DB44C2"/>
    <w:rsid w:val="00DB4C7C"/>
    <w:rsid w:val="00DB4D85"/>
    <w:rsid w:val="00DB4F52"/>
    <w:rsid w:val="00DB508A"/>
    <w:rsid w:val="00DB51B0"/>
    <w:rsid w:val="00DB5254"/>
    <w:rsid w:val="00DB53FE"/>
    <w:rsid w:val="00DB5689"/>
    <w:rsid w:val="00DB56E8"/>
    <w:rsid w:val="00DB571B"/>
    <w:rsid w:val="00DB571F"/>
    <w:rsid w:val="00DB57B4"/>
    <w:rsid w:val="00DB5947"/>
    <w:rsid w:val="00DB5A02"/>
    <w:rsid w:val="00DB5A5D"/>
    <w:rsid w:val="00DB5C57"/>
    <w:rsid w:val="00DB5D04"/>
    <w:rsid w:val="00DB61F8"/>
    <w:rsid w:val="00DB61FA"/>
    <w:rsid w:val="00DB6535"/>
    <w:rsid w:val="00DB65A2"/>
    <w:rsid w:val="00DB664D"/>
    <w:rsid w:val="00DB6789"/>
    <w:rsid w:val="00DB682C"/>
    <w:rsid w:val="00DB6B3E"/>
    <w:rsid w:val="00DB6B79"/>
    <w:rsid w:val="00DB6BB0"/>
    <w:rsid w:val="00DB6F59"/>
    <w:rsid w:val="00DB6F7F"/>
    <w:rsid w:val="00DB6FAB"/>
    <w:rsid w:val="00DB70B7"/>
    <w:rsid w:val="00DB70BE"/>
    <w:rsid w:val="00DB7151"/>
    <w:rsid w:val="00DB71DC"/>
    <w:rsid w:val="00DB7260"/>
    <w:rsid w:val="00DB739A"/>
    <w:rsid w:val="00DB73DC"/>
    <w:rsid w:val="00DB7516"/>
    <w:rsid w:val="00DB75EF"/>
    <w:rsid w:val="00DB7656"/>
    <w:rsid w:val="00DB7C07"/>
    <w:rsid w:val="00DB7C27"/>
    <w:rsid w:val="00DB7E9C"/>
    <w:rsid w:val="00DB7FB5"/>
    <w:rsid w:val="00DC0065"/>
    <w:rsid w:val="00DC042F"/>
    <w:rsid w:val="00DC04FC"/>
    <w:rsid w:val="00DC0628"/>
    <w:rsid w:val="00DC079B"/>
    <w:rsid w:val="00DC07E2"/>
    <w:rsid w:val="00DC08B0"/>
    <w:rsid w:val="00DC0DB4"/>
    <w:rsid w:val="00DC0F7F"/>
    <w:rsid w:val="00DC103D"/>
    <w:rsid w:val="00DC1441"/>
    <w:rsid w:val="00DC14E7"/>
    <w:rsid w:val="00DC1568"/>
    <w:rsid w:val="00DC15CE"/>
    <w:rsid w:val="00DC1B04"/>
    <w:rsid w:val="00DC1B4A"/>
    <w:rsid w:val="00DC1C5F"/>
    <w:rsid w:val="00DC1CC5"/>
    <w:rsid w:val="00DC1D9B"/>
    <w:rsid w:val="00DC1E52"/>
    <w:rsid w:val="00DC1E95"/>
    <w:rsid w:val="00DC203E"/>
    <w:rsid w:val="00DC236B"/>
    <w:rsid w:val="00DC2B9F"/>
    <w:rsid w:val="00DC2D9B"/>
    <w:rsid w:val="00DC2DA3"/>
    <w:rsid w:val="00DC35CE"/>
    <w:rsid w:val="00DC393E"/>
    <w:rsid w:val="00DC3CC1"/>
    <w:rsid w:val="00DC3E14"/>
    <w:rsid w:val="00DC3F74"/>
    <w:rsid w:val="00DC4912"/>
    <w:rsid w:val="00DC4937"/>
    <w:rsid w:val="00DC493A"/>
    <w:rsid w:val="00DC50F9"/>
    <w:rsid w:val="00DC546C"/>
    <w:rsid w:val="00DC5630"/>
    <w:rsid w:val="00DC582F"/>
    <w:rsid w:val="00DC58EE"/>
    <w:rsid w:val="00DC5902"/>
    <w:rsid w:val="00DC59EB"/>
    <w:rsid w:val="00DC5C1D"/>
    <w:rsid w:val="00DC6056"/>
    <w:rsid w:val="00DC6309"/>
    <w:rsid w:val="00DC64A0"/>
    <w:rsid w:val="00DC64AD"/>
    <w:rsid w:val="00DC6569"/>
    <w:rsid w:val="00DC65C8"/>
    <w:rsid w:val="00DC6701"/>
    <w:rsid w:val="00DC6A8C"/>
    <w:rsid w:val="00DC6C2F"/>
    <w:rsid w:val="00DC6E08"/>
    <w:rsid w:val="00DC6ED9"/>
    <w:rsid w:val="00DC6F20"/>
    <w:rsid w:val="00DC7218"/>
    <w:rsid w:val="00DC73D3"/>
    <w:rsid w:val="00DC75FC"/>
    <w:rsid w:val="00DC7621"/>
    <w:rsid w:val="00DC797D"/>
    <w:rsid w:val="00DC7994"/>
    <w:rsid w:val="00DC79CF"/>
    <w:rsid w:val="00DC79E6"/>
    <w:rsid w:val="00DC7E6E"/>
    <w:rsid w:val="00DD0341"/>
    <w:rsid w:val="00DD0371"/>
    <w:rsid w:val="00DD0497"/>
    <w:rsid w:val="00DD04F9"/>
    <w:rsid w:val="00DD0637"/>
    <w:rsid w:val="00DD09FE"/>
    <w:rsid w:val="00DD0B87"/>
    <w:rsid w:val="00DD1033"/>
    <w:rsid w:val="00DD114F"/>
    <w:rsid w:val="00DD11DD"/>
    <w:rsid w:val="00DD1288"/>
    <w:rsid w:val="00DD1359"/>
    <w:rsid w:val="00DD14C4"/>
    <w:rsid w:val="00DD1580"/>
    <w:rsid w:val="00DD187A"/>
    <w:rsid w:val="00DD1BE1"/>
    <w:rsid w:val="00DD1C82"/>
    <w:rsid w:val="00DD1CB3"/>
    <w:rsid w:val="00DD1ECF"/>
    <w:rsid w:val="00DD1FD5"/>
    <w:rsid w:val="00DD20AF"/>
    <w:rsid w:val="00DD2743"/>
    <w:rsid w:val="00DD2776"/>
    <w:rsid w:val="00DD294A"/>
    <w:rsid w:val="00DD2986"/>
    <w:rsid w:val="00DD2995"/>
    <w:rsid w:val="00DD2A61"/>
    <w:rsid w:val="00DD2AF1"/>
    <w:rsid w:val="00DD2B7B"/>
    <w:rsid w:val="00DD2E89"/>
    <w:rsid w:val="00DD318E"/>
    <w:rsid w:val="00DD31CB"/>
    <w:rsid w:val="00DD338E"/>
    <w:rsid w:val="00DD3508"/>
    <w:rsid w:val="00DD3509"/>
    <w:rsid w:val="00DD3861"/>
    <w:rsid w:val="00DD38AE"/>
    <w:rsid w:val="00DD3D02"/>
    <w:rsid w:val="00DD3FA2"/>
    <w:rsid w:val="00DD3FB4"/>
    <w:rsid w:val="00DD4557"/>
    <w:rsid w:val="00DD47B6"/>
    <w:rsid w:val="00DD4817"/>
    <w:rsid w:val="00DD486F"/>
    <w:rsid w:val="00DD4893"/>
    <w:rsid w:val="00DD4BAB"/>
    <w:rsid w:val="00DD4E16"/>
    <w:rsid w:val="00DD53E3"/>
    <w:rsid w:val="00DD547F"/>
    <w:rsid w:val="00DD5825"/>
    <w:rsid w:val="00DD595A"/>
    <w:rsid w:val="00DD59FB"/>
    <w:rsid w:val="00DD5A33"/>
    <w:rsid w:val="00DD5A55"/>
    <w:rsid w:val="00DD5ABB"/>
    <w:rsid w:val="00DD5AEB"/>
    <w:rsid w:val="00DD5C9B"/>
    <w:rsid w:val="00DD5D6C"/>
    <w:rsid w:val="00DD5DB9"/>
    <w:rsid w:val="00DD5F48"/>
    <w:rsid w:val="00DD6043"/>
    <w:rsid w:val="00DD61E8"/>
    <w:rsid w:val="00DD6300"/>
    <w:rsid w:val="00DD6479"/>
    <w:rsid w:val="00DD6544"/>
    <w:rsid w:val="00DD66D9"/>
    <w:rsid w:val="00DD6838"/>
    <w:rsid w:val="00DD68E7"/>
    <w:rsid w:val="00DD6D09"/>
    <w:rsid w:val="00DD6E22"/>
    <w:rsid w:val="00DD72CC"/>
    <w:rsid w:val="00DD72EF"/>
    <w:rsid w:val="00DD731E"/>
    <w:rsid w:val="00DD7342"/>
    <w:rsid w:val="00DD73B8"/>
    <w:rsid w:val="00DD73F3"/>
    <w:rsid w:val="00DD747B"/>
    <w:rsid w:val="00DD750C"/>
    <w:rsid w:val="00DD7605"/>
    <w:rsid w:val="00DD7A60"/>
    <w:rsid w:val="00DD7CD0"/>
    <w:rsid w:val="00DD7E14"/>
    <w:rsid w:val="00DE02E2"/>
    <w:rsid w:val="00DE035B"/>
    <w:rsid w:val="00DE048D"/>
    <w:rsid w:val="00DE0511"/>
    <w:rsid w:val="00DE052E"/>
    <w:rsid w:val="00DE05C7"/>
    <w:rsid w:val="00DE0616"/>
    <w:rsid w:val="00DE065D"/>
    <w:rsid w:val="00DE07A1"/>
    <w:rsid w:val="00DE07D0"/>
    <w:rsid w:val="00DE0F09"/>
    <w:rsid w:val="00DE0FAF"/>
    <w:rsid w:val="00DE0FEA"/>
    <w:rsid w:val="00DE1157"/>
    <w:rsid w:val="00DE118C"/>
    <w:rsid w:val="00DE1220"/>
    <w:rsid w:val="00DE131A"/>
    <w:rsid w:val="00DE14CF"/>
    <w:rsid w:val="00DE1622"/>
    <w:rsid w:val="00DE1797"/>
    <w:rsid w:val="00DE1935"/>
    <w:rsid w:val="00DE1A81"/>
    <w:rsid w:val="00DE1CA3"/>
    <w:rsid w:val="00DE1EBA"/>
    <w:rsid w:val="00DE1ECD"/>
    <w:rsid w:val="00DE23CB"/>
    <w:rsid w:val="00DE25A0"/>
    <w:rsid w:val="00DE265E"/>
    <w:rsid w:val="00DE27C9"/>
    <w:rsid w:val="00DE2947"/>
    <w:rsid w:val="00DE2AF9"/>
    <w:rsid w:val="00DE2AFC"/>
    <w:rsid w:val="00DE2C54"/>
    <w:rsid w:val="00DE2DBE"/>
    <w:rsid w:val="00DE2EB8"/>
    <w:rsid w:val="00DE2F5C"/>
    <w:rsid w:val="00DE310A"/>
    <w:rsid w:val="00DE3159"/>
    <w:rsid w:val="00DE31D9"/>
    <w:rsid w:val="00DE3453"/>
    <w:rsid w:val="00DE3683"/>
    <w:rsid w:val="00DE3A1E"/>
    <w:rsid w:val="00DE3A76"/>
    <w:rsid w:val="00DE3CF3"/>
    <w:rsid w:val="00DE3FF0"/>
    <w:rsid w:val="00DE4123"/>
    <w:rsid w:val="00DE431B"/>
    <w:rsid w:val="00DE473D"/>
    <w:rsid w:val="00DE4840"/>
    <w:rsid w:val="00DE4935"/>
    <w:rsid w:val="00DE4A9A"/>
    <w:rsid w:val="00DE4C30"/>
    <w:rsid w:val="00DE4E3C"/>
    <w:rsid w:val="00DE506D"/>
    <w:rsid w:val="00DE54BC"/>
    <w:rsid w:val="00DE5544"/>
    <w:rsid w:val="00DE555E"/>
    <w:rsid w:val="00DE5641"/>
    <w:rsid w:val="00DE571C"/>
    <w:rsid w:val="00DE575C"/>
    <w:rsid w:val="00DE5829"/>
    <w:rsid w:val="00DE59B2"/>
    <w:rsid w:val="00DE5B4D"/>
    <w:rsid w:val="00DE5C93"/>
    <w:rsid w:val="00DE5D97"/>
    <w:rsid w:val="00DE5F38"/>
    <w:rsid w:val="00DE611D"/>
    <w:rsid w:val="00DE6430"/>
    <w:rsid w:val="00DE645B"/>
    <w:rsid w:val="00DE6469"/>
    <w:rsid w:val="00DE683D"/>
    <w:rsid w:val="00DE6894"/>
    <w:rsid w:val="00DE6B98"/>
    <w:rsid w:val="00DE6CAB"/>
    <w:rsid w:val="00DE6D99"/>
    <w:rsid w:val="00DE6E6F"/>
    <w:rsid w:val="00DE6E79"/>
    <w:rsid w:val="00DE6EC3"/>
    <w:rsid w:val="00DE7356"/>
    <w:rsid w:val="00DE7725"/>
    <w:rsid w:val="00DE7DED"/>
    <w:rsid w:val="00DE7F8F"/>
    <w:rsid w:val="00DF0018"/>
    <w:rsid w:val="00DF012D"/>
    <w:rsid w:val="00DF02B1"/>
    <w:rsid w:val="00DF02D4"/>
    <w:rsid w:val="00DF0519"/>
    <w:rsid w:val="00DF0559"/>
    <w:rsid w:val="00DF05C5"/>
    <w:rsid w:val="00DF063A"/>
    <w:rsid w:val="00DF07C9"/>
    <w:rsid w:val="00DF07EF"/>
    <w:rsid w:val="00DF07F5"/>
    <w:rsid w:val="00DF0897"/>
    <w:rsid w:val="00DF08DD"/>
    <w:rsid w:val="00DF0CD2"/>
    <w:rsid w:val="00DF0D25"/>
    <w:rsid w:val="00DF1263"/>
    <w:rsid w:val="00DF12AC"/>
    <w:rsid w:val="00DF177B"/>
    <w:rsid w:val="00DF1E84"/>
    <w:rsid w:val="00DF1F57"/>
    <w:rsid w:val="00DF22F5"/>
    <w:rsid w:val="00DF2535"/>
    <w:rsid w:val="00DF2A37"/>
    <w:rsid w:val="00DF2A91"/>
    <w:rsid w:val="00DF2BED"/>
    <w:rsid w:val="00DF2C7B"/>
    <w:rsid w:val="00DF3514"/>
    <w:rsid w:val="00DF37D9"/>
    <w:rsid w:val="00DF38A5"/>
    <w:rsid w:val="00DF39DB"/>
    <w:rsid w:val="00DF3D1B"/>
    <w:rsid w:val="00DF3F2C"/>
    <w:rsid w:val="00DF403E"/>
    <w:rsid w:val="00DF4150"/>
    <w:rsid w:val="00DF416C"/>
    <w:rsid w:val="00DF4218"/>
    <w:rsid w:val="00DF4573"/>
    <w:rsid w:val="00DF45CA"/>
    <w:rsid w:val="00DF45E1"/>
    <w:rsid w:val="00DF4662"/>
    <w:rsid w:val="00DF485F"/>
    <w:rsid w:val="00DF48EA"/>
    <w:rsid w:val="00DF493D"/>
    <w:rsid w:val="00DF4AAF"/>
    <w:rsid w:val="00DF4B10"/>
    <w:rsid w:val="00DF4C7F"/>
    <w:rsid w:val="00DF4D29"/>
    <w:rsid w:val="00DF4D88"/>
    <w:rsid w:val="00DF4DC9"/>
    <w:rsid w:val="00DF4FB4"/>
    <w:rsid w:val="00DF5002"/>
    <w:rsid w:val="00DF52AF"/>
    <w:rsid w:val="00DF53E6"/>
    <w:rsid w:val="00DF541E"/>
    <w:rsid w:val="00DF57B4"/>
    <w:rsid w:val="00DF5856"/>
    <w:rsid w:val="00DF5B6E"/>
    <w:rsid w:val="00DF5BA9"/>
    <w:rsid w:val="00DF606C"/>
    <w:rsid w:val="00DF60C5"/>
    <w:rsid w:val="00DF61C6"/>
    <w:rsid w:val="00DF644D"/>
    <w:rsid w:val="00DF65E8"/>
    <w:rsid w:val="00DF6942"/>
    <w:rsid w:val="00DF697D"/>
    <w:rsid w:val="00DF6A74"/>
    <w:rsid w:val="00DF6BA2"/>
    <w:rsid w:val="00DF6C81"/>
    <w:rsid w:val="00DF6DA0"/>
    <w:rsid w:val="00DF6E5F"/>
    <w:rsid w:val="00DF6F1C"/>
    <w:rsid w:val="00DF6FBB"/>
    <w:rsid w:val="00DF70D6"/>
    <w:rsid w:val="00DF7348"/>
    <w:rsid w:val="00DF73D7"/>
    <w:rsid w:val="00DF769C"/>
    <w:rsid w:val="00DF76F4"/>
    <w:rsid w:val="00DF7801"/>
    <w:rsid w:val="00DF79E0"/>
    <w:rsid w:val="00DF7DF9"/>
    <w:rsid w:val="00DF7E09"/>
    <w:rsid w:val="00E001A8"/>
    <w:rsid w:val="00E001FC"/>
    <w:rsid w:val="00E0054D"/>
    <w:rsid w:val="00E00738"/>
    <w:rsid w:val="00E007AD"/>
    <w:rsid w:val="00E00AAF"/>
    <w:rsid w:val="00E00B97"/>
    <w:rsid w:val="00E00CCE"/>
    <w:rsid w:val="00E00FEB"/>
    <w:rsid w:val="00E01170"/>
    <w:rsid w:val="00E01177"/>
    <w:rsid w:val="00E01226"/>
    <w:rsid w:val="00E012D3"/>
    <w:rsid w:val="00E01337"/>
    <w:rsid w:val="00E014C3"/>
    <w:rsid w:val="00E0180D"/>
    <w:rsid w:val="00E0186B"/>
    <w:rsid w:val="00E01AE3"/>
    <w:rsid w:val="00E01B32"/>
    <w:rsid w:val="00E01EB1"/>
    <w:rsid w:val="00E01EE4"/>
    <w:rsid w:val="00E01FCA"/>
    <w:rsid w:val="00E02241"/>
    <w:rsid w:val="00E022C7"/>
    <w:rsid w:val="00E0242B"/>
    <w:rsid w:val="00E02589"/>
    <w:rsid w:val="00E026AA"/>
    <w:rsid w:val="00E02F4A"/>
    <w:rsid w:val="00E033A0"/>
    <w:rsid w:val="00E0355B"/>
    <w:rsid w:val="00E037A7"/>
    <w:rsid w:val="00E037F1"/>
    <w:rsid w:val="00E040F5"/>
    <w:rsid w:val="00E04337"/>
    <w:rsid w:val="00E045E4"/>
    <w:rsid w:val="00E04601"/>
    <w:rsid w:val="00E04968"/>
    <w:rsid w:val="00E049BE"/>
    <w:rsid w:val="00E04B1C"/>
    <w:rsid w:val="00E04D7E"/>
    <w:rsid w:val="00E04F56"/>
    <w:rsid w:val="00E0504B"/>
    <w:rsid w:val="00E0511C"/>
    <w:rsid w:val="00E05705"/>
    <w:rsid w:val="00E05943"/>
    <w:rsid w:val="00E05977"/>
    <w:rsid w:val="00E05AD0"/>
    <w:rsid w:val="00E05B1D"/>
    <w:rsid w:val="00E05CF4"/>
    <w:rsid w:val="00E05E62"/>
    <w:rsid w:val="00E05F82"/>
    <w:rsid w:val="00E05FF0"/>
    <w:rsid w:val="00E06149"/>
    <w:rsid w:val="00E0621F"/>
    <w:rsid w:val="00E062D2"/>
    <w:rsid w:val="00E0648D"/>
    <w:rsid w:val="00E0674F"/>
    <w:rsid w:val="00E06C63"/>
    <w:rsid w:val="00E06CEA"/>
    <w:rsid w:val="00E06D4B"/>
    <w:rsid w:val="00E06E10"/>
    <w:rsid w:val="00E07107"/>
    <w:rsid w:val="00E071AA"/>
    <w:rsid w:val="00E0723D"/>
    <w:rsid w:val="00E0741C"/>
    <w:rsid w:val="00E0754F"/>
    <w:rsid w:val="00E0779B"/>
    <w:rsid w:val="00E07923"/>
    <w:rsid w:val="00E07B83"/>
    <w:rsid w:val="00E07C04"/>
    <w:rsid w:val="00E07DB2"/>
    <w:rsid w:val="00E07E98"/>
    <w:rsid w:val="00E1012C"/>
    <w:rsid w:val="00E104ED"/>
    <w:rsid w:val="00E1076A"/>
    <w:rsid w:val="00E107B5"/>
    <w:rsid w:val="00E1087E"/>
    <w:rsid w:val="00E10881"/>
    <w:rsid w:val="00E10998"/>
    <w:rsid w:val="00E10B3E"/>
    <w:rsid w:val="00E10DF6"/>
    <w:rsid w:val="00E10EF3"/>
    <w:rsid w:val="00E10F09"/>
    <w:rsid w:val="00E10FA6"/>
    <w:rsid w:val="00E1112A"/>
    <w:rsid w:val="00E11141"/>
    <w:rsid w:val="00E1130B"/>
    <w:rsid w:val="00E11431"/>
    <w:rsid w:val="00E117AA"/>
    <w:rsid w:val="00E119C0"/>
    <w:rsid w:val="00E11AF6"/>
    <w:rsid w:val="00E11B1F"/>
    <w:rsid w:val="00E11BCE"/>
    <w:rsid w:val="00E11F80"/>
    <w:rsid w:val="00E12042"/>
    <w:rsid w:val="00E120B2"/>
    <w:rsid w:val="00E1255B"/>
    <w:rsid w:val="00E1262B"/>
    <w:rsid w:val="00E1272B"/>
    <w:rsid w:val="00E1273F"/>
    <w:rsid w:val="00E12C60"/>
    <w:rsid w:val="00E12EFE"/>
    <w:rsid w:val="00E13216"/>
    <w:rsid w:val="00E133AE"/>
    <w:rsid w:val="00E1367A"/>
    <w:rsid w:val="00E136D7"/>
    <w:rsid w:val="00E1394F"/>
    <w:rsid w:val="00E13A10"/>
    <w:rsid w:val="00E13AC8"/>
    <w:rsid w:val="00E13B4D"/>
    <w:rsid w:val="00E13BD7"/>
    <w:rsid w:val="00E13BFB"/>
    <w:rsid w:val="00E13D3D"/>
    <w:rsid w:val="00E13DB8"/>
    <w:rsid w:val="00E13F15"/>
    <w:rsid w:val="00E1403F"/>
    <w:rsid w:val="00E140BC"/>
    <w:rsid w:val="00E141A4"/>
    <w:rsid w:val="00E142F1"/>
    <w:rsid w:val="00E143E2"/>
    <w:rsid w:val="00E14665"/>
    <w:rsid w:val="00E14813"/>
    <w:rsid w:val="00E14977"/>
    <w:rsid w:val="00E14AC5"/>
    <w:rsid w:val="00E14AD6"/>
    <w:rsid w:val="00E14B34"/>
    <w:rsid w:val="00E14CFF"/>
    <w:rsid w:val="00E14ED1"/>
    <w:rsid w:val="00E153F8"/>
    <w:rsid w:val="00E15426"/>
    <w:rsid w:val="00E15491"/>
    <w:rsid w:val="00E15534"/>
    <w:rsid w:val="00E15796"/>
    <w:rsid w:val="00E15B5A"/>
    <w:rsid w:val="00E15B74"/>
    <w:rsid w:val="00E15BBA"/>
    <w:rsid w:val="00E15FBA"/>
    <w:rsid w:val="00E162C2"/>
    <w:rsid w:val="00E163CE"/>
    <w:rsid w:val="00E16783"/>
    <w:rsid w:val="00E167B8"/>
    <w:rsid w:val="00E168A2"/>
    <w:rsid w:val="00E1695F"/>
    <w:rsid w:val="00E169B4"/>
    <w:rsid w:val="00E17251"/>
    <w:rsid w:val="00E1758E"/>
    <w:rsid w:val="00E175CE"/>
    <w:rsid w:val="00E17788"/>
    <w:rsid w:val="00E178D7"/>
    <w:rsid w:val="00E17989"/>
    <w:rsid w:val="00E179DC"/>
    <w:rsid w:val="00E17A9B"/>
    <w:rsid w:val="00E17B20"/>
    <w:rsid w:val="00E17E39"/>
    <w:rsid w:val="00E20140"/>
    <w:rsid w:val="00E20170"/>
    <w:rsid w:val="00E20507"/>
    <w:rsid w:val="00E207EF"/>
    <w:rsid w:val="00E2084C"/>
    <w:rsid w:val="00E2085E"/>
    <w:rsid w:val="00E20913"/>
    <w:rsid w:val="00E20BFD"/>
    <w:rsid w:val="00E20D52"/>
    <w:rsid w:val="00E20FC1"/>
    <w:rsid w:val="00E211A1"/>
    <w:rsid w:val="00E211C7"/>
    <w:rsid w:val="00E212BA"/>
    <w:rsid w:val="00E213ED"/>
    <w:rsid w:val="00E2145B"/>
    <w:rsid w:val="00E2160B"/>
    <w:rsid w:val="00E216BD"/>
    <w:rsid w:val="00E21783"/>
    <w:rsid w:val="00E217C1"/>
    <w:rsid w:val="00E21AAE"/>
    <w:rsid w:val="00E22544"/>
    <w:rsid w:val="00E2266E"/>
    <w:rsid w:val="00E2273C"/>
    <w:rsid w:val="00E227C2"/>
    <w:rsid w:val="00E228CB"/>
    <w:rsid w:val="00E2291A"/>
    <w:rsid w:val="00E22EFA"/>
    <w:rsid w:val="00E230AB"/>
    <w:rsid w:val="00E23108"/>
    <w:rsid w:val="00E23759"/>
    <w:rsid w:val="00E23791"/>
    <w:rsid w:val="00E23793"/>
    <w:rsid w:val="00E237DF"/>
    <w:rsid w:val="00E23981"/>
    <w:rsid w:val="00E23A16"/>
    <w:rsid w:val="00E23B0B"/>
    <w:rsid w:val="00E23B0D"/>
    <w:rsid w:val="00E23D99"/>
    <w:rsid w:val="00E23E3C"/>
    <w:rsid w:val="00E23FEB"/>
    <w:rsid w:val="00E24193"/>
    <w:rsid w:val="00E242A7"/>
    <w:rsid w:val="00E2432F"/>
    <w:rsid w:val="00E24333"/>
    <w:rsid w:val="00E243F0"/>
    <w:rsid w:val="00E24459"/>
    <w:rsid w:val="00E244A9"/>
    <w:rsid w:val="00E2478A"/>
    <w:rsid w:val="00E24A7C"/>
    <w:rsid w:val="00E24A97"/>
    <w:rsid w:val="00E24B2B"/>
    <w:rsid w:val="00E24C16"/>
    <w:rsid w:val="00E24F50"/>
    <w:rsid w:val="00E252C9"/>
    <w:rsid w:val="00E2555F"/>
    <w:rsid w:val="00E25633"/>
    <w:rsid w:val="00E25835"/>
    <w:rsid w:val="00E258C2"/>
    <w:rsid w:val="00E2594B"/>
    <w:rsid w:val="00E25C1E"/>
    <w:rsid w:val="00E25D09"/>
    <w:rsid w:val="00E25D3D"/>
    <w:rsid w:val="00E25E42"/>
    <w:rsid w:val="00E25E64"/>
    <w:rsid w:val="00E25EDD"/>
    <w:rsid w:val="00E25FCC"/>
    <w:rsid w:val="00E26126"/>
    <w:rsid w:val="00E2622E"/>
    <w:rsid w:val="00E26249"/>
    <w:rsid w:val="00E26392"/>
    <w:rsid w:val="00E263B8"/>
    <w:rsid w:val="00E2676D"/>
    <w:rsid w:val="00E269CB"/>
    <w:rsid w:val="00E26CCD"/>
    <w:rsid w:val="00E26D5C"/>
    <w:rsid w:val="00E26D75"/>
    <w:rsid w:val="00E26ED8"/>
    <w:rsid w:val="00E2702F"/>
    <w:rsid w:val="00E27115"/>
    <w:rsid w:val="00E27321"/>
    <w:rsid w:val="00E27358"/>
    <w:rsid w:val="00E275DF"/>
    <w:rsid w:val="00E27732"/>
    <w:rsid w:val="00E2775F"/>
    <w:rsid w:val="00E277E6"/>
    <w:rsid w:val="00E27988"/>
    <w:rsid w:val="00E279AD"/>
    <w:rsid w:val="00E27F35"/>
    <w:rsid w:val="00E30035"/>
    <w:rsid w:val="00E30120"/>
    <w:rsid w:val="00E30279"/>
    <w:rsid w:val="00E3037A"/>
    <w:rsid w:val="00E3041A"/>
    <w:rsid w:val="00E30650"/>
    <w:rsid w:val="00E30A4E"/>
    <w:rsid w:val="00E30B94"/>
    <w:rsid w:val="00E30BA6"/>
    <w:rsid w:val="00E30BF1"/>
    <w:rsid w:val="00E30C97"/>
    <w:rsid w:val="00E30CE8"/>
    <w:rsid w:val="00E30D5F"/>
    <w:rsid w:val="00E30DB7"/>
    <w:rsid w:val="00E310D2"/>
    <w:rsid w:val="00E311E6"/>
    <w:rsid w:val="00E3151A"/>
    <w:rsid w:val="00E315A1"/>
    <w:rsid w:val="00E316D1"/>
    <w:rsid w:val="00E3175D"/>
    <w:rsid w:val="00E31942"/>
    <w:rsid w:val="00E31AFE"/>
    <w:rsid w:val="00E31D1D"/>
    <w:rsid w:val="00E31DCB"/>
    <w:rsid w:val="00E320BD"/>
    <w:rsid w:val="00E32250"/>
    <w:rsid w:val="00E3233C"/>
    <w:rsid w:val="00E324C0"/>
    <w:rsid w:val="00E32580"/>
    <w:rsid w:val="00E325B6"/>
    <w:rsid w:val="00E3271B"/>
    <w:rsid w:val="00E32D1B"/>
    <w:rsid w:val="00E32D2E"/>
    <w:rsid w:val="00E32D6F"/>
    <w:rsid w:val="00E32FB7"/>
    <w:rsid w:val="00E33590"/>
    <w:rsid w:val="00E33599"/>
    <w:rsid w:val="00E336AB"/>
    <w:rsid w:val="00E33883"/>
    <w:rsid w:val="00E338C2"/>
    <w:rsid w:val="00E339E2"/>
    <w:rsid w:val="00E33C7A"/>
    <w:rsid w:val="00E33CC5"/>
    <w:rsid w:val="00E33D4F"/>
    <w:rsid w:val="00E33E1B"/>
    <w:rsid w:val="00E33E63"/>
    <w:rsid w:val="00E33EB1"/>
    <w:rsid w:val="00E33F7D"/>
    <w:rsid w:val="00E341B0"/>
    <w:rsid w:val="00E34447"/>
    <w:rsid w:val="00E344BE"/>
    <w:rsid w:val="00E344D6"/>
    <w:rsid w:val="00E3461D"/>
    <w:rsid w:val="00E34B1E"/>
    <w:rsid w:val="00E34D18"/>
    <w:rsid w:val="00E34E13"/>
    <w:rsid w:val="00E35044"/>
    <w:rsid w:val="00E3523D"/>
    <w:rsid w:val="00E3525A"/>
    <w:rsid w:val="00E35433"/>
    <w:rsid w:val="00E359FA"/>
    <w:rsid w:val="00E35B1E"/>
    <w:rsid w:val="00E35D0B"/>
    <w:rsid w:val="00E361E4"/>
    <w:rsid w:val="00E361E8"/>
    <w:rsid w:val="00E362B8"/>
    <w:rsid w:val="00E3643D"/>
    <w:rsid w:val="00E36524"/>
    <w:rsid w:val="00E365C7"/>
    <w:rsid w:val="00E36E91"/>
    <w:rsid w:val="00E36EA7"/>
    <w:rsid w:val="00E36ED9"/>
    <w:rsid w:val="00E3700C"/>
    <w:rsid w:val="00E3702E"/>
    <w:rsid w:val="00E3721F"/>
    <w:rsid w:val="00E37315"/>
    <w:rsid w:val="00E373EC"/>
    <w:rsid w:val="00E375AC"/>
    <w:rsid w:val="00E379D7"/>
    <w:rsid w:val="00E37A2E"/>
    <w:rsid w:val="00E37B2E"/>
    <w:rsid w:val="00E37D56"/>
    <w:rsid w:val="00E37DE2"/>
    <w:rsid w:val="00E37E73"/>
    <w:rsid w:val="00E37EE7"/>
    <w:rsid w:val="00E4008E"/>
    <w:rsid w:val="00E40225"/>
    <w:rsid w:val="00E403B7"/>
    <w:rsid w:val="00E404A8"/>
    <w:rsid w:val="00E4052B"/>
    <w:rsid w:val="00E4053D"/>
    <w:rsid w:val="00E40747"/>
    <w:rsid w:val="00E40BF2"/>
    <w:rsid w:val="00E40C13"/>
    <w:rsid w:val="00E40CF6"/>
    <w:rsid w:val="00E40E24"/>
    <w:rsid w:val="00E4116B"/>
    <w:rsid w:val="00E41296"/>
    <w:rsid w:val="00E41315"/>
    <w:rsid w:val="00E41559"/>
    <w:rsid w:val="00E41920"/>
    <w:rsid w:val="00E41ADD"/>
    <w:rsid w:val="00E41B20"/>
    <w:rsid w:val="00E41C6E"/>
    <w:rsid w:val="00E41D38"/>
    <w:rsid w:val="00E41E77"/>
    <w:rsid w:val="00E41F13"/>
    <w:rsid w:val="00E41F36"/>
    <w:rsid w:val="00E41F84"/>
    <w:rsid w:val="00E41FA4"/>
    <w:rsid w:val="00E42360"/>
    <w:rsid w:val="00E42458"/>
    <w:rsid w:val="00E42677"/>
    <w:rsid w:val="00E427F5"/>
    <w:rsid w:val="00E428EF"/>
    <w:rsid w:val="00E4299D"/>
    <w:rsid w:val="00E42E05"/>
    <w:rsid w:val="00E42F54"/>
    <w:rsid w:val="00E42FE3"/>
    <w:rsid w:val="00E4304D"/>
    <w:rsid w:val="00E430EF"/>
    <w:rsid w:val="00E4314E"/>
    <w:rsid w:val="00E43336"/>
    <w:rsid w:val="00E43729"/>
    <w:rsid w:val="00E43B7D"/>
    <w:rsid w:val="00E43CC9"/>
    <w:rsid w:val="00E43E18"/>
    <w:rsid w:val="00E4402A"/>
    <w:rsid w:val="00E44078"/>
    <w:rsid w:val="00E44242"/>
    <w:rsid w:val="00E444F0"/>
    <w:rsid w:val="00E44546"/>
    <w:rsid w:val="00E445C8"/>
    <w:rsid w:val="00E4466E"/>
    <w:rsid w:val="00E4478E"/>
    <w:rsid w:val="00E44904"/>
    <w:rsid w:val="00E44BBB"/>
    <w:rsid w:val="00E44D2D"/>
    <w:rsid w:val="00E44DAA"/>
    <w:rsid w:val="00E44DC8"/>
    <w:rsid w:val="00E44E50"/>
    <w:rsid w:val="00E44EC7"/>
    <w:rsid w:val="00E451B1"/>
    <w:rsid w:val="00E452D1"/>
    <w:rsid w:val="00E4534D"/>
    <w:rsid w:val="00E4546A"/>
    <w:rsid w:val="00E45588"/>
    <w:rsid w:val="00E455DF"/>
    <w:rsid w:val="00E45B32"/>
    <w:rsid w:val="00E45C81"/>
    <w:rsid w:val="00E45D98"/>
    <w:rsid w:val="00E45DDD"/>
    <w:rsid w:val="00E45EC0"/>
    <w:rsid w:val="00E45F22"/>
    <w:rsid w:val="00E45F2B"/>
    <w:rsid w:val="00E45FC2"/>
    <w:rsid w:val="00E4612D"/>
    <w:rsid w:val="00E462A0"/>
    <w:rsid w:val="00E462C0"/>
    <w:rsid w:val="00E46885"/>
    <w:rsid w:val="00E46BFE"/>
    <w:rsid w:val="00E47237"/>
    <w:rsid w:val="00E472FC"/>
    <w:rsid w:val="00E476DF"/>
    <w:rsid w:val="00E476E9"/>
    <w:rsid w:val="00E4770D"/>
    <w:rsid w:val="00E47740"/>
    <w:rsid w:val="00E479FF"/>
    <w:rsid w:val="00E47A79"/>
    <w:rsid w:val="00E47B48"/>
    <w:rsid w:val="00E50034"/>
    <w:rsid w:val="00E500D7"/>
    <w:rsid w:val="00E500E1"/>
    <w:rsid w:val="00E5023B"/>
    <w:rsid w:val="00E50367"/>
    <w:rsid w:val="00E50618"/>
    <w:rsid w:val="00E5067E"/>
    <w:rsid w:val="00E5079F"/>
    <w:rsid w:val="00E509A0"/>
    <w:rsid w:val="00E50BC5"/>
    <w:rsid w:val="00E50CA0"/>
    <w:rsid w:val="00E50F17"/>
    <w:rsid w:val="00E510AA"/>
    <w:rsid w:val="00E5119B"/>
    <w:rsid w:val="00E51327"/>
    <w:rsid w:val="00E5136B"/>
    <w:rsid w:val="00E51422"/>
    <w:rsid w:val="00E51499"/>
    <w:rsid w:val="00E51537"/>
    <w:rsid w:val="00E515C0"/>
    <w:rsid w:val="00E51B81"/>
    <w:rsid w:val="00E51C33"/>
    <w:rsid w:val="00E51CCF"/>
    <w:rsid w:val="00E51DD7"/>
    <w:rsid w:val="00E51EC9"/>
    <w:rsid w:val="00E51FC9"/>
    <w:rsid w:val="00E51FE5"/>
    <w:rsid w:val="00E52070"/>
    <w:rsid w:val="00E52094"/>
    <w:rsid w:val="00E521C3"/>
    <w:rsid w:val="00E52243"/>
    <w:rsid w:val="00E52555"/>
    <w:rsid w:val="00E52607"/>
    <w:rsid w:val="00E526BB"/>
    <w:rsid w:val="00E529EF"/>
    <w:rsid w:val="00E529F3"/>
    <w:rsid w:val="00E52A69"/>
    <w:rsid w:val="00E52C73"/>
    <w:rsid w:val="00E52FC7"/>
    <w:rsid w:val="00E52FD2"/>
    <w:rsid w:val="00E53035"/>
    <w:rsid w:val="00E533E1"/>
    <w:rsid w:val="00E5343A"/>
    <w:rsid w:val="00E53790"/>
    <w:rsid w:val="00E537CB"/>
    <w:rsid w:val="00E53925"/>
    <w:rsid w:val="00E539DD"/>
    <w:rsid w:val="00E53A11"/>
    <w:rsid w:val="00E53A57"/>
    <w:rsid w:val="00E53BCC"/>
    <w:rsid w:val="00E53C0F"/>
    <w:rsid w:val="00E53C1A"/>
    <w:rsid w:val="00E5405F"/>
    <w:rsid w:val="00E54140"/>
    <w:rsid w:val="00E5433D"/>
    <w:rsid w:val="00E54445"/>
    <w:rsid w:val="00E544BC"/>
    <w:rsid w:val="00E545D8"/>
    <w:rsid w:val="00E5491C"/>
    <w:rsid w:val="00E54A22"/>
    <w:rsid w:val="00E54C00"/>
    <w:rsid w:val="00E54FDA"/>
    <w:rsid w:val="00E55083"/>
    <w:rsid w:val="00E551B6"/>
    <w:rsid w:val="00E556B7"/>
    <w:rsid w:val="00E55708"/>
    <w:rsid w:val="00E55936"/>
    <w:rsid w:val="00E5596E"/>
    <w:rsid w:val="00E55B74"/>
    <w:rsid w:val="00E5603C"/>
    <w:rsid w:val="00E5621A"/>
    <w:rsid w:val="00E5632E"/>
    <w:rsid w:val="00E5649E"/>
    <w:rsid w:val="00E56509"/>
    <w:rsid w:val="00E56672"/>
    <w:rsid w:val="00E569A7"/>
    <w:rsid w:val="00E56CFB"/>
    <w:rsid w:val="00E56F95"/>
    <w:rsid w:val="00E5700E"/>
    <w:rsid w:val="00E57056"/>
    <w:rsid w:val="00E573BF"/>
    <w:rsid w:val="00E57485"/>
    <w:rsid w:val="00E57626"/>
    <w:rsid w:val="00E57637"/>
    <w:rsid w:val="00E577D5"/>
    <w:rsid w:val="00E57877"/>
    <w:rsid w:val="00E57A9E"/>
    <w:rsid w:val="00E57F71"/>
    <w:rsid w:val="00E57F7E"/>
    <w:rsid w:val="00E60080"/>
    <w:rsid w:val="00E60172"/>
    <w:rsid w:val="00E60233"/>
    <w:rsid w:val="00E60494"/>
    <w:rsid w:val="00E6050C"/>
    <w:rsid w:val="00E60510"/>
    <w:rsid w:val="00E6052D"/>
    <w:rsid w:val="00E60A36"/>
    <w:rsid w:val="00E60A95"/>
    <w:rsid w:val="00E60CBC"/>
    <w:rsid w:val="00E60E15"/>
    <w:rsid w:val="00E614CA"/>
    <w:rsid w:val="00E6172D"/>
    <w:rsid w:val="00E6183F"/>
    <w:rsid w:val="00E61A08"/>
    <w:rsid w:val="00E61A55"/>
    <w:rsid w:val="00E61B5D"/>
    <w:rsid w:val="00E61BD2"/>
    <w:rsid w:val="00E61CDD"/>
    <w:rsid w:val="00E620CD"/>
    <w:rsid w:val="00E62541"/>
    <w:rsid w:val="00E62566"/>
    <w:rsid w:val="00E62705"/>
    <w:rsid w:val="00E62C3C"/>
    <w:rsid w:val="00E62C77"/>
    <w:rsid w:val="00E62E05"/>
    <w:rsid w:val="00E62E9A"/>
    <w:rsid w:val="00E630E7"/>
    <w:rsid w:val="00E63163"/>
    <w:rsid w:val="00E636FF"/>
    <w:rsid w:val="00E6381F"/>
    <w:rsid w:val="00E63937"/>
    <w:rsid w:val="00E63AEF"/>
    <w:rsid w:val="00E63C34"/>
    <w:rsid w:val="00E63CA4"/>
    <w:rsid w:val="00E63D7B"/>
    <w:rsid w:val="00E63FF5"/>
    <w:rsid w:val="00E64097"/>
    <w:rsid w:val="00E6416D"/>
    <w:rsid w:val="00E645BC"/>
    <w:rsid w:val="00E64756"/>
    <w:rsid w:val="00E647B8"/>
    <w:rsid w:val="00E6494E"/>
    <w:rsid w:val="00E64993"/>
    <w:rsid w:val="00E649D1"/>
    <w:rsid w:val="00E64AC8"/>
    <w:rsid w:val="00E64DEE"/>
    <w:rsid w:val="00E64E4A"/>
    <w:rsid w:val="00E64FC7"/>
    <w:rsid w:val="00E65348"/>
    <w:rsid w:val="00E65396"/>
    <w:rsid w:val="00E6557E"/>
    <w:rsid w:val="00E6570D"/>
    <w:rsid w:val="00E658BF"/>
    <w:rsid w:val="00E65C11"/>
    <w:rsid w:val="00E65FEA"/>
    <w:rsid w:val="00E660AB"/>
    <w:rsid w:val="00E66D81"/>
    <w:rsid w:val="00E674EF"/>
    <w:rsid w:val="00E6768C"/>
    <w:rsid w:val="00E678D5"/>
    <w:rsid w:val="00E67B69"/>
    <w:rsid w:val="00E67EB3"/>
    <w:rsid w:val="00E701B0"/>
    <w:rsid w:val="00E702CC"/>
    <w:rsid w:val="00E70452"/>
    <w:rsid w:val="00E704A8"/>
    <w:rsid w:val="00E706E4"/>
    <w:rsid w:val="00E709F7"/>
    <w:rsid w:val="00E70ABC"/>
    <w:rsid w:val="00E70F5B"/>
    <w:rsid w:val="00E70FEE"/>
    <w:rsid w:val="00E71274"/>
    <w:rsid w:val="00E7129A"/>
    <w:rsid w:val="00E712ED"/>
    <w:rsid w:val="00E714C2"/>
    <w:rsid w:val="00E71509"/>
    <w:rsid w:val="00E71658"/>
    <w:rsid w:val="00E717A6"/>
    <w:rsid w:val="00E71AA2"/>
    <w:rsid w:val="00E71D25"/>
    <w:rsid w:val="00E71E28"/>
    <w:rsid w:val="00E7201A"/>
    <w:rsid w:val="00E72197"/>
    <w:rsid w:val="00E721C7"/>
    <w:rsid w:val="00E724CB"/>
    <w:rsid w:val="00E725FD"/>
    <w:rsid w:val="00E728E3"/>
    <w:rsid w:val="00E72915"/>
    <w:rsid w:val="00E72A43"/>
    <w:rsid w:val="00E7306C"/>
    <w:rsid w:val="00E7332E"/>
    <w:rsid w:val="00E733AF"/>
    <w:rsid w:val="00E7363B"/>
    <w:rsid w:val="00E73C15"/>
    <w:rsid w:val="00E741F5"/>
    <w:rsid w:val="00E7421F"/>
    <w:rsid w:val="00E743DF"/>
    <w:rsid w:val="00E74515"/>
    <w:rsid w:val="00E745A3"/>
    <w:rsid w:val="00E7474E"/>
    <w:rsid w:val="00E74798"/>
    <w:rsid w:val="00E74962"/>
    <w:rsid w:val="00E74D49"/>
    <w:rsid w:val="00E74E99"/>
    <w:rsid w:val="00E74ED2"/>
    <w:rsid w:val="00E74F2E"/>
    <w:rsid w:val="00E752BB"/>
    <w:rsid w:val="00E75371"/>
    <w:rsid w:val="00E7593B"/>
    <w:rsid w:val="00E75AA8"/>
    <w:rsid w:val="00E75E55"/>
    <w:rsid w:val="00E7630C"/>
    <w:rsid w:val="00E7647C"/>
    <w:rsid w:val="00E764DB"/>
    <w:rsid w:val="00E765C6"/>
    <w:rsid w:val="00E76668"/>
    <w:rsid w:val="00E7668C"/>
    <w:rsid w:val="00E76693"/>
    <w:rsid w:val="00E7687B"/>
    <w:rsid w:val="00E76DF3"/>
    <w:rsid w:val="00E77154"/>
    <w:rsid w:val="00E772CF"/>
    <w:rsid w:val="00E7731C"/>
    <w:rsid w:val="00E773FB"/>
    <w:rsid w:val="00E77503"/>
    <w:rsid w:val="00E77559"/>
    <w:rsid w:val="00E77597"/>
    <w:rsid w:val="00E775B9"/>
    <w:rsid w:val="00E77692"/>
    <w:rsid w:val="00E7769F"/>
    <w:rsid w:val="00E776B0"/>
    <w:rsid w:val="00E776C3"/>
    <w:rsid w:val="00E7771D"/>
    <w:rsid w:val="00E77725"/>
    <w:rsid w:val="00E77884"/>
    <w:rsid w:val="00E77983"/>
    <w:rsid w:val="00E77E2D"/>
    <w:rsid w:val="00E77EC0"/>
    <w:rsid w:val="00E800FE"/>
    <w:rsid w:val="00E800FF"/>
    <w:rsid w:val="00E801C1"/>
    <w:rsid w:val="00E80304"/>
    <w:rsid w:val="00E803A3"/>
    <w:rsid w:val="00E80417"/>
    <w:rsid w:val="00E8075C"/>
    <w:rsid w:val="00E80995"/>
    <w:rsid w:val="00E80A33"/>
    <w:rsid w:val="00E80D42"/>
    <w:rsid w:val="00E80EC0"/>
    <w:rsid w:val="00E80F95"/>
    <w:rsid w:val="00E81080"/>
    <w:rsid w:val="00E8124D"/>
    <w:rsid w:val="00E8127C"/>
    <w:rsid w:val="00E813F8"/>
    <w:rsid w:val="00E81487"/>
    <w:rsid w:val="00E81830"/>
    <w:rsid w:val="00E81893"/>
    <w:rsid w:val="00E81979"/>
    <w:rsid w:val="00E81A6B"/>
    <w:rsid w:val="00E81D09"/>
    <w:rsid w:val="00E820D2"/>
    <w:rsid w:val="00E82194"/>
    <w:rsid w:val="00E829FC"/>
    <w:rsid w:val="00E82A62"/>
    <w:rsid w:val="00E82B3A"/>
    <w:rsid w:val="00E82EDB"/>
    <w:rsid w:val="00E831AA"/>
    <w:rsid w:val="00E8333B"/>
    <w:rsid w:val="00E8349D"/>
    <w:rsid w:val="00E8358A"/>
    <w:rsid w:val="00E835DF"/>
    <w:rsid w:val="00E839E7"/>
    <w:rsid w:val="00E839EE"/>
    <w:rsid w:val="00E83AE7"/>
    <w:rsid w:val="00E83B11"/>
    <w:rsid w:val="00E83E78"/>
    <w:rsid w:val="00E83EA1"/>
    <w:rsid w:val="00E83F36"/>
    <w:rsid w:val="00E840A4"/>
    <w:rsid w:val="00E84271"/>
    <w:rsid w:val="00E845E6"/>
    <w:rsid w:val="00E8477B"/>
    <w:rsid w:val="00E84977"/>
    <w:rsid w:val="00E84A00"/>
    <w:rsid w:val="00E84A71"/>
    <w:rsid w:val="00E84F15"/>
    <w:rsid w:val="00E851AA"/>
    <w:rsid w:val="00E8521C"/>
    <w:rsid w:val="00E852D8"/>
    <w:rsid w:val="00E854D9"/>
    <w:rsid w:val="00E854FD"/>
    <w:rsid w:val="00E857AC"/>
    <w:rsid w:val="00E85822"/>
    <w:rsid w:val="00E85B82"/>
    <w:rsid w:val="00E85C85"/>
    <w:rsid w:val="00E85FEE"/>
    <w:rsid w:val="00E85FF8"/>
    <w:rsid w:val="00E86090"/>
    <w:rsid w:val="00E86541"/>
    <w:rsid w:val="00E865C6"/>
    <w:rsid w:val="00E86648"/>
    <w:rsid w:val="00E86869"/>
    <w:rsid w:val="00E86871"/>
    <w:rsid w:val="00E869B3"/>
    <w:rsid w:val="00E86BC8"/>
    <w:rsid w:val="00E86C3C"/>
    <w:rsid w:val="00E86CDB"/>
    <w:rsid w:val="00E86F63"/>
    <w:rsid w:val="00E86FB1"/>
    <w:rsid w:val="00E86FD2"/>
    <w:rsid w:val="00E8709B"/>
    <w:rsid w:val="00E8719D"/>
    <w:rsid w:val="00E872EB"/>
    <w:rsid w:val="00E8736C"/>
    <w:rsid w:val="00E876E0"/>
    <w:rsid w:val="00E87892"/>
    <w:rsid w:val="00E87984"/>
    <w:rsid w:val="00E87C07"/>
    <w:rsid w:val="00E87C19"/>
    <w:rsid w:val="00E87C70"/>
    <w:rsid w:val="00E87ED5"/>
    <w:rsid w:val="00E87F86"/>
    <w:rsid w:val="00E87F88"/>
    <w:rsid w:val="00E90110"/>
    <w:rsid w:val="00E901D8"/>
    <w:rsid w:val="00E9020A"/>
    <w:rsid w:val="00E9029D"/>
    <w:rsid w:val="00E90467"/>
    <w:rsid w:val="00E904A8"/>
    <w:rsid w:val="00E904D8"/>
    <w:rsid w:val="00E90580"/>
    <w:rsid w:val="00E90D18"/>
    <w:rsid w:val="00E90E16"/>
    <w:rsid w:val="00E90E6A"/>
    <w:rsid w:val="00E90F09"/>
    <w:rsid w:val="00E911F4"/>
    <w:rsid w:val="00E912CE"/>
    <w:rsid w:val="00E91654"/>
    <w:rsid w:val="00E917EA"/>
    <w:rsid w:val="00E91855"/>
    <w:rsid w:val="00E918C0"/>
    <w:rsid w:val="00E91913"/>
    <w:rsid w:val="00E91978"/>
    <w:rsid w:val="00E91A1D"/>
    <w:rsid w:val="00E91E9A"/>
    <w:rsid w:val="00E91FA4"/>
    <w:rsid w:val="00E92210"/>
    <w:rsid w:val="00E92234"/>
    <w:rsid w:val="00E9245B"/>
    <w:rsid w:val="00E92497"/>
    <w:rsid w:val="00E92604"/>
    <w:rsid w:val="00E927D3"/>
    <w:rsid w:val="00E92901"/>
    <w:rsid w:val="00E929AE"/>
    <w:rsid w:val="00E92A6D"/>
    <w:rsid w:val="00E92F00"/>
    <w:rsid w:val="00E9336B"/>
    <w:rsid w:val="00E936E0"/>
    <w:rsid w:val="00E93713"/>
    <w:rsid w:val="00E93AD6"/>
    <w:rsid w:val="00E93AD7"/>
    <w:rsid w:val="00E93B29"/>
    <w:rsid w:val="00E93B89"/>
    <w:rsid w:val="00E93C85"/>
    <w:rsid w:val="00E93D20"/>
    <w:rsid w:val="00E9405A"/>
    <w:rsid w:val="00E94129"/>
    <w:rsid w:val="00E94250"/>
    <w:rsid w:val="00E943F0"/>
    <w:rsid w:val="00E944B5"/>
    <w:rsid w:val="00E944F3"/>
    <w:rsid w:val="00E945DC"/>
    <w:rsid w:val="00E947FA"/>
    <w:rsid w:val="00E948AC"/>
    <w:rsid w:val="00E94B09"/>
    <w:rsid w:val="00E94DD0"/>
    <w:rsid w:val="00E94DD4"/>
    <w:rsid w:val="00E9500B"/>
    <w:rsid w:val="00E9511E"/>
    <w:rsid w:val="00E95155"/>
    <w:rsid w:val="00E951DF"/>
    <w:rsid w:val="00E95409"/>
    <w:rsid w:val="00E95444"/>
    <w:rsid w:val="00E9550F"/>
    <w:rsid w:val="00E95624"/>
    <w:rsid w:val="00E9562A"/>
    <w:rsid w:val="00E95B2E"/>
    <w:rsid w:val="00E95BF5"/>
    <w:rsid w:val="00E95C9A"/>
    <w:rsid w:val="00E95D2C"/>
    <w:rsid w:val="00E960DA"/>
    <w:rsid w:val="00E962EB"/>
    <w:rsid w:val="00E965C2"/>
    <w:rsid w:val="00E96F3E"/>
    <w:rsid w:val="00E96F72"/>
    <w:rsid w:val="00E96FE2"/>
    <w:rsid w:val="00E96FFC"/>
    <w:rsid w:val="00E9700F"/>
    <w:rsid w:val="00E9759B"/>
    <w:rsid w:val="00E9778C"/>
    <w:rsid w:val="00E97850"/>
    <w:rsid w:val="00E97A78"/>
    <w:rsid w:val="00E97B03"/>
    <w:rsid w:val="00E97C5A"/>
    <w:rsid w:val="00E97E56"/>
    <w:rsid w:val="00E97F09"/>
    <w:rsid w:val="00EA008C"/>
    <w:rsid w:val="00EA0594"/>
    <w:rsid w:val="00EA059B"/>
    <w:rsid w:val="00EA0C55"/>
    <w:rsid w:val="00EA0ED6"/>
    <w:rsid w:val="00EA0F8B"/>
    <w:rsid w:val="00EA10E2"/>
    <w:rsid w:val="00EA120D"/>
    <w:rsid w:val="00EA13DD"/>
    <w:rsid w:val="00EA1570"/>
    <w:rsid w:val="00EA1760"/>
    <w:rsid w:val="00EA1817"/>
    <w:rsid w:val="00EA1828"/>
    <w:rsid w:val="00EA184F"/>
    <w:rsid w:val="00EA185C"/>
    <w:rsid w:val="00EA196D"/>
    <w:rsid w:val="00EA1D16"/>
    <w:rsid w:val="00EA20C1"/>
    <w:rsid w:val="00EA2161"/>
    <w:rsid w:val="00EA2317"/>
    <w:rsid w:val="00EA250A"/>
    <w:rsid w:val="00EA26B9"/>
    <w:rsid w:val="00EA26CC"/>
    <w:rsid w:val="00EA275A"/>
    <w:rsid w:val="00EA2A9F"/>
    <w:rsid w:val="00EA2CB5"/>
    <w:rsid w:val="00EA2CE1"/>
    <w:rsid w:val="00EA2D2F"/>
    <w:rsid w:val="00EA2D8A"/>
    <w:rsid w:val="00EA2F56"/>
    <w:rsid w:val="00EA3125"/>
    <w:rsid w:val="00EA3137"/>
    <w:rsid w:val="00EA3412"/>
    <w:rsid w:val="00EA37DA"/>
    <w:rsid w:val="00EA3977"/>
    <w:rsid w:val="00EA3F67"/>
    <w:rsid w:val="00EA3FFF"/>
    <w:rsid w:val="00EA4135"/>
    <w:rsid w:val="00EA42C4"/>
    <w:rsid w:val="00EA441C"/>
    <w:rsid w:val="00EA452E"/>
    <w:rsid w:val="00EA4A1E"/>
    <w:rsid w:val="00EA4A53"/>
    <w:rsid w:val="00EA4BCF"/>
    <w:rsid w:val="00EA4D01"/>
    <w:rsid w:val="00EA4D68"/>
    <w:rsid w:val="00EA5149"/>
    <w:rsid w:val="00EA53DD"/>
    <w:rsid w:val="00EA553B"/>
    <w:rsid w:val="00EA55D6"/>
    <w:rsid w:val="00EA55E3"/>
    <w:rsid w:val="00EA59F5"/>
    <w:rsid w:val="00EA5A2C"/>
    <w:rsid w:val="00EA5BB6"/>
    <w:rsid w:val="00EA5D76"/>
    <w:rsid w:val="00EA5E2C"/>
    <w:rsid w:val="00EA5EF1"/>
    <w:rsid w:val="00EA611E"/>
    <w:rsid w:val="00EA614D"/>
    <w:rsid w:val="00EA6204"/>
    <w:rsid w:val="00EA6311"/>
    <w:rsid w:val="00EA636C"/>
    <w:rsid w:val="00EA660A"/>
    <w:rsid w:val="00EA6763"/>
    <w:rsid w:val="00EA6771"/>
    <w:rsid w:val="00EA6AD6"/>
    <w:rsid w:val="00EA7003"/>
    <w:rsid w:val="00EA70CF"/>
    <w:rsid w:val="00EA70DC"/>
    <w:rsid w:val="00EA7190"/>
    <w:rsid w:val="00EA71C4"/>
    <w:rsid w:val="00EA73BA"/>
    <w:rsid w:val="00EA7455"/>
    <w:rsid w:val="00EA7840"/>
    <w:rsid w:val="00EA7BBE"/>
    <w:rsid w:val="00EA7BD9"/>
    <w:rsid w:val="00EA7C6F"/>
    <w:rsid w:val="00EA7CE8"/>
    <w:rsid w:val="00EA7CF9"/>
    <w:rsid w:val="00EA7E5B"/>
    <w:rsid w:val="00EB0077"/>
    <w:rsid w:val="00EB013E"/>
    <w:rsid w:val="00EB05ED"/>
    <w:rsid w:val="00EB06ED"/>
    <w:rsid w:val="00EB075A"/>
    <w:rsid w:val="00EB0A36"/>
    <w:rsid w:val="00EB0EE6"/>
    <w:rsid w:val="00EB0F38"/>
    <w:rsid w:val="00EB158F"/>
    <w:rsid w:val="00EB16D5"/>
    <w:rsid w:val="00EB174F"/>
    <w:rsid w:val="00EB1895"/>
    <w:rsid w:val="00EB1AC6"/>
    <w:rsid w:val="00EB1B1D"/>
    <w:rsid w:val="00EB1C7C"/>
    <w:rsid w:val="00EB20EB"/>
    <w:rsid w:val="00EB23AA"/>
    <w:rsid w:val="00EB23E3"/>
    <w:rsid w:val="00EB23E4"/>
    <w:rsid w:val="00EB2754"/>
    <w:rsid w:val="00EB2957"/>
    <w:rsid w:val="00EB2F31"/>
    <w:rsid w:val="00EB2F35"/>
    <w:rsid w:val="00EB304B"/>
    <w:rsid w:val="00EB3493"/>
    <w:rsid w:val="00EB3739"/>
    <w:rsid w:val="00EB37A0"/>
    <w:rsid w:val="00EB3902"/>
    <w:rsid w:val="00EB3922"/>
    <w:rsid w:val="00EB3C33"/>
    <w:rsid w:val="00EB3D04"/>
    <w:rsid w:val="00EB3EAC"/>
    <w:rsid w:val="00EB3FD7"/>
    <w:rsid w:val="00EB4070"/>
    <w:rsid w:val="00EB40B5"/>
    <w:rsid w:val="00EB4296"/>
    <w:rsid w:val="00EB43E2"/>
    <w:rsid w:val="00EB4407"/>
    <w:rsid w:val="00EB44CE"/>
    <w:rsid w:val="00EB4586"/>
    <w:rsid w:val="00EB4611"/>
    <w:rsid w:val="00EB487A"/>
    <w:rsid w:val="00EB49C9"/>
    <w:rsid w:val="00EB4A87"/>
    <w:rsid w:val="00EB4B60"/>
    <w:rsid w:val="00EB4E59"/>
    <w:rsid w:val="00EB50C0"/>
    <w:rsid w:val="00EB51FE"/>
    <w:rsid w:val="00EB591E"/>
    <w:rsid w:val="00EB5932"/>
    <w:rsid w:val="00EB59E0"/>
    <w:rsid w:val="00EB5AAA"/>
    <w:rsid w:val="00EB5AC9"/>
    <w:rsid w:val="00EB5DC7"/>
    <w:rsid w:val="00EB6084"/>
    <w:rsid w:val="00EB6380"/>
    <w:rsid w:val="00EB6558"/>
    <w:rsid w:val="00EB684B"/>
    <w:rsid w:val="00EB69E0"/>
    <w:rsid w:val="00EB6BFE"/>
    <w:rsid w:val="00EB6C5D"/>
    <w:rsid w:val="00EB6C93"/>
    <w:rsid w:val="00EB6CE7"/>
    <w:rsid w:val="00EB6D56"/>
    <w:rsid w:val="00EB6FF4"/>
    <w:rsid w:val="00EB70E2"/>
    <w:rsid w:val="00EB714E"/>
    <w:rsid w:val="00EB73BE"/>
    <w:rsid w:val="00EB75E7"/>
    <w:rsid w:val="00EB76B6"/>
    <w:rsid w:val="00EB7901"/>
    <w:rsid w:val="00EB7A14"/>
    <w:rsid w:val="00EB7AEE"/>
    <w:rsid w:val="00EB7B58"/>
    <w:rsid w:val="00EB7C13"/>
    <w:rsid w:val="00EB7C9C"/>
    <w:rsid w:val="00EB7D57"/>
    <w:rsid w:val="00EB7E08"/>
    <w:rsid w:val="00EC0151"/>
    <w:rsid w:val="00EC01D7"/>
    <w:rsid w:val="00EC0224"/>
    <w:rsid w:val="00EC0322"/>
    <w:rsid w:val="00EC035D"/>
    <w:rsid w:val="00EC044D"/>
    <w:rsid w:val="00EC0972"/>
    <w:rsid w:val="00EC09CF"/>
    <w:rsid w:val="00EC0B74"/>
    <w:rsid w:val="00EC0DCC"/>
    <w:rsid w:val="00EC10B3"/>
    <w:rsid w:val="00EC116F"/>
    <w:rsid w:val="00EC1263"/>
    <w:rsid w:val="00EC13D6"/>
    <w:rsid w:val="00EC14C1"/>
    <w:rsid w:val="00EC14C7"/>
    <w:rsid w:val="00EC1577"/>
    <w:rsid w:val="00EC15B3"/>
    <w:rsid w:val="00EC173A"/>
    <w:rsid w:val="00EC189D"/>
    <w:rsid w:val="00EC1973"/>
    <w:rsid w:val="00EC19FA"/>
    <w:rsid w:val="00EC1A07"/>
    <w:rsid w:val="00EC1CA3"/>
    <w:rsid w:val="00EC1D04"/>
    <w:rsid w:val="00EC1D95"/>
    <w:rsid w:val="00EC21F0"/>
    <w:rsid w:val="00EC2454"/>
    <w:rsid w:val="00EC2716"/>
    <w:rsid w:val="00EC2790"/>
    <w:rsid w:val="00EC293D"/>
    <w:rsid w:val="00EC2C97"/>
    <w:rsid w:val="00EC2EAC"/>
    <w:rsid w:val="00EC31E8"/>
    <w:rsid w:val="00EC34A7"/>
    <w:rsid w:val="00EC36D4"/>
    <w:rsid w:val="00EC3840"/>
    <w:rsid w:val="00EC3CE6"/>
    <w:rsid w:val="00EC3D15"/>
    <w:rsid w:val="00EC3FE5"/>
    <w:rsid w:val="00EC42A8"/>
    <w:rsid w:val="00EC42C7"/>
    <w:rsid w:val="00EC44C4"/>
    <w:rsid w:val="00EC4AFF"/>
    <w:rsid w:val="00EC4BFD"/>
    <w:rsid w:val="00EC4DC2"/>
    <w:rsid w:val="00EC4E7F"/>
    <w:rsid w:val="00EC4F0B"/>
    <w:rsid w:val="00EC4F72"/>
    <w:rsid w:val="00EC513C"/>
    <w:rsid w:val="00EC53F1"/>
    <w:rsid w:val="00EC5409"/>
    <w:rsid w:val="00EC5C22"/>
    <w:rsid w:val="00EC5EBA"/>
    <w:rsid w:val="00EC5F6A"/>
    <w:rsid w:val="00EC6032"/>
    <w:rsid w:val="00EC6284"/>
    <w:rsid w:val="00EC633A"/>
    <w:rsid w:val="00EC64EB"/>
    <w:rsid w:val="00EC666F"/>
    <w:rsid w:val="00EC6CF0"/>
    <w:rsid w:val="00EC7085"/>
    <w:rsid w:val="00EC72CA"/>
    <w:rsid w:val="00EC7688"/>
    <w:rsid w:val="00EC7AC4"/>
    <w:rsid w:val="00EC7BDA"/>
    <w:rsid w:val="00EC7C0C"/>
    <w:rsid w:val="00EC7F9C"/>
    <w:rsid w:val="00ED0099"/>
    <w:rsid w:val="00ED01EF"/>
    <w:rsid w:val="00ED0421"/>
    <w:rsid w:val="00ED0449"/>
    <w:rsid w:val="00ED04DA"/>
    <w:rsid w:val="00ED0691"/>
    <w:rsid w:val="00ED0917"/>
    <w:rsid w:val="00ED0E70"/>
    <w:rsid w:val="00ED0FE9"/>
    <w:rsid w:val="00ED1149"/>
    <w:rsid w:val="00ED1163"/>
    <w:rsid w:val="00ED12C9"/>
    <w:rsid w:val="00ED13BA"/>
    <w:rsid w:val="00ED14F1"/>
    <w:rsid w:val="00ED15F7"/>
    <w:rsid w:val="00ED1743"/>
    <w:rsid w:val="00ED1767"/>
    <w:rsid w:val="00ED18E1"/>
    <w:rsid w:val="00ED1DDF"/>
    <w:rsid w:val="00ED1EA8"/>
    <w:rsid w:val="00ED1F75"/>
    <w:rsid w:val="00ED2AA6"/>
    <w:rsid w:val="00ED2AE0"/>
    <w:rsid w:val="00ED2B08"/>
    <w:rsid w:val="00ED2B5B"/>
    <w:rsid w:val="00ED2C28"/>
    <w:rsid w:val="00ED2EC0"/>
    <w:rsid w:val="00ED30A1"/>
    <w:rsid w:val="00ED31B1"/>
    <w:rsid w:val="00ED3635"/>
    <w:rsid w:val="00ED38EF"/>
    <w:rsid w:val="00ED397F"/>
    <w:rsid w:val="00ED406D"/>
    <w:rsid w:val="00ED4195"/>
    <w:rsid w:val="00ED45A9"/>
    <w:rsid w:val="00ED4634"/>
    <w:rsid w:val="00ED4646"/>
    <w:rsid w:val="00ED4872"/>
    <w:rsid w:val="00ED4890"/>
    <w:rsid w:val="00ED4986"/>
    <w:rsid w:val="00ED49DD"/>
    <w:rsid w:val="00ED4B64"/>
    <w:rsid w:val="00ED4D09"/>
    <w:rsid w:val="00ED4EA8"/>
    <w:rsid w:val="00ED50A6"/>
    <w:rsid w:val="00ED52A9"/>
    <w:rsid w:val="00ED5623"/>
    <w:rsid w:val="00ED5769"/>
    <w:rsid w:val="00ED57CC"/>
    <w:rsid w:val="00ED57F5"/>
    <w:rsid w:val="00ED5CF2"/>
    <w:rsid w:val="00ED5EFA"/>
    <w:rsid w:val="00ED60E7"/>
    <w:rsid w:val="00ED6174"/>
    <w:rsid w:val="00ED61A9"/>
    <w:rsid w:val="00ED61D1"/>
    <w:rsid w:val="00ED631A"/>
    <w:rsid w:val="00ED6338"/>
    <w:rsid w:val="00ED65B1"/>
    <w:rsid w:val="00ED661E"/>
    <w:rsid w:val="00ED6637"/>
    <w:rsid w:val="00ED674D"/>
    <w:rsid w:val="00ED6C03"/>
    <w:rsid w:val="00ED6D10"/>
    <w:rsid w:val="00ED6EDD"/>
    <w:rsid w:val="00ED6FF5"/>
    <w:rsid w:val="00ED7105"/>
    <w:rsid w:val="00ED710A"/>
    <w:rsid w:val="00ED71AF"/>
    <w:rsid w:val="00ED7348"/>
    <w:rsid w:val="00ED7797"/>
    <w:rsid w:val="00ED7978"/>
    <w:rsid w:val="00ED798B"/>
    <w:rsid w:val="00ED7A31"/>
    <w:rsid w:val="00ED7D95"/>
    <w:rsid w:val="00EE018B"/>
    <w:rsid w:val="00EE01E9"/>
    <w:rsid w:val="00EE071C"/>
    <w:rsid w:val="00EE07ED"/>
    <w:rsid w:val="00EE0CE9"/>
    <w:rsid w:val="00EE0D1A"/>
    <w:rsid w:val="00EE0DCC"/>
    <w:rsid w:val="00EE0E29"/>
    <w:rsid w:val="00EE0E32"/>
    <w:rsid w:val="00EE0ECA"/>
    <w:rsid w:val="00EE0F9E"/>
    <w:rsid w:val="00EE1078"/>
    <w:rsid w:val="00EE11EC"/>
    <w:rsid w:val="00EE1262"/>
    <w:rsid w:val="00EE12A0"/>
    <w:rsid w:val="00EE1625"/>
    <w:rsid w:val="00EE182F"/>
    <w:rsid w:val="00EE1861"/>
    <w:rsid w:val="00EE18F5"/>
    <w:rsid w:val="00EE1938"/>
    <w:rsid w:val="00EE1A8C"/>
    <w:rsid w:val="00EE1ACB"/>
    <w:rsid w:val="00EE1CEB"/>
    <w:rsid w:val="00EE2031"/>
    <w:rsid w:val="00EE21B4"/>
    <w:rsid w:val="00EE228B"/>
    <w:rsid w:val="00EE23CB"/>
    <w:rsid w:val="00EE26A6"/>
    <w:rsid w:val="00EE26EE"/>
    <w:rsid w:val="00EE285D"/>
    <w:rsid w:val="00EE28A8"/>
    <w:rsid w:val="00EE2958"/>
    <w:rsid w:val="00EE2960"/>
    <w:rsid w:val="00EE2CDF"/>
    <w:rsid w:val="00EE2D23"/>
    <w:rsid w:val="00EE2D89"/>
    <w:rsid w:val="00EE3067"/>
    <w:rsid w:val="00EE31EF"/>
    <w:rsid w:val="00EE3345"/>
    <w:rsid w:val="00EE3796"/>
    <w:rsid w:val="00EE3984"/>
    <w:rsid w:val="00EE39A1"/>
    <w:rsid w:val="00EE3A22"/>
    <w:rsid w:val="00EE3EEC"/>
    <w:rsid w:val="00EE3F86"/>
    <w:rsid w:val="00EE400A"/>
    <w:rsid w:val="00EE4052"/>
    <w:rsid w:val="00EE40C9"/>
    <w:rsid w:val="00EE45A2"/>
    <w:rsid w:val="00EE4B52"/>
    <w:rsid w:val="00EE4B9B"/>
    <w:rsid w:val="00EE4C5B"/>
    <w:rsid w:val="00EE4DC4"/>
    <w:rsid w:val="00EE50E8"/>
    <w:rsid w:val="00EE52A8"/>
    <w:rsid w:val="00EE54A7"/>
    <w:rsid w:val="00EE55C9"/>
    <w:rsid w:val="00EE5960"/>
    <w:rsid w:val="00EE59BC"/>
    <w:rsid w:val="00EE6006"/>
    <w:rsid w:val="00EE60E7"/>
    <w:rsid w:val="00EE62C3"/>
    <w:rsid w:val="00EE6314"/>
    <w:rsid w:val="00EE63D4"/>
    <w:rsid w:val="00EE6497"/>
    <w:rsid w:val="00EE653E"/>
    <w:rsid w:val="00EE673C"/>
    <w:rsid w:val="00EE67EC"/>
    <w:rsid w:val="00EE68BF"/>
    <w:rsid w:val="00EE68F2"/>
    <w:rsid w:val="00EE68FB"/>
    <w:rsid w:val="00EE6BD3"/>
    <w:rsid w:val="00EE6F3F"/>
    <w:rsid w:val="00EE7006"/>
    <w:rsid w:val="00EE7039"/>
    <w:rsid w:val="00EE7123"/>
    <w:rsid w:val="00EE7157"/>
    <w:rsid w:val="00EE7330"/>
    <w:rsid w:val="00EE73B0"/>
    <w:rsid w:val="00EE73FB"/>
    <w:rsid w:val="00EE755E"/>
    <w:rsid w:val="00EE76FD"/>
    <w:rsid w:val="00EE77F5"/>
    <w:rsid w:val="00EE7AB1"/>
    <w:rsid w:val="00EE7F42"/>
    <w:rsid w:val="00EE7FB6"/>
    <w:rsid w:val="00EF02B4"/>
    <w:rsid w:val="00EF0436"/>
    <w:rsid w:val="00EF04EA"/>
    <w:rsid w:val="00EF0D2C"/>
    <w:rsid w:val="00EF10D7"/>
    <w:rsid w:val="00EF1321"/>
    <w:rsid w:val="00EF143E"/>
    <w:rsid w:val="00EF17B8"/>
    <w:rsid w:val="00EF1B9D"/>
    <w:rsid w:val="00EF1C27"/>
    <w:rsid w:val="00EF1C73"/>
    <w:rsid w:val="00EF1EB1"/>
    <w:rsid w:val="00EF201A"/>
    <w:rsid w:val="00EF20B7"/>
    <w:rsid w:val="00EF20C2"/>
    <w:rsid w:val="00EF228D"/>
    <w:rsid w:val="00EF229B"/>
    <w:rsid w:val="00EF23AB"/>
    <w:rsid w:val="00EF23C1"/>
    <w:rsid w:val="00EF25E2"/>
    <w:rsid w:val="00EF27A4"/>
    <w:rsid w:val="00EF2EAB"/>
    <w:rsid w:val="00EF2F1C"/>
    <w:rsid w:val="00EF31E6"/>
    <w:rsid w:val="00EF35B3"/>
    <w:rsid w:val="00EF35C3"/>
    <w:rsid w:val="00EF38C2"/>
    <w:rsid w:val="00EF38D5"/>
    <w:rsid w:val="00EF3A12"/>
    <w:rsid w:val="00EF41F0"/>
    <w:rsid w:val="00EF449A"/>
    <w:rsid w:val="00EF4620"/>
    <w:rsid w:val="00EF47C8"/>
    <w:rsid w:val="00EF47F8"/>
    <w:rsid w:val="00EF48A0"/>
    <w:rsid w:val="00EF4BC6"/>
    <w:rsid w:val="00EF4CA2"/>
    <w:rsid w:val="00EF4D2C"/>
    <w:rsid w:val="00EF4DAF"/>
    <w:rsid w:val="00EF4E36"/>
    <w:rsid w:val="00EF5239"/>
    <w:rsid w:val="00EF5376"/>
    <w:rsid w:val="00EF53C7"/>
    <w:rsid w:val="00EF5584"/>
    <w:rsid w:val="00EF56DA"/>
    <w:rsid w:val="00EF5AD3"/>
    <w:rsid w:val="00EF5B5D"/>
    <w:rsid w:val="00EF5C92"/>
    <w:rsid w:val="00EF5EB7"/>
    <w:rsid w:val="00EF5F35"/>
    <w:rsid w:val="00EF6056"/>
    <w:rsid w:val="00EF60B6"/>
    <w:rsid w:val="00EF6190"/>
    <w:rsid w:val="00EF6212"/>
    <w:rsid w:val="00EF6309"/>
    <w:rsid w:val="00EF645D"/>
    <w:rsid w:val="00EF64BE"/>
    <w:rsid w:val="00EF659B"/>
    <w:rsid w:val="00EF6790"/>
    <w:rsid w:val="00EF6942"/>
    <w:rsid w:val="00EF6A30"/>
    <w:rsid w:val="00EF6B77"/>
    <w:rsid w:val="00EF6C08"/>
    <w:rsid w:val="00EF6C0F"/>
    <w:rsid w:val="00EF7000"/>
    <w:rsid w:val="00EF7010"/>
    <w:rsid w:val="00EF71F4"/>
    <w:rsid w:val="00EF7241"/>
    <w:rsid w:val="00EF7324"/>
    <w:rsid w:val="00EF739D"/>
    <w:rsid w:val="00EF744F"/>
    <w:rsid w:val="00EF7493"/>
    <w:rsid w:val="00EF74D9"/>
    <w:rsid w:val="00EF78AE"/>
    <w:rsid w:val="00EF7950"/>
    <w:rsid w:val="00EF7982"/>
    <w:rsid w:val="00EF7B76"/>
    <w:rsid w:val="00F00266"/>
    <w:rsid w:val="00F002E8"/>
    <w:rsid w:val="00F004CC"/>
    <w:rsid w:val="00F006B2"/>
    <w:rsid w:val="00F00958"/>
    <w:rsid w:val="00F00A82"/>
    <w:rsid w:val="00F00C70"/>
    <w:rsid w:val="00F00D52"/>
    <w:rsid w:val="00F00F24"/>
    <w:rsid w:val="00F010F7"/>
    <w:rsid w:val="00F0147E"/>
    <w:rsid w:val="00F01491"/>
    <w:rsid w:val="00F014D7"/>
    <w:rsid w:val="00F014D8"/>
    <w:rsid w:val="00F01526"/>
    <w:rsid w:val="00F01570"/>
    <w:rsid w:val="00F015E4"/>
    <w:rsid w:val="00F017A7"/>
    <w:rsid w:val="00F017B8"/>
    <w:rsid w:val="00F0189B"/>
    <w:rsid w:val="00F019E1"/>
    <w:rsid w:val="00F01AA9"/>
    <w:rsid w:val="00F01B25"/>
    <w:rsid w:val="00F01C39"/>
    <w:rsid w:val="00F01E9E"/>
    <w:rsid w:val="00F02041"/>
    <w:rsid w:val="00F02217"/>
    <w:rsid w:val="00F02228"/>
    <w:rsid w:val="00F023AA"/>
    <w:rsid w:val="00F02532"/>
    <w:rsid w:val="00F0269D"/>
    <w:rsid w:val="00F026F3"/>
    <w:rsid w:val="00F027CD"/>
    <w:rsid w:val="00F02906"/>
    <w:rsid w:val="00F0294D"/>
    <w:rsid w:val="00F02999"/>
    <w:rsid w:val="00F02A69"/>
    <w:rsid w:val="00F030CB"/>
    <w:rsid w:val="00F0382F"/>
    <w:rsid w:val="00F03860"/>
    <w:rsid w:val="00F03B60"/>
    <w:rsid w:val="00F03C15"/>
    <w:rsid w:val="00F03EB6"/>
    <w:rsid w:val="00F03F9C"/>
    <w:rsid w:val="00F04120"/>
    <w:rsid w:val="00F042BE"/>
    <w:rsid w:val="00F0434E"/>
    <w:rsid w:val="00F0445C"/>
    <w:rsid w:val="00F0451C"/>
    <w:rsid w:val="00F0495C"/>
    <w:rsid w:val="00F04C2A"/>
    <w:rsid w:val="00F05009"/>
    <w:rsid w:val="00F050DF"/>
    <w:rsid w:val="00F05506"/>
    <w:rsid w:val="00F0555D"/>
    <w:rsid w:val="00F05649"/>
    <w:rsid w:val="00F05896"/>
    <w:rsid w:val="00F05B4D"/>
    <w:rsid w:val="00F05D59"/>
    <w:rsid w:val="00F05DCA"/>
    <w:rsid w:val="00F060D9"/>
    <w:rsid w:val="00F06254"/>
    <w:rsid w:val="00F062CE"/>
    <w:rsid w:val="00F06336"/>
    <w:rsid w:val="00F06515"/>
    <w:rsid w:val="00F06A7A"/>
    <w:rsid w:val="00F06BBC"/>
    <w:rsid w:val="00F071EC"/>
    <w:rsid w:val="00F07248"/>
    <w:rsid w:val="00F0737B"/>
    <w:rsid w:val="00F073C5"/>
    <w:rsid w:val="00F07496"/>
    <w:rsid w:val="00F076E1"/>
    <w:rsid w:val="00F078C8"/>
    <w:rsid w:val="00F079F2"/>
    <w:rsid w:val="00F07A63"/>
    <w:rsid w:val="00F07BA5"/>
    <w:rsid w:val="00F07C32"/>
    <w:rsid w:val="00F07C8C"/>
    <w:rsid w:val="00F07CEF"/>
    <w:rsid w:val="00F07E8C"/>
    <w:rsid w:val="00F1014F"/>
    <w:rsid w:val="00F10290"/>
    <w:rsid w:val="00F102CD"/>
    <w:rsid w:val="00F1064E"/>
    <w:rsid w:val="00F1071B"/>
    <w:rsid w:val="00F107E5"/>
    <w:rsid w:val="00F10D30"/>
    <w:rsid w:val="00F11116"/>
    <w:rsid w:val="00F116AF"/>
    <w:rsid w:val="00F117D1"/>
    <w:rsid w:val="00F11948"/>
    <w:rsid w:val="00F11AA2"/>
    <w:rsid w:val="00F11AD4"/>
    <w:rsid w:val="00F11B78"/>
    <w:rsid w:val="00F11D8B"/>
    <w:rsid w:val="00F11DB2"/>
    <w:rsid w:val="00F11E37"/>
    <w:rsid w:val="00F12051"/>
    <w:rsid w:val="00F123D1"/>
    <w:rsid w:val="00F123D5"/>
    <w:rsid w:val="00F12748"/>
    <w:rsid w:val="00F12AF7"/>
    <w:rsid w:val="00F12C4E"/>
    <w:rsid w:val="00F12D70"/>
    <w:rsid w:val="00F12E50"/>
    <w:rsid w:val="00F12F0D"/>
    <w:rsid w:val="00F1310D"/>
    <w:rsid w:val="00F1330B"/>
    <w:rsid w:val="00F13449"/>
    <w:rsid w:val="00F1392D"/>
    <w:rsid w:val="00F13B14"/>
    <w:rsid w:val="00F13C33"/>
    <w:rsid w:val="00F13DD1"/>
    <w:rsid w:val="00F13E1B"/>
    <w:rsid w:val="00F14002"/>
    <w:rsid w:val="00F14379"/>
    <w:rsid w:val="00F14544"/>
    <w:rsid w:val="00F14635"/>
    <w:rsid w:val="00F146CE"/>
    <w:rsid w:val="00F14BC9"/>
    <w:rsid w:val="00F14C1B"/>
    <w:rsid w:val="00F14CB7"/>
    <w:rsid w:val="00F14F6A"/>
    <w:rsid w:val="00F14FED"/>
    <w:rsid w:val="00F152BC"/>
    <w:rsid w:val="00F152E7"/>
    <w:rsid w:val="00F1537F"/>
    <w:rsid w:val="00F15446"/>
    <w:rsid w:val="00F15472"/>
    <w:rsid w:val="00F15486"/>
    <w:rsid w:val="00F161F4"/>
    <w:rsid w:val="00F16229"/>
    <w:rsid w:val="00F168BB"/>
    <w:rsid w:val="00F168D0"/>
    <w:rsid w:val="00F16910"/>
    <w:rsid w:val="00F1696E"/>
    <w:rsid w:val="00F169BD"/>
    <w:rsid w:val="00F16BDB"/>
    <w:rsid w:val="00F16DBC"/>
    <w:rsid w:val="00F16DFD"/>
    <w:rsid w:val="00F1725E"/>
    <w:rsid w:val="00F1733E"/>
    <w:rsid w:val="00F1734C"/>
    <w:rsid w:val="00F173E1"/>
    <w:rsid w:val="00F17431"/>
    <w:rsid w:val="00F17569"/>
    <w:rsid w:val="00F177D7"/>
    <w:rsid w:val="00F17802"/>
    <w:rsid w:val="00F1782E"/>
    <w:rsid w:val="00F1789B"/>
    <w:rsid w:val="00F1790B"/>
    <w:rsid w:val="00F179D1"/>
    <w:rsid w:val="00F17A12"/>
    <w:rsid w:val="00F20585"/>
    <w:rsid w:val="00F205ED"/>
    <w:rsid w:val="00F2075C"/>
    <w:rsid w:val="00F207E6"/>
    <w:rsid w:val="00F2096D"/>
    <w:rsid w:val="00F20A0C"/>
    <w:rsid w:val="00F20AB3"/>
    <w:rsid w:val="00F20AC4"/>
    <w:rsid w:val="00F20DC9"/>
    <w:rsid w:val="00F20DF1"/>
    <w:rsid w:val="00F212F6"/>
    <w:rsid w:val="00F213A3"/>
    <w:rsid w:val="00F21876"/>
    <w:rsid w:val="00F218AE"/>
    <w:rsid w:val="00F2193D"/>
    <w:rsid w:val="00F21B96"/>
    <w:rsid w:val="00F21BBB"/>
    <w:rsid w:val="00F21F14"/>
    <w:rsid w:val="00F21FB4"/>
    <w:rsid w:val="00F21FBD"/>
    <w:rsid w:val="00F220FB"/>
    <w:rsid w:val="00F22195"/>
    <w:rsid w:val="00F22445"/>
    <w:rsid w:val="00F2253F"/>
    <w:rsid w:val="00F2263A"/>
    <w:rsid w:val="00F22643"/>
    <w:rsid w:val="00F227CB"/>
    <w:rsid w:val="00F22A1C"/>
    <w:rsid w:val="00F22A75"/>
    <w:rsid w:val="00F22BBB"/>
    <w:rsid w:val="00F22C17"/>
    <w:rsid w:val="00F22E22"/>
    <w:rsid w:val="00F22E7E"/>
    <w:rsid w:val="00F231EC"/>
    <w:rsid w:val="00F23365"/>
    <w:rsid w:val="00F236AF"/>
    <w:rsid w:val="00F2372F"/>
    <w:rsid w:val="00F23844"/>
    <w:rsid w:val="00F23A14"/>
    <w:rsid w:val="00F23A79"/>
    <w:rsid w:val="00F23A9D"/>
    <w:rsid w:val="00F23C9A"/>
    <w:rsid w:val="00F23D63"/>
    <w:rsid w:val="00F23D91"/>
    <w:rsid w:val="00F23DA3"/>
    <w:rsid w:val="00F23E45"/>
    <w:rsid w:val="00F23EBA"/>
    <w:rsid w:val="00F23F74"/>
    <w:rsid w:val="00F242E5"/>
    <w:rsid w:val="00F242F7"/>
    <w:rsid w:val="00F24545"/>
    <w:rsid w:val="00F24591"/>
    <w:rsid w:val="00F24650"/>
    <w:rsid w:val="00F246D3"/>
    <w:rsid w:val="00F24712"/>
    <w:rsid w:val="00F2474E"/>
    <w:rsid w:val="00F2477F"/>
    <w:rsid w:val="00F24A77"/>
    <w:rsid w:val="00F24AF0"/>
    <w:rsid w:val="00F24B40"/>
    <w:rsid w:val="00F24BBB"/>
    <w:rsid w:val="00F24C58"/>
    <w:rsid w:val="00F24D89"/>
    <w:rsid w:val="00F253D0"/>
    <w:rsid w:val="00F2568E"/>
    <w:rsid w:val="00F25723"/>
    <w:rsid w:val="00F25F29"/>
    <w:rsid w:val="00F2603A"/>
    <w:rsid w:val="00F2603E"/>
    <w:rsid w:val="00F26398"/>
    <w:rsid w:val="00F26663"/>
    <w:rsid w:val="00F266F9"/>
    <w:rsid w:val="00F2670B"/>
    <w:rsid w:val="00F2684E"/>
    <w:rsid w:val="00F26880"/>
    <w:rsid w:val="00F26CE6"/>
    <w:rsid w:val="00F26DCD"/>
    <w:rsid w:val="00F26DF0"/>
    <w:rsid w:val="00F26E09"/>
    <w:rsid w:val="00F2728A"/>
    <w:rsid w:val="00F27656"/>
    <w:rsid w:val="00F276E4"/>
    <w:rsid w:val="00F277A7"/>
    <w:rsid w:val="00F27981"/>
    <w:rsid w:val="00F27A21"/>
    <w:rsid w:val="00F27CED"/>
    <w:rsid w:val="00F30267"/>
    <w:rsid w:val="00F3036A"/>
    <w:rsid w:val="00F303C4"/>
    <w:rsid w:val="00F30467"/>
    <w:rsid w:val="00F3046F"/>
    <w:rsid w:val="00F30893"/>
    <w:rsid w:val="00F3090A"/>
    <w:rsid w:val="00F30AD2"/>
    <w:rsid w:val="00F30B0F"/>
    <w:rsid w:val="00F30E78"/>
    <w:rsid w:val="00F3107E"/>
    <w:rsid w:val="00F31109"/>
    <w:rsid w:val="00F3139E"/>
    <w:rsid w:val="00F31653"/>
    <w:rsid w:val="00F3167E"/>
    <w:rsid w:val="00F3170F"/>
    <w:rsid w:val="00F31786"/>
    <w:rsid w:val="00F317C0"/>
    <w:rsid w:val="00F3181C"/>
    <w:rsid w:val="00F319E5"/>
    <w:rsid w:val="00F31A15"/>
    <w:rsid w:val="00F31B11"/>
    <w:rsid w:val="00F31B12"/>
    <w:rsid w:val="00F31B2F"/>
    <w:rsid w:val="00F31C54"/>
    <w:rsid w:val="00F31E43"/>
    <w:rsid w:val="00F32250"/>
    <w:rsid w:val="00F32578"/>
    <w:rsid w:val="00F32A93"/>
    <w:rsid w:val="00F32ECF"/>
    <w:rsid w:val="00F338C0"/>
    <w:rsid w:val="00F33B78"/>
    <w:rsid w:val="00F33B8D"/>
    <w:rsid w:val="00F33B9E"/>
    <w:rsid w:val="00F33BBC"/>
    <w:rsid w:val="00F33DFA"/>
    <w:rsid w:val="00F33F93"/>
    <w:rsid w:val="00F34056"/>
    <w:rsid w:val="00F342A5"/>
    <w:rsid w:val="00F34349"/>
    <w:rsid w:val="00F343C8"/>
    <w:rsid w:val="00F34447"/>
    <w:rsid w:val="00F34468"/>
    <w:rsid w:val="00F3450F"/>
    <w:rsid w:val="00F34521"/>
    <w:rsid w:val="00F348BF"/>
    <w:rsid w:val="00F349AE"/>
    <w:rsid w:val="00F34B81"/>
    <w:rsid w:val="00F34DF7"/>
    <w:rsid w:val="00F351E0"/>
    <w:rsid w:val="00F355EE"/>
    <w:rsid w:val="00F3582E"/>
    <w:rsid w:val="00F35909"/>
    <w:rsid w:val="00F35996"/>
    <w:rsid w:val="00F359AC"/>
    <w:rsid w:val="00F359CD"/>
    <w:rsid w:val="00F359D9"/>
    <w:rsid w:val="00F35B12"/>
    <w:rsid w:val="00F36440"/>
    <w:rsid w:val="00F3662D"/>
    <w:rsid w:val="00F366D5"/>
    <w:rsid w:val="00F36817"/>
    <w:rsid w:val="00F36A6B"/>
    <w:rsid w:val="00F36B28"/>
    <w:rsid w:val="00F36B29"/>
    <w:rsid w:val="00F36EC7"/>
    <w:rsid w:val="00F3703D"/>
    <w:rsid w:val="00F37064"/>
    <w:rsid w:val="00F3706C"/>
    <w:rsid w:val="00F3712E"/>
    <w:rsid w:val="00F37179"/>
    <w:rsid w:val="00F37186"/>
    <w:rsid w:val="00F37576"/>
    <w:rsid w:val="00F375E1"/>
    <w:rsid w:val="00F37A64"/>
    <w:rsid w:val="00F37A69"/>
    <w:rsid w:val="00F37ACC"/>
    <w:rsid w:val="00F37BA2"/>
    <w:rsid w:val="00F37D4F"/>
    <w:rsid w:val="00F37F13"/>
    <w:rsid w:val="00F4004D"/>
    <w:rsid w:val="00F400C9"/>
    <w:rsid w:val="00F403B0"/>
    <w:rsid w:val="00F40684"/>
    <w:rsid w:val="00F40748"/>
    <w:rsid w:val="00F40772"/>
    <w:rsid w:val="00F4082B"/>
    <w:rsid w:val="00F40886"/>
    <w:rsid w:val="00F408A6"/>
    <w:rsid w:val="00F40B50"/>
    <w:rsid w:val="00F40F4B"/>
    <w:rsid w:val="00F4100F"/>
    <w:rsid w:val="00F41259"/>
    <w:rsid w:val="00F41423"/>
    <w:rsid w:val="00F41915"/>
    <w:rsid w:val="00F41D70"/>
    <w:rsid w:val="00F41EB2"/>
    <w:rsid w:val="00F42042"/>
    <w:rsid w:val="00F420BC"/>
    <w:rsid w:val="00F420F8"/>
    <w:rsid w:val="00F42335"/>
    <w:rsid w:val="00F42425"/>
    <w:rsid w:val="00F42838"/>
    <w:rsid w:val="00F4288D"/>
    <w:rsid w:val="00F42914"/>
    <w:rsid w:val="00F42947"/>
    <w:rsid w:val="00F42A4C"/>
    <w:rsid w:val="00F42D42"/>
    <w:rsid w:val="00F432AB"/>
    <w:rsid w:val="00F4341A"/>
    <w:rsid w:val="00F4354A"/>
    <w:rsid w:val="00F439CD"/>
    <w:rsid w:val="00F43A15"/>
    <w:rsid w:val="00F43A2F"/>
    <w:rsid w:val="00F43A3F"/>
    <w:rsid w:val="00F43B07"/>
    <w:rsid w:val="00F43D6E"/>
    <w:rsid w:val="00F43DA4"/>
    <w:rsid w:val="00F43DD4"/>
    <w:rsid w:val="00F43DD6"/>
    <w:rsid w:val="00F43F29"/>
    <w:rsid w:val="00F44116"/>
    <w:rsid w:val="00F44118"/>
    <w:rsid w:val="00F4417A"/>
    <w:rsid w:val="00F44333"/>
    <w:rsid w:val="00F4433B"/>
    <w:rsid w:val="00F4446F"/>
    <w:rsid w:val="00F44593"/>
    <w:rsid w:val="00F445DA"/>
    <w:rsid w:val="00F44AE5"/>
    <w:rsid w:val="00F44BFD"/>
    <w:rsid w:val="00F44E2B"/>
    <w:rsid w:val="00F44F78"/>
    <w:rsid w:val="00F451EE"/>
    <w:rsid w:val="00F45329"/>
    <w:rsid w:val="00F45771"/>
    <w:rsid w:val="00F4590A"/>
    <w:rsid w:val="00F45972"/>
    <w:rsid w:val="00F45990"/>
    <w:rsid w:val="00F46032"/>
    <w:rsid w:val="00F460A8"/>
    <w:rsid w:val="00F46258"/>
    <w:rsid w:val="00F4628A"/>
    <w:rsid w:val="00F46351"/>
    <w:rsid w:val="00F46458"/>
    <w:rsid w:val="00F464FF"/>
    <w:rsid w:val="00F46529"/>
    <w:rsid w:val="00F46DD9"/>
    <w:rsid w:val="00F4703A"/>
    <w:rsid w:val="00F47249"/>
    <w:rsid w:val="00F472A8"/>
    <w:rsid w:val="00F474E5"/>
    <w:rsid w:val="00F47593"/>
    <w:rsid w:val="00F4784D"/>
    <w:rsid w:val="00F47BE2"/>
    <w:rsid w:val="00F47C18"/>
    <w:rsid w:val="00F47DF3"/>
    <w:rsid w:val="00F47E35"/>
    <w:rsid w:val="00F5005B"/>
    <w:rsid w:val="00F500E7"/>
    <w:rsid w:val="00F500F7"/>
    <w:rsid w:val="00F5012D"/>
    <w:rsid w:val="00F50230"/>
    <w:rsid w:val="00F504F0"/>
    <w:rsid w:val="00F505FB"/>
    <w:rsid w:val="00F5067E"/>
    <w:rsid w:val="00F5071C"/>
    <w:rsid w:val="00F5089B"/>
    <w:rsid w:val="00F508C0"/>
    <w:rsid w:val="00F50B13"/>
    <w:rsid w:val="00F50E78"/>
    <w:rsid w:val="00F50F84"/>
    <w:rsid w:val="00F50FFA"/>
    <w:rsid w:val="00F510D2"/>
    <w:rsid w:val="00F5112F"/>
    <w:rsid w:val="00F51187"/>
    <w:rsid w:val="00F515BA"/>
    <w:rsid w:val="00F5163C"/>
    <w:rsid w:val="00F51929"/>
    <w:rsid w:val="00F51B49"/>
    <w:rsid w:val="00F51BAC"/>
    <w:rsid w:val="00F51BB2"/>
    <w:rsid w:val="00F51C53"/>
    <w:rsid w:val="00F51D6D"/>
    <w:rsid w:val="00F51D94"/>
    <w:rsid w:val="00F526D8"/>
    <w:rsid w:val="00F5288E"/>
    <w:rsid w:val="00F52A31"/>
    <w:rsid w:val="00F52ADB"/>
    <w:rsid w:val="00F52B9C"/>
    <w:rsid w:val="00F52BB7"/>
    <w:rsid w:val="00F52C22"/>
    <w:rsid w:val="00F530C6"/>
    <w:rsid w:val="00F53218"/>
    <w:rsid w:val="00F53349"/>
    <w:rsid w:val="00F53358"/>
    <w:rsid w:val="00F53380"/>
    <w:rsid w:val="00F53487"/>
    <w:rsid w:val="00F537F3"/>
    <w:rsid w:val="00F53893"/>
    <w:rsid w:val="00F53A8F"/>
    <w:rsid w:val="00F53CA2"/>
    <w:rsid w:val="00F53D35"/>
    <w:rsid w:val="00F53D8D"/>
    <w:rsid w:val="00F53EC6"/>
    <w:rsid w:val="00F542E5"/>
    <w:rsid w:val="00F543B5"/>
    <w:rsid w:val="00F544FD"/>
    <w:rsid w:val="00F5466E"/>
    <w:rsid w:val="00F54911"/>
    <w:rsid w:val="00F54E4A"/>
    <w:rsid w:val="00F54FF9"/>
    <w:rsid w:val="00F553F9"/>
    <w:rsid w:val="00F55417"/>
    <w:rsid w:val="00F55474"/>
    <w:rsid w:val="00F55787"/>
    <w:rsid w:val="00F557D2"/>
    <w:rsid w:val="00F55857"/>
    <w:rsid w:val="00F55BE7"/>
    <w:rsid w:val="00F55DB3"/>
    <w:rsid w:val="00F55DB9"/>
    <w:rsid w:val="00F55E88"/>
    <w:rsid w:val="00F5623A"/>
    <w:rsid w:val="00F56398"/>
    <w:rsid w:val="00F563C4"/>
    <w:rsid w:val="00F5642A"/>
    <w:rsid w:val="00F5655C"/>
    <w:rsid w:val="00F566CB"/>
    <w:rsid w:val="00F56A8D"/>
    <w:rsid w:val="00F56F2C"/>
    <w:rsid w:val="00F5719B"/>
    <w:rsid w:val="00F571CD"/>
    <w:rsid w:val="00F571F9"/>
    <w:rsid w:val="00F57298"/>
    <w:rsid w:val="00F57533"/>
    <w:rsid w:val="00F57923"/>
    <w:rsid w:val="00F57B6C"/>
    <w:rsid w:val="00F57CD1"/>
    <w:rsid w:val="00F57EFC"/>
    <w:rsid w:val="00F6020D"/>
    <w:rsid w:val="00F603CF"/>
    <w:rsid w:val="00F60537"/>
    <w:rsid w:val="00F60666"/>
    <w:rsid w:val="00F606E3"/>
    <w:rsid w:val="00F60991"/>
    <w:rsid w:val="00F609C1"/>
    <w:rsid w:val="00F60B75"/>
    <w:rsid w:val="00F60BEF"/>
    <w:rsid w:val="00F60C61"/>
    <w:rsid w:val="00F60DCD"/>
    <w:rsid w:val="00F60E71"/>
    <w:rsid w:val="00F614F3"/>
    <w:rsid w:val="00F61661"/>
    <w:rsid w:val="00F616D3"/>
    <w:rsid w:val="00F6184E"/>
    <w:rsid w:val="00F618BE"/>
    <w:rsid w:val="00F6198F"/>
    <w:rsid w:val="00F61BFD"/>
    <w:rsid w:val="00F61C13"/>
    <w:rsid w:val="00F61C96"/>
    <w:rsid w:val="00F61D15"/>
    <w:rsid w:val="00F61EDC"/>
    <w:rsid w:val="00F62090"/>
    <w:rsid w:val="00F62099"/>
    <w:rsid w:val="00F62252"/>
    <w:rsid w:val="00F62328"/>
    <w:rsid w:val="00F62535"/>
    <w:rsid w:val="00F625A0"/>
    <w:rsid w:val="00F62652"/>
    <w:rsid w:val="00F62768"/>
    <w:rsid w:val="00F62B30"/>
    <w:rsid w:val="00F62BCC"/>
    <w:rsid w:val="00F62CCE"/>
    <w:rsid w:val="00F62D27"/>
    <w:rsid w:val="00F6325A"/>
    <w:rsid w:val="00F6333C"/>
    <w:rsid w:val="00F6352D"/>
    <w:rsid w:val="00F635D4"/>
    <w:rsid w:val="00F635D9"/>
    <w:rsid w:val="00F63B4A"/>
    <w:rsid w:val="00F63B52"/>
    <w:rsid w:val="00F63EC2"/>
    <w:rsid w:val="00F63FDF"/>
    <w:rsid w:val="00F641A2"/>
    <w:rsid w:val="00F64462"/>
    <w:rsid w:val="00F644E2"/>
    <w:rsid w:val="00F64623"/>
    <w:rsid w:val="00F64690"/>
    <w:rsid w:val="00F646E1"/>
    <w:rsid w:val="00F64870"/>
    <w:rsid w:val="00F64906"/>
    <w:rsid w:val="00F649C6"/>
    <w:rsid w:val="00F64B54"/>
    <w:rsid w:val="00F64B5A"/>
    <w:rsid w:val="00F64C90"/>
    <w:rsid w:val="00F64D38"/>
    <w:rsid w:val="00F65150"/>
    <w:rsid w:val="00F651F1"/>
    <w:rsid w:val="00F6542D"/>
    <w:rsid w:val="00F655B0"/>
    <w:rsid w:val="00F655DD"/>
    <w:rsid w:val="00F65863"/>
    <w:rsid w:val="00F658B1"/>
    <w:rsid w:val="00F65982"/>
    <w:rsid w:val="00F65D59"/>
    <w:rsid w:val="00F66154"/>
    <w:rsid w:val="00F66255"/>
    <w:rsid w:val="00F66391"/>
    <w:rsid w:val="00F663BB"/>
    <w:rsid w:val="00F66647"/>
    <w:rsid w:val="00F666D0"/>
    <w:rsid w:val="00F66B0F"/>
    <w:rsid w:val="00F66B83"/>
    <w:rsid w:val="00F66D98"/>
    <w:rsid w:val="00F66EA9"/>
    <w:rsid w:val="00F66EDB"/>
    <w:rsid w:val="00F67091"/>
    <w:rsid w:val="00F67145"/>
    <w:rsid w:val="00F671B4"/>
    <w:rsid w:val="00F672A4"/>
    <w:rsid w:val="00F672B0"/>
    <w:rsid w:val="00F6741B"/>
    <w:rsid w:val="00F67460"/>
    <w:rsid w:val="00F6757A"/>
    <w:rsid w:val="00F6757C"/>
    <w:rsid w:val="00F6757F"/>
    <w:rsid w:val="00F677A4"/>
    <w:rsid w:val="00F678CE"/>
    <w:rsid w:val="00F679D6"/>
    <w:rsid w:val="00F679E7"/>
    <w:rsid w:val="00F67B5B"/>
    <w:rsid w:val="00F67B94"/>
    <w:rsid w:val="00F67EC2"/>
    <w:rsid w:val="00F70216"/>
    <w:rsid w:val="00F70237"/>
    <w:rsid w:val="00F7044A"/>
    <w:rsid w:val="00F70493"/>
    <w:rsid w:val="00F7059D"/>
    <w:rsid w:val="00F705D8"/>
    <w:rsid w:val="00F70810"/>
    <w:rsid w:val="00F709F1"/>
    <w:rsid w:val="00F70A78"/>
    <w:rsid w:val="00F70C84"/>
    <w:rsid w:val="00F70CEE"/>
    <w:rsid w:val="00F7162A"/>
    <w:rsid w:val="00F716B1"/>
    <w:rsid w:val="00F71A9F"/>
    <w:rsid w:val="00F71BAD"/>
    <w:rsid w:val="00F71BFF"/>
    <w:rsid w:val="00F71C48"/>
    <w:rsid w:val="00F71CA8"/>
    <w:rsid w:val="00F71D22"/>
    <w:rsid w:val="00F71F85"/>
    <w:rsid w:val="00F72094"/>
    <w:rsid w:val="00F7212B"/>
    <w:rsid w:val="00F721E9"/>
    <w:rsid w:val="00F7225A"/>
    <w:rsid w:val="00F7229C"/>
    <w:rsid w:val="00F7234E"/>
    <w:rsid w:val="00F7261C"/>
    <w:rsid w:val="00F72682"/>
    <w:rsid w:val="00F7276C"/>
    <w:rsid w:val="00F727C8"/>
    <w:rsid w:val="00F72933"/>
    <w:rsid w:val="00F72B8C"/>
    <w:rsid w:val="00F72E13"/>
    <w:rsid w:val="00F73229"/>
    <w:rsid w:val="00F73289"/>
    <w:rsid w:val="00F73839"/>
    <w:rsid w:val="00F738CB"/>
    <w:rsid w:val="00F7396B"/>
    <w:rsid w:val="00F73AA5"/>
    <w:rsid w:val="00F73CDB"/>
    <w:rsid w:val="00F73D01"/>
    <w:rsid w:val="00F73DE7"/>
    <w:rsid w:val="00F73F28"/>
    <w:rsid w:val="00F73FAD"/>
    <w:rsid w:val="00F74292"/>
    <w:rsid w:val="00F7435B"/>
    <w:rsid w:val="00F74694"/>
    <w:rsid w:val="00F74943"/>
    <w:rsid w:val="00F74A15"/>
    <w:rsid w:val="00F74A4C"/>
    <w:rsid w:val="00F74AB3"/>
    <w:rsid w:val="00F74BAC"/>
    <w:rsid w:val="00F74CEF"/>
    <w:rsid w:val="00F74EF9"/>
    <w:rsid w:val="00F75009"/>
    <w:rsid w:val="00F75208"/>
    <w:rsid w:val="00F75440"/>
    <w:rsid w:val="00F75566"/>
    <w:rsid w:val="00F75703"/>
    <w:rsid w:val="00F7588F"/>
    <w:rsid w:val="00F758C3"/>
    <w:rsid w:val="00F75AAF"/>
    <w:rsid w:val="00F75C2A"/>
    <w:rsid w:val="00F75C62"/>
    <w:rsid w:val="00F75CFE"/>
    <w:rsid w:val="00F75EA6"/>
    <w:rsid w:val="00F7626B"/>
    <w:rsid w:val="00F76510"/>
    <w:rsid w:val="00F7651A"/>
    <w:rsid w:val="00F76601"/>
    <w:rsid w:val="00F76ACC"/>
    <w:rsid w:val="00F76D95"/>
    <w:rsid w:val="00F76E03"/>
    <w:rsid w:val="00F76E29"/>
    <w:rsid w:val="00F76EE6"/>
    <w:rsid w:val="00F76FED"/>
    <w:rsid w:val="00F77081"/>
    <w:rsid w:val="00F7743D"/>
    <w:rsid w:val="00F774C0"/>
    <w:rsid w:val="00F77A94"/>
    <w:rsid w:val="00F77DAF"/>
    <w:rsid w:val="00F77ED3"/>
    <w:rsid w:val="00F800AC"/>
    <w:rsid w:val="00F802F0"/>
    <w:rsid w:val="00F80416"/>
    <w:rsid w:val="00F80634"/>
    <w:rsid w:val="00F80879"/>
    <w:rsid w:val="00F80D66"/>
    <w:rsid w:val="00F80EB1"/>
    <w:rsid w:val="00F81329"/>
    <w:rsid w:val="00F8151F"/>
    <w:rsid w:val="00F815DE"/>
    <w:rsid w:val="00F81904"/>
    <w:rsid w:val="00F81CD3"/>
    <w:rsid w:val="00F8204F"/>
    <w:rsid w:val="00F820D7"/>
    <w:rsid w:val="00F8223C"/>
    <w:rsid w:val="00F822D4"/>
    <w:rsid w:val="00F82593"/>
    <w:rsid w:val="00F82674"/>
    <w:rsid w:val="00F826F0"/>
    <w:rsid w:val="00F827D4"/>
    <w:rsid w:val="00F82803"/>
    <w:rsid w:val="00F8290B"/>
    <w:rsid w:val="00F82C1C"/>
    <w:rsid w:val="00F82E0A"/>
    <w:rsid w:val="00F82E25"/>
    <w:rsid w:val="00F82E9C"/>
    <w:rsid w:val="00F82EF9"/>
    <w:rsid w:val="00F82F4C"/>
    <w:rsid w:val="00F830D3"/>
    <w:rsid w:val="00F83975"/>
    <w:rsid w:val="00F83B84"/>
    <w:rsid w:val="00F83D77"/>
    <w:rsid w:val="00F83D9D"/>
    <w:rsid w:val="00F83FA2"/>
    <w:rsid w:val="00F840B0"/>
    <w:rsid w:val="00F84350"/>
    <w:rsid w:val="00F8454C"/>
    <w:rsid w:val="00F845CF"/>
    <w:rsid w:val="00F84651"/>
    <w:rsid w:val="00F84724"/>
    <w:rsid w:val="00F84772"/>
    <w:rsid w:val="00F849D0"/>
    <w:rsid w:val="00F84A2D"/>
    <w:rsid w:val="00F84B0D"/>
    <w:rsid w:val="00F84BDC"/>
    <w:rsid w:val="00F84EFE"/>
    <w:rsid w:val="00F84FBC"/>
    <w:rsid w:val="00F85622"/>
    <w:rsid w:val="00F8563B"/>
    <w:rsid w:val="00F8574F"/>
    <w:rsid w:val="00F85A92"/>
    <w:rsid w:val="00F86090"/>
    <w:rsid w:val="00F860B0"/>
    <w:rsid w:val="00F861AB"/>
    <w:rsid w:val="00F86631"/>
    <w:rsid w:val="00F86689"/>
    <w:rsid w:val="00F8699F"/>
    <w:rsid w:val="00F86A36"/>
    <w:rsid w:val="00F86EC3"/>
    <w:rsid w:val="00F873BF"/>
    <w:rsid w:val="00F875CF"/>
    <w:rsid w:val="00F87637"/>
    <w:rsid w:val="00F87688"/>
    <w:rsid w:val="00F87B45"/>
    <w:rsid w:val="00F87C33"/>
    <w:rsid w:val="00F9010C"/>
    <w:rsid w:val="00F901D8"/>
    <w:rsid w:val="00F9037C"/>
    <w:rsid w:val="00F9038C"/>
    <w:rsid w:val="00F904C1"/>
    <w:rsid w:val="00F9066A"/>
    <w:rsid w:val="00F9084A"/>
    <w:rsid w:val="00F90CBF"/>
    <w:rsid w:val="00F91011"/>
    <w:rsid w:val="00F91174"/>
    <w:rsid w:val="00F91251"/>
    <w:rsid w:val="00F912A4"/>
    <w:rsid w:val="00F9132D"/>
    <w:rsid w:val="00F91661"/>
    <w:rsid w:val="00F91A3D"/>
    <w:rsid w:val="00F91BB3"/>
    <w:rsid w:val="00F92236"/>
    <w:rsid w:val="00F92245"/>
    <w:rsid w:val="00F92281"/>
    <w:rsid w:val="00F92318"/>
    <w:rsid w:val="00F923BE"/>
    <w:rsid w:val="00F924A8"/>
    <w:rsid w:val="00F925E4"/>
    <w:rsid w:val="00F92673"/>
    <w:rsid w:val="00F9267C"/>
    <w:rsid w:val="00F92759"/>
    <w:rsid w:val="00F92782"/>
    <w:rsid w:val="00F927A8"/>
    <w:rsid w:val="00F927BE"/>
    <w:rsid w:val="00F9289C"/>
    <w:rsid w:val="00F92910"/>
    <w:rsid w:val="00F9295D"/>
    <w:rsid w:val="00F92A9F"/>
    <w:rsid w:val="00F92CD6"/>
    <w:rsid w:val="00F92E38"/>
    <w:rsid w:val="00F92EBD"/>
    <w:rsid w:val="00F92ECD"/>
    <w:rsid w:val="00F92ED3"/>
    <w:rsid w:val="00F93070"/>
    <w:rsid w:val="00F9308D"/>
    <w:rsid w:val="00F930BC"/>
    <w:rsid w:val="00F93214"/>
    <w:rsid w:val="00F935BA"/>
    <w:rsid w:val="00F9365F"/>
    <w:rsid w:val="00F93785"/>
    <w:rsid w:val="00F93D3C"/>
    <w:rsid w:val="00F93D47"/>
    <w:rsid w:val="00F93EF0"/>
    <w:rsid w:val="00F93FE2"/>
    <w:rsid w:val="00F9408E"/>
    <w:rsid w:val="00F940B9"/>
    <w:rsid w:val="00F94365"/>
    <w:rsid w:val="00F943E6"/>
    <w:rsid w:val="00F9448C"/>
    <w:rsid w:val="00F94518"/>
    <w:rsid w:val="00F9470A"/>
    <w:rsid w:val="00F948DC"/>
    <w:rsid w:val="00F949FC"/>
    <w:rsid w:val="00F94A0D"/>
    <w:rsid w:val="00F94B74"/>
    <w:rsid w:val="00F94B8D"/>
    <w:rsid w:val="00F94DA3"/>
    <w:rsid w:val="00F94F5E"/>
    <w:rsid w:val="00F9533D"/>
    <w:rsid w:val="00F9560C"/>
    <w:rsid w:val="00F95661"/>
    <w:rsid w:val="00F95734"/>
    <w:rsid w:val="00F95761"/>
    <w:rsid w:val="00F95976"/>
    <w:rsid w:val="00F959D5"/>
    <w:rsid w:val="00F95B89"/>
    <w:rsid w:val="00F95CE3"/>
    <w:rsid w:val="00F95D3B"/>
    <w:rsid w:val="00F95FC0"/>
    <w:rsid w:val="00F96176"/>
    <w:rsid w:val="00F96332"/>
    <w:rsid w:val="00F96663"/>
    <w:rsid w:val="00F9667E"/>
    <w:rsid w:val="00F966DD"/>
    <w:rsid w:val="00F9673D"/>
    <w:rsid w:val="00F96789"/>
    <w:rsid w:val="00F96943"/>
    <w:rsid w:val="00F969D5"/>
    <w:rsid w:val="00F96B33"/>
    <w:rsid w:val="00F96C3C"/>
    <w:rsid w:val="00F96DB8"/>
    <w:rsid w:val="00F9717D"/>
    <w:rsid w:val="00F971E4"/>
    <w:rsid w:val="00F97238"/>
    <w:rsid w:val="00F973C4"/>
    <w:rsid w:val="00F974FE"/>
    <w:rsid w:val="00F97578"/>
    <w:rsid w:val="00F97700"/>
    <w:rsid w:val="00F978E4"/>
    <w:rsid w:val="00F97A9E"/>
    <w:rsid w:val="00F97B86"/>
    <w:rsid w:val="00F97C25"/>
    <w:rsid w:val="00F97D88"/>
    <w:rsid w:val="00F97F7E"/>
    <w:rsid w:val="00F97FBE"/>
    <w:rsid w:val="00FA0570"/>
    <w:rsid w:val="00FA0970"/>
    <w:rsid w:val="00FA0A68"/>
    <w:rsid w:val="00FA0D16"/>
    <w:rsid w:val="00FA0FDB"/>
    <w:rsid w:val="00FA10BE"/>
    <w:rsid w:val="00FA10F8"/>
    <w:rsid w:val="00FA1213"/>
    <w:rsid w:val="00FA1217"/>
    <w:rsid w:val="00FA1226"/>
    <w:rsid w:val="00FA137B"/>
    <w:rsid w:val="00FA154B"/>
    <w:rsid w:val="00FA1957"/>
    <w:rsid w:val="00FA1976"/>
    <w:rsid w:val="00FA1A64"/>
    <w:rsid w:val="00FA1A70"/>
    <w:rsid w:val="00FA20A8"/>
    <w:rsid w:val="00FA20FD"/>
    <w:rsid w:val="00FA2158"/>
    <w:rsid w:val="00FA22C8"/>
    <w:rsid w:val="00FA25BD"/>
    <w:rsid w:val="00FA26AF"/>
    <w:rsid w:val="00FA2737"/>
    <w:rsid w:val="00FA2794"/>
    <w:rsid w:val="00FA2877"/>
    <w:rsid w:val="00FA28B3"/>
    <w:rsid w:val="00FA293D"/>
    <w:rsid w:val="00FA296B"/>
    <w:rsid w:val="00FA29E5"/>
    <w:rsid w:val="00FA29FF"/>
    <w:rsid w:val="00FA2BB6"/>
    <w:rsid w:val="00FA2D0E"/>
    <w:rsid w:val="00FA2D82"/>
    <w:rsid w:val="00FA2ED6"/>
    <w:rsid w:val="00FA2F15"/>
    <w:rsid w:val="00FA3311"/>
    <w:rsid w:val="00FA389A"/>
    <w:rsid w:val="00FA3BB1"/>
    <w:rsid w:val="00FA3D01"/>
    <w:rsid w:val="00FA3D5A"/>
    <w:rsid w:val="00FA3D60"/>
    <w:rsid w:val="00FA3F7D"/>
    <w:rsid w:val="00FA41AA"/>
    <w:rsid w:val="00FA41AF"/>
    <w:rsid w:val="00FA4274"/>
    <w:rsid w:val="00FA42FB"/>
    <w:rsid w:val="00FA44A8"/>
    <w:rsid w:val="00FA4522"/>
    <w:rsid w:val="00FA454C"/>
    <w:rsid w:val="00FA46D8"/>
    <w:rsid w:val="00FA493F"/>
    <w:rsid w:val="00FA4B13"/>
    <w:rsid w:val="00FA4CD2"/>
    <w:rsid w:val="00FA4DD5"/>
    <w:rsid w:val="00FA4E88"/>
    <w:rsid w:val="00FA4EEF"/>
    <w:rsid w:val="00FA4FA1"/>
    <w:rsid w:val="00FA4FDC"/>
    <w:rsid w:val="00FA512C"/>
    <w:rsid w:val="00FA52DF"/>
    <w:rsid w:val="00FA541B"/>
    <w:rsid w:val="00FA54CD"/>
    <w:rsid w:val="00FA54D1"/>
    <w:rsid w:val="00FA5737"/>
    <w:rsid w:val="00FA57EF"/>
    <w:rsid w:val="00FA5946"/>
    <w:rsid w:val="00FA5B43"/>
    <w:rsid w:val="00FA5B76"/>
    <w:rsid w:val="00FA5BAF"/>
    <w:rsid w:val="00FA5BF2"/>
    <w:rsid w:val="00FA5D6B"/>
    <w:rsid w:val="00FA5F24"/>
    <w:rsid w:val="00FA6006"/>
    <w:rsid w:val="00FA61AC"/>
    <w:rsid w:val="00FA620C"/>
    <w:rsid w:val="00FA6248"/>
    <w:rsid w:val="00FA62CB"/>
    <w:rsid w:val="00FA66E3"/>
    <w:rsid w:val="00FA69A5"/>
    <w:rsid w:val="00FA69FD"/>
    <w:rsid w:val="00FA6A47"/>
    <w:rsid w:val="00FA6B92"/>
    <w:rsid w:val="00FA6E6C"/>
    <w:rsid w:val="00FA6EED"/>
    <w:rsid w:val="00FA7095"/>
    <w:rsid w:val="00FA7276"/>
    <w:rsid w:val="00FA73FF"/>
    <w:rsid w:val="00FA7743"/>
    <w:rsid w:val="00FA7873"/>
    <w:rsid w:val="00FA78AE"/>
    <w:rsid w:val="00FA79BF"/>
    <w:rsid w:val="00FA7A80"/>
    <w:rsid w:val="00FA7B61"/>
    <w:rsid w:val="00FA7C83"/>
    <w:rsid w:val="00FA7D79"/>
    <w:rsid w:val="00FA7DAC"/>
    <w:rsid w:val="00FB0153"/>
    <w:rsid w:val="00FB016F"/>
    <w:rsid w:val="00FB01AD"/>
    <w:rsid w:val="00FB01AF"/>
    <w:rsid w:val="00FB0351"/>
    <w:rsid w:val="00FB072D"/>
    <w:rsid w:val="00FB0747"/>
    <w:rsid w:val="00FB0766"/>
    <w:rsid w:val="00FB077B"/>
    <w:rsid w:val="00FB07DE"/>
    <w:rsid w:val="00FB0E54"/>
    <w:rsid w:val="00FB0F34"/>
    <w:rsid w:val="00FB127D"/>
    <w:rsid w:val="00FB141C"/>
    <w:rsid w:val="00FB1503"/>
    <w:rsid w:val="00FB1646"/>
    <w:rsid w:val="00FB164F"/>
    <w:rsid w:val="00FB169B"/>
    <w:rsid w:val="00FB17BB"/>
    <w:rsid w:val="00FB1A4E"/>
    <w:rsid w:val="00FB1A9D"/>
    <w:rsid w:val="00FB213B"/>
    <w:rsid w:val="00FB2382"/>
    <w:rsid w:val="00FB2458"/>
    <w:rsid w:val="00FB25EF"/>
    <w:rsid w:val="00FB25FE"/>
    <w:rsid w:val="00FB2719"/>
    <w:rsid w:val="00FB293C"/>
    <w:rsid w:val="00FB2A91"/>
    <w:rsid w:val="00FB2B1F"/>
    <w:rsid w:val="00FB2C8A"/>
    <w:rsid w:val="00FB2D84"/>
    <w:rsid w:val="00FB2E2C"/>
    <w:rsid w:val="00FB2EE7"/>
    <w:rsid w:val="00FB3088"/>
    <w:rsid w:val="00FB3187"/>
    <w:rsid w:val="00FB332C"/>
    <w:rsid w:val="00FB3482"/>
    <w:rsid w:val="00FB37BC"/>
    <w:rsid w:val="00FB3973"/>
    <w:rsid w:val="00FB39AD"/>
    <w:rsid w:val="00FB3AAA"/>
    <w:rsid w:val="00FB3CCA"/>
    <w:rsid w:val="00FB410B"/>
    <w:rsid w:val="00FB41B9"/>
    <w:rsid w:val="00FB433F"/>
    <w:rsid w:val="00FB43E8"/>
    <w:rsid w:val="00FB4438"/>
    <w:rsid w:val="00FB45FE"/>
    <w:rsid w:val="00FB477A"/>
    <w:rsid w:val="00FB47B6"/>
    <w:rsid w:val="00FB47FE"/>
    <w:rsid w:val="00FB48F7"/>
    <w:rsid w:val="00FB49F2"/>
    <w:rsid w:val="00FB4B55"/>
    <w:rsid w:val="00FB4B9A"/>
    <w:rsid w:val="00FB4BEA"/>
    <w:rsid w:val="00FB4C59"/>
    <w:rsid w:val="00FB4CE8"/>
    <w:rsid w:val="00FB4FDC"/>
    <w:rsid w:val="00FB4FF1"/>
    <w:rsid w:val="00FB50C3"/>
    <w:rsid w:val="00FB515F"/>
    <w:rsid w:val="00FB524F"/>
    <w:rsid w:val="00FB536C"/>
    <w:rsid w:val="00FB5561"/>
    <w:rsid w:val="00FB5721"/>
    <w:rsid w:val="00FB584B"/>
    <w:rsid w:val="00FB5996"/>
    <w:rsid w:val="00FB5D60"/>
    <w:rsid w:val="00FB5DCC"/>
    <w:rsid w:val="00FB5E12"/>
    <w:rsid w:val="00FB5F65"/>
    <w:rsid w:val="00FB6020"/>
    <w:rsid w:val="00FB610F"/>
    <w:rsid w:val="00FB6161"/>
    <w:rsid w:val="00FB6193"/>
    <w:rsid w:val="00FB630F"/>
    <w:rsid w:val="00FB665C"/>
    <w:rsid w:val="00FB682D"/>
    <w:rsid w:val="00FB6A95"/>
    <w:rsid w:val="00FB6B0D"/>
    <w:rsid w:val="00FB6BB5"/>
    <w:rsid w:val="00FB6D2E"/>
    <w:rsid w:val="00FB7261"/>
    <w:rsid w:val="00FB72C0"/>
    <w:rsid w:val="00FB7353"/>
    <w:rsid w:val="00FB7625"/>
    <w:rsid w:val="00FB762B"/>
    <w:rsid w:val="00FB7776"/>
    <w:rsid w:val="00FB787B"/>
    <w:rsid w:val="00FB7AF0"/>
    <w:rsid w:val="00FB7E36"/>
    <w:rsid w:val="00FC00CE"/>
    <w:rsid w:val="00FC0220"/>
    <w:rsid w:val="00FC0432"/>
    <w:rsid w:val="00FC043A"/>
    <w:rsid w:val="00FC0754"/>
    <w:rsid w:val="00FC0AE6"/>
    <w:rsid w:val="00FC0B0F"/>
    <w:rsid w:val="00FC0BFD"/>
    <w:rsid w:val="00FC0CB5"/>
    <w:rsid w:val="00FC0EB4"/>
    <w:rsid w:val="00FC0FE1"/>
    <w:rsid w:val="00FC1120"/>
    <w:rsid w:val="00FC119D"/>
    <w:rsid w:val="00FC152A"/>
    <w:rsid w:val="00FC15F6"/>
    <w:rsid w:val="00FC18FB"/>
    <w:rsid w:val="00FC1BED"/>
    <w:rsid w:val="00FC1D9C"/>
    <w:rsid w:val="00FC1DBA"/>
    <w:rsid w:val="00FC20B9"/>
    <w:rsid w:val="00FC2156"/>
    <w:rsid w:val="00FC22E0"/>
    <w:rsid w:val="00FC251A"/>
    <w:rsid w:val="00FC262E"/>
    <w:rsid w:val="00FC2760"/>
    <w:rsid w:val="00FC27DA"/>
    <w:rsid w:val="00FC2957"/>
    <w:rsid w:val="00FC2ADD"/>
    <w:rsid w:val="00FC2B2F"/>
    <w:rsid w:val="00FC2B5C"/>
    <w:rsid w:val="00FC2C4E"/>
    <w:rsid w:val="00FC2C67"/>
    <w:rsid w:val="00FC2DC7"/>
    <w:rsid w:val="00FC2DE4"/>
    <w:rsid w:val="00FC2E61"/>
    <w:rsid w:val="00FC2F99"/>
    <w:rsid w:val="00FC320A"/>
    <w:rsid w:val="00FC376F"/>
    <w:rsid w:val="00FC38D2"/>
    <w:rsid w:val="00FC3B19"/>
    <w:rsid w:val="00FC3B32"/>
    <w:rsid w:val="00FC3E30"/>
    <w:rsid w:val="00FC3FDF"/>
    <w:rsid w:val="00FC402D"/>
    <w:rsid w:val="00FC4188"/>
    <w:rsid w:val="00FC4286"/>
    <w:rsid w:val="00FC448A"/>
    <w:rsid w:val="00FC46F9"/>
    <w:rsid w:val="00FC4832"/>
    <w:rsid w:val="00FC49A9"/>
    <w:rsid w:val="00FC4B50"/>
    <w:rsid w:val="00FC4C1A"/>
    <w:rsid w:val="00FC4FC5"/>
    <w:rsid w:val="00FC509E"/>
    <w:rsid w:val="00FC513F"/>
    <w:rsid w:val="00FC5402"/>
    <w:rsid w:val="00FC543D"/>
    <w:rsid w:val="00FC5A62"/>
    <w:rsid w:val="00FC5BD6"/>
    <w:rsid w:val="00FC5CC1"/>
    <w:rsid w:val="00FC6161"/>
    <w:rsid w:val="00FC6323"/>
    <w:rsid w:val="00FC64EA"/>
    <w:rsid w:val="00FC657C"/>
    <w:rsid w:val="00FC65CB"/>
    <w:rsid w:val="00FC6921"/>
    <w:rsid w:val="00FC69E3"/>
    <w:rsid w:val="00FC6A20"/>
    <w:rsid w:val="00FC6A3B"/>
    <w:rsid w:val="00FC6A55"/>
    <w:rsid w:val="00FC6D8B"/>
    <w:rsid w:val="00FC6DBE"/>
    <w:rsid w:val="00FC6DC3"/>
    <w:rsid w:val="00FC6F2F"/>
    <w:rsid w:val="00FC706F"/>
    <w:rsid w:val="00FC7396"/>
    <w:rsid w:val="00FC7603"/>
    <w:rsid w:val="00FC76B6"/>
    <w:rsid w:val="00FC783C"/>
    <w:rsid w:val="00FC784F"/>
    <w:rsid w:val="00FC7CE9"/>
    <w:rsid w:val="00FC7D51"/>
    <w:rsid w:val="00FC7EB6"/>
    <w:rsid w:val="00FD0232"/>
    <w:rsid w:val="00FD02DB"/>
    <w:rsid w:val="00FD03E7"/>
    <w:rsid w:val="00FD04AD"/>
    <w:rsid w:val="00FD057D"/>
    <w:rsid w:val="00FD0599"/>
    <w:rsid w:val="00FD06CB"/>
    <w:rsid w:val="00FD07B4"/>
    <w:rsid w:val="00FD081D"/>
    <w:rsid w:val="00FD0885"/>
    <w:rsid w:val="00FD08F7"/>
    <w:rsid w:val="00FD094A"/>
    <w:rsid w:val="00FD0B17"/>
    <w:rsid w:val="00FD0D35"/>
    <w:rsid w:val="00FD0FF8"/>
    <w:rsid w:val="00FD10CA"/>
    <w:rsid w:val="00FD10E2"/>
    <w:rsid w:val="00FD1167"/>
    <w:rsid w:val="00FD140A"/>
    <w:rsid w:val="00FD1558"/>
    <w:rsid w:val="00FD1613"/>
    <w:rsid w:val="00FD18E5"/>
    <w:rsid w:val="00FD1A13"/>
    <w:rsid w:val="00FD1B3F"/>
    <w:rsid w:val="00FD1BDE"/>
    <w:rsid w:val="00FD1BF0"/>
    <w:rsid w:val="00FD1C0C"/>
    <w:rsid w:val="00FD1CAE"/>
    <w:rsid w:val="00FD1CBB"/>
    <w:rsid w:val="00FD1FB4"/>
    <w:rsid w:val="00FD2099"/>
    <w:rsid w:val="00FD20DA"/>
    <w:rsid w:val="00FD214C"/>
    <w:rsid w:val="00FD237C"/>
    <w:rsid w:val="00FD2931"/>
    <w:rsid w:val="00FD2C0D"/>
    <w:rsid w:val="00FD2D78"/>
    <w:rsid w:val="00FD2F46"/>
    <w:rsid w:val="00FD317D"/>
    <w:rsid w:val="00FD31CF"/>
    <w:rsid w:val="00FD35FF"/>
    <w:rsid w:val="00FD3704"/>
    <w:rsid w:val="00FD37D8"/>
    <w:rsid w:val="00FD3897"/>
    <w:rsid w:val="00FD3979"/>
    <w:rsid w:val="00FD3E1A"/>
    <w:rsid w:val="00FD3E22"/>
    <w:rsid w:val="00FD40A5"/>
    <w:rsid w:val="00FD412B"/>
    <w:rsid w:val="00FD4284"/>
    <w:rsid w:val="00FD42E6"/>
    <w:rsid w:val="00FD43F5"/>
    <w:rsid w:val="00FD474E"/>
    <w:rsid w:val="00FD4A16"/>
    <w:rsid w:val="00FD4B93"/>
    <w:rsid w:val="00FD4CF5"/>
    <w:rsid w:val="00FD4D16"/>
    <w:rsid w:val="00FD4EA6"/>
    <w:rsid w:val="00FD51A7"/>
    <w:rsid w:val="00FD521A"/>
    <w:rsid w:val="00FD5260"/>
    <w:rsid w:val="00FD534F"/>
    <w:rsid w:val="00FD55D6"/>
    <w:rsid w:val="00FD5962"/>
    <w:rsid w:val="00FD5ACC"/>
    <w:rsid w:val="00FD5BB2"/>
    <w:rsid w:val="00FD5C5B"/>
    <w:rsid w:val="00FD607D"/>
    <w:rsid w:val="00FD6409"/>
    <w:rsid w:val="00FD660C"/>
    <w:rsid w:val="00FD6708"/>
    <w:rsid w:val="00FD6726"/>
    <w:rsid w:val="00FD684E"/>
    <w:rsid w:val="00FD690E"/>
    <w:rsid w:val="00FD6A1D"/>
    <w:rsid w:val="00FD6E21"/>
    <w:rsid w:val="00FD6F14"/>
    <w:rsid w:val="00FD6FEE"/>
    <w:rsid w:val="00FD70E8"/>
    <w:rsid w:val="00FD71A8"/>
    <w:rsid w:val="00FD79BD"/>
    <w:rsid w:val="00FD7CBC"/>
    <w:rsid w:val="00FD7CD8"/>
    <w:rsid w:val="00FD7D00"/>
    <w:rsid w:val="00FD7D6C"/>
    <w:rsid w:val="00FD7DA3"/>
    <w:rsid w:val="00FD7DEF"/>
    <w:rsid w:val="00FD7E99"/>
    <w:rsid w:val="00FD7FE8"/>
    <w:rsid w:val="00FE023A"/>
    <w:rsid w:val="00FE05F2"/>
    <w:rsid w:val="00FE0620"/>
    <w:rsid w:val="00FE084C"/>
    <w:rsid w:val="00FE0B49"/>
    <w:rsid w:val="00FE0D39"/>
    <w:rsid w:val="00FE116F"/>
    <w:rsid w:val="00FE11D4"/>
    <w:rsid w:val="00FE162F"/>
    <w:rsid w:val="00FE17BA"/>
    <w:rsid w:val="00FE17EC"/>
    <w:rsid w:val="00FE19B9"/>
    <w:rsid w:val="00FE1D51"/>
    <w:rsid w:val="00FE1DE2"/>
    <w:rsid w:val="00FE1FA9"/>
    <w:rsid w:val="00FE1FEE"/>
    <w:rsid w:val="00FE25DD"/>
    <w:rsid w:val="00FE267C"/>
    <w:rsid w:val="00FE274A"/>
    <w:rsid w:val="00FE2A87"/>
    <w:rsid w:val="00FE2C3A"/>
    <w:rsid w:val="00FE2CAD"/>
    <w:rsid w:val="00FE2FCF"/>
    <w:rsid w:val="00FE3335"/>
    <w:rsid w:val="00FE357C"/>
    <w:rsid w:val="00FE36A0"/>
    <w:rsid w:val="00FE371A"/>
    <w:rsid w:val="00FE3B43"/>
    <w:rsid w:val="00FE3E0F"/>
    <w:rsid w:val="00FE4200"/>
    <w:rsid w:val="00FE4299"/>
    <w:rsid w:val="00FE43C7"/>
    <w:rsid w:val="00FE4423"/>
    <w:rsid w:val="00FE44FC"/>
    <w:rsid w:val="00FE4545"/>
    <w:rsid w:val="00FE45D1"/>
    <w:rsid w:val="00FE4A1B"/>
    <w:rsid w:val="00FE4ACC"/>
    <w:rsid w:val="00FE4B09"/>
    <w:rsid w:val="00FE4C94"/>
    <w:rsid w:val="00FE4D5A"/>
    <w:rsid w:val="00FE4EAC"/>
    <w:rsid w:val="00FE508E"/>
    <w:rsid w:val="00FE526E"/>
    <w:rsid w:val="00FE526F"/>
    <w:rsid w:val="00FE52E8"/>
    <w:rsid w:val="00FE5342"/>
    <w:rsid w:val="00FE54C1"/>
    <w:rsid w:val="00FE559D"/>
    <w:rsid w:val="00FE5696"/>
    <w:rsid w:val="00FE56CC"/>
    <w:rsid w:val="00FE574A"/>
    <w:rsid w:val="00FE5752"/>
    <w:rsid w:val="00FE592F"/>
    <w:rsid w:val="00FE5D92"/>
    <w:rsid w:val="00FE5E58"/>
    <w:rsid w:val="00FE5F88"/>
    <w:rsid w:val="00FE66AA"/>
    <w:rsid w:val="00FE6752"/>
    <w:rsid w:val="00FE67B6"/>
    <w:rsid w:val="00FE684E"/>
    <w:rsid w:val="00FE6863"/>
    <w:rsid w:val="00FE697E"/>
    <w:rsid w:val="00FE6A4D"/>
    <w:rsid w:val="00FE6C5E"/>
    <w:rsid w:val="00FE6DE9"/>
    <w:rsid w:val="00FE6F29"/>
    <w:rsid w:val="00FE711F"/>
    <w:rsid w:val="00FE71BE"/>
    <w:rsid w:val="00FE736A"/>
    <w:rsid w:val="00FE73E1"/>
    <w:rsid w:val="00FE7825"/>
    <w:rsid w:val="00FE78B0"/>
    <w:rsid w:val="00FE7970"/>
    <w:rsid w:val="00FE7B02"/>
    <w:rsid w:val="00FE7B5E"/>
    <w:rsid w:val="00FE7C8E"/>
    <w:rsid w:val="00FE7DF4"/>
    <w:rsid w:val="00FE7E14"/>
    <w:rsid w:val="00FE7F0E"/>
    <w:rsid w:val="00FF045D"/>
    <w:rsid w:val="00FF08C3"/>
    <w:rsid w:val="00FF0979"/>
    <w:rsid w:val="00FF0BE1"/>
    <w:rsid w:val="00FF0C34"/>
    <w:rsid w:val="00FF0D78"/>
    <w:rsid w:val="00FF0DA8"/>
    <w:rsid w:val="00FF0E12"/>
    <w:rsid w:val="00FF0F04"/>
    <w:rsid w:val="00FF0F96"/>
    <w:rsid w:val="00FF112C"/>
    <w:rsid w:val="00FF1197"/>
    <w:rsid w:val="00FF1199"/>
    <w:rsid w:val="00FF12E3"/>
    <w:rsid w:val="00FF12EF"/>
    <w:rsid w:val="00FF1636"/>
    <w:rsid w:val="00FF1C66"/>
    <w:rsid w:val="00FF1CC3"/>
    <w:rsid w:val="00FF1F31"/>
    <w:rsid w:val="00FF1FB6"/>
    <w:rsid w:val="00FF223E"/>
    <w:rsid w:val="00FF235F"/>
    <w:rsid w:val="00FF257F"/>
    <w:rsid w:val="00FF269E"/>
    <w:rsid w:val="00FF292E"/>
    <w:rsid w:val="00FF297A"/>
    <w:rsid w:val="00FF2D48"/>
    <w:rsid w:val="00FF2D95"/>
    <w:rsid w:val="00FF3499"/>
    <w:rsid w:val="00FF370F"/>
    <w:rsid w:val="00FF394E"/>
    <w:rsid w:val="00FF3A26"/>
    <w:rsid w:val="00FF3C06"/>
    <w:rsid w:val="00FF4174"/>
    <w:rsid w:val="00FF421A"/>
    <w:rsid w:val="00FF4250"/>
    <w:rsid w:val="00FF43B5"/>
    <w:rsid w:val="00FF441A"/>
    <w:rsid w:val="00FF45C9"/>
    <w:rsid w:val="00FF473F"/>
    <w:rsid w:val="00FF4774"/>
    <w:rsid w:val="00FF48E2"/>
    <w:rsid w:val="00FF4A1F"/>
    <w:rsid w:val="00FF4EFC"/>
    <w:rsid w:val="00FF4F3B"/>
    <w:rsid w:val="00FF5057"/>
    <w:rsid w:val="00FF533A"/>
    <w:rsid w:val="00FF535B"/>
    <w:rsid w:val="00FF54E0"/>
    <w:rsid w:val="00FF5713"/>
    <w:rsid w:val="00FF5936"/>
    <w:rsid w:val="00FF5963"/>
    <w:rsid w:val="00FF59BC"/>
    <w:rsid w:val="00FF5A90"/>
    <w:rsid w:val="00FF5ABF"/>
    <w:rsid w:val="00FF5C70"/>
    <w:rsid w:val="00FF5D63"/>
    <w:rsid w:val="00FF5E05"/>
    <w:rsid w:val="00FF64D3"/>
    <w:rsid w:val="00FF66B4"/>
    <w:rsid w:val="00FF6CAD"/>
    <w:rsid w:val="00FF6D70"/>
    <w:rsid w:val="00FF6DA0"/>
    <w:rsid w:val="00FF737E"/>
    <w:rsid w:val="00FF7418"/>
    <w:rsid w:val="00FF7709"/>
    <w:rsid w:val="00FF774D"/>
    <w:rsid w:val="00FF7BEF"/>
    <w:rsid w:val="00FF7DC4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1600D4"/>
  <w15:chartTrackingRefBased/>
  <w15:docId w15:val="{94385F4A-0EB1-48CE-9610-E13AB703C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D2403"/>
    <w:pPr>
      <w:spacing w:after="8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C0B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93D4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B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93D4B" w:themeColor="accent1" w:themeShade="BF"/>
      <w:sz w:val="26"/>
      <w:szCs w:val="26"/>
    </w:rPr>
  </w:style>
  <w:style w:type="paragraph" w:styleId="Heading3">
    <w:name w:val="heading 3"/>
    <w:aliases w:val=". Sub 2"/>
    <w:basedOn w:val="Normal"/>
    <w:next w:val="ParagraphSummary"/>
    <w:link w:val="Heading3Char"/>
    <w:uiPriority w:val="9"/>
    <w:unhideWhenUsed/>
    <w:qFormat/>
    <w:rsid w:val="00DA32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i/>
      <w:color w:val="000825" w:themeColor="text2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B55"/>
    <w:rPr>
      <w:rFonts w:asciiTheme="majorHAnsi" w:eastAsiaTheme="majorEastAsia" w:hAnsiTheme="majorHAnsi" w:cstheme="majorBidi"/>
      <w:color w:val="393D4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0B55"/>
    <w:rPr>
      <w:rFonts w:asciiTheme="majorHAnsi" w:eastAsiaTheme="majorEastAsia" w:hAnsiTheme="majorHAnsi" w:cstheme="majorBidi"/>
      <w:color w:val="393D4B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7C0B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0B5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C0B55"/>
  </w:style>
  <w:style w:type="paragraph" w:styleId="Footer">
    <w:name w:val="footer"/>
    <w:basedOn w:val="Normal"/>
    <w:link w:val="FooterChar"/>
    <w:uiPriority w:val="99"/>
    <w:unhideWhenUsed/>
    <w:rsid w:val="007C0B5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C0B55"/>
  </w:style>
  <w:style w:type="paragraph" w:styleId="Subtitle">
    <w:name w:val="Subtitle"/>
    <w:basedOn w:val="Normal"/>
    <w:next w:val="Normal"/>
    <w:link w:val="SubtitleChar"/>
    <w:uiPriority w:val="11"/>
    <w:qFormat/>
    <w:rsid w:val="007C0B5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C0B55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unhideWhenUsed/>
    <w:rsid w:val="007C0B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7C0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7C0B55"/>
  </w:style>
  <w:style w:type="character" w:styleId="Strong">
    <w:name w:val="Strong"/>
    <w:basedOn w:val="DefaultParagraphFont"/>
    <w:uiPriority w:val="22"/>
    <w:qFormat/>
    <w:rsid w:val="007C0B55"/>
    <w:rPr>
      <w:b/>
      <w:bCs/>
    </w:rPr>
  </w:style>
  <w:style w:type="character" w:styleId="Hyperlink">
    <w:name w:val="Hyperlink"/>
    <w:basedOn w:val="DefaultParagraphFont"/>
    <w:uiPriority w:val="99"/>
    <w:unhideWhenUsed/>
    <w:rsid w:val="007C0B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0EE"/>
    <w:rPr>
      <w:color w:val="605E5C"/>
      <w:shd w:val="clear" w:color="auto" w:fill="E1DFDD"/>
    </w:rPr>
  </w:style>
  <w:style w:type="paragraph" w:customStyle="1" w:styleId="SubheaderSummary">
    <w:name w:val=". Subheader (Summary)"/>
    <w:basedOn w:val="Heading2"/>
    <w:next w:val="BulletSummary"/>
    <w:autoRedefine/>
    <w:qFormat/>
    <w:rsid w:val="00DD318E"/>
    <w:pPr>
      <w:pBdr>
        <w:bottom w:val="single" w:sz="4" w:space="1" w:color="auto"/>
      </w:pBdr>
      <w:spacing w:before="220" w:after="100"/>
    </w:pPr>
    <w:rPr>
      <w:rFonts w:cstheme="majorHAnsi"/>
      <w:b/>
      <w:bCs/>
      <w:smallCaps/>
      <w:color w:val="000825" w:themeColor="text2"/>
      <w:sz w:val="22"/>
      <w:szCs w:val="24"/>
    </w:rPr>
  </w:style>
  <w:style w:type="paragraph" w:customStyle="1" w:styleId="TitleSummary">
    <w:name w:val=". Title (Summary)"/>
    <w:basedOn w:val="Heading1"/>
    <w:qFormat/>
    <w:rsid w:val="00CD0621"/>
    <w:pPr>
      <w:spacing w:before="140" w:after="160"/>
      <w:contextualSpacing/>
    </w:pPr>
    <w:rPr>
      <w:rFonts w:ascii="Calibre Semibold" w:hAnsi="Calibre Semibold" w:cs="Arial"/>
      <w:bCs/>
      <w:color w:val="000000" w:themeColor="text1"/>
      <w:spacing w:val="-10"/>
      <w:sz w:val="52"/>
      <w:szCs w:val="52"/>
    </w:rPr>
  </w:style>
  <w:style w:type="paragraph" w:customStyle="1" w:styleId="ParagraphSummary">
    <w:name w:val=". Paragraph (Summary)"/>
    <w:basedOn w:val="Normal"/>
    <w:link w:val="ParagraphSummaryChar"/>
    <w:qFormat/>
    <w:rsid w:val="00010D4D"/>
    <w:pPr>
      <w:widowControl w:val="0"/>
      <w:spacing w:before="40" w:after="40" w:line="280" w:lineRule="exact"/>
      <w:ind w:firstLine="360"/>
      <w:jc w:val="both"/>
    </w:pPr>
    <w:rPr>
      <w:rFonts w:ascii="Arial" w:hAnsi="Arial" w:cs="Arial"/>
      <w:iCs/>
      <w:sz w:val="20"/>
      <w:szCs w:val="18"/>
    </w:rPr>
  </w:style>
  <w:style w:type="paragraph" w:customStyle="1" w:styleId="ParagraphBios">
    <w:name w:val=". Paragraph (Bio's)"/>
    <w:basedOn w:val="ParagraphSummary"/>
    <w:qFormat/>
    <w:rsid w:val="0045755E"/>
    <w:pPr>
      <w:spacing w:before="20" w:after="120" w:line="240" w:lineRule="exact"/>
    </w:pPr>
    <w:rPr>
      <w:lang w:eastAsia="en-CA"/>
    </w:rPr>
  </w:style>
  <w:style w:type="paragraph" w:customStyle="1" w:styleId="BulletSummary">
    <w:name w:val="Bullet (Summary)"/>
    <w:basedOn w:val="ListParagraph"/>
    <w:qFormat/>
    <w:rsid w:val="002075CF"/>
    <w:pPr>
      <w:numPr>
        <w:numId w:val="1"/>
      </w:numPr>
      <w:spacing w:before="20" w:after="20" w:line="260" w:lineRule="exact"/>
      <w:contextualSpacing w:val="0"/>
      <w:jc w:val="both"/>
    </w:pPr>
    <w:rPr>
      <w:rFonts w:ascii="Arial" w:eastAsia="Times New Roman" w:hAnsi="Arial" w:cs="Arial"/>
      <w:color w:val="000000"/>
      <w:sz w:val="20"/>
      <w:lang w:eastAsia="en-CA"/>
    </w:rPr>
  </w:style>
  <w:style w:type="paragraph" w:customStyle="1" w:styleId="BioNameSummary">
    <w:name w:val=". Bio Name (Summary)"/>
    <w:basedOn w:val="Normal"/>
    <w:link w:val="BioNameSummaryChar"/>
    <w:rsid w:val="00571CCE"/>
    <w:pPr>
      <w:spacing w:before="60" w:after="20"/>
      <w:contextualSpacing/>
    </w:pPr>
    <w:rPr>
      <w:rFonts w:ascii="Calibre Semibold" w:hAnsi="Calibre Semibold" w:cs="Arial"/>
      <w:bCs/>
      <w:color w:val="B4975A"/>
      <w:sz w:val="21"/>
      <w:lang w:val="en-US"/>
    </w:rPr>
  </w:style>
  <w:style w:type="character" w:customStyle="1" w:styleId="BioNameSummaryChar">
    <w:name w:val=". Bio Name (Summary) Char"/>
    <w:basedOn w:val="DefaultParagraphFont"/>
    <w:link w:val="BioNameSummary"/>
    <w:rsid w:val="00571CCE"/>
    <w:rPr>
      <w:rFonts w:ascii="Calibre Semibold" w:hAnsi="Calibre Semibold" w:cs="Arial"/>
      <w:bCs/>
      <w:color w:val="B4975A"/>
      <w:sz w:val="21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45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451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94515"/>
    <w:rPr>
      <w:vertAlign w:val="superscript"/>
    </w:rPr>
  </w:style>
  <w:style w:type="character" w:customStyle="1" w:styleId="Heading3Char">
    <w:name w:val="Heading 3 Char"/>
    <w:aliases w:val=". Sub 2 Char"/>
    <w:basedOn w:val="DefaultParagraphFont"/>
    <w:link w:val="Heading3"/>
    <w:uiPriority w:val="9"/>
    <w:rsid w:val="00DA32B0"/>
    <w:rPr>
      <w:rFonts w:asciiTheme="majorHAnsi" w:eastAsiaTheme="majorEastAsia" w:hAnsiTheme="majorHAnsi" w:cstheme="majorBidi"/>
      <w:b/>
      <w:i/>
      <w:color w:val="000825" w:themeColor="text2"/>
      <w:sz w:val="20"/>
      <w:szCs w:val="24"/>
    </w:rPr>
  </w:style>
  <w:style w:type="paragraph" w:customStyle="1" w:styleId="Subheading2">
    <w:name w:val=". Subheading2"/>
    <w:basedOn w:val="Heading3"/>
    <w:next w:val="BulletSummary"/>
    <w:qFormat/>
    <w:rsid w:val="00A50C85"/>
    <w:pPr>
      <w:pBdr>
        <w:bottom w:val="dotted" w:sz="4" w:space="1" w:color="8D93A8" w:themeColor="accent1" w:themeTint="99"/>
      </w:pBdr>
      <w:spacing w:before="140" w:after="40" w:line="260" w:lineRule="exact"/>
    </w:pPr>
    <w:rPr>
      <w:rFonts w:ascii="Arial" w:hAnsi="Arial"/>
      <w:b w:val="0"/>
      <w:i w:val="0"/>
      <w:color w:val="B29659" w:themeColor="accent3"/>
    </w:rPr>
  </w:style>
  <w:style w:type="character" w:styleId="CommentReference">
    <w:name w:val="annotation reference"/>
    <w:basedOn w:val="DefaultParagraphFont"/>
    <w:uiPriority w:val="99"/>
    <w:semiHidden/>
    <w:unhideWhenUsed/>
    <w:rsid w:val="00FC65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65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65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65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65CB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3B1304"/>
    <w:pPr>
      <w:spacing w:after="200"/>
    </w:pPr>
    <w:rPr>
      <w:i/>
      <w:iCs/>
      <w:color w:val="000825" w:themeColor="text2"/>
      <w:sz w:val="14"/>
      <w:szCs w:val="18"/>
    </w:rPr>
  </w:style>
  <w:style w:type="paragraph" w:customStyle="1" w:styleId="Risks">
    <w:name w:val="Risks"/>
    <w:basedOn w:val="ParagraphSummary"/>
    <w:link w:val="RisksChar"/>
    <w:qFormat/>
    <w:rsid w:val="008B0AFC"/>
    <w:pPr>
      <w:spacing w:before="20" w:after="120"/>
    </w:pPr>
  </w:style>
  <w:style w:type="character" w:customStyle="1" w:styleId="ParagraphSummaryChar">
    <w:name w:val=". Paragraph (Summary) Char"/>
    <w:basedOn w:val="DefaultParagraphFont"/>
    <w:link w:val="ParagraphSummary"/>
    <w:rsid w:val="00010D4D"/>
    <w:rPr>
      <w:rFonts w:ascii="Arial" w:hAnsi="Arial" w:cs="Arial"/>
      <w:iCs/>
      <w:sz w:val="20"/>
      <w:szCs w:val="18"/>
    </w:rPr>
  </w:style>
  <w:style w:type="character" w:customStyle="1" w:styleId="RisksChar">
    <w:name w:val="Risks Char"/>
    <w:basedOn w:val="ParagraphSummaryChar"/>
    <w:link w:val="Risks"/>
    <w:rsid w:val="008B0AFC"/>
    <w:rPr>
      <w:rFonts w:ascii="Arial" w:hAnsi="Arial" w:cs="Arial"/>
      <w:iCs/>
      <w:sz w:val="20"/>
      <w:szCs w:val="20"/>
    </w:rPr>
  </w:style>
  <w:style w:type="paragraph" w:customStyle="1" w:styleId="RisksHeader">
    <w:name w:val="Risks Header"/>
    <w:basedOn w:val="ParagraphSummary"/>
    <w:next w:val="Risks"/>
    <w:link w:val="RisksHeaderChar"/>
    <w:qFormat/>
    <w:rsid w:val="00C94F5D"/>
    <w:pPr>
      <w:spacing w:after="20"/>
      <w:ind w:firstLine="0"/>
    </w:pPr>
    <w:rPr>
      <w:b/>
      <w:bCs/>
    </w:rPr>
  </w:style>
  <w:style w:type="character" w:customStyle="1" w:styleId="RisksHeaderChar">
    <w:name w:val="Risks Header Char"/>
    <w:basedOn w:val="ParagraphSummaryChar"/>
    <w:link w:val="RisksHeader"/>
    <w:rsid w:val="00C94F5D"/>
    <w:rPr>
      <w:rFonts w:ascii="Arial" w:hAnsi="Arial" w:cs="Arial"/>
      <w:b/>
      <w:bCs/>
      <w:iCs/>
      <w:sz w:val="20"/>
      <w:szCs w:val="20"/>
    </w:rPr>
  </w:style>
  <w:style w:type="paragraph" w:styleId="Revision">
    <w:name w:val="Revision"/>
    <w:hidden/>
    <w:uiPriority w:val="99"/>
    <w:semiHidden/>
    <w:rsid w:val="00C42EEA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D81C64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80D17"/>
    <w:pPr>
      <w:widowControl w:val="0"/>
      <w:autoSpaceDE w:val="0"/>
      <w:autoSpaceDN w:val="0"/>
      <w:spacing w:after="0"/>
      <w:ind w:left="720" w:firstLine="360"/>
    </w:pPr>
    <w:rPr>
      <w:rFonts w:ascii="Arial MT" w:eastAsia="Arial MT" w:hAnsi="Arial MT" w:cs="Arial MT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80D17"/>
    <w:rPr>
      <w:rFonts w:ascii="Arial MT" w:eastAsia="Arial MT" w:hAnsi="Arial MT" w:cs="Arial MT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38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469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1761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860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583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272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347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178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23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86429">
          <w:marLeft w:val="3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042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5184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184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WillMacLeod\OneDrive%20-%20August%20Group\.%20AGC%20Templates\August%20Summary%20.dotx" TargetMode="External"/></Relationships>
</file>

<file path=word/theme/theme1.xml><?xml version="1.0" encoding="utf-8"?>
<a:theme xmlns:a="http://schemas.openxmlformats.org/drawingml/2006/main" name="August">
  <a:themeElements>
    <a:clrScheme name="August">
      <a:dk1>
        <a:srgbClr val="000000"/>
      </a:dk1>
      <a:lt1>
        <a:srgbClr val="FFFFFF"/>
      </a:lt1>
      <a:dk2>
        <a:srgbClr val="000825"/>
      </a:dk2>
      <a:lt2>
        <a:srgbClr val="C8C8C8"/>
      </a:lt2>
      <a:accent1>
        <a:srgbClr val="4D5265"/>
      </a:accent1>
      <a:accent2>
        <a:srgbClr val="8C8C8C"/>
      </a:accent2>
      <a:accent3>
        <a:srgbClr val="B29659"/>
      </a:accent3>
      <a:accent4>
        <a:srgbClr val="FFC20E"/>
      </a:accent4>
      <a:accent5>
        <a:srgbClr val="8DC63F"/>
      </a:accent5>
      <a:accent6>
        <a:srgbClr val="EC1C24"/>
      </a:accent6>
      <a:hlink>
        <a:srgbClr val="0000FF"/>
      </a:hlink>
      <a:folHlink>
        <a:srgbClr val="6E298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0D925A8639D14A9A735FA0FA6E5D69" ma:contentTypeVersion="14" ma:contentTypeDescription="Create a new document." ma:contentTypeScope="" ma:versionID="205a27c19aa6fcca7d58e2f0c538d32b">
  <xsd:schema xmlns:xsd="http://www.w3.org/2001/XMLSchema" xmlns:xs="http://www.w3.org/2001/XMLSchema" xmlns:p="http://schemas.microsoft.com/office/2006/metadata/properties" xmlns:ns2="5d3aff41-4b70-48ef-8e2a-78924f8e4409" xmlns:ns3="c6eadd80-af77-4199-9408-a66f6a284536" targetNamespace="http://schemas.microsoft.com/office/2006/metadata/properties" ma:root="true" ma:fieldsID="373e33e7295c9f23ed3248cf6ebafdf2" ns2:_="" ns3:_="">
    <xsd:import namespace="5d3aff41-4b70-48ef-8e2a-78924f8e4409"/>
    <xsd:import namespace="c6eadd80-af77-4199-9408-a66f6a2845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aff41-4b70-48ef-8e2a-78924f8e4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39de9fb-15b6-4168-9f75-d5d372687e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eadd80-af77-4199-9408-a66f6a28453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7940c44-65a7-4b87-9391-eebdf0a0883c}" ma:internalName="TaxCatchAll" ma:showField="CatchAllData" ma:web="c6eadd80-af77-4199-9408-a66f6a2845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3aff41-4b70-48ef-8e2a-78924f8e4409">
      <Terms xmlns="http://schemas.microsoft.com/office/infopath/2007/PartnerControls"/>
    </lcf76f155ced4ddcb4097134ff3c332f>
    <TaxCatchAll xmlns="c6eadd80-af77-4199-9408-a66f6a284536" xsi:nil="true"/>
  </documentManagement>
</p:properties>
</file>

<file path=customXml/itemProps1.xml><?xml version="1.0" encoding="utf-8"?>
<ds:datastoreItem xmlns:ds="http://schemas.openxmlformats.org/officeDocument/2006/customXml" ds:itemID="{3AFA8967-E403-4C7C-937D-AFCE43F7EF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CE0B1C-CB13-4D5C-B6CC-2FFB53DF69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00797F-B738-41F5-86D0-5DE8BBAA97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3aff41-4b70-48ef-8e2a-78924f8e4409"/>
    <ds:schemaRef ds:uri="c6eadd80-af77-4199-9408-a66f6a2845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33106C-E322-4FDB-8055-D009A13F4B71}">
  <ds:schemaRefs>
    <ds:schemaRef ds:uri="http://schemas.microsoft.com/office/2006/metadata/properties"/>
    <ds:schemaRef ds:uri="http://schemas.microsoft.com/office/infopath/2007/PartnerControls"/>
    <ds:schemaRef ds:uri="5d3aff41-4b70-48ef-8e2a-78924f8e4409"/>
    <ds:schemaRef ds:uri="c6eadd80-af77-4199-9408-a66f6a2845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August Summary </Template>
  <TotalTime>3446</TotalTime>
  <Pages>7</Pages>
  <Words>3559</Words>
  <Characters>22671</Characters>
  <Application>Microsoft Office Word</Application>
  <DocSecurity>0</DocSecurity>
  <Lines>290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August Group</Company>
  <LinksUpToDate>false</LinksUpToDate>
  <CharactersWithSpaces>26103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MacLeod</dc:creator>
  <cp:keywords/>
  <dc:description/>
  <cp:lastModifiedBy>Tobi Ibikunle</cp:lastModifiedBy>
  <cp:revision>1128</cp:revision>
  <cp:lastPrinted>2025-09-26T02:15:00Z</cp:lastPrinted>
  <dcterms:created xsi:type="dcterms:W3CDTF">2025-11-26T01:25:00Z</dcterms:created>
  <dcterms:modified xsi:type="dcterms:W3CDTF">2026-05-26T20:34:00Z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0x010100350D925A8639D14A9A735FA0FA6E5D69</vt:lpwstr>
  </property>
  <property fmtid="{D5CDD505-2E9C-101B-9397-08002B2CF9AE}" pid="4" name="docLang">
    <vt:lpwstr>en</vt:lpwstr>
  </property>
</Properties>
</file>